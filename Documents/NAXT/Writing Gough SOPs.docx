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customXml/itemProps5.xml" ContentType="application/vnd.openxmlformats-officedocument.customXml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6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76527" w14:textId="77777777" w:rsidR="00BB0A14" w:rsidRDefault="00BB0A14" w:rsidP="00D02E2B">
      <w:pPr>
        <w:pStyle w:val="Heading1"/>
      </w:pPr>
    </w:p>
    <w:p w14:paraId="3D00628F" w14:textId="77777777" w:rsidR="005854A7" w:rsidRDefault="00722A0B" w:rsidP="00D02E2B">
      <w:pPr>
        <w:pStyle w:val="Heading1"/>
      </w:pPr>
      <w:bookmarkStart w:id="0" w:name="_Toc492453697"/>
      <w:bookmarkStart w:id="1" w:name="_Toc492460488"/>
      <w:bookmarkStart w:id="2" w:name="_Toc492460540"/>
      <w:bookmarkStart w:id="3" w:name="_Toc492460846"/>
      <w:r>
        <w:t>Purpose</w:t>
      </w:r>
      <w:bookmarkEnd w:id="0"/>
      <w:bookmarkEnd w:id="1"/>
      <w:bookmarkEnd w:id="2"/>
      <w:bookmarkEnd w:id="3"/>
    </w:p>
    <w:p w14:paraId="52D1D62C" w14:textId="77777777" w:rsidR="00DE7FFB" w:rsidRDefault="00001FA9" w:rsidP="00DE7FFB">
      <w:pPr>
        <w:pStyle w:val="BodyText"/>
      </w:pPr>
      <w:r>
        <w:t xml:space="preserve">This document will provide an understanding of the formatting, and language to be used when creating Gough Group SOPs  </w:t>
      </w:r>
    </w:p>
    <w:p w14:paraId="57124819" w14:textId="77777777" w:rsidR="0045192E" w:rsidRDefault="0045192E" w:rsidP="00DE7FFB">
      <w:pPr>
        <w:pStyle w:val="BodyText"/>
      </w:pPr>
      <w:r>
        <w:t>SOPs should be prepared by individuals who have a level of Microsoft Word skill that enables to work on long documents. This includes, but is not limited to:</w:t>
      </w:r>
    </w:p>
    <w:p w14:paraId="7364D96B" w14:textId="77777777" w:rsidR="0045192E" w:rsidRDefault="0045192E" w:rsidP="0045192E">
      <w:pPr>
        <w:pStyle w:val="ListBullet"/>
      </w:pPr>
      <w:r>
        <w:t>Apply the specified styles</w:t>
      </w:r>
    </w:p>
    <w:p w14:paraId="7EF5E51D" w14:textId="77777777" w:rsidR="0045192E" w:rsidRDefault="0045192E" w:rsidP="0045192E">
      <w:pPr>
        <w:pStyle w:val="ListBullet"/>
      </w:pPr>
      <w:r>
        <w:t>Align text using ruler and tabs</w:t>
      </w:r>
    </w:p>
    <w:p w14:paraId="3A63847E" w14:textId="77777777" w:rsidR="0045192E" w:rsidRDefault="0045192E" w:rsidP="0045192E">
      <w:pPr>
        <w:pStyle w:val="ListBullet"/>
      </w:pPr>
      <w:r>
        <w:t xml:space="preserve">Restart and continued numbering </w:t>
      </w:r>
    </w:p>
    <w:p w14:paraId="16DEB276" w14:textId="77777777" w:rsidR="0045192E" w:rsidRDefault="0045192E" w:rsidP="0045192E">
      <w:pPr>
        <w:pStyle w:val="ListBullet"/>
      </w:pPr>
      <w:r>
        <w:t>Update table of contents</w:t>
      </w:r>
    </w:p>
    <w:p w14:paraId="787126CA" w14:textId="77777777" w:rsidR="0045192E" w:rsidRDefault="0045192E" w:rsidP="0045192E">
      <w:pPr>
        <w:pStyle w:val="ListBullet"/>
      </w:pPr>
      <w:r>
        <w:t>Insert and manage images: position, text wrapping, aligning, grouping</w:t>
      </w:r>
    </w:p>
    <w:p w14:paraId="27EA0FFE" w14:textId="77777777" w:rsidR="0045192E" w:rsidRDefault="0045192E" w:rsidP="0045192E">
      <w:pPr>
        <w:pStyle w:val="ListBullet"/>
      </w:pPr>
      <w:r>
        <w:t>Manage and adjust tables: border, row size, break rows across pages</w:t>
      </w:r>
    </w:p>
    <w:p w14:paraId="59743972" w14:textId="77777777" w:rsidR="0045192E" w:rsidRDefault="000C5477" w:rsidP="0045192E">
      <w:pPr>
        <w:pStyle w:val="ListBullet"/>
      </w:pPr>
      <w:r>
        <w:t>Fields: Updating, inserting (specifically</w:t>
      </w:r>
      <w:r w:rsidR="0045192E">
        <w:t xml:space="preserve"> cross reference</w:t>
      </w:r>
      <w:r>
        <w:t>s), showing filed shading</w:t>
      </w:r>
    </w:p>
    <w:p w14:paraId="5ACCB0C4" w14:textId="77777777" w:rsidR="000C5477" w:rsidRDefault="000C5477" w:rsidP="0045192E">
      <w:pPr>
        <w:pStyle w:val="ListBullet"/>
      </w:pPr>
      <w:r>
        <w:t xml:space="preserve">Page orientation </w:t>
      </w:r>
    </w:p>
    <w:p w14:paraId="79A62DAF" w14:textId="1446931A" w:rsidR="0045192E" w:rsidRDefault="000C5477" w:rsidP="008D4D37">
      <w:pPr>
        <w:pStyle w:val="ListBullet"/>
      </w:pPr>
      <w:r>
        <w:t>Headers and footers: Linking/unlinking to previous</w:t>
      </w:r>
    </w:p>
    <w:p w14:paraId="728619B2" w14:textId="02C64689" w:rsidR="00B07B5F" w:rsidRDefault="00B07B5F" w:rsidP="008D4D37">
      <w:pPr>
        <w:pStyle w:val="ListBullet"/>
      </w:pPr>
      <w:r>
        <w:t>Using templates</w:t>
      </w:r>
    </w:p>
    <w:p w14:paraId="773394A6" w14:textId="17FAFCC5" w:rsidR="0045192E" w:rsidRDefault="0045192E" w:rsidP="00DA666C">
      <w:pPr>
        <w:pStyle w:val="BodyText"/>
        <w:rPr>
          <w:rFonts w:eastAsia="Arial"/>
        </w:rPr>
      </w:pPr>
      <w:bookmarkStart w:id="4" w:name="_Toc492453698"/>
      <w:bookmarkStart w:id="5" w:name="_Toc492460489"/>
    </w:p>
    <w:p w14:paraId="65977EE5" w14:textId="77777777" w:rsidR="00CC6FD7" w:rsidRDefault="00CC6FD7" w:rsidP="00CC6FD7">
      <w:pPr>
        <w:pStyle w:val="Heading1"/>
      </w:pPr>
      <w:bookmarkStart w:id="6" w:name="_Toc492453699"/>
      <w:bookmarkStart w:id="7" w:name="_Toc492460490"/>
      <w:bookmarkStart w:id="8" w:name="_Toc492460848"/>
      <w:r>
        <w:t>Use of icons</w:t>
      </w:r>
      <w:bookmarkEnd w:id="6"/>
      <w:bookmarkEnd w:id="7"/>
      <w:bookmarkEnd w:id="8"/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2011"/>
        <w:gridCol w:w="1108"/>
        <w:gridCol w:w="1901"/>
        <w:gridCol w:w="1075"/>
        <w:gridCol w:w="1932"/>
      </w:tblGrid>
      <w:tr w:rsidR="00CC6FD7" w14:paraId="2090C06A" w14:textId="77777777" w:rsidTr="002E7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550" w:type="pct"/>
          </w:tcPr>
          <w:p w14:paraId="7FEBFC31" w14:textId="77777777" w:rsidR="00CC6FD7" w:rsidRDefault="00CC6FD7" w:rsidP="002E7466">
            <w:pPr>
              <w:pStyle w:val="TableTex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BA9A7C" wp14:editId="4EC5756A">
                  <wp:extent cx="540000" cy="54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5" w:type="pct"/>
            <w:tcBorders>
              <w:right w:val="single" w:sz="4" w:space="0" w:color="C0C0C0"/>
            </w:tcBorders>
          </w:tcPr>
          <w:p w14:paraId="1B36DE50" w14:textId="77777777" w:rsidR="00CC6FD7" w:rsidRPr="00691C9D" w:rsidRDefault="00CC6FD7" w:rsidP="002E7466">
            <w:pPr>
              <w:pStyle w:val="TableText"/>
              <w:rPr>
                <w:b/>
              </w:rPr>
            </w:pPr>
            <w:r>
              <w:rPr>
                <w:b/>
              </w:rPr>
              <w:t>Business rule</w:t>
            </w:r>
          </w:p>
        </w:tc>
        <w:tc>
          <w:tcPr>
            <w:tcW w:w="614" w:type="pct"/>
            <w:tcBorders>
              <w:left w:val="single" w:sz="4" w:space="0" w:color="C0C0C0"/>
              <w:right w:val="nil"/>
            </w:tcBorders>
          </w:tcPr>
          <w:p w14:paraId="22FB55F1" w14:textId="77777777" w:rsidR="00CC6FD7" w:rsidRDefault="00CC6FD7" w:rsidP="002E7466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083652B5" wp14:editId="270F8C26">
                  <wp:extent cx="540000" cy="54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4" w:type="pct"/>
            <w:tcBorders>
              <w:left w:val="nil"/>
            </w:tcBorders>
          </w:tcPr>
          <w:p w14:paraId="1F1CBED7" w14:textId="77777777" w:rsidR="00CC6FD7" w:rsidRDefault="00CC6FD7" w:rsidP="002E7466">
            <w:pPr>
              <w:pStyle w:val="TableText"/>
            </w:pPr>
            <w:r w:rsidRPr="00691C9D">
              <w:rPr>
                <w:b/>
              </w:rPr>
              <w:t>Key point</w:t>
            </w:r>
            <w:r>
              <w:rPr>
                <w:b/>
              </w:rPr>
              <w:t xml:space="preserve"> / Tips</w:t>
            </w:r>
          </w:p>
        </w:tc>
        <w:tc>
          <w:tcPr>
            <w:tcW w:w="596" w:type="pct"/>
            <w:tcBorders>
              <w:left w:val="single" w:sz="4" w:space="0" w:color="C0C0C0"/>
              <w:right w:val="nil"/>
            </w:tcBorders>
          </w:tcPr>
          <w:p w14:paraId="2CD2121A" w14:textId="77777777" w:rsidR="00CC6FD7" w:rsidRDefault="00CC6FD7" w:rsidP="002E7466">
            <w:pPr>
              <w:pStyle w:val="TableText"/>
            </w:pPr>
            <w:r>
              <w:rPr>
                <w:b/>
                <w:noProof/>
              </w:rPr>
              <w:drawing>
                <wp:inline distT="0" distB="0" distL="0" distR="0" wp14:anchorId="1A804F98" wp14:editId="477A4020">
                  <wp:extent cx="540000" cy="540000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1" w:type="pct"/>
            <w:tcBorders>
              <w:left w:val="nil"/>
            </w:tcBorders>
          </w:tcPr>
          <w:p w14:paraId="120D3AAD" w14:textId="77777777" w:rsidR="00CC6FD7" w:rsidRDefault="00CC6FD7" w:rsidP="002E7466">
            <w:pPr>
              <w:pStyle w:val="TableText"/>
            </w:pPr>
            <w:r>
              <w:rPr>
                <w:b/>
              </w:rPr>
              <w:t>Information</w:t>
            </w:r>
          </w:p>
        </w:tc>
      </w:tr>
    </w:tbl>
    <w:p w14:paraId="6C325382" w14:textId="77777777" w:rsidR="00CC6FD7" w:rsidRDefault="00CC6FD7" w:rsidP="00CC6FD7">
      <w:pPr>
        <w:tabs>
          <w:tab w:val="left" w:pos="1311"/>
        </w:tabs>
      </w:pPr>
    </w:p>
    <w:p w14:paraId="31F698BC" w14:textId="77777777" w:rsidR="00CC6FD7" w:rsidRDefault="00CC6FD7" w:rsidP="00CC6FD7">
      <w:pPr>
        <w:pStyle w:val="BodyText"/>
        <w:rPr>
          <w:rFonts w:eastAsia="Arial"/>
        </w:rPr>
      </w:pPr>
      <w:r>
        <w:rPr>
          <w:rFonts w:eastAsia="Arial"/>
        </w:rPr>
        <w:br w:type="page"/>
      </w:r>
    </w:p>
    <w:p w14:paraId="10DA8ABC" w14:textId="37FAF786" w:rsidR="00D65D73" w:rsidRDefault="00D65D73" w:rsidP="00D65D73">
      <w:pPr>
        <w:spacing w:line="240" w:lineRule="auto"/>
        <w:rPr>
          <w:rFonts w:eastAsiaTheme="minorEastAsia"/>
          <w:noProof/>
          <w:color w:val="414141"/>
          <w:spacing w:val="4"/>
          <w:sz w:val="24"/>
          <w:lang w:eastAsia="en-NZ"/>
        </w:rPr>
      </w:pPr>
      <w:r>
        <w:rPr>
          <w:rFonts w:eastAsia="Arial" w:cs="Lato Semibold"/>
          <w:b/>
          <w:color w:val="414141"/>
          <w:sz w:val="36"/>
          <w:szCs w:val="32"/>
        </w:rPr>
        <w:lastRenderedPageBreak/>
        <w:t xml:space="preserve">What is covered in this </w:t>
      </w:r>
      <w:r w:rsidR="009B0740">
        <w:rPr>
          <w:rFonts w:eastAsia="Arial" w:cs="Lato Semibold"/>
          <w:b/>
          <w:color w:val="414141"/>
          <w:sz w:val="36"/>
          <w:szCs w:val="32"/>
        </w:rPr>
        <w:t>guide</w:t>
      </w:r>
    </w:p>
    <w:p w14:paraId="69900AD7" w14:textId="7D26E594" w:rsidR="00854552" w:rsidRDefault="00846ED3">
      <w:pPr>
        <w:pStyle w:val="TOC1"/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\h \z \t "Heading 2,1,Heading 3,2,Task,1" </w:instrText>
      </w:r>
      <w:r>
        <w:rPr>
          <w:b w:val="0"/>
        </w:rPr>
        <w:fldChar w:fldCharType="separate"/>
      </w:r>
      <w:hyperlink w:anchor="_Toc526156020" w:history="1">
        <w:r w:rsidR="00854552" w:rsidRPr="006942B9">
          <w:rPr>
            <w:rStyle w:val="Hyperlink"/>
          </w:rPr>
          <w:t>1.</w:t>
        </w:r>
        <w:r w:rsidR="00854552"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="00854552" w:rsidRPr="006942B9">
          <w:rPr>
            <w:rStyle w:val="Hyperlink"/>
          </w:rPr>
          <w:t>Terminology</w:t>
        </w:r>
        <w:r w:rsidR="00854552">
          <w:rPr>
            <w:webHidden/>
          </w:rPr>
          <w:tab/>
        </w:r>
        <w:r w:rsidR="00854552">
          <w:rPr>
            <w:webHidden/>
          </w:rPr>
          <w:fldChar w:fldCharType="begin"/>
        </w:r>
        <w:r w:rsidR="00854552">
          <w:rPr>
            <w:webHidden/>
          </w:rPr>
          <w:instrText xml:space="preserve"> PAGEREF _Toc526156020 \h </w:instrText>
        </w:r>
        <w:r w:rsidR="00854552">
          <w:rPr>
            <w:webHidden/>
          </w:rPr>
        </w:r>
        <w:r w:rsidR="00854552">
          <w:rPr>
            <w:webHidden/>
          </w:rPr>
          <w:fldChar w:fldCharType="separate"/>
        </w:r>
        <w:r w:rsidR="00854552">
          <w:rPr>
            <w:webHidden/>
          </w:rPr>
          <w:t>2</w:t>
        </w:r>
        <w:r w:rsidR="00854552">
          <w:rPr>
            <w:webHidden/>
          </w:rPr>
          <w:fldChar w:fldCharType="end"/>
        </w:r>
      </w:hyperlink>
    </w:p>
    <w:p w14:paraId="55FCC806" w14:textId="360CAA52" w:rsidR="00854552" w:rsidRDefault="00854552">
      <w:pPr>
        <w:pStyle w:val="TOC1"/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6156021" w:history="1">
        <w:r w:rsidRPr="006942B9">
          <w:rPr>
            <w:rStyle w:val="Hyperlink"/>
          </w:rPr>
          <w:t>2.</w:t>
        </w:r>
        <w:r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Pr="006942B9">
          <w:rPr>
            <w:rStyle w:val="Hyperlink"/>
          </w:rPr>
          <w:t>Consistent formatting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_Toc526156021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D9279ED" w14:textId="6CCD3D5E" w:rsidR="00854552" w:rsidRDefault="00854552">
      <w:pPr>
        <w:pStyle w:val="TOC1"/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6156022" w:history="1">
        <w:r w:rsidRPr="006942B9">
          <w:rPr>
            <w:rStyle w:val="Hyperlink"/>
          </w:rPr>
          <w:t>3.</w:t>
        </w:r>
        <w:r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Pr="006942B9">
          <w:rPr>
            <w:rStyle w:val="Hyperlink"/>
          </w:rPr>
          <w:t>Correct grammar and punctuation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_Toc526156022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75C5A94" w14:textId="054BA94B" w:rsidR="00854552" w:rsidRDefault="00854552">
      <w:pPr>
        <w:pStyle w:val="TOC1"/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6156023" w:history="1">
        <w:r w:rsidRPr="006942B9">
          <w:rPr>
            <w:rStyle w:val="Hyperlink"/>
          </w:rPr>
          <w:t>4.</w:t>
        </w:r>
        <w:r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Pr="006942B9">
          <w:rPr>
            <w:rStyle w:val="Hyperlink"/>
          </w:rPr>
          <w:t>Writing style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_Toc526156023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D0BC5AC" w14:textId="1703786E" w:rsidR="00854552" w:rsidRDefault="00854552">
      <w:pPr>
        <w:pStyle w:val="TOC1"/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6156024" w:history="1">
        <w:r w:rsidRPr="006942B9">
          <w:rPr>
            <w:rStyle w:val="Hyperlink"/>
          </w:rPr>
          <w:t>5.</w:t>
        </w:r>
        <w:r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Pr="006942B9">
          <w:rPr>
            <w:rStyle w:val="Hyperlink"/>
          </w:rPr>
          <w:t>Other hints and tips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_Toc526156024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7AB0C29" w14:textId="19A33697" w:rsidR="00854552" w:rsidRDefault="00854552">
      <w:pPr>
        <w:pStyle w:val="TOC1"/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6156025" w:history="1">
        <w:r w:rsidRPr="006942B9">
          <w:rPr>
            <w:rStyle w:val="Hyperlink"/>
          </w:rPr>
          <w:t>6.</w:t>
        </w:r>
        <w:r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Pr="006942B9">
          <w:rPr>
            <w:rStyle w:val="Hyperlink"/>
          </w:rPr>
          <w:t>Process for copying existing SOP into new template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_Toc526156025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7FE4EF9" w14:textId="26F5FD40" w:rsidR="00854552" w:rsidRDefault="00854552">
      <w:pPr>
        <w:pStyle w:val="TOC1"/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6156026" w:history="1">
        <w:r w:rsidRPr="006942B9">
          <w:rPr>
            <w:rStyle w:val="Hyperlink"/>
          </w:rPr>
          <w:t>7.</w:t>
        </w:r>
        <w:r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Pr="006942B9">
          <w:rPr>
            <w:rStyle w:val="Hyperlink"/>
          </w:rPr>
          <w:t>Linking template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_Toc526156026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2286447" w14:textId="28F45FCC" w:rsidR="00854552" w:rsidRDefault="00854552">
      <w:pPr>
        <w:pStyle w:val="TOC1"/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6156027" w:history="1">
        <w:r w:rsidRPr="006942B9">
          <w:rPr>
            <w:rStyle w:val="Hyperlink"/>
          </w:rPr>
          <w:t>8.</w:t>
        </w:r>
        <w:r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Pr="006942B9">
          <w:rPr>
            <w:rStyle w:val="Hyperlink"/>
          </w:rPr>
          <w:t>Turn on field shading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_Toc526156027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29BA5A6" w14:textId="55005872" w:rsidR="00854552" w:rsidRDefault="00854552">
      <w:pPr>
        <w:pStyle w:val="TOC1"/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6156028" w:history="1">
        <w:r w:rsidRPr="006942B9">
          <w:rPr>
            <w:rStyle w:val="Hyperlink"/>
          </w:rPr>
          <w:t>9.</w:t>
        </w:r>
        <w:r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Pr="006942B9">
          <w:rPr>
            <w:rStyle w:val="Hyperlink"/>
          </w:rPr>
          <w:t>Working with images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_Toc526156028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82EB171" w14:textId="5690A834" w:rsidR="00854552" w:rsidRDefault="00854552">
      <w:pPr>
        <w:pStyle w:val="TOC1"/>
        <w:tabs>
          <w:tab w:val="left" w:pos="880"/>
        </w:tabs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6156029" w:history="1">
        <w:r w:rsidRPr="006942B9">
          <w:rPr>
            <w:rStyle w:val="Hyperlink"/>
          </w:rPr>
          <w:t>10.</w:t>
        </w:r>
        <w:r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Pr="006942B9">
          <w:rPr>
            <w:rStyle w:val="Hyperlink"/>
          </w:rPr>
          <w:t>Adding quick parts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_Toc526156029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259F140" w14:textId="5D2DF70D" w:rsidR="00854552" w:rsidRDefault="00854552">
      <w:pPr>
        <w:pStyle w:val="TOC1"/>
        <w:tabs>
          <w:tab w:val="left" w:pos="880"/>
        </w:tabs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6156030" w:history="1">
        <w:r w:rsidRPr="006942B9">
          <w:rPr>
            <w:rStyle w:val="Hyperlink"/>
          </w:rPr>
          <w:t>11.</w:t>
        </w:r>
        <w:r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Pr="006942B9">
          <w:rPr>
            <w:rStyle w:val="Hyperlink"/>
          </w:rPr>
          <w:t>Cross referencing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_Toc526156030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F88FCBD" w14:textId="595B2593" w:rsidR="00854552" w:rsidRDefault="00854552">
      <w:pPr>
        <w:pStyle w:val="TOC1"/>
        <w:tabs>
          <w:tab w:val="left" w:pos="880"/>
        </w:tabs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6156031" w:history="1">
        <w:r w:rsidRPr="006942B9">
          <w:rPr>
            <w:rStyle w:val="Hyperlink"/>
          </w:rPr>
          <w:t>12.</w:t>
        </w:r>
        <w:r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Pr="006942B9">
          <w:rPr>
            <w:rStyle w:val="Hyperlink"/>
          </w:rPr>
          <w:t>Changing table of contents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_Toc526156031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554CC5B" w14:textId="71D3C31C" w:rsidR="00854552" w:rsidRDefault="00854552">
      <w:pPr>
        <w:pStyle w:val="TOC1"/>
        <w:tabs>
          <w:tab w:val="left" w:pos="880"/>
        </w:tabs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6156032" w:history="1">
        <w:r w:rsidRPr="006942B9">
          <w:rPr>
            <w:rStyle w:val="Hyperlink"/>
          </w:rPr>
          <w:t>13.</w:t>
        </w:r>
        <w:r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Pr="006942B9">
          <w:rPr>
            <w:rStyle w:val="Hyperlink"/>
          </w:rPr>
          <w:t>Change task heading to sentence case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_Toc526156032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6E613722" w14:textId="07723B20" w:rsidR="00D65D73" w:rsidRDefault="00846ED3" w:rsidP="00D65D73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r>
        <w:rPr>
          <w:rFonts w:eastAsiaTheme="minorEastAsia"/>
          <w:b/>
          <w:noProof/>
          <w:color w:val="414141"/>
          <w:spacing w:val="4"/>
          <w:sz w:val="24"/>
          <w:lang w:eastAsia="en-NZ"/>
        </w:rPr>
        <w:fldChar w:fldCharType="end"/>
      </w:r>
    </w:p>
    <w:p w14:paraId="176AF4D3" w14:textId="77777777" w:rsidR="00691C9D" w:rsidRDefault="00722A0B" w:rsidP="008B0ECD">
      <w:pPr>
        <w:pStyle w:val="Heading2"/>
      </w:pPr>
      <w:bookmarkStart w:id="9" w:name="_Toc492460847"/>
      <w:bookmarkStart w:id="10" w:name="_Toc526156020"/>
      <w:r>
        <w:t>Terminology</w:t>
      </w:r>
      <w:bookmarkEnd w:id="4"/>
      <w:bookmarkEnd w:id="5"/>
      <w:bookmarkEnd w:id="9"/>
      <w:bookmarkEnd w:id="10"/>
      <w:r>
        <w:t xml:space="preserve"> 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6184"/>
      </w:tblGrid>
      <w:tr w:rsidR="00846ED3" w14:paraId="0339A409" w14:textId="77777777" w:rsidTr="00447A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1572" w:type="pct"/>
          </w:tcPr>
          <w:p w14:paraId="7D3EF8BF" w14:textId="77777777" w:rsidR="00846ED3" w:rsidRPr="00691C9D" w:rsidRDefault="00846ED3" w:rsidP="00846ED3">
            <w:pPr>
              <w:pStyle w:val="TableText"/>
              <w:rPr>
                <w:b/>
              </w:rPr>
            </w:pPr>
            <w:r>
              <w:rPr>
                <w:b/>
              </w:rPr>
              <w:t>Select</w:t>
            </w:r>
          </w:p>
        </w:tc>
        <w:tc>
          <w:tcPr>
            <w:tcW w:w="3428" w:type="pct"/>
          </w:tcPr>
          <w:p w14:paraId="73D9BD22" w14:textId="77777777" w:rsidR="00846ED3" w:rsidRPr="00544D69" w:rsidRDefault="00846ED3" w:rsidP="00846ED3">
            <w:pPr>
              <w:pStyle w:val="BodyText"/>
            </w:pPr>
            <w:r>
              <w:t xml:space="preserve">Use the word select, this gives the SOP longevity as more touch screen devices are bought online. </w:t>
            </w:r>
          </w:p>
        </w:tc>
      </w:tr>
      <w:tr w:rsidR="00691C9D" w14:paraId="10620461" w14:textId="77777777" w:rsidTr="00447A5E">
        <w:trPr>
          <w:trHeight w:val="567"/>
        </w:trPr>
        <w:tc>
          <w:tcPr>
            <w:tcW w:w="1572" w:type="pct"/>
          </w:tcPr>
          <w:p w14:paraId="5556A949" w14:textId="77777777" w:rsidR="00691C9D" w:rsidRPr="00691C9D" w:rsidRDefault="00001FA9" w:rsidP="00691C9D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Choose </w:t>
            </w:r>
          </w:p>
        </w:tc>
        <w:tc>
          <w:tcPr>
            <w:tcW w:w="3428" w:type="pct"/>
          </w:tcPr>
          <w:p w14:paraId="78A94251" w14:textId="77777777" w:rsidR="00691C9D" w:rsidRDefault="00001FA9" w:rsidP="00691C9D">
            <w:pPr>
              <w:pStyle w:val="TableText"/>
            </w:pPr>
            <w:r>
              <w:t>Use the word choose when selecting an item from a drop-down menu</w:t>
            </w:r>
          </w:p>
        </w:tc>
      </w:tr>
      <w:tr w:rsidR="00691C9D" w14:paraId="4C07D731" w14:textId="77777777" w:rsidTr="00447A5E">
        <w:trPr>
          <w:trHeight w:val="567"/>
        </w:trPr>
        <w:tc>
          <w:tcPr>
            <w:tcW w:w="1572" w:type="pct"/>
          </w:tcPr>
          <w:p w14:paraId="1B4EC6E5" w14:textId="77777777" w:rsidR="00691C9D" w:rsidRPr="00691C9D" w:rsidRDefault="00001FA9" w:rsidP="00691C9D">
            <w:pPr>
              <w:pStyle w:val="TableText"/>
              <w:rPr>
                <w:b/>
              </w:rPr>
            </w:pPr>
            <w:r>
              <w:rPr>
                <w:b/>
              </w:rPr>
              <w:t>Navigate and open</w:t>
            </w:r>
          </w:p>
        </w:tc>
        <w:tc>
          <w:tcPr>
            <w:tcW w:w="3428" w:type="pct"/>
          </w:tcPr>
          <w:p w14:paraId="383107DF" w14:textId="77777777" w:rsidR="00EA46E4" w:rsidRDefault="00001FA9" w:rsidP="00D02E2B">
            <w:pPr>
              <w:pStyle w:val="BodyText"/>
            </w:pPr>
            <w:r>
              <w:t>To open a new NAXT menu path use the words navigate and open</w:t>
            </w:r>
          </w:p>
        </w:tc>
      </w:tr>
      <w:tr w:rsidR="00001FA9" w14:paraId="389B4EBB" w14:textId="77777777" w:rsidTr="00447A5E">
        <w:trPr>
          <w:trHeight w:val="567"/>
        </w:trPr>
        <w:tc>
          <w:tcPr>
            <w:tcW w:w="1572" w:type="pct"/>
          </w:tcPr>
          <w:p w14:paraId="63D76331" w14:textId="77777777" w:rsidR="00001FA9" w:rsidRDefault="00001FA9" w:rsidP="00691C9D">
            <w:pPr>
              <w:pStyle w:val="TableText"/>
              <w:rPr>
                <w:b/>
              </w:rPr>
            </w:pPr>
            <w:r>
              <w:rPr>
                <w:b/>
              </w:rPr>
              <w:t>Filter to find</w:t>
            </w:r>
          </w:p>
        </w:tc>
        <w:tc>
          <w:tcPr>
            <w:tcW w:w="3428" w:type="pct"/>
          </w:tcPr>
          <w:p w14:paraId="59053A52" w14:textId="77777777" w:rsidR="00001FA9" w:rsidRDefault="00001FA9" w:rsidP="00D02E2B">
            <w:pPr>
              <w:pStyle w:val="BodyText"/>
            </w:pPr>
            <w:r>
              <w:t xml:space="preserve">Use the words filter to find when describing searching </w:t>
            </w:r>
          </w:p>
        </w:tc>
      </w:tr>
      <w:tr w:rsidR="00001FA9" w14:paraId="43AB03AC" w14:textId="77777777" w:rsidTr="00447A5E">
        <w:trPr>
          <w:trHeight w:val="567"/>
        </w:trPr>
        <w:tc>
          <w:tcPr>
            <w:tcW w:w="1572" w:type="pct"/>
          </w:tcPr>
          <w:p w14:paraId="392827D6" w14:textId="77777777" w:rsidR="00001FA9" w:rsidRDefault="000C5477" w:rsidP="00691C9D">
            <w:pPr>
              <w:pStyle w:val="TableText"/>
              <w:rPr>
                <w:b/>
              </w:rPr>
            </w:pPr>
            <w:r>
              <w:rPr>
                <w:b/>
              </w:rPr>
              <w:t>Will display</w:t>
            </w:r>
          </w:p>
        </w:tc>
        <w:tc>
          <w:tcPr>
            <w:tcW w:w="3428" w:type="pct"/>
          </w:tcPr>
          <w:p w14:paraId="548D16A8" w14:textId="77777777" w:rsidR="00001FA9" w:rsidRDefault="00846ED3" w:rsidP="00D02E2B">
            <w:pPr>
              <w:pStyle w:val="BodyText"/>
            </w:pPr>
            <w:r>
              <w:t>Used to describe opening windows</w:t>
            </w:r>
          </w:p>
        </w:tc>
      </w:tr>
    </w:tbl>
    <w:p w14:paraId="12B8B2C2" w14:textId="77777777" w:rsidR="00DE7FFB" w:rsidRDefault="00DE7FFB" w:rsidP="005854A7"/>
    <w:p w14:paraId="2BFD1DA0" w14:textId="77777777" w:rsidR="005C734E" w:rsidRPr="007308E1" w:rsidRDefault="005C734E" w:rsidP="007308E1">
      <w:pPr>
        <w:pStyle w:val="BodyText"/>
        <w:rPr>
          <w:rFonts w:eastAsia="Arial"/>
        </w:rPr>
      </w:pPr>
    </w:p>
    <w:p w14:paraId="79C44481" w14:textId="77777777" w:rsidR="00AB7492" w:rsidRDefault="00AB7492" w:rsidP="00846ED3">
      <w:pPr>
        <w:pStyle w:val="Heading2"/>
      </w:pPr>
      <w:bookmarkStart w:id="11" w:name="_Toc526156021"/>
      <w:r>
        <w:lastRenderedPageBreak/>
        <w:t>Consistent formatting</w:t>
      </w:r>
      <w:bookmarkEnd w:id="11"/>
    </w:p>
    <w:tbl>
      <w:tblPr>
        <w:tblStyle w:val="TableGrid"/>
        <w:tblW w:w="5047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6978"/>
      </w:tblGrid>
      <w:tr w:rsidR="00846ED3" w:rsidRPr="00F779AE" w14:paraId="6E9C4470" w14:textId="77777777" w:rsidTr="008610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7"/>
        </w:trPr>
        <w:tc>
          <w:tcPr>
            <w:tcW w:w="1168" w:type="pct"/>
            <w:tcBorders>
              <w:right w:val="nil"/>
            </w:tcBorders>
            <w:shd w:val="clear" w:color="auto" w:fill="F2F2F2" w:themeFill="background1" w:themeFillShade="F2"/>
          </w:tcPr>
          <w:p w14:paraId="7984F86E" w14:textId="2DDD90D4" w:rsidR="00846ED3" w:rsidRPr="00F779AE" w:rsidRDefault="00F779AE" w:rsidP="00F779AE">
            <w:pPr>
              <w:pStyle w:val="TableText"/>
              <w:rPr>
                <w:b/>
              </w:rPr>
            </w:pPr>
            <w:r w:rsidRPr="00F779AE">
              <w:rPr>
                <w:b/>
              </w:rPr>
              <w:t>Feature</w:t>
            </w:r>
          </w:p>
        </w:tc>
        <w:tc>
          <w:tcPr>
            <w:tcW w:w="3832" w:type="pct"/>
            <w:tcBorders>
              <w:left w:val="nil"/>
            </w:tcBorders>
            <w:shd w:val="clear" w:color="auto" w:fill="F2F2F2" w:themeFill="background1" w:themeFillShade="F2"/>
            <w:vAlign w:val="center"/>
          </w:tcPr>
          <w:p w14:paraId="7D3B7FA1" w14:textId="52163D0F" w:rsidR="00846ED3" w:rsidRPr="00F779AE" w:rsidRDefault="00F779AE" w:rsidP="00F779AE">
            <w:pPr>
              <w:pStyle w:val="TableText"/>
              <w:rPr>
                <w:b/>
              </w:rPr>
            </w:pPr>
            <w:r w:rsidRPr="00F779AE">
              <w:rPr>
                <w:b/>
              </w:rPr>
              <w:t>Guideline</w:t>
            </w:r>
          </w:p>
        </w:tc>
      </w:tr>
      <w:tr w:rsidR="00846ED3" w14:paraId="3A4441EC" w14:textId="77777777" w:rsidTr="008610CD">
        <w:trPr>
          <w:trHeight w:val="217"/>
        </w:trPr>
        <w:tc>
          <w:tcPr>
            <w:tcW w:w="1168" w:type="pct"/>
          </w:tcPr>
          <w:p w14:paraId="7BFA6DC0" w14:textId="19FA6C37" w:rsidR="00846ED3" w:rsidRPr="008610CD" w:rsidRDefault="008610CD" w:rsidP="00F779AE">
            <w:pPr>
              <w:pStyle w:val="TableText"/>
              <w:rPr>
                <w:b/>
              </w:rPr>
            </w:pPr>
            <w:r>
              <w:rPr>
                <w:b/>
              </w:rPr>
              <w:t>S</w:t>
            </w:r>
            <w:r w:rsidRPr="008610CD">
              <w:rPr>
                <w:b/>
              </w:rPr>
              <w:t>tyles</w:t>
            </w:r>
          </w:p>
        </w:tc>
        <w:tc>
          <w:tcPr>
            <w:tcW w:w="3832" w:type="pct"/>
          </w:tcPr>
          <w:p w14:paraId="515162B3" w14:textId="17261FB2" w:rsidR="00846ED3" w:rsidRDefault="008610CD" w:rsidP="00F779AE">
            <w:pPr>
              <w:pStyle w:val="TableText"/>
            </w:pPr>
            <w:r>
              <w:t>Use inbuilt document styles to apply the correct fonts and spacing.</w:t>
            </w:r>
          </w:p>
        </w:tc>
      </w:tr>
      <w:tr w:rsidR="00846ED3" w14:paraId="565DEAB1" w14:textId="77777777" w:rsidTr="008610CD">
        <w:trPr>
          <w:trHeight w:val="1400"/>
        </w:trPr>
        <w:tc>
          <w:tcPr>
            <w:tcW w:w="1168" w:type="pct"/>
          </w:tcPr>
          <w:p w14:paraId="67A1CCDB" w14:textId="249FCE31" w:rsidR="00846ED3" w:rsidRPr="008610CD" w:rsidRDefault="008610CD" w:rsidP="00F779AE">
            <w:pPr>
              <w:pStyle w:val="TableText"/>
              <w:rPr>
                <w:b/>
              </w:rPr>
            </w:pPr>
            <w:r w:rsidRPr="008610CD">
              <w:rPr>
                <w:b/>
              </w:rPr>
              <w:t>Numbered lists</w:t>
            </w:r>
          </w:p>
        </w:tc>
        <w:tc>
          <w:tcPr>
            <w:tcW w:w="3832" w:type="pct"/>
          </w:tcPr>
          <w:p w14:paraId="2BAF5299" w14:textId="6B316668" w:rsidR="008610CD" w:rsidRDefault="008610CD" w:rsidP="00F779AE">
            <w:pPr>
              <w:pStyle w:val="TableText"/>
            </w:pPr>
            <w:r>
              <w:t xml:space="preserve">Use the numbered list styles to summarise steps. These styles will apply numbers to the step, then letters for sub-steps. </w:t>
            </w:r>
          </w:p>
          <w:p w14:paraId="540EC9BB" w14:textId="2F3EC664" w:rsidR="00846ED3" w:rsidRDefault="008610CD" w:rsidP="00F779AE">
            <w:pPr>
              <w:pStyle w:val="TableText"/>
            </w:pPr>
            <w:r>
              <w:rPr>
                <w:noProof/>
              </w:rPr>
              <w:t xml:space="preserve">Use style </w:t>
            </w:r>
            <w:r w:rsidRPr="00846ED3">
              <w:rPr>
                <w:b/>
                <w:noProof/>
              </w:rPr>
              <w:t>‘List continue</w:t>
            </w:r>
            <w:r>
              <w:rPr>
                <w:noProof/>
              </w:rPr>
              <w:t>’ for any thing that appears after a numbered or alphanumeric step that is not a new step.</w:t>
            </w:r>
          </w:p>
        </w:tc>
      </w:tr>
      <w:tr w:rsidR="00833C73" w14:paraId="3C7C237D" w14:textId="77777777" w:rsidTr="008610CD">
        <w:trPr>
          <w:trHeight w:val="567"/>
        </w:trPr>
        <w:tc>
          <w:tcPr>
            <w:tcW w:w="1168" w:type="pct"/>
          </w:tcPr>
          <w:p w14:paraId="6C016762" w14:textId="7D0DB58B" w:rsidR="00833C73" w:rsidRPr="008610CD" w:rsidRDefault="008610CD" w:rsidP="00F779AE">
            <w:pPr>
              <w:pStyle w:val="TableText"/>
              <w:rPr>
                <w:b/>
              </w:rPr>
            </w:pPr>
            <w:r w:rsidRPr="008610CD">
              <w:rPr>
                <w:b/>
              </w:rPr>
              <w:t>Pagination</w:t>
            </w:r>
          </w:p>
        </w:tc>
        <w:tc>
          <w:tcPr>
            <w:tcW w:w="3832" w:type="pct"/>
          </w:tcPr>
          <w:p w14:paraId="0CE807B3" w14:textId="6D9071F9" w:rsidR="00833C73" w:rsidRPr="00833C73" w:rsidRDefault="008610CD" w:rsidP="00F779AE">
            <w:pPr>
              <w:pStyle w:val="TableText"/>
            </w:pPr>
            <w:r>
              <w:t>Each task should start on a new page.</w:t>
            </w:r>
          </w:p>
        </w:tc>
      </w:tr>
      <w:tr w:rsidR="00833C73" w14:paraId="03248BCA" w14:textId="77777777" w:rsidTr="008610CD">
        <w:trPr>
          <w:trHeight w:val="567"/>
        </w:trPr>
        <w:tc>
          <w:tcPr>
            <w:tcW w:w="1168" w:type="pct"/>
          </w:tcPr>
          <w:p w14:paraId="016A3480" w14:textId="59EECCE1" w:rsidR="00833C73" w:rsidRPr="008610CD" w:rsidRDefault="008610CD" w:rsidP="00F779AE">
            <w:pPr>
              <w:pStyle w:val="TableText"/>
              <w:rPr>
                <w:b/>
              </w:rPr>
            </w:pPr>
            <w:r w:rsidRPr="008610CD">
              <w:rPr>
                <w:b/>
              </w:rPr>
              <w:t>Screen captures</w:t>
            </w:r>
          </w:p>
        </w:tc>
        <w:tc>
          <w:tcPr>
            <w:tcW w:w="3832" w:type="pct"/>
          </w:tcPr>
          <w:p w14:paraId="626CCDEB" w14:textId="7098F759" w:rsidR="00833C73" w:rsidRDefault="008610CD" w:rsidP="00F779AE">
            <w:pPr>
              <w:pStyle w:val="TableText"/>
            </w:pPr>
            <w:r>
              <w:t>Screen captures to be included where appropriate</w:t>
            </w:r>
          </w:p>
        </w:tc>
      </w:tr>
      <w:tr w:rsidR="008610CD" w14:paraId="11B81331" w14:textId="77777777" w:rsidTr="008610CD">
        <w:trPr>
          <w:trHeight w:val="567"/>
        </w:trPr>
        <w:tc>
          <w:tcPr>
            <w:tcW w:w="1168" w:type="pct"/>
          </w:tcPr>
          <w:p w14:paraId="2C13740A" w14:textId="3025377B" w:rsidR="008610CD" w:rsidRPr="008610CD" w:rsidRDefault="008610CD" w:rsidP="00F779AE">
            <w:pPr>
              <w:pStyle w:val="TableText"/>
              <w:rPr>
                <w:b/>
              </w:rPr>
            </w:pPr>
            <w:r w:rsidRPr="008610CD">
              <w:rPr>
                <w:b/>
              </w:rPr>
              <w:t>Annotations</w:t>
            </w:r>
          </w:p>
        </w:tc>
        <w:tc>
          <w:tcPr>
            <w:tcW w:w="3832" w:type="pct"/>
          </w:tcPr>
          <w:p w14:paraId="01576B32" w14:textId="104497E2" w:rsidR="008610CD" w:rsidRDefault="008610CD" w:rsidP="00F779AE">
            <w:pPr>
              <w:pStyle w:val="TableText"/>
            </w:pPr>
            <w:r>
              <w:t xml:space="preserve">Use MS Word to edit and highlight key points on images (numbering and red boxes &amp; arrows). This will enable ease of editing later. </w:t>
            </w:r>
          </w:p>
        </w:tc>
      </w:tr>
      <w:tr w:rsidR="008610CD" w14:paraId="5D5EB8C1" w14:textId="77777777" w:rsidTr="008610CD">
        <w:trPr>
          <w:trHeight w:val="340"/>
        </w:trPr>
        <w:tc>
          <w:tcPr>
            <w:tcW w:w="1168" w:type="pct"/>
          </w:tcPr>
          <w:p w14:paraId="6D626949" w14:textId="63178174" w:rsidR="008610CD" w:rsidRPr="008610CD" w:rsidRDefault="008610CD" w:rsidP="00F779AE">
            <w:pPr>
              <w:pStyle w:val="TableText"/>
              <w:rPr>
                <w:b/>
              </w:rPr>
            </w:pPr>
            <w:r w:rsidRPr="008610CD">
              <w:rPr>
                <w:b/>
              </w:rPr>
              <w:t>Bold</w:t>
            </w:r>
          </w:p>
        </w:tc>
        <w:tc>
          <w:tcPr>
            <w:tcW w:w="3832" w:type="pct"/>
          </w:tcPr>
          <w:p w14:paraId="736DFBB8" w14:textId="54F2E590" w:rsidR="008610CD" w:rsidRDefault="008610CD" w:rsidP="00F779AE">
            <w:pPr>
              <w:pStyle w:val="TableText"/>
              <w:rPr>
                <w:noProof/>
              </w:rPr>
            </w:pPr>
            <w:r w:rsidRPr="00427994">
              <w:t xml:space="preserve">Use </w:t>
            </w:r>
            <w:r w:rsidRPr="00427994">
              <w:rPr>
                <w:b/>
              </w:rPr>
              <w:t>bold</w:t>
            </w:r>
            <w:r w:rsidRPr="00427994">
              <w:t xml:space="preserve"> formatting to highlight names of reference e.g. SOPs and tasks </w:t>
            </w:r>
          </w:p>
        </w:tc>
      </w:tr>
      <w:tr w:rsidR="008610CD" w14:paraId="0B96B259" w14:textId="77777777" w:rsidTr="008610CD">
        <w:trPr>
          <w:trHeight w:val="340"/>
        </w:trPr>
        <w:tc>
          <w:tcPr>
            <w:tcW w:w="1168" w:type="pct"/>
          </w:tcPr>
          <w:p w14:paraId="30A8E2BB" w14:textId="381105BF" w:rsidR="008610CD" w:rsidRPr="008610CD" w:rsidRDefault="008610CD" w:rsidP="00F779AE">
            <w:pPr>
              <w:pStyle w:val="TableText"/>
              <w:rPr>
                <w:b/>
              </w:rPr>
            </w:pPr>
            <w:r w:rsidRPr="008610CD">
              <w:rPr>
                <w:b/>
              </w:rPr>
              <w:t>Italics</w:t>
            </w:r>
          </w:p>
        </w:tc>
        <w:tc>
          <w:tcPr>
            <w:tcW w:w="3832" w:type="pct"/>
          </w:tcPr>
          <w:p w14:paraId="5A0EF9EC" w14:textId="7CF9EFC5" w:rsidR="008610CD" w:rsidRPr="00427994" w:rsidRDefault="008610CD" w:rsidP="00F779AE">
            <w:pPr>
              <w:pStyle w:val="TableText"/>
            </w:pPr>
            <w:r>
              <w:t>Limit</w:t>
            </w:r>
            <w:r w:rsidRPr="00427994">
              <w:t xml:space="preserve"> </w:t>
            </w:r>
            <w:r w:rsidRPr="008610CD">
              <w:rPr>
                <w:i/>
              </w:rPr>
              <w:t>italics</w:t>
            </w:r>
            <w:r w:rsidRPr="00427994">
              <w:t xml:space="preserve"> formatting to </w:t>
            </w:r>
            <w:r>
              <w:t>make comparisons, e</w:t>
            </w:r>
            <w:r w:rsidRPr="00427994">
              <w:t xml:space="preserve">.g. </w:t>
            </w:r>
            <w:r>
              <w:t xml:space="preserve">Select </w:t>
            </w:r>
            <w:r w:rsidRPr="008610CD">
              <w:rPr>
                <w:i/>
              </w:rPr>
              <w:t>open</w:t>
            </w:r>
            <w:r>
              <w:t xml:space="preserve"> instead of </w:t>
            </w:r>
            <w:r w:rsidRPr="008610CD">
              <w:rPr>
                <w:i/>
              </w:rPr>
              <w:t>closed</w:t>
            </w:r>
            <w:r>
              <w:t>.</w:t>
            </w:r>
          </w:p>
        </w:tc>
      </w:tr>
      <w:tr w:rsidR="008610CD" w14:paraId="05D3F696" w14:textId="77777777" w:rsidTr="008610CD">
        <w:trPr>
          <w:trHeight w:val="340"/>
        </w:trPr>
        <w:tc>
          <w:tcPr>
            <w:tcW w:w="1168" w:type="pct"/>
          </w:tcPr>
          <w:p w14:paraId="15E2A825" w14:textId="6C385840" w:rsidR="008610CD" w:rsidRPr="008610CD" w:rsidRDefault="008610CD" w:rsidP="00F779AE">
            <w:pPr>
              <w:pStyle w:val="TableText"/>
              <w:rPr>
                <w:b/>
              </w:rPr>
            </w:pPr>
            <w:r w:rsidRPr="008610CD">
              <w:rPr>
                <w:b/>
              </w:rPr>
              <w:t>Capitalisation</w:t>
            </w:r>
          </w:p>
        </w:tc>
        <w:tc>
          <w:tcPr>
            <w:tcW w:w="3832" w:type="pct"/>
          </w:tcPr>
          <w:p w14:paraId="28AABBE4" w14:textId="77777777" w:rsidR="008610CD" w:rsidRDefault="008610CD" w:rsidP="00F779AE">
            <w:pPr>
              <w:pStyle w:val="TableText"/>
            </w:pPr>
            <w:r w:rsidRPr="00EC5359">
              <w:t>When referring to anything on the screen</w:t>
            </w:r>
            <w:r>
              <w:t>,</w:t>
            </w:r>
            <w:r w:rsidRPr="00EC5359">
              <w:t xml:space="preserve"> use the exact wording and capitali</w:t>
            </w:r>
            <w:r>
              <w:t>s</w:t>
            </w:r>
            <w:r w:rsidRPr="00EC5359">
              <w:t>ation</w:t>
            </w:r>
            <w:r>
              <w:t>,</w:t>
            </w:r>
            <w:r w:rsidRPr="00EC5359">
              <w:t xml:space="preserve"> as it is displayed on the screen</w:t>
            </w:r>
            <w:r>
              <w:t xml:space="preserve"> and format using bold</w:t>
            </w:r>
            <w:r w:rsidRPr="00EC5359">
              <w:t>.</w:t>
            </w:r>
          </w:p>
          <w:p w14:paraId="335959BA" w14:textId="4331FE49" w:rsidR="00DA666C" w:rsidRPr="00EC5359" w:rsidRDefault="00DA666C" w:rsidP="00F779AE">
            <w:pPr>
              <w:pStyle w:val="TableText"/>
            </w:pPr>
            <w:r>
              <w:t xml:space="preserve">All task headings should use </w:t>
            </w:r>
            <w:r w:rsidRPr="00DA666C">
              <w:rPr>
                <w:b/>
              </w:rPr>
              <w:t>sentence</w:t>
            </w:r>
            <w:r>
              <w:t xml:space="preserve"> case.</w:t>
            </w:r>
          </w:p>
        </w:tc>
      </w:tr>
    </w:tbl>
    <w:p w14:paraId="2FA78CF1" w14:textId="77777777" w:rsidR="00B9399B" w:rsidRDefault="00B9399B" w:rsidP="00846ED3">
      <w:pPr>
        <w:pStyle w:val="BodyText"/>
      </w:pPr>
    </w:p>
    <w:p w14:paraId="5252EB2C" w14:textId="77777777" w:rsidR="00AB7492" w:rsidRDefault="00AB7492" w:rsidP="00846ED3">
      <w:pPr>
        <w:pStyle w:val="Heading2"/>
      </w:pPr>
      <w:bookmarkStart w:id="12" w:name="_Toc526156022"/>
      <w:r>
        <w:t>Correct grammar and punctuation</w:t>
      </w:r>
      <w:bookmarkEnd w:id="12"/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6893"/>
      </w:tblGrid>
      <w:tr w:rsidR="00F779AE" w:rsidRPr="00F779AE" w14:paraId="6D1DDA97" w14:textId="77777777" w:rsidTr="00F779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79" w:type="pct"/>
            <w:tcBorders>
              <w:right w:val="nil"/>
            </w:tcBorders>
            <w:shd w:val="clear" w:color="auto" w:fill="F2F2F2" w:themeFill="background1" w:themeFillShade="F2"/>
          </w:tcPr>
          <w:p w14:paraId="0E97A573" w14:textId="77777777" w:rsidR="00F779AE" w:rsidRPr="00F779AE" w:rsidRDefault="00F779AE" w:rsidP="001816D1">
            <w:pPr>
              <w:pStyle w:val="TableText"/>
              <w:rPr>
                <w:b/>
              </w:rPr>
            </w:pPr>
            <w:r w:rsidRPr="00F779AE">
              <w:rPr>
                <w:b/>
              </w:rPr>
              <w:t>Feature</w:t>
            </w:r>
          </w:p>
        </w:tc>
        <w:tc>
          <w:tcPr>
            <w:tcW w:w="3821" w:type="pct"/>
            <w:tcBorders>
              <w:right w:val="nil"/>
            </w:tcBorders>
            <w:shd w:val="clear" w:color="auto" w:fill="F2F2F2" w:themeFill="background1" w:themeFillShade="F2"/>
            <w:vAlign w:val="center"/>
          </w:tcPr>
          <w:p w14:paraId="6AB2EC3D" w14:textId="77777777" w:rsidR="00F779AE" w:rsidRPr="00F779AE" w:rsidRDefault="00F779AE" w:rsidP="001816D1">
            <w:pPr>
              <w:pStyle w:val="TableText"/>
              <w:rPr>
                <w:b/>
              </w:rPr>
            </w:pPr>
            <w:r w:rsidRPr="00F779AE">
              <w:rPr>
                <w:b/>
              </w:rPr>
              <w:t>Guideline</w:t>
            </w:r>
          </w:p>
        </w:tc>
      </w:tr>
      <w:tr w:rsidR="008610CD" w14:paraId="02994BF8" w14:textId="77777777" w:rsidTr="00F779AE">
        <w:tc>
          <w:tcPr>
            <w:tcW w:w="1179" w:type="pct"/>
          </w:tcPr>
          <w:p w14:paraId="5EB3827A" w14:textId="518BFFE2" w:rsidR="008610CD" w:rsidRPr="00F779AE" w:rsidRDefault="008610CD" w:rsidP="00F779AE">
            <w:pPr>
              <w:pStyle w:val="TableText"/>
              <w:rPr>
                <w:b/>
              </w:rPr>
            </w:pPr>
            <w:r w:rsidRPr="00F779AE">
              <w:rPr>
                <w:b/>
              </w:rPr>
              <w:t>Job titles</w:t>
            </w:r>
          </w:p>
        </w:tc>
        <w:tc>
          <w:tcPr>
            <w:tcW w:w="3821" w:type="pct"/>
          </w:tcPr>
          <w:p w14:paraId="5214CA14" w14:textId="25A8FB0A" w:rsidR="008610CD" w:rsidRPr="002C099A" w:rsidRDefault="008610CD" w:rsidP="00F779AE">
            <w:pPr>
              <w:pStyle w:val="TableText"/>
            </w:pPr>
            <w:r w:rsidRPr="002C099A">
              <w:t>Define job titles or unusual terms the first time they appear, followed by t</w:t>
            </w:r>
            <w:r>
              <w:t>he abbreviation in brackets.</w:t>
            </w:r>
          </w:p>
        </w:tc>
      </w:tr>
      <w:tr w:rsidR="008610CD" w14:paraId="0CCEF57A" w14:textId="77777777" w:rsidTr="00F779AE">
        <w:tc>
          <w:tcPr>
            <w:tcW w:w="1179" w:type="pct"/>
          </w:tcPr>
          <w:p w14:paraId="75D1F19F" w14:textId="259C4641" w:rsidR="008610CD" w:rsidRPr="00F779AE" w:rsidRDefault="00F779AE" w:rsidP="00F779AE">
            <w:pPr>
              <w:pStyle w:val="TableText"/>
              <w:rPr>
                <w:b/>
              </w:rPr>
            </w:pPr>
            <w:r w:rsidRPr="00F779AE">
              <w:rPr>
                <w:b/>
              </w:rPr>
              <w:t>Numbers</w:t>
            </w:r>
          </w:p>
        </w:tc>
        <w:tc>
          <w:tcPr>
            <w:tcW w:w="3821" w:type="pct"/>
          </w:tcPr>
          <w:p w14:paraId="4E040F62" w14:textId="27A165FA" w:rsidR="008610CD" w:rsidRPr="002C099A" w:rsidRDefault="008610CD" w:rsidP="00F779AE">
            <w:pPr>
              <w:pStyle w:val="TableText"/>
            </w:pPr>
            <w:r w:rsidRPr="002C099A">
              <w:t>Write the numbers 1 through 9 in words within the text. Write the numbers 10 and greater in the numerical form.</w:t>
            </w:r>
          </w:p>
        </w:tc>
      </w:tr>
      <w:tr w:rsidR="008610CD" w14:paraId="344B4B76" w14:textId="77777777" w:rsidTr="00F779AE">
        <w:tc>
          <w:tcPr>
            <w:tcW w:w="1179" w:type="pct"/>
          </w:tcPr>
          <w:p w14:paraId="3E2C1AF7" w14:textId="6EFB7E23" w:rsidR="008610CD" w:rsidRPr="00F779AE" w:rsidRDefault="00F779AE" w:rsidP="00F779AE">
            <w:pPr>
              <w:pStyle w:val="TableText"/>
              <w:rPr>
                <w:b/>
              </w:rPr>
            </w:pPr>
            <w:r w:rsidRPr="00F779AE">
              <w:rPr>
                <w:b/>
              </w:rPr>
              <w:t>List punctuation</w:t>
            </w:r>
          </w:p>
        </w:tc>
        <w:tc>
          <w:tcPr>
            <w:tcW w:w="3821" w:type="pct"/>
          </w:tcPr>
          <w:p w14:paraId="7AAC0FC0" w14:textId="122F5DBF" w:rsidR="008610CD" w:rsidRDefault="008610CD" w:rsidP="00F779AE">
            <w:pPr>
              <w:pStyle w:val="TableText"/>
            </w:pPr>
            <w:r>
              <w:t>Do not use full stops at the end of each bullet</w:t>
            </w:r>
          </w:p>
          <w:p w14:paraId="35E52F10" w14:textId="77777777" w:rsidR="008610CD" w:rsidRDefault="008610CD" w:rsidP="00F779AE">
            <w:pPr>
              <w:pStyle w:val="TableText"/>
            </w:pPr>
            <w:r>
              <w:t xml:space="preserve">If the text that follows the bullet point is not a proper sentence, it doesn’t need to begin with a capital letter, nor end with a </w:t>
            </w:r>
            <w:r w:rsidRPr="00427994">
              <w:rPr>
                <w:rFonts w:ascii="Open Sans" w:hAnsi="Open Sans" w:cs="Open Sans"/>
              </w:rPr>
              <w:t>period</w:t>
            </w:r>
            <w:r>
              <w:t xml:space="preserve">. </w:t>
            </w:r>
          </w:p>
        </w:tc>
      </w:tr>
    </w:tbl>
    <w:p w14:paraId="479AAEC1" w14:textId="77777777" w:rsidR="00427994" w:rsidRDefault="00427994" w:rsidP="00427994">
      <w:pPr>
        <w:pStyle w:val="BodyText"/>
      </w:pPr>
    </w:p>
    <w:p w14:paraId="6B3F3D65" w14:textId="1C238564" w:rsidR="00846ED3" w:rsidRDefault="00846ED3" w:rsidP="00846ED3">
      <w:pPr>
        <w:pStyle w:val="Heading2"/>
      </w:pPr>
      <w:bookmarkStart w:id="13" w:name="_Toc526156023"/>
      <w:r>
        <w:lastRenderedPageBreak/>
        <w:t>W</w:t>
      </w:r>
      <w:r w:rsidRPr="00AB7492">
        <w:t>riting style</w:t>
      </w:r>
      <w:bookmarkEnd w:id="13"/>
      <w:r>
        <w:t xml:space="preserve"> </w:t>
      </w:r>
    </w:p>
    <w:tbl>
      <w:tblPr>
        <w:tblStyle w:val="TableGrid"/>
        <w:tblW w:w="4999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26"/>
        <w:gridCol w:w="6892"/>
      </w:tblGrid>
      <w:tr w:rsidR="00F779AE" w:rsidRPr="00F779AE" w14:paraId="57539BAC" w14:textId="77777777" w:rsidTr="00F779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79" w:type="pct"/>
            <w:tcBorders>
              <w:right w:val="nil"/>
            </w:tcBorders>
            <w:shd w:val="clear" w:color="auto" w:fill="F2F2F2" w:themeFill="background1" w:themeFillShade="F2"/>
          </w:tcPr>
          <w:p w14:paraId="54A8B457" w14:textId="34A81505" w:rsidR="00F779AE" w:rsidRPr="00F779AE" w:rsidRDefault="00F779AE" w:rsidP="00F779AE">
            <w:pPr>
              <w:pStyle w:val="TableText"/>
              <w:rPr>
                <w:b/>
              </w:rPr>
            </w:pPr>
            <w:r w:rsidRPr="00F779AE">
              <w:rPr>
                <w:b/>
              </w:rPr>
              <w:t>Feature</w:t>
            </w:r>
          </w:p>
        </w:tc>
        <w:tc>
          <w:tcPr>
            <w:tcW w:w="3821" w:type="pct"/>
            <w:tcBorders>
              <w:right w:val="nil"/>
            </w:tcBorders>
            <w:shd w:val="clear" w:color="auto" w:fill="F2F2F2" w:themeFill="background1" w:themeFillShade="F2"/>
            <w:vAlign w:val="center"/>
          </w:tcPr>
          <w:p w14:paraId="7423369C" w14:textId="2F3B2E72" w:rsidR="00F779AE" w:rsidRPr="00F779AE" w:rsidRDefault="00F779AE" w:rsidP="00F779AE">
            <w:pPr>
              <w:pStyle w:val="TableText"/>
              <w:rPr>
                <w:b/>
              </w:rPr>
            </w:pPr>
            <w:r w:rsidRPr="00F779AE">
              <w:rPr>
                <w:b/>
              </w:rPr>
              <w:t>Guideline</w:t>
            </w:r>
          </w:p>
        </w:tc>
      </w:tr>
      <w:tr w:rsidR="00F779AE" w:rsidRPr="00F779AE" w14:paraId="40E65227" w14:textId="77777777" w:rsidTr="00F779AE">
        <w:tc>
          <w:tcPr>
            <w:tcW w:w="1179" w:type="pct"/>
          </w:tcPr>
          <w:p w14:paraId="1D8DA6B5" w14:textId="27D8536A" w:rsidR="00F779AE" w:rsidRPr="00F779AE" w:rsidRDefault="00F779AE" w:rsidP="00F779AE">
            <w:pPr>
              <w:pStyle w:val="TableText"/>
              <w:rPr>
                <w:b/>
              </w:rPr>
            </w:pPr>
            <w:r w:rsidRPr="00F779AE">
              <w:rPr>
                <w:b/>
              </w:rPr>
              <w:t>Steps</w:t>
            </w:r>
          </w:p>
        </w:tc>
        <w:tc>
          <w:tcPr>
            <w:tcW w:w="3821" w:type="pct"/>
          </w:tcPr>
          <w:p w14:paraId="1C50CB56" w14:textId="4FC65AA8" w:rsidR="00F779AE" w:rsidRPr="00F779AE" w:rsidRDefault="00F779AE" w:rsidP="00F779AE">
            <w:pPr>
              <w:pStyle w:val="TableText"/>
            </w:pPr>
            <w:r w:rsidRPr="00F779AE">
              <w:t xml:space="preserve">Write the steps as an order, assume that the reader is going to follow them step by step. </w:t>
            </w:r>
          </w:p>
          <w:p w14:paraId="4FFEDED5" w14:textId="77777777" w:rsidR="00F779AE" w:rsidRPr="00F779AE" w:rsidRDefault="00F779AE" w:rsidP="00F779AE">
            <w:pPr>
              <w:pStyle w:val="TableText"/>
            </w:pPr>
            <w:r w:rsidRPr="00F779AE">
              <w:t>If there is more than one on-screen action required, these can be grouped into one step.</w:t>
            </w:r>
          </w:p>
          <w:p w14:paraId="6E676797" w14:textId="3A364166" w:rsidR="00F779AE" w:rsidRPr="00F779AE" w:rsidRDefault="00F779AE" w:rsidP="00F779AE">
            <w:pPr>
              <w:pStyle w:val="TableText"/>
            </w:pPr>
            <w:r w:rsidRPr="00F779AE">
              <w:t>Use &gt; to show a series of commands, for example:</w:t>
            </w:r>
          </w:p>
          <w:p w14:paraId="3D87EF40" w14:textId="283AAF64" w:rsidR="00F779AE" w:rsidRPr="00DA666C" w:rsidRDefault="00F779AE" w:rsidP="00F779AE">
            <w:pPr>
              <w:pStyle w:val="TableText"/>
              <w:rPr>
                <w:b/>
              </w:rPr>
            </w:pPr>
            <w:r w:rsidRPr="00DA666C">
              <w:rPr>
                <w:b/>
              </w:rPr>
              <w:t>Open Accounts receivable &gt; Common &gt; Customers &gt; All customers</w:t>
            </w:r>
          </w:p>
        </w:tc>
      </w:tr>
      <w:tr w:rsidR="00F779AE" w:rsidRPr="00F779AE" w14:paraId="1F971733" w14:textId="77777777" w:rsidTr="00F779AE">
        <w:tc>
          <w:tcPr>
            <w:tcW w:w="1179" w:type="pct"/>
          </w:tcPr>
          <w:p w14:paraId="06B842AD" w14:textId="55AECC50" w:rsidR="00F779AE" w:rsidRPr="00F779AE" w:rsidRDefault="00F779AE" w:rsidP="00F779AE">
            <w:pPr>
              <w:pStyle w:val="TableText"/>
              <w:rPr>
                <w:b/>
              </w:rPr>
            </w:pPr>
            <w:r w:rsidRPr="00F779AE">
              <w:rPr>
                <w:b/>
              </w:rPr>
              <w:t>Supporting information</w:t>
            </w:r>
          </w:p>
        </w:tc>
        <w:tc>
          <w:tcPr>
            <w:tcW w:w="3821" w:type="pct"/>
          </w:tcPr>
          <w:p w14:paraId="5EEA7004" w14:textId="527763F6" w:rsidR="00F779AE" w:rsidRPr="00F779AE" w:rsidRDefault="00F779AE" w:rsidP="00F779AE">
            <w:pPr>
              <w:pStyle w:val="TableText"/>
            </w:pPr>
            <w:r w:rsidRPr="00F779AE">
              <w:t xml:space="preserve">If supporting information needs to be shared, include it directly under the step it relates to. </w:t>
            </w:r>
          </w:p>
          <w:p w14:paraId="35D3FE89" w14:textId="602E7233" w:rsidR="00F779AE" w:rsidRPr="00F779AE" w:rsidRDefault="00F779AE" w:rsidP="00F779AE">
            <w:pPr>
              <w:pStyle w:val="TableTex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58592" behindDoc="0" locked="0" layoutInCell="1" allowOverlap="1" wp14:anchorId="60267D89" wp14:editId="7C900BAD">
                      <wp:simplePos x="0" y="0"/>
                      <wp:positionH relativeFrom="column">
                        <wp:posOffset>881232</wp:posOffset>
                      </wp:positionH>
                      <wp:positionV relativeFrom="paragraph">
                        <wp:posOffset>460656</wp:posOffset>
                      </wp:positionV>
                      <wp:extent cx="1868820" cy="550383"/>
                      <wp:effectExtent l="0" t="0" r="0" b="2540"/>
                      <wp:wrapTopAndBottom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68820" cy="550383"/>
                                <a:chOff x="0" y="0"/>
                                <a:chExt cx="1868820" cy="55038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6" name="Picture 12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9750" cy="539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7" name="Picture 1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29070" y="0"/>
                                  <a:ext cx="539750" cy="539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8" name="Picture 1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69851" y="10633"/>
                                  <a:ext cx="539750" cy="539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AEC6EF" id="Group 14" o:spid="_x0000_s1026" style="position:absolute;margin-left:69.4pt;margin-top:36.25pt;width:147.15pt;height:43.35pt;z-index:251758592" coordsize="18688,55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26" o:spid="_x0000_s1027" type="#_x0000_t75" style="position:absolute;width:5397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">
                        <v:imagedata r:id="rId15" o:title=""/>
                      </v:shape>
                      <v:shape id="Picture 127" o:spid="_x0000_s1028" type="#_x0000_t75" style="position:absolute;left:13290;width:5398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">
                        <v:imagedata r:id="rId16" o:title=""/>
                      </v:shape>
                      <v:shape id="Picture 128" o:spid="_x0000_s1029" type="#_x0000_t75" style="position:absolute;left:6698;top:106;width:5398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">
                        <v:imagedata r:id="rId17" o:title=""/>
                      </v:shape>
                      <w10:wrap type="topAndBottom"/>
                    </v:group>
                  </w:pict>
                </mc:Fallback>
              </mc:AlternateContent>
            </w:r>
            <w:r w:rsidRPr="00F779AE">
              <w:t xml:space="preserve">Use one of the following options/icons business rule, information, or key point. </w:t>
            </w:r>
          </w:p>
          <w:p w14:paraId="62D83F17" w14:textId="35001B92" w:rsidR="00F779AE" w:rsidRPr="00F779AE" w:rsidRDefault="00F779AE" w:rsidP="00F779AE">
            <w:pPr>
              <w:pStyle w:val="TableText"/>
            </w:pPr>
          </w:p>
        </w:tc>
      </w:tr>
      <w:tr w:rsidR="00F779AE" w:rsidRPr="00F779AE" w14:paraId="0D8CABBC" w14:textId="77777777" w:rsidTr="00F779AE">
        <w:tc>
          <w:tcPr>
            <w:tcW w:w="1179" w:type="pct"/>
          </w:tcPr>
          <w:p w14:paraId="3EB7D150" w14:textId="6CE48E3D" w:rsidR="00F779AE" w:rsidRPr="00F779AE" w:rsidRDefault="00F779AE" w:rsidP="00F779AE">
            <w:pPr>
              <w:pStyle w:val="TableText"/>
              <w:rPr>
                <w:b/>
              </w:rPr>
            </w:pPr>
            <w:r w:rsidRPr="00F779AE">
              <w:rPr>
                <w:b/>
              </w:rPr>
              <w:t>Plain English</w:t>
            </w:r>
          </w:p>
        </w:tc>
        <w:tc>
          <w:tcPr>
            <w:tcW w:w="3821" w:type="pct"/>
          </w:tcPr>
          <w:p w14:paraId="2D258E11" w14:textId="3F31FA98" w:rsidR="00F779AE" w:rsidRPr="00F779AE" w:rsidRDefault="00F779AE" w:rsidP="00F779AE">
            <w:pPr>
              <w:pStyle w:val="TableText"/>
            </w:pPr>
            <w:r w:rsidRPr="00F779AE">
              <w:t>Keep the sentences short, sharp and simple.</w:t>
            </w:r>
          </w:p>
          <w:p w14:paraId="7B6778AD" w14:textId="16835BE9" w:rsidR="00F779AE" w:rsidRPr="00F779AE" w:rsidRDefault="00F779AE" w:rsidP="00F779AE">
            <w:pPr>
              <w:pStyle w:val="TableText"/>
            </w:pPr>
            <w:r w:rsidRPr="00F779AE">
              <w:t>Write actively, e.g.,</w:t>
            </w:r>
          </w:p>
          <w:p w14:paraId="0261BF4C" w14:textId="568D93F9" w:rsidR="00F779AE" w:rsidRPr="00F779AE" w:rsidRDefault="00F779AE" w:rsidP="00F779AE">
            <w:pPr>
              <w:pStyle w:val="TableText"/>
            </w:pPr>
            <w:r w:rsidRPr="00F779AE">
              <w:t xml:space="preserve">Avoid using ‘you’. </w:t>
            </w:r>
          </w:p>
        </w:tc>
      </w:tr>
    </w:tbl>
    <w:p w14:paraId="62229AEC" w14:textId="77777777" w:rsidR="00072B0B" w:rsidRDefault="00072B0B" w:rsidP="00072B0B">
      <w:pPr>
        <w:pStyle w:val="BodyText"/>
      </w:pPr>
    </w:p>
    <w:p w14:paraId="649E3928" w14:textId="7F767571" w:rsidR="000C5477" w:rsidRDefault="000C5477" w:rsidP="00072B0B">
      <w:pPr>
        <w:pStyle w:val="BodyText"/>
      </w:pPr>
    </w:p>
    <w:p w14:paraId="7E847DE3" w14:textId="7E6ED883" w:rsidR="00F779AE" w:rsidRDefault="00F779AE" w:rsidP="00F779AE">
      <w:pPr>
        <w:pStyle w:val="Heading2"/>
      </w:pPr>
      <w:bookmarkStart w:id="14" w:name="_Toc526156024"/>
      <w:r>
        <w:t>Other hints and tips</w:t>
      </w:r>
      <w:bookmarkEnd w:id="14"/>
    </w:p>
    <w:tbl>
      <w:tblPr>
        <w:tblStyle w:val="TableGrid"/>
        <w:tblW w:w="5000" w:type="pct"/>
        <w:tblBorders>
          <w:top w:val="single" w:sz="4" w:space="0" w:color="BFBFBF" w:themeColor="background1" w:themeShade="BF"/>
          <w:left w:val="none" w:sz="0" w:space="0" w:color="auto"/>
          <w:bottom w:val="single" w:sz="4" w:space="0" w:color="BFBFBF" w:themeColor="background1" w:themeShade="BF"/>
          <w:right w:val="none" w:sz="0" w:space="0" w:color="auto"/>
          <w:insideH w:val="single" w:sz="4" w:space="0" w:color="BFBFBF" w:themeColor="background1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F779AE" w14:paraId="19B6450C" w14:textId="77777777" w:rsidTr="00F779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tcW w:w="5000" w:type="pct"/>
          </w:tcPr>
          <w:p w14:paraId="1E938389" w14:textId="77777777" w:rsidR="00F779AE" w:rsidRDefault="00F779AE" w:rsidP="001816D1">
            <w:pPr>
              <w:pStyle w:val="BodyText"/>
              <w:rPr>
                <w:noProof/>
              </w:rPr>
            </w:pPr>
            <w:r w:rsidRPr="00833C73">
              <w:rPr>
                <w:b/>
                <w:noProof/>
              </w:rPr>
              <w:drawing>
                <wp:anchor distT="0" distB="0" distL="114300" distR="114300" simplePos="0" relativeHeight="251761664" behindDoc="0" locked="0" layoutInCell="1" allowOverlap="1" wp14:anchorId="6B1C0E7B" wp14:editId="2E6484D0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>Most common styles used when copying/writing a SOP</w:t>
            </w:r>
          </w:p>
          <w:p w14:paraId="1C29F204" w14:textId="77777777" w:rsidR="00F779AE" w:rsidRDefault="00F779AE" w:rsidP="001816D1">
            <w:pPr>
              <w:pStyle w:val="ListBullet"/>
              <w:tabs>
                <w:tab w:val="num" w:pos="1470"/>
              </w:tabs>
              <w:ind w:left="1470"/>
              <w:rPr>
                <w:noProof/>
              </w:rPr>
            </w:pPr>
            <w:r>
              <w:rPr>
                <w:noProof/>
              </w:rPr>
              <w:t>Body text</w:t>
            </w:r>
          </w:p>
          <w:p w14:paraId="103655BA" w14:textId="77777777" w:rsidR="00F779AE" w:rsidRDefault="00F779AE" w:rsidP="001816D1">
            <w:pPr>
              <w:pStyle w:val="ListBullet"/>
              <w:tabs>
                <w:tab w:val="num" w:pos="1470"/>
              </w:tabs>
              <w:ind w:left="1470"/>
              <w:rPr>
                <w:noProof/>
              </w:rPr>
            </w:pPr>
            <w:r>
              <w:rPr>
                <w:noProof/>
              </w:rPr>
              <w:t xml:space="preserve">Task </w:t>
            </w:r>
          </w:p>
          <w:p w14:paraId="0F8384FC" w14:textId="77777777" w:rsidR="00F779AE" w:rsidRDefault="00F779AE" w:rsidP="001816D1">
            <w:pPr>
              <w:pStyle w:val="ListBullet"/>
              <w:tabs>
                <w:tab w:val="num" w:pos="1470"/>
              </w:tabs>
              <w:ind w:left="1470"/>
              <w:rPr>
                <w:noProof/>
              </w:rPr>
            </w:pPr>
            <w:r>
              <w:rPr>
                <w:noProof/>
              </w:rPr>
              <w:t xml:space="preserve">List number </w:t>
            </w:r>
          </w:p>
          <w:p w14:paraId="439164CE" w14:textId="77777777" w:rsidR="00F779AE" w:rsidRDefault="00F779AE" w:rsidP="001816D1">
            <w:pPr>
              <w:pStyle w:val="ListBullet"/>
              <w:tabs>
                <w:tab w:val="num" w:pos="1470"/>
              </w:tabs>
              <w:ind w:left="1470"/>
              <w:rPr>
                <w:noProof/>
              </w:rPr>
            </w:pPr>
            <w:r>
              <w:rPr>
                <w:noProof/>
              </w:rPr>
              <w:t>List number 2</w:t>
            </w:r>
          </w:p>
          <w:p w14:paraId="3BD50196" w14:textId="77777777" w:rsidR="00F779AE" w:rsidRDefault="00F779AE" w:rsidP="001816D1">
            <w:pPr>
              <w:pStyle w:val="ListBullet"/>
              <w:tabs>
                <w:tab w:val="num" w:pos="1470"/>
              </w:tabs>
              <w:ind w:left="1470"/>
              <w:rPr>
                <w:noProof/>
              </w:rPr>
            </w:pPr>
            <w:r>
              <w:rPr>
                <w:noProof/>
              </w:rPr>
              <w:t xml:space="preserve">List bullet </w:t>
            </w:r>
          </w:p>
          <w:p w14:paraId="75AAADA8" w14:textId="77777777" w:rsidR="00F779AE" w:rsidRDefault="00F779AE" w:rsidP="001816D1">
            <w:pPr>
              <w:pStyle w:val="ListBullet"/>
              <w:tabs>
                <w:tab w:val="num" w:pos="1470"/>
              </w:tabs>
              <w:ind w:left="1470"/>
              <w:rPr>
                <w:noProof/>
              </w:rPr>
            </w:pPr>
            <w:r>
              <w:rPr>
                <w:noProof/>
              </w:rPr>
              <w:t xml:space="preserve">List contine </w:t>
            </w:r>
          </w:p>
          <w:p w14:paraId="2FD501E4" w14:textId="77777777" w:rsidR="00F779AE" w:rsidRPr="006051CE" w:rsidRDefault="00F779AE" w:rsidP="001816D1">
            <w:pPr>
              <w:pStyle w:val="ListBullet"/>
              <w:tabs>
                <w:tab w:val="num" w:pos="1470"/>
              </w:tabs>
              <w:ind w:left="1470"/>
              <w:rPr>
                <w:noProof/>
              </w:rPr>
            </w:pPr>
            <w:r>
              <w:rPr>
                <w:noProof/>
              </w:rPr>
              <w:t>Table text</w:t>
            </w:r>
          </w:p>
        </w:tc>
      </w:tr>
      <w:tr w:rsidR="00F779AE" w14:paraId="54A578E7" w14:textId="77777777" w:rsidTr="00F779AE">
        <w:trPr>
          <w:trHeight w:val="550"/>
        </w:trPr>
        <w:tc>
          <w:tcPr>
            <w:tcW w:w="5000" w:type="pct"/>
          </w:tcPr>
          <w:p w14:paraId="0083A033" w14:textId="77777777" w:rsidR="00F779AE" w:rsidRDefault="00F779AE" w:rsidP="001816D1">
            <w:pPr>
              <w:pStyle w:val="BodyText"/>
            </w:pPr>
            <w:r w:rsidRPr="006051CE">
              <w:rPr>
                <w:noProof/>
              </w:rPr>
              <w:drawing>
                <wp:anchor distT="0" distB="0" distL="114300" distR="114300" simplePos="0" relativeHeight="251760640" behindDoc="0" locked="0" layoutInCell="1" allowOverlap="1" wp14:anchorId="6147EA6A" wp14:editId="1EF8CFF5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051CE">
              <w:rPr>
                <w:b/>
              </w:rPr>
              <w:t>F4</w:t>
            </w:r>
            <w:r>
              <w:t xml:space="preserve"> on your keyboard will repeat the last action</w:t>
            </w:r>
          </w:p>
        </w:tc>
      </w:tr>
    </w:tbl>
    <w:p w14:paraId="5E41D4F4" w14:textId="77777777" w:rsidR="00F779AE" w:rsidRPr="00072B0B" w:rsidRDefault="00F779AE" w:rsidP="00072B0B">
      <w:pPr>
        <w:pStyle w:val="BodyText"/>
      </w:pPr>
    </w:p>
    <w:p w14:paraId="2503A32D" w14:textId="77777777" w:rsidR="00072B0B" w:rsidRPr="00072B0B" w:rsidRDefault="00072B0B" w:rsidP="00072B0B">
      <w:pPr>
        <w:pStyle w:val="BodyText"/>
        <w:rPr>
          <w:rFonts w:eastAsia="Arial"/>
        </w:rPr>
      </w:pPr>
      <w:r w:rsidRPr="00072B0B">
        <w:br w:type="page"/>
      </w:r>
    </w:p>
    <w:p w14:paraId="1797C18D" w14:textId="77777777" w:rsidR="004650C4" w:rsidRDefault="00833C73" w:rsidP="00846ED3">
      <w:pPr>
        <w:pStyle w:val="Heading2"/>
      </w:pPr>
      <w:bookmarkStart w:id="15" w:name="_Toc526156025"/>
      <w:r>
        <w:lastRenderedPageBreak/>
        <w:t>Process for c</w:t>
      </w:r>
      <w:r w:rsidR="004650C4">
        <w:t xml:space="preserve">opying </w:t>
      </w:r>
      <w:r w:rsidR="00561024">
        <w:t>existing</w:t>
      </w:r>
      <w:r w:rsidR="004650C4">
        <w:t xml:space="preserve"> SOP into new template</w:t>
      </w:r>
      <w:bookmarkEnd w:id="15"/>
    </w:p>
    <w:p w14:paraId="75E56DA8" w14:textId="77777777" w:rsidR="00F779AE" w:rsidRDefault="00F779AE"/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8610CD" w14:paraId="523219C3" w14:textId="77777777" w:rsidTr="007549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tcW w:w="5000" w:type="pct"/>
          </w:tcPr>
          <w:p w14:paraId="22848D6B" w14:textId="70DFF746" w:rsidR="008610CD" w:rsidRPr="008610CD" w:rsidRDefault="008610CD" w:rsidP="008610CD">
            <w:pPr>
              <w:pStyle w:val="ListNumber"/>
              <w:numPr>
                <w:ilvl w:val="0"/>
                <w:numId w:val="8"/>
              </w:numPr>
            </w:pPr>
            <w:r>
              <w:t>Open the current SOP.</w:t>
            </w:r>
          </w:p>
        </w:tc>
      </w:tr>
      <w:tr w:rsidR="008610CD" w14:paraId="6DC37BB0" w14:textId="77777777" w:rsidTr="00DA666C">
        <w:trPr>
          <w:trHeight w:val="515"/>
        </w:trPr>
        <w:tc>
          <w:tcPr>
            <w:tcW w:w="5000" w:type="pct"/>
          </w:tcPr>
          <w:p w14:paraId="7F1F45BE" w14:textId="36B8FC59" w:rsidR="008610CD" w:rsidRPr="00DA666C" w:rsidRDefault="00DA666C" w:rsidP="00DA666C">
            <w:pPr>
              <w:pStyle w:val="ListNumber"/>
              <w:numPr>
                <w:ilvl w:val="0"/>
                <w:numId w:val="8"/>
              </w:numPr>
            </w:pPr>
            <w:r>
              <w:t>Then c</w:t>
            </w:r>
            <w:r w:rsidR="008610CD">
              <w:t>reate a</w:t>
            </w:r>
            <w:r w:rsidR="008610CD" w:rsidRPr="00833C73">
              <w:t xml:space="preserve"> new word document </w:t>
            </w:r>
            <w:r w:rsidR="008610CD">
              <w:t xml:space="preserve">from the </w:t>
            </w:r>
            <w:r w:rsidR="008610CD" w:rsidRPr="008610CD">
              <w:rPr>
                <w:b/>
              </w:rPr>
              <w:t>SOP_Template.docx</w:t>
            </w:r>
          </w:p>
        </w:tc>
      </w:tr>
      <w:tr w:rsidR="004650C4" w14:paraId="0AADEFD4" w14:textId="77777777" w:rsidTr="00754973">
        <w:trPr>
          <w:trHeight w:val="550"/>
        </w:trPr>
        <w:tc>
          <w:tcPr>
            <w:tcW w:w="5000" w:type="pct"/>
          </w:tcPr>
          <w:p w14:paraId="6A459690" w14:textId="2744F38D" w:rsidR="004650C4" w:rsidRPr="008610CD" w:rsidRDefault="008610CD" w:rsidP="008610CD">
            <w:pPr>
              <w:pStyle w:val="ListNumber"/>
              <w:numPr>
                <w:ilvl w:val="0"/>
                <w:numId w:val="8"/>
              </w:numPr>
            </w:pPr>
            <w:r>
              <w:t>Copy</w:t>
            </w:r>
            <w:r w:rsidR="00DA666C">
              <w:t xml:space="preserve"> </w:t>
            </w:r>
            <w:r w:rsidR="004650C4" w:rsidRPr="008610CD">
              <w:t>the introduction, terminology and if present pre-requisites</w:t>
            </w:r>
            <w:r w:rsidR="00DA666C">
              <w:t xml:space="preserve"> from the old, into the new template.</w:t>
            </w:r>
            <w:r w:rsidR="004650C4" w:rsidRPr="008610CD">
              <w:t xml:space="preserve"> </w:t>
            </w:r>
          </w:p>
        </w:tc>
      </w:tr>
      <w:tr w:rsidR="004650C4" w14:paraId="577F049E" w14:textId="77777777" w:rsidTr="00754973">
        <w:trPr>
          <w:trHeight w:val="550"/>
        </w:trPr>
        <w:tc>
          <w:tcPr>
            <w:tcW w:w="5000" w:type="pct"/>
          </w:tcPr>
          <w:p w14:paraId="05D1AA4D" w14:textId="77777777" w:rsidR="004B4851" w:rsidRPr="00FB499D" w:rsidRDefault="004650C4" w:rsidP="00372BD7">
            <w:pPr>
              <w:pStyle w:val="ListNumber"/>
              <w:numPr>
                <w:ilvl w:val="0"/>
                <w:numId w:val="1"/>
              </w:numPr>
            </w:pPr>
            <w:r>
              <w:t>Copy the steps and paste under icons</w:t>
            </w:r>
            <w:r w:rsidR="00833C73">
              <w:t xml:space="preserve"> in the new templates</w:t>
            </w:r>
          </w:p>
        </w:tc>
      </w:tr>
      <w:tr w:rsidR="004650C4" w14:paraId="1694AED7" w14:textId="77777777" w:rsidTr="00754973">
        <w:trPr>
          <w:trHeight w:val="550"/>
        </w:trPr>
        <w:tc>
          <w:tcPr>
            <w:tcW w:w="5000" w:type="pct"/>
          </w:tcPr>
          <w:p w14:paraId="59EA8F9F" w14:textId="095C3171" w:rsidR="004650C4" w:rsidRDefault="004650C4" w:rsidP="008610CD">
            <w:pPr>
              <w:pStyle w:val="ListNumber"/>
              <w:numPr>
                <w:ilvl w:val="0"/>
                <w:numId w:val="1"/>
              </w:numPr>
            </w:pPr>
            <w:r>
              <w:t>Copy step headings from the table to sit above the steps they relate to, apply Task style</w:t>
            </w:r>
            <w:r w:rsidR="00886358">
              <w:t xml:space="preserve">, </w:t>
            </w:r>
          </w:p>
        </w:tc>
      </w:tr>
      <w:tr w:rsidR="00DA666C" w14:paraId="3A9CF4A7" w14:textId="77777777" w:rsidTr="00B06F83">
        <w:trPr>
          <w:trHeight w:val="286"/>
        </w:trPr>
        <w:tc>
          <w:tcPr>
            <w:tcW w:w="5000" w:type="pct"/>
          </w:tcPr>
          <w:p w14:paraId="5AB3B112" w14:textId="30A68F55" w:rsidR="00DA666C" w:rsidRPr="00B43223" w:rsidRDefault="00DA666C" w:rsidP="00B06F83">
            <w:pPr>
              <w:pStyle w:val="ListNumber"/>
              <w:numPr>
                <w:ilvl w:val="0"/>
                <w:numId w:val="1"/>
              </w:numPr>
            </w:pPr>
            <w:r>
              <w:t xml:space="preserve">Review each </w:t>
            </w:r>
            <w:proofErr w:type="gramStart"/>
            <w:r>
              <w:t>headings</w:t>
            </w:r>
            <w:proofErr w:type="gramEnd"/>
            <w:r>
              <w:t xml:space="preserve"> to check that change acronyms back to upper case e.g. cat = CAT</w:t>
            </w:r>
          </w:p>
        </w:tc>
      </w:tr>
      <w:tr w:rsidR="00B43223" w14:paraId="7840EF03" w14:textId="77777777" w:rsidTr="00754973">
        <w:trPr>
          <w:trHeight w:val="550"/>
        </w:trPr>
        <w:tc>
          <w:tcPr>
            <w:tcW w:w="5000" w:type="pct"/>
          </w:tcPr>
          <w:p w14:paraId="61042D0B" w14:textId="39936281" w:rsidR="00B43223" w:rsidRDefault="00B43223" w:rsidP="00372BD7">
            <w:pPr>
              <w:pStyle w:val="ListNumber"/>
              <w:numPr>
                <w:ilvl w:val="0"/>
                <w:numId w:val="1"/>
              </w:numPr>
            </w:pPr>
            <w:r>
              <w:t xml:space="preserve">Select all task </w:t>
            </w:r>
            <w:r w:rsidR="00DA666C">
              <w:t xml:space="preserve">headings and </w:t>
            </w:r>
            <w:r>
              <w:t>change the case to sentence case.</w:t>
            </w:r>
          </w:p>
        </w:tc>
      </w:tr>
      <w:tr w:rsidR="004650C4" w14:paraId="00CC284A" w14:textId="77777777" w:rsidTr="00754973">
        <w:trPr>
          <w:trHeight w:val="550"/>
        </w:trPr>
        <w:tc>
          <w:tcPr>
            <w:tcW w:w="5000" w:type="pct"/>
          </w:tcPr>
          <w:p w14:paraId="697D239D" w14:textId="77777777" w:rsidR="004650C4" w:rsidRDefault="006051CE" w:rsidP="00372BD7">
            <w:pPr>
              <w:pStyle w:val="ListNumber"/>
              <w:numPr>
                <w:ilvl w:val="0"/>
                <w:numId w:val="1"/>
              </w:numPr>
            </w:pPr>
            <w:r>
              <w:t xml:space="preserve">Delete all old heading rows, </w:t>
            </w:r>
            <w:r w:rsidR="00B43223">
              <w:t>(</w:t>
            </w:r>
            <w:r>
              <w:t xml:space="preserve">use </w:t>
            </w:r>
            <w:r w:rsidRPr="00B43223">
              <w:rPr>
                <w:b/>
              </w:rPr>
              <w:t>F4</w:t>
            </w:r>
            <w:r w:rsidR="00B43223">
              <w:t>)</w:t>
            </w:r>
          </w:p>
        </w:tc>
      </w:tr>
      <w:tr w:rsidR="006051CE" w14:paraId="2A1041CF" w14:textId="77777777" w:rsidTr="00754973">
        <w:trPr>
          <w:trHeight w:val="550"/>
        </w:trPr>
        <w:tc>
          <w:tcPr>
            <w:tcW w:w="5000" w:type="pct"/>
          </w:tcPr>
          <w:p w14:paraId="333241BA" w14:textId="77777777" w:rsidR="006051CE" w:rsidRDefault="006051CE" w:rsidP="00372BD7">
            <w:pPr>
              <w:pStyle w:val="ListNumber"/>
              <w:numPr>
                <w:ilvl w:val="0"/>
                <w:numId w:val="1"/>
              </w:numPr>
            </w:pPr>
            <w:r>
              <w:t xml:space="preserve">Merge cells so you only have one column (use </w:t>
            </w:r>
            <w:r w:rsidRPr="00B43223">
              <w:rPr>
                <w:b/>
              </w:rPr>
              <w:t>F4</w:t>
            </w:r>
            <w:r>
              <w:t>)</w:t>
            </w:r>
          </w:p>
        </w:tc>
      </w:tr>
      <w:tr w:rsidR="006051CE" w14:paraId="7DE06687" w14:textId="77777777" w:rsidTr="00754973">
        <w:trPr>
          <w:trHeight w:val="550"/>
        </w:trPr>
        <w:tc>
          <w:tcPr>
            <w:tcW w:w="5000" w:type="pct"/>
          </w:tcPr>
          <w:p w14:paraId="4CB95AE2" w14:textId="77777777" w:rsidR="006051CE" w:rsidRDefault="006051CE" w:rsidP="00372BD7">
            <w:pPr>
              <w:pStyle w:val="ListNumber"/>
              <w:numPr>
                <w:ilvl w:val="0"/>
                <w:numId w:val="1"/>
              </w:numPr>
            </w:pPr>
            <w:r>
              <w:t xml:space="preserve">Remove right and left table cell boarders </w:t>
            </w:r>
          </w:p>
        </w:tc>
      </w:tr>
      <w:tr w:rsidR="006051CE" w14:paraId="7F886648" w14:textId="77777777" w:rsidTr="00754973">
        <w:trPr>
          <w:trHeight w:val="550"/>
        </w:trPr>
        <w:tc>
          <w:tcPr>
            <w:tcW w:w="5000" w:type="pct"/>
          </w:tcPr>
          <w:p w14:paraId="24CA4A12" w14:textId="77777777" w:rsidR="006051CE" w:rsidRPr="006051CE" w:rsidRDefault="006051CE" w:rsidP="00372BD7">
            <w:pPr>
              <w:pStyle w:val="ListNumber"/>
              <w:numPr>
                <w:ilvl w:val="0"/>
                <w:numId w:val="1"/>
              </w:num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5440C64" wp14:editId="0E98F928">
                  <wp:simplePos x="0" y="0"/>
                  <wp:positionH relativeFrom="column">
                    <wp:posOffset>3422650</wp:posOffset>
                  </wp:positionH>
                  <wp:positionV relativeFrom="paragraph">
                    <wp:posOffset>23495</wp:posOffset>
                  </wp:positionV>
                  <wp:extent cx="371429" cy="323810"/>
                  <wp:effectExtent l="0" t="0" r="0" b="635"/>
                  <wp:wrapNone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29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Clear all font formatting from cell contents </w:t>
            </w:r>
          </w:p>
        </w:tc>
      </w:tr>
      <w:tr w:rsidR="006051CE" w14:paraId="6B1B27FD" w14:textId="77777777" w:rsidTr="00754973">
        <w:trPr>
          <w:trHeight w:val="550"/>
        </w:trPr>
        <w:tc>
          <w:tcPr>
            <w:tcW w:w="5000" w:type="pct"/>
          </w:tcPr>
          <w:p w14:paraId="2EC8DEE1" w14:textId="77777777" w:rsidR="006051CE" w:rsidRDefault="006051CE" w:rsidP="00372BD7">
            <w:pPr>
              <w:pStyle w:val="ListNumber"/>
              <w:numPr>
                <w:ilvl w:val="0"/>
                <w:numId w:val="1"/>
              </w:numPr>
            </w:pPr>
            <w:r>
              <w:t>Set all font to List number (use styles)</w:t>
            </w:r>
          </w:p>
        </w:tc>
      </w:tr>
      <w:tr w:rsidR="006051CE" w14:paraId="4221870F" w14:textId="77777777" w:rsidTr="00754973">
        <w:trPr>
          <w:trHeight w:val="550"/>
        </w:trPr>
        <w:tc>
          <w:tcPr>
            <w:tcW w:w="5000" w:type="pct"/>
          </w:tcPr>
          <w:p w14:paraId="0BDA1557" w14:textId="77777777" w:rsidR="006051CE" w:rsidRDefault="000D12E4" w:rsidP="00372BD7">
            <w:pPr>
              <w:pStyle w:val="ListNumber"/>
              <w:numPr>
                <w:ilvl w:val="0"/>
                <w:numId w:val="1"/>
              </w:numPr>
            </w:pPr>
            <w:r>
              <w:t>S</w:t>
            </w:r>
            <w:r w:rsidR="006051CE">
              <w:t xml:space="preserve">tart reorganisation of the SOP content.  </w:t>
            </w:r>
          </w:p>
          <w:p w14:paraId="48716AF8" w14:textId="77777777" w:rsidR="006051CE" w:rsidRDefault="006051CE" w:rsidP="00B43223">
            <w:pPr>
              <w:pStyle w:val="ListContinue"/>
            </w:pPr>
            <w:r>
              <w:t>The primary purpose of the SOP is for the reader to complete the task</w:t>
            </w:r>
            <w:r w:rsidR="00B43223">
              <w:t>. S</w:t>
            </w:r>
            <w:r>
              <w:t xml:space="preserve">teps should be written </w:t>
            </w:r>
            <w:r w:rsidR="008A32B5">
              <w:t>assuming that</w:t>
            </w:r>
            <w:r>
              <w:t xml:space="preserve"> the reader </w:t>
            </w:r>
            <w:r w:rsidR="008A32B5">
              <w:t>follows them seq</w:t>
            </w:r>
            <w:r>
              <w:t xml:space="preserve">uentially.  </w:t>
            </w:r>
            <w:r w:rsidR="008A32B5">
              <w:t xml:space="preserve">Make sure there is no repetition. </w:t>
            </w:r>
            <w:r>
              <w:t xml:space="preserve"> </w:t>
            </w:r>
          </w:p>
        </w:tc>
      </w:tr>
      <w:tr w:rsidR="006051CE" w14:paraId="10795CE4" w14:textId="77777777" w:rsidTr="00754973">
        <w:trPr>
          <w:trHeight w:val="550"/>
        </w:trPr>
        <w:tc>
          <w:tcPr>
            <w:tcW w:w="5000" w:type="pct"/>
          </w:tcPr>
          <w:p w14:paraId="1B47118F" w14:textId="77777777" w:rsidR="006051CE" w:rsidRDefault="006051CE" w:rsidP="00372BD7">
            <w:pPr>
              <w:pStyle w:val="ListNumber"/>
              <w:numPr>
                <w:ilvl w:val="0"/>
                <w:numId w:val="1"/>
              </w:numPr>
            </w:pPr>
            <w:r>
              <w:t>There should be one action or screen being filled in per line</w:t>
            </w:r>
          </w:p>
        </w:tc>
      </w:tr>
    </w:tbl>
    <w:p w14:paraId="1AED4450" w14:textId="77777777" w:rsidR="004650C4" w:rsidRDefault="004650C4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r>
        <w:br w:type="page"/>
      </w:r>
    </w:p>
    <w:p w14:paraId="1B626E5B" w14:textId="77777777" w:rsidR="008D4D37" w:rsidRDefault="008D4D37" w:rsidP="008D4D37">
      <w:pPr>
        <w:pStyle w:val="Heading2"/>
      </w:pPr>
      <w:bookmarkStart w:id="16" w:name="_Toc519676729"/>
      <w:bookmarkStart w:id="17" w:name="_Ref526155988"/>
      <w:bookmarkStart w:id="18" w:name="_Ref526155992"/>
      <w:bookmarkStart w:id="19" w:name="_Toc526156026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2B7C536E" wp14:editId="1D9B3F23">
                <wp:simplePos x="0" y="0"/>
                <wp:positionH relativeFrom="column">
                  <wp:posOffset>0</wp:posOffset>
                </wp:positionH>
                <wp:positionV relativeFrom="paragraph">
                  <wp:posOffset>1693545</wp:posOffset>
                </wp:positionV>
                <wp:extent cx="5727700" cy="4734560"/>
                <wp:effectExtent l="0" t="0" r="6350" b="8890"/>
                <wp:wrapNone/>
                <wp:docPr id="156" name="Group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4734560"/>
                          <a:chOff x="0" y="0"/>
                          <a:chExt cx="5727700" cy="4734560"/>
                        </a:xfrm>
                      </wpg:grpSpPr>
                      <wps:wsp>
                        <wps:cNvPr id="157" name="Rectangle 157"/>
                        <wps:cNvSpPr/>
                        <wps:spPr>
                          <a:xfrm>
                            <a:off x="1533525" y="3990975"/>
                            <a:ext cx="2114550" cy="4381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158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734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Oval 159"/>
                        <wps:cNvSpPr/>
                        <wps:spPr>
                          <a:xfrm>
                            <a:off x="685800" y="1924050"/>
                            <a:ext cx="270000" cy="270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5CDD76" w14:textId="77777777" w:rsidR="008D4D37" w:rsidRDefault="008D4D37" w:rsidP="008D4D37">
                              <w:pPr>
                                <w:spacing w:after="0"/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2400300" y="3886200"/>
                            <a:ext cx="270000" cy="270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580093" w14:textId="77777777" w:rsidR="008D4D37" w:rsidRDefault="008D4D37" w:rsidP="008D4D37">
                              <w:pPr>
                                <w:spacing w:after="0"/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Oval 161"/>
                        <wps:cNvSpPr/>
                        <wps:spPr>
                          <a:xfrm>
                            <a:off x="3152775" y="4076700"/>
                            <a:ext cx="270000" cy="270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808640" w14:textId="77777777" w:rsidR="008D4D37" w:rsidRDefault="008D4D37" w:rsidP="008D4D37">
                              <w:pPr>
                                <w:spacing w:after="0"/>
                                <w:jc w:val="center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7C536E" id="Group 156" o:spid="_x0000_s1026" style="position:absolute;left:0;text-align:left;margin-left:0;margin-top:133.35pt;width:451pt;height:372.8pt;z-index:251752448" coordsize="57277,47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">
                <v:rect id="Rectangle 157" o:spid="_x0000_s1027" style="position:absolute;left:15335;top:39909;width:21145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" filled="f" strokecolor="red" strokeweight="2.2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8" o:spid="_x0000_s1028" type="#_x0000_t75" style="position:absolute;width:57277;height:47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">
                  <v:imagedata r:id="rId20" o:title=""/>
                </v:shape>
                <v:oval id="Oval 159" o:spid="_x0000_s1029" style="position:absolute;left:6858;top:19240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" fillcolor="red" strokecolor="red">
                  <v:textbox inset="0,0,0,0">
                    <w:txbxContent>
                      <w:p w14:paraId="005CDD76" w14:textId="77777777" w:rsidR="008D4D37" w:rsidRDefault="008D4D37" w:rsidP="008D4D37">
                        <w:pPr>
                          <w:spacing w:after="0"/>
                          <w:jc w:val="center"/>
                        </w:pPr>
                        <w:r>
                          <w:t>c</w:t>
                        </w:r>
                      </w:p>
                    </w:txbxContent>
                  </v:textbox>
                </v:oval>
                <v:oval id="Oval 160" o:spid="_x0000_s1030" style="position:absolute;left:24003;top:38862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" fillcolor="red" strokecolor="red">
                  <v:textbox inset="0,0,0,0">
                    <w:txbxContent>
                      <w:p w14:paraId="60580093" w14:textId="77777777" w:rsidR="008D4D37" w:rsidRDefault="008D4D37" w:rsidP="008D4D37">
                        <w:pPr>
                          <w:spacing w:after="0"/>
                          <w:jc w:val="center"/>
                        </w:pPr>
                        <w:r>
                          <w:t>d</w:t>
                        </w:r>
                      </w:p>
                    </w:txbxContent>
                  </v:textbox>
                </v:oval>
                <v:oval id="Oval 161" o:spid="_x0000_s1031" style="position:absolute;left:31527;top:40767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" fillcolor="red" strokecolor="red">
                  <v:textbox inset="0,0,0,0">
                    <w:txbxContent>
                      <w:p w14:paraId="41808640" w14:textId="77777777" w:rsidR="008D4D37" w:rsidRDefault="008D4D37" w:rsidP="008D4D37">
                        <w:pPr>
                          <w:spacing w:after="0"/>
                          <w:jc w:val="center"/>
                        </w:pPr>
                        <w:r>
                          <w:t>e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t>Linking template</w:t>
      </w:r>
      <w:bookmarkEnd w:id="16"/>
      <w:bookmarkEnd w:id="17"/>
      <w:bookmarkEnd w:id="18"/>
      <w:bookmarkEnd w:id="19"/>
      <w:r>
        <w:t xml:space="preserve"> 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8D4D37" w14:paraId="4D4406CE" w14:textId="77777777" w:rsidTr="002E7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12"/>
        </w:trPr>
        <w:tc>
          <w:tcPr>
            <w:tcW w:w="5000" w:type="pct"/>
          </w:tcPr>
          <w:p w14:paraId="2A3062DD" w14:textId="77777777" w:rsidR="008D4D37" w:rsidRPr="00B43223" w:rsidRDefault="008D4D37" w:rsidP="002E7466">
            <w:pPr>
              <w:pStyle w:val="ListNumber"/>
              <w:numPr>
                <w:ilvl w:val="0"/>
                <w:numId w:val="1"/>
              </w:numPr>
              <w:rPr>
                <w:b/>
              </w:rPr>
            </w:pPr>
            <w:r>
              <w:t>Link the template select:</w:t>
            </w:r>
          </w:p>
          <w:p w14:paraId="1D4D8EE8" w14:textId="77777777" w:rsidR="008D4D37" w:rsidRPr="00B43223" w:rsidRDefault="008D4D37" w:rsidP="002E7466">
            <w:pPr>
              <w:pStyle w:val="ListNumber2"/>
              <w:rPr>
                <w:b/>
              </w:rPr>
            </w:pPr>
            <w:r w:rsidRPr="00B43223">
              <w:rPr>
                <w:b/>
              </w:rPr>
              <w:t xml:space="preserve">File </w:t>
            </w:r>
          </w:p>
          <w:p w14:paraId="43700CDC" w14:textId="77777777" w:rsidR="008D4D37" w:rsidRPr="00B43223" w:rsidRDefault="008D4D37" w:rsidP="002E7466">
            <w:pPr>
              <w:pStyle w:val="ListNumber2"/>
              <w:rPr>
                <w:b/>
              </w:rPr>
            </w:pPr>
            <w:r w:rsidRPr="00B43223">
              <w:rPr>
                <w:b/>
              </w:rPr>
              <w:t xml:space="preserve">Options </w:t>
            </w:r>
          </w:p>
          <w:p w14:paraId="3CAA1EB3" w14:textId="77777777" w:rsidR="008D4D37" w:rsidRPr="00B43223" w:rsidRDefault="008D4D37" w:rsidP="002E7466">
            <w:pPr>
              <w:pStyle w:val="ListNumber2"/>
              <w:rPr>
                <w:b/>
              </w:rPr>
            </w:pPr>
            <w:r w:rsidRPr="00B43223">
              <w:rPr>
                <w:b/>
              </w:rPr>
              <w:t xml:space="preserve">Add ins </w:t>
            </w:r>
          </w:p>
          <w:p w14:paraId="65689D81" w14:textId="77777777" w:rsidR="008D4D37" w:rsidRPr="00B43223" w:rsidRDefault="008D4D37" w:rsidP="002E7466">
            <w:pPr>
              <w:pStyle w:val="ListNumber2"/>
              <w:rPr>
                <w:b/>
              </w:rPr>
            </w:pPr>
            <w:r w:rsidRPr="00B43223">
              <w:rPr>
                <w:b/>
              </w:rPr>
              <w:t xml:space="preserve">Manage &gt; Templates </w:t>
            </w:r>
          </w:p>
          <w:p w14:paraId="796F4DF4" w14:textId="77777777" w:rsidR="008D4D37" w:rsidRPr="00B43223" w:rsidRDefault="008D4D37" w:rsidP="002E7466">
            <w:pPr>
              <w:pStyle w:val="ListNumber2"/>
              <w:rPr>
                <w:b/>
              </w:rPr>
            </w:pPr>
            <w:r w:rsidRPr="00B43223">
              <w:rPr>
                <w:b/>
              </w:rPr>
              <w:t>Go</w:t>
            </w:r>
          </w:p>
          <w:p w14:paraId="3E0E7FA7" w14:textId="77777777" w:rsidR="008D4D37" w:rsidRDefault="008D4D37" w:rsidP="002E7466">
            <w:pPr>
              <w:pStyle w:val="BodyText"/>
            </w:pPr>
          </w:p>
        </w:tc>
      </w:tr>
      <w:tr w:rsidR="008D4D37" w14:paraId="52EA7B22" w14:textId="77777777" w:rsidTr="002E7466">
        <w:trPr>
          <w:trHeight w:val="652"/>
        </w:trPr>
        <w:tc>
          <w:tcPr>
            <w:tcW w:w="5000" w:type="pct"/>
          </w:tcPr>
          <w:p w14:paraId="45C5DE35" w14:textId="77777777" w:rsidR="008D4D37" w:rsidRDefault="008D4D37" w:rsidP="002E7466">
            <w:pPr>
              <w:pStyle w:val="ListNumber"/>
              <w:numPr>
                <w:ilvl w:val="0"/>
                <w:numId w:val="1"/>
              </w:numPr>
            </w:pPr>
            <w:r>
              <w:t>Find template file and attach</w:t>
            </w:r>
          </w:p>
        </w:tc>
      </w:tr>
    </w:tbl>
    <w:p w14:paraId="0882A611" w14:textId="77777777" w:rsidR="008D4D37" w:rsidRDefault="008D4D37" w:rsidP="008D4D37">
      <w:pPr>
        <w:pStyle w:val="BodyText"/>
      </w:pPr>
    </w:p>
    <w:p w14:paraId="17297E12" w14:textId="77777777" w:rsidR="008D4D37" w:rsidRDefault="008D4D37">
      <w:pPr>
        <w:spacing w:line="240" w:lineRule="auto"/>
        <w:rPr>
          <w:rFonts w:eastAsia="Arial" w:cs="Lato Semibold"/>
          <w:b/>
          <w:bCs/>
          <w:iCs/>
          <w:color w:val="414141"/>
          <w:sz w:val="32"/>
          <w:szCs w:val="28"/>
        </w:rPr>
      </w:pPr>
      <w:r>
        <w:br w:type="page"/>
      </w:r>
    </w:p>
    <w:p w14:paraId="2DD62C3E" w14:textId="77777777" w:rsidR="008D4D37" w:rsidRDefault="008D4D37" w:rsidP="008D4D37">
      <w:pPr>
        <w:pStyle w:val="Heading2"/>
      </w:pPr>
      <w:bookmarkStart w:id="20" w:name="_Toc526156027"/>
      <w:r>
        <w:lastRenderedPageBreak/>
        <w:t>Turn on field shading</w:t>
      </w:r>
      <w:bookmarkEnd w:id="20"/>
      <w:r>
        <w:t xml:space="preserve"> 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8D4D37" w14:paraId="095A8456" w14:textId="77777777" w:rsidTr="002E7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08"/>
        </w:trPr>
        <w:tc>
          <w:tcPr>
            <w:tcW w:w="5000" w:type="pct"/>
          </w:tcPr>
          <w:p w14:paraId="0C6C06BE" w14:textId="77777777" w:rsidR="008D4D37" w:rsidRDefault="008D4D37" w:rsidP="002E7466">
            <w:pPr>
              <w:pStyle w:val="ListNumber"/>
            </w:pPr>
            <w:r>
              <w:t xml:space="preserve">Turn on field shading select the following options. </w:t>
            </w:r>
          </w:p>
          <w:p w14:paraId="274B4DB0" w14:textId="77777777" w:rsidR="008D4D37" w:rsidRDefault="008D4D37" w:rsidP="002E7466">
            <w:pPr>
              <w:pStyle w:val="ListNumber2"/>
            </w:pPr>
            <w:r w:rsidRPr="005C74EB">
              <w:rPr>
                <w:b/>
              </w:rPr>
              <w:t>File</w:t>
            </w:r>
            <w:r>
              <w:t xml:space="preserve"> </w:t>
            </w:r>
          </w:p>
          <w:p w14:paraId="0EF0284A" w14:textId="77777777" w:rsidR="008D4D37" w:rsidRPr="00D2325E" w:rsidRDefault="008D4D37" w:rsidP="002E7466">
            <w:pPr>
              <w:pStyle w:val="ListNumber2"/>
              <w:rPr>
                <w:b/>
              </w:rPr>
            </w:pPr>
            <w:r w:rsidRPr="00D2325E">
              <w:rPr>
                <w:b/>
              </w:rPr>
              <w:t xml:space="preserve">Options </w:t>
            </w:r>
          </w:p>
          <w:p w14:paraId="2E466012" w14:textId="77777777" w:rsidR="008D4D37" w:rsidRPr="00D2325E" w:rsidRDefault="008D4D37" w:rsidP="002E7466">
            <w:pPr>
              <w:pStyle w:val="ListNumber2"/>
              <w:rPr>
                <w:b/>
              </w:rPr>
            </w:pPr>
            <w:r w:rsidRPr="00D2325E">
              <w:rPr>
                <w:b/>
              </w:rPr>
              <w:t xml:space="preserve">Advanced </w:t>
            </w:r>
          </w:p>
          <w:p w14:paraId="5CE06D6D" w14:textId="77777777" w:rsidR="008D4D37" w:rsidRPr="00D2325E" w:rsidRDefault="008D4D37" w:rsidP="002E7466">
            <w:pPr>
              <w:pStyle w:val="ListNumber2"/>
              <w:rPr>
                <w:b/>
              </w:rPr>
            </w:pPr>
            <w:r w:rsidRPr="00D2325E">
              <w:rPr>
                <w:b/>
              </w:rPr>
              <w:t xml:space="preserve">Field shading always </w:t>
            </w:r>
          </w:p>
          <w:p w14:paraId="28D2D51A" w14:textId="77777777" w:rsidR="008D4D37" w:rsidRDefault="008D4D37" w:rsidP="002E7466">
            <w:pPr>
              <w:pStyle w:val="ListNumber2"/>
            </w:pPr>
            <w:r>
              <w:rPr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755520" behindDoc="0" locked="0" layoutInCell="1" allowOverlap="1" wp14:anchorId="277B76FF" wp14:editId="67D1DFC1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277495</wp:posOffset>
                      </wp:positionV>
                      <wp:extent cx="5727700" cy="4701540"/>
                      <wp:effectExtent l="0" t="0" r="6350" b="3810"/>
                      <wp:wrapNone/>
                      <wp:docPr id="136" name="Group 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27700" cy="4701540"/>
                                <a:chOff x="0" y="0"/>
                                <a:chExt cx="5727700" cy="47015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1" name="Picture 1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27700" cy="4701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3" name="Oval 133"/>
                              <wps:cNvSpPr/>
                              <wps:spPr>
                                <a:xfrm>
                                  <a:off x="685800" y="133350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D0C3029" w14:textId="77777777" w:rsidR="008D4D37" w:rsidRDefault="008D4D37" w:rsidP="008D4D37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" name="Oval 134"/>
                              <wps:cNvSpPr/>
                              <wps:spPr>
                                <a:xfrm>
                                  <a:off x="2581275" y="344805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A13D529" w14:textId="77777777" w:rsidR="008D4D37" w:rsidRDefault="008D4D37" w:rsidP="008D4D37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" name="Oval 135"/>
                              <wps:cNvSpPr/>
                              <wps:spPr>
                                <a:xfrm>
                                  <a:off x="4667250" y="423862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5CAF323" w14:textId="77777777" w:rsidR="008D4D37" w:rsidRDefault="008D4D37" w:rsidP="008D4D37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7B76FF" id="Group 136" o:spid="_x0000_s1032" style="position:absolute;left:0;text-align:left;margin-left:7pt;margin-top:21.85pt;width:451pt;height:370.2pt;z-index:251755520" coordsize="57277,470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">
                      <v:shape id="Picture 131" o:spid="_x0000_s1033" type="#_x0000_t75" style="position:absolute;width:57277;height:47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">
                        <v:imagedata r:id="rId22" o:title=""/>
                      </v:shape>
                      <v:oval id="Oval 133" o:spid="_x0000_s1034" style="position:absolute;left:6858;top:13335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" fillcolor="red" strokecolor="red">
                        <v:textbox inset="0,0,0,0">
                          <w:txbxContent>
                            <w:p w14:paraId="0D0C3029" w14:textId="77777777" w:rsidR="008D4D37" w:rsidRDefault="008D4D37" w:rsidP="008D4D37">
                              <w:pPr>
                                <w:spacing w:after="0"/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oval>
                      <v:oval id="Oval 134" o:spid="_x0000_s1035" style="position:absolute;left:25812;top:34480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" fillcolor="red" strokecolor="red">
                        <v:textbox inset="0,0,0,0">
                          <w:txbxContent>
                            <w:p w14:paraId="5A13D529" w14:textId="77777777" w:rsidR="008D4D37" w:rsidRDefault="008D4D37" w:rsidP="008D4D37">
                              <w:pPr>
                                <w:spacing w:after="0"/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v:textbox>
                      </v:oval>
                      <v:oval id="Oval 135" o:spid="_x0000_s1036" style="position:absolute;left:46672;top:42386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" fillcolor="red" strokecolor="red">
                        <v:textbox inset="0,0,0,0">
                          <w:txbxContent>
                            <w:p w14:paraId="15CAF323" w14:textId="77777777" w:rsidR="008D4D37" w:rsidRDefault="008D4D37" w:rsidP="008D4D37">
                              <w:pPr>
                                <w:spacing w:after="0"/>
                                <w:jc w:val="center"/>
                              </w:pPr>
                              <w:r>
                                <w:t>e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  <w:r w:rsidRPr="00D2325E">
              <w:rPr>
                <w:b/>
              </w:rPr>
              <w:t>ok</w:t>
            </w:r>
            <w:r>
              <w:t xml:space="preserve"> </w:t>
            </w:r>
          </w:p>
          <w:p w14:paraId="3B460C81" w14:textId="77777777" w:rsidR="008D4D37" w:rsidRDefault="008D4D37" w:rsidP="002E7466">
            <w:pPr>
              <w:pStyle w:val="ListNumber"/>
              <w:numPr>
                <w:ilvl w:val="0"/>
                <w:numId w:val="0"/>
              </w:numPr>
              <w:ind w:left="567" w:hanging="425"/>
            </w:pPr>
          </w:p>
        </w:tc>
      </w:tr>
      <w:tr w:rsidR="008D4D37" w14:paraId="693D2F7E" w14:textId="77777777" w:rsidTr="002E7466">
        <w:trPr>
          <w:trHeight w:val="550"/>
        </w:trPr>
        <w:tc>
          <w:tcPr>
            <w:tcW w:w="5000" w:type="pct"/>
          </w:tcPr>
          <w:p w14:paraId="7093980D" w14:textId="77777777" w:rsidR="008D4D37" w:rsidRDefault="008D4D37" w:rsidP="002E7466">
            <w:pPr>
              <w:pStyle w:val="ListNumber"/>
              <w:numPr>
                <w:ilvl w:val="0"/>
                <w:numId w:val="0"/>
              </w:numPr>
              <w:ind w:left="567" w:hanging="425"/>
            </w:pPr>
            <w:r w:rsidRPr="00AF4506">
              <w:rPr>
                <w:b/>
                <w:noProof/>
              </w:rPr>
              <w:drawing>
                <wp:anchor distT="0" distB="0" distL="114300" distR="114300" simplePos="0" relativeHeight="251754496" behindDoc="0" locked="0" layoutInCell="1" allowOverlap="1" wp14:anchorId="3CEC401A" wp14:editId="7981D83C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Turning on field shading will quickly highlight to the reader/reviewer if the field has been linked. </w:t>
            </w:r>
          </w:p>
        </w:tc>
      </w:tr>
    </w:tbl>
    <w:p w14:paraId="6B53EFE1" w14:textId="77777777" w:rsidR="008D4D37" w:rsidRDefault="008D4D37" w:rsidP="008D4D37">
      <w:r>
        <w:br w:type="page"/>
      </w:r>
    </w:p>
    <w:p w14:paraId="0E26754A" w14:textId="0E4A54A6" w:rsidR="007234AF" w:rsidRDefault="00802A99" w:rsidP="00846ED3">
      <w:pPr>
        <w:pStyle w:val="Heading2"/>
      </w:pPr>
      <w:bookmarkStart w:id="21" w:name="_Toc526156028"/>
      <w:r>
        <w:lastRenderedPageBreak/>
        <w:t>Working with images</w:t>
      </w:r>
      <w:bookmarkEnd w:id="21"/>
      <w:r>
        <w:t xml:space="preserve"> 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EA6008" w14:paraId="2D8383A4" w14:textId="77777777" w:rsidTr="00802A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21"/>
        </w:trPr>
        <w:tc>
          <w:tcPr>
            <w:tcW w:w="5000" w:type="pct"/>
          </w:tcPr>
          <w:p w14:paraId="746E56BF" w14:textId="77777777" w:rsidR="00802A99" w:rsidRDefault="00802A99" w:rsidP="00754973">
            <w:pPr>
              <w:pStyle w:val="ListNumber"/>
            </w:pPr>
            <w:r>
              <w:t xml:space="preserve">All objects (images, numbered circles, shapes, lines) must be on the same layer to group them together as one image, </w:t>
            </w:r>
          </w:p>
          <w:p w14:paraId="4802C670" w14:textId="549E0E43" w:rsidR="00802A99" w:rsidRDefault="00883414" w:rsidP="00802A99">
            <w:pPr>
              <w:pStyle w:val="ListNumber"/>
              <w:numPr>
                <w:ilvl w:val="0"/>
                <w:numId w:val="0"/>
              </w:numPr>
              <w:ind w:left="567" w:hanging="425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4928" behindDoc="0" locked="0" layoutInCell="1" allowOverlap="1" wp14:anchorId="6CFAA88D" wp14:editId="0F48F420">
                      <wp:simplePos x="0" y="0"/>
                      <wp:positionH relativeFrom="column">
                        <wp:posOffset>422275</wp:posOffset>
                      </wp:positionH>
                      <wp:positionV relativeFrom="paragraph">
                        <wp:posOffset>305435</wp:posOffset>
                      </wp:positionV>
                      <wp:extent cx="4675505" cy="3428365"/>
                      <wp:effectExtent l="0" t="0" r="0" b="635"/>
                      <wp:wrapNone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75505" cy="3428365"/>
                                <a:chOff x="0" y="0"/>
                                <a:chExt cx="4675505" cy="34283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Picture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551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675505" cy="34283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2" name="Rectangle 2"/>
                              <wps:cNvSpPr/>
                              <wps:spPr>
                                <a:xfrm>
                                  <a:off x="3762375" y="1724025"/>
                                  <a:ext cx="552450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EE8023" id="Group 117" o:spid="_x0000_s1026" style="position:absolute;margin-left:33.25pt;margin-top:24.05pt;width:368.15pt;height:269.95pt;z-index:251644928" coordsize="46755,342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">
                      <v:shape id="Picture 1" o:spid="_x0000_s1027" type="#_x0000_t75" style="position:absolute;width:46755;height:34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">
                        <v:imagedata r:id="rId24" o:title="" croptop="3612f"/>
                      </v:shape>
                      <v:rect id="Rectangle 2" o:spid="_x0000_s1028" style="position:absolute;left:37623;top:17240;width:5525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" filled="f" strokecolor="red" strokeweight="2.25pt"/>
                    </v:group>
                  </w:pict>
                </mc:Fallback>
              </mc:AlternateContent>
            </w:r>
          </w:p>
        </w:tc>
      </w:tr>
      <w:tr w:rsidR="00802A99" w14:paraId="143E8CAE" w14:textId="77777777" w:rsidTr="00802A99">
        <w:trPr>
          <w:trHeight w:val="1020"/>
        </w:trPr>
        <w:tc>
          <w:tcPr>
            <w:tcW w:w="5000" w:type="pct"/>
          </w:tcPr>
          <w:p w14:paraId="295DF2F6" w14:textId="77777777" w:rsidR="00802A99" w:rsidRDefault="00802A99" w:rsidP="00802A99">
            <w:pPr>
              <w:pStyle w:val="BodyText"/>
            </w:pPr>
            <w:r w:rsidRPr="00802A99">
              <w:rPr>
                <w:b/>
                <w:noProof/>
              </w:rPr>
              <w:drawing>
                <wp:anchor distT="0" distB="0" distL="114300" distR="114300" simplePos="0" relativeHeight="251650048" behindDoc="0" locked="0" layoutInCell="1" allowOverlap="1" wp14:anchorId="7CFD1AD3" wp14:editId="203FDA4D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You might need to send the picture to the back if you have already added steps, boxes and lines. </w:t>
            </w:r>
          </w:p>
        </w:tc>
      </w:tr>
      <w:tr w:rsidR="00EA6008" w14:paraId="7C58F213" w14:textId="77777777" w:rsidTr="00802A99">
        <w:trPr>
          <w:trHeight w:val="3920"/>
        </w:trPr>
        <w:tc>
          <w:tcPr>
            <w:tcW w:w="5000" w:type="pct"/>
          </w:tcPr>
          <w:p w14:paraId="3EA7A35D" w14:textId="77777777" w:rsidR="00802A99" w:rsidRDefault="00802A99" w:rsidP="00754973">
            <w:pPr>
              <w:pStyle w:val="ListNumber"/>
            </w:pPr>
            <w:r>
              <w:t xml:space="preserve">To group objects together from the home tab on the ribbon select </w:t>
            </w:r>
          </w:p>
          <w:p w14:paraId="4032EA72" w14:textId="77777777" w:rsidR="00EA6008" w:rsidRPr="00906484" w:rsidRDefault="00EB256D" w:rsidP="00906484">
            <w:pPr>
              <w:pStyle w:val="ListNumber2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710464" behindDoc="0" locked="0" layoutInCell="1" allowOverlap="1" wp14:anchorId="7FEA860E" wp14:editId="4CA67179">
                      <wp:simplePos x="0" y="0"/>
                      <wp:positionH relativeFrom="column">
                        <wp:posOffset>1098550</wp:posOffset>
                      </wp:positionH>
                      <wp:positionV relativeFrom="paragraph">
                        <wp:posOffset>274955</wp:posOffset>
                      </wp:positionV>
                      <wp:extent cx="3018790" cy="1761490"/>
                      <wp:effectExtent l="0" t="0" r="0" b="0"/>
                      <wp:wrapNone/>
                      <wp:docPr id="130" name="Group 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18790" cy="1761490"/>
                                <a:chOff x="0" y="0"/>
                                <a:chExt cx="3018790" cy="1761490"/>
                              </a:xfrm>
                            </wpg:grpSpPr>
                            <wpg:grpSp>
                              <wpg:cNvPr id="7" name="Group 7"/>
                              <wpg:cNvGrpSpPr/>
                              <wpg:grpSpPr>
                                <a:xfrm>
                                  <a:off x="0" y="0"/>
                                  <a:ext cx="3018790" cy="1761490"/>
                                  <a:chOff x="0" y="0"/>
                                  <a:chExt cx="3018790" cy="176149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" name="Picture 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018790" cy="176149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4" name="Rectangle 4"/>
                                <wps:cNvSpPr/>
                                <wps:spPr>
                                  <a:xfrm>
                                    <a:off x="161925" y="933450"/>
                                    <a:ext cx="1209675" cy="266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" name="Connector: Elbow 6"/>
                                <wps:cNvCnPr/>
                                <wps:spPr>
                                  <a:xfrm rot="10800000" flipV="1">
                                    <a:off x="1323977" y="647700"/>
                                    <a:ext cx="695325" cy="361950"/>
                                  </a:xfrm>
                                  <a:prstGeom prst="curvedConnector3">
                                    <a:avLst/>
                                  </a:prstGeom>
                                  <a:ln>
                                    <a:solidFill>
                                      <a:srgbClr val="FF0000"/>
                                    </a:solidFill>
                                    <a:tailEnd type="triangle"/>
                                  </a:ln>
                                  <a:effectLst/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29" name="Oval 129"/>
                              <wps:cNvSpPr/>
                              <wps:spPr>
                                <a:xfrm>
                                  <a:off x="2238375" y="46672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2B59D0A" w14:textId="77777777" w:rsidR="00EB256D" w:rsidRDefault="00EB256D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EA860E" id="Group 130" o:spid="_x0000_s1037" style="position:absolute;left:0;text-align:left;margin-left:86.5pt;margin-top:21.65pt;width:237.7pt;height:138.7pt;z-index:251710464" coordsize="30187,176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">
                      <v:group id="Group 7" o:spid="_x0000_s1038" style="position:absolute;width:30187;height:17614" coordsize="30187,17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v:shape id="Picture 3" o:spid="_x0000_s1039" type="#_x0000_t75" style="position:absolute;width:30187;height:1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">
                          <v:imagedata r:id="rId26" o:title=""/>
                        </v:shape>
                        <v:rect id="Rectangle 4" o:spid="_x0000_s1040" style="position:absolute;left:1619;top:9334;width:1209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" filled="f" strokecolor="red" strokeweight="2.25pt"/>
                        <v:shapetype id="_x0000_t38" coordsize="21600,21600" o:spt="38" o:oned="t" path="m,c@0,0@1,5400@1,10800@1,16200@2,21600,21600,21600e" filled="f">
                          <v:formulas>
                            <v:f eqn="mid #0 0"/>
                            <v:f eqn="val #0"/>
                            <v:f eqn="mid #0 21600"/>
                          </v:formulas>
                          <v:path arrowok="t" fillok="f" o:connecttype="none"/>
                          <v:handles>
                            <v:h position="#0,center"/>
                          </v:handles>
                          <o:lock v:ext="edit" shapetype="t"/>
                        </v:shapetype>
                        <v:shape id="Connector: Elbow 6" o:spid="_x0000_s1041" type="#_x0000_t38" style="position:absolute;left:13239;top:6477;width:6954;height:3619;rotation:18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" adj="10800" strokecolor="red" strokeweight="2pt">
                          <v:stroke endarrow="block"/>
                        </v:shape>
                      </v:group>
                      <v:oval id="Oval 129" o:spid="_x0000_s1042" style="position:absolute;left:22383;top:4667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" fillcolor="red" strokecolor="red">
                        <v:textbox inset="0,0,0,0">
                          <w:txbxContent>
                            <w:p w14:paraId="32B59D0A" w14:textId="77777777" w:rsidR="00EB256D" w:rsidRDefault="00EB256D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  <w:r w:rsidR="00802A99" w:rsidRPr="00906484">
              <w:rPr>
                <w:b/>
              </w:rPr>
              <w:t>Select &gt; Select objects</w:t>
            </w:r>
          </w:p>
        </w:tc>
      </w:tr>
      <w:tr w:rsidR="00775CE7" w14:paraId="234C82C9" w14:textId="77777777" w:rsidTr="00775CE7">
        <w:trPr>
          <w:trHeight w:val="614"/>
        </w:trPr>
        <w:tc>
          <w:tcPr>
            <w:tcW w:w="5000" w:type="pct"/>
          </w:tcPr>
          <w:p w14:paraId="7B4BBADC" w14:textId="77777777" w:rsidR="00775CE7" w:rsidRDefault="00775CE7" w:rsidP="00754973">
            <w:pPr>
              <w:pStyle w:val="ListNumber"/>
            </w:pPr>
            <w:r>
              <w:t xml:space="preserve">Right click to group the objects in a single image. </w:t>
            </w:r>
          </w:p>
        </w:tc>
      </w:tr>
      <w:tr w:rsidR="00EA6008" w14:paraId="5604A43E" w14:textId="77777777" w:rsidTr="00802A99">
        <w:trPr>
          <w:trHeight w:val="2178"/>
        </w:trPr>
        <w:tc>
          <w:tcPr>
            <w:tcW w:w="5000" w:type="pct"/>
          </w:tcPr>
          <w:p w14:paraId="49420C0C" w14:textId="77777777" w:rsidR="00EA6008" w:rsidRDefault="00802A99" w:rsidP="00754973">
            <w:pPr>
              <w:pStyle w:val="ListNumber"/>
            </w:pPr>
            <w:r>
              <w:lastRenderedPageBreak/>
              <w:t>To use curvy red lines on images</w:t>
            </w:r>
            <w:r w:rsidR="00BF74AD">
              <w:rPr>
                <w:noProof/>
              </w:rPr>
              <w:t xml:space="preserve"> from the insert tab on the ribbon select </w:t>
            </w:r>
            <w:r w:rsidR="00BF74AD" w:rsidRPr="00BF74AD">
              <w:rPr>
                <w:b/>
                <w:noProof/>
              </w:rPr>
              <w:t>Shapes</w:t>
            </w:r>
            <w:r w:rsidR="00BF74AD">
              <w:rPr>
                <w:b/>
                <w:noProof/>
              </w:rPr>
              <w:t>,</w:t>
            </w:r>
            <w:r w:rsidR="00FC0480">
              <w:rPr>
                <w:b/>
                <w:noProof/>
              </w:rPr>
              <w:t xml:space="preserve"> </w:t>
            </w:r>
            <w:r>
              <w:t xml:space="preserve">select </w:t>
            </w:r>
            <w:r w:rsidRPr="00802A99">
              <w:rPr>
                <w:b/>
              </w:rPr>
              <w:t>connector elbow arrow</w:t>
            </w:r>
            <w:r>
              <w:t xml:space="preserve"> </w:t>
            </w:r>
          </w:p>
          <w:p w14:paraId="05D4F697" w14:textId="77777777" w:rsidR="00802A99" w:rsidRDefault="00802A99" w:rsidP="00802A99">
            <w:pPr>
              <w:pStyle w:val="BodyTex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2096" behindDoc="0" locked="0" layoutInCell="1" allowOverlap="1" wp14:anchorId="3D01C0B2" wp14:editId="285BFCF6">
                      <wp:simplePos x="0" y="0"/>
                      <wp:positionH relativeFrom="column">
                        <wp:posOffset>1527175</wp:posOffset>
                      </wp:positionH>
                      <wp:positionV relativeFrom="paragraph">
                        <wp:posOffset>2540</wp:posOffset>
                      </wp:positionV>
                      <wp:extent cx="2313940" cy="789940"/>
                      <wp:effectExtent l="0" t="0" r="0" b="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13940" cy="789940"/>
                                <a:chOff x="0" y="0"/>
                                <a:chExt cx="2313940" cy="7899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3940" cy="7899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1524000" y="152400"/>
                                  <a:ext cx="2190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32E0C3" id="Group 16" o:spid="_x0000_s1026" style="position:absolute;margin-left:120.25pt;margin-top:.2pt;width:182.2pt;height:62.2pt;z-index:251652096" coordsize="23139,7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">
                      <v:shape id="Picture 10" o:spid="_x0000_s1027" type="#_x0000_t75" style="position:absolute;width:23139;height:7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">
                        <v:imagedata r:id="rId31" o:title=""/>
                      </v:shape>
                      <v:rect id="Rectangle 11" o:spid="_x0000_s1028" style="position:absolute;left:15240;top:1524;width:2190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" filled="f" strokecolor="red" strokeweight="2.25pt"/>
                    </v:group>
                  </w:pict>
                </mc:Fallback>
              </mc:AlternateContent>
            </w:r>
          </w:p>
        </w:tc>
      </w:tr>
      <w:tr w:rsidR="00EA6008" w14:paraId="3B9B3924" w14:textId="77777777" w:rsidTr="00802A99">
        <w:trPr>
          <w:trHeight w:val="3796"/>
        </w:trPr>
        <w:tc>
          <w:tcPr>
            <w:tcW w:w="5000" w:type="pct"/>
          </w:tcPr>
          <w:p w14:paraId="0B1DD0DE" w14:textId="77777777" w:rsidR="00EA6008" w:rsidRPr="00802A99" w:rsidRDefault="00802A99" w:rsidP="00754973">
            <w:pPr>
              <w:pStyle w:val="ListNumber"/>
              <w:rPr>
                <w:b/>
                <w:noProof/>
              </w:rPr>
            </w:pPr>
            <w:r>
              <w:rPr>
                <w:noProof/>
              </w:rPr>
              <w:t xml:space="preserve">When it appears on your image right click on the images and select </w:t>
            </w:r>
            <w:r>
              <w:rPr>
                <w:b/>
                <w:noProof/>
              </w:rPr>
              <w:t>Co</w:t>
            </w:r>
            <w:r w:rsidRPr="00802A99">
              <w:rPr>
                <w:b/>
                <w:noProof/>
              </w:rPr>
              <w:t xml:space="preserve">nnector types &gt; curved connector </w:t>
            </w:r>
          </w:p>
          <w:p w14:paraId="11E28F2C" w14:textId="77777777" w:rsidR="00802A99" w:rsidRDefault="00802A99" w:rsidP="00802A99">
            <w:pPr>
              <w:pStyle w:val="BodyText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5168" behindDoc="0" locked="0" layoutInCell="1" allowOverlap="1" wp14:anchorId="44F8D1A2" wp14:editId="6C042036">
                      <wp:simplePos x="0" y="0"/>
                      <wp:positionH relativeFrom="column">
                        <wp:posOffset>1079500</wp:posOffset>
                      </wp:positionH>
                      <wp:positionV relativeFrom="paragraph">
                        <wp:posOffset>-1270</wp:posOffset>
                      </wp:positionV>
                      <wp:extent cx="3275965" cy="1799590"/>
                      <wp:effectExtent l="0" t="0" r="635" b="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75965" cy="1799590"/>
                                <a:chOff x="0" y="0"/>
                                <a:chExt cx="3275965" cy="17995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Picture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75965" cy="1799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1704975" y="1419225"/>
                                  <a:ext cx="150495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EEAF9F" id="Group 18" o:spid="_x0000_s1026" style="position:absolute;margin-left:85pt;margin-top:-.1pt;width:257.95pt;height:141.7pt;z-index:251655168" coordsize="32759,17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">
                      <v:shape id="Picture 12" o:spid="_x0000_s1027" type="#_x0000_t75" style="position:absolute;width:32759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">
                        <v:imagedata r:id="rId33" o:title=""/>
                      </v:shape>
                      <v:rect id="Rectangle 17" o:spid="_x0000_s1028" style="position:absolute;left:17049;top:14192;width:1505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" filled="f" strokecolor="red" strokeweight="2.25pt"/>
                    </v:group>
                  </w:pict>
                </mc:Fallback>
              </mc:AlternateContent>
            </w:r>
          </w:p>
        </w:tc>
      </w:tr>
      <w:tr w:rsidR="000F1052" w14:paraId="62196582" w14:textId="77777777" w:rsidTr="00BF74AD">
        <w:trPr>
          <w:trHeight w:val="2366"/>
        </w:trPr>
        <w:tc>
          <w:tcPr>
            <w:tcW w:w="5000" w:type="pct"/>
          </w:tcPr>
          <w:p w14:paraId="4CEBEFB8" w14:textId="77777777" w:rsidR="000F1052" w:rsidRDefault="000F1052" w:rsidP="00754973">
            <w:pPr>
              <w:pStyle w:val="ListNumber"/>
              <w:rPr>
                <w:noProof/>
              </w:rPr>
            </w:pPr>
            <w:r>
              <w:rPr>
                <w:noProof/>
              </w:rPr>
              <w:t xml:space="preserve">To insert red boxes onto images </w:t>
            </w:r>
            <w:r w:rsidR="00BF74AD">
              <w:rPr>
                <w:noProof/>
              </w:rPr>
              <w:t xml:space="preserve">from the insert tab on the ribbon select </w:t>
            </w:r>
            <w:r w:rsidR="00BF74AD" w:rsidRPr="00BF74AD">
              <w:rPr>
                <w:b/>
                <w:noProof/>
              </w:rPr>
              <w:t>Shapes</w:t>
            </w:r>
            <w:r w:rsidR="00BF74AD">
              <w:rPr>
                <w:b/>
                <w:noProof/>
              </w:rPr>
              <w:t xml:space="preserve">, </w:t>
            </w:r>
            <w:r w:rsidR="00BF74AD" w:rsidRPr="00BF74AD">
              <w:rPr>
                <w:noProof/>
              </w:rPr>
              <w:t>select the rectangle option.</w:t>
            </w:r>
            <w:r w:rsidR="00BF74AD">
              <w:rPr>
                <w:b/>
                <w:noProof/>
              </w:rPr>
              <w:t xml:space="preserve"> </w:t>
            </w:r>
          </w:p>
          <w:p w14:paraId="1258574A" w14:textId="77777777" w:rsidR="000F1052" w:rsidRDefault="00BF74AD" w:rsidP="00BF74AD">
            <w:pPr>
              <w:pStyle w:val="BodyText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43F5E67F" wp14:editId="7554B651">
                      <wp:simplePos x="0" y="0"/>
                      <wp:positionH relativeFrom="column">
                        <wp:posOffset>1422400</wp:posOffset>
                      </wp:positionH>
                      <wp:positionV relativeFrom="paragraph">
                        <wp:posOffset>74295</wp:posOffset>
                      </wp:positionV>
                      <wp:extent cx="2313940" cy="789940"/>
                      <wp:effectExtent l="0" t="0" r="0" b="0"/>
                      <wp:wrapNone/>
                      <wp:docPr id="109" name="Group 1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13940" cy="789940"/>
                                <a:chOff x="0" y="0"/>
                                <a:chExt cx="2313940" cy="7899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0" name="Picture 1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3940" cy="7899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1" name="Rectangle 111"/>
                              <wps:cNvSpPr/>
                              <wps:spPr>
                                <a:xfrm>
                                  <a:off x="581025" y="152400"/>
                                  <a:ext cx="2190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94D01E" id="Group 109" o:spid="_x0000_s1026" style="position:absolute;margin-left:112pt;margin-top:5.85pt;width:182.2pt;height:62.2pt;z-index:251663360" coordsize="23139,7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">
                      <v:shape id="Picture 110" o:spid="_x0000_s1027" type="#_x0000_t75" style="position:absolute;width:23139;height:7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">
                        <v:imagedata r:id="rId31" o:title=""/>
                      </v:shape>
                      <v:rect id="Rectangle 111" o:spid="_x0000_s1028" style="position:absolute;left:5810;top:1524;width:2191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" filled="f" strokecolor="red" strokeweight="2.25pt"/>
                    </v:group>
                  </w:pict>
                </mc:Fallback>
              </mc:AlternateContent>
            </w:r>
          </w:p>
        </w:tc>
      </w:tr>
    </w:tbl>
    <w:p w14:paraId="03580BD7" w14:textId="77777777" w:rsidR="007308E1" w:rsidRDefault="007308E1" w:rsidP="005A2DB8">
      <w:pPr>
        <w:pStyle w:val="BodyText"/>
      </w:pPr>
    </w:p>
    <w:p w14:paraId="63CAE1E3" w14:textId="77777777" w:rsidR="001443C2" w:rsidRDefault="007308E1" w:rsidP="001443C2">
      <w:pPr>
        <w:pStyle w:val="BodyText"/>
        <w:rPr>
          <w:rFonts w:eastAsia="Arial" w:cs="Lato Semibold"/>
          <w:sz w:val="36"/>
          <w:szCs w:val="32"/>
        </w:rPr>
      </w:pPr>
      <w:r>
        <w:br w:type="page"/>
      </w:r>
      <w:bookmarkStart w:id="22" w:name="_Toc492460491"/>
    </w:p>
    <w:p w14:paraId="7948B6CD" w14:textId="77777777" w:rsidR="00001FA9" w:rsidRDefault="00001FA9" w:rsidP="00846ED3">
      <w:pPr>
        <w:pStyle w:val="Heading2"/>
      </w:pPr>
      <w:bookmarkStart w:id="23" w:name="_Toc492453705"/>
      <w:bookmarkStart w:id="24" w:name="_Toc492460495"/>
      <w:bookmarkStart w:id="25" w:name="_Toc526156029"/>
      <w:bookmarkEnd w:id="22"/>
      <w:r>
        <w:lastRenderedPageBreak/>
        <w:t>Adding quick parts</w:t>
      </w:r>
      <w:bookmarkEnd w:id="25"/>
      <w:r>
        <w:t xml:space="preserve"> 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10568F" w14:paraId="26A2E111" w14:textId="77777777" w:rsidTr="00B43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8"/>
        </w:trPr>
        <w:tc>
          <w:tcPr>
            <w:tcW w:w="5000" w:type="pct"/>
          </w:tcPr>
          <w:p w14:paraId="7599C18B" w14:textId="3C0C492C" w:rsidR="0010568F" w:rsidRDefault="0010568F" w:rsidP="0010568F">
            <w:pPr>
              <w:pStyle w:val="BodyText"/>
            </w:pPr>
            <w:r>
              <w:t>The SOP template has been set up and includes quick parts, if the quick parts are not available to you, link your template s</w:t>
            </w:r>
            <w:bookmarkStart w:id="26" w:name="_GoBack"/>
            <w:bookmarkEnd w:id="26"/>
            <w:r>
              <w:t xml:space="preserve">ee </w:t>
            </w:r>
            <w:r w:rsidR="00854552">
              <w:fldChar w:fldCharType="begin"/>
            </w:r>
            <w:r w:rsidR="00854552">
              <w:instrText xml:space="preserve"> REF _Ref526155988 \r \h </w:instrText>
            </w:r>
            <w:r w:rsidR="00854552">
              <w:fldChar w:fldCharType="separate"/>
            </w:r>
            <w:r w:rsidR="00854552">
              <w:t>Section 7</w:t>
            </w:r>
            <w:r w:rsidR="00854552">
              <w:fldChar w:fldCharType="end"/>
            </w:r>
            <w:r w:rsidR="00854552">
              <w:t xml:space="preserve"> </w:t>
            </w:r>
            <w:r w:rsidR="00854552">
              <w:fldChar w:fldCharType="begin"/>
            </w:r>
            <w:r w:rsidR="00854552">
              <w:instrText xml:space="preserve"> REF _Ref526155992 \h </w:instrText>
            </w:r>
            <w:r w:rsidR="00854552">
              <w:fldChar w:fldCharType="separate"/>
            </w:r>
            <w:r w:rsidR="00854552">
              <w:t>Linking template</w:t>
            </w:r>
            <w:r w:rsidR="00854552">
              <w:fldChar w:fldCharType="end"/>
            </w:r>
          </w:p>
        </w:tc>
      </w:tr>
      <w:tr w:rsidR="00001FA9" w14:paraId="564C331F" w14:textId="77777777" w:rsidTr="00001FA9">
        <w:trPr>
          <w:trHeight w:val="10139"/>
        </w:trPr>
        <w:tc>
          <w:tcPr>
            <w:tcW w:w="5000" w:type="pct"/>
          </w:tcPr>
          <w:p w14:paraId="51A10E7C" w14:textId="77777777" w:rsidR="00001FA9" w:rsidRDefault="00001FA9" w:rsidP="00372BD7">
            <w:pPr>
              <w:pStyle w:val="ListNumber"/>
              <w:numPr>
                <w:ilvl w:val="0"/>
                <w:numId w:val="1"/>
              </w:numPr>
            </w:pPr>
            <w:r>
              <w:t xml:space="preserve">The icons, steps and new tasks can be added via the quick parts menu item </w:t>
            </w:r>
          </w:p>
          <w:p w14:paraId="2AB58590" w14:textId="77777777" w:rsidR="00001FA9" w:rsidRPr="00001FA9" w:rsidRDefault="00001FA9" w:rsidP="00001FA9">
            <w:pPr>
              <w:pStyle w:val="ListContinue"/>
            </w:pPr>
            <w:r>
              <w:rPr>
                <w:noProof/>
              </w:rPr>
              <w:drawing>
                <wp:anchor distT="0" distB="0" distL="114300" distR="114300" simplePos="0" relativeHeight="251656192" behindDoc="0" locked="0" layoutInCell="1" allowOverlap="1" wp14:anchorId="33B3287B" wp14:editId="4DE3479F">
                  <wp:simplePos x="0" y="0"/>
                  <wp:positionH relativeFrom="column">
                    <wp:posOffset>1270000</wp:posOffset>
                  </wp:positionH>
                  <wp:positionV relativeFrom="paragraph">
                    <wp:posOffset>215900</wp:posOffset>
                  </wp:positionV>
                  <wp:extent cx="2724150" cy="5789295"/>
                  <wp:effectExtent l="0" t="0" r="0" b="1905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78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Quick parts </w:t>
            </w:r>
            <w:r w:rsidR="00B43223">
              <w:t>are</w:t>
            </w:r>
            <w:r>
              <w:t xml:space="preserve"> found via the insert tab on the ribbon</w:t>
            </w:r>
          </w:p>
          <w:p w14:paraId="10D1A8FA" w14:textId="77777777" w:rsidR="00001FA9" w:rsidRDefault="00001FA9" w:rsidP="00001FA9">
            <w:pPr>
              <w:pStyle w:val="ListNumber"/>
              <w:numPr>
                <w:ilvl w:val="0"/>
                <w:numId w:val="0"/>
              </w:numPr>
              <w:ind w:left="567" w:hanging="425"/>
            </w:pPr>
          </w:p>
        </w:tc>
      </w:tr>
    </w:tbl>
    <w:p w14:paraId="4451FDDC" w14:textId="77777777" w:rsidR="00561024" w:rsidRDefault="00561024">
      <w:r>
        <w:br w:type="page"/>
      </w:r>
    </w:p>
    <w:p w14:paraId="1884B359" w14:textId="77777777" w:rsidR="008D4D37" w:rsidRDefault="008D4D37" w:rsidP="008D4D37">
      <w:pPr>
        <w:pStyle w:val="Heading2"/>
      </w:pPr>
      <w:bookmarkStart w:id="27" w:name="_Toc526156030"/>
      <w:r>
        <w:lastRenderedPageBreak/>
        <w:t>Cross referencing</w:t>
      </w:r>
      <w:bookmarkEnd w:id="27"/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0618BF" w14:paraId="4EE33556" w14:textId="77777777" w:rsidTr="00C812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71"/>
        </w:trPr>
        <w:tc>
          <w:tcPr>
            <w:tcW w:w="5000" w:type="pct"/>
          </w:tcPr>
          <w:p w14:paraId="35E10951" w14:textId="77777777" w:rsidR="000618BF" w:rsidRDefault="00BB010F" w:rsidP="004A330B">
            <w:pPr>
              <w:pStyle w:val="ListNumber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 wp14:anchorId="4F82C94A" wp14:editId="233F84E4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332740</wp:posOffset>
                      </wp:positionV>
                      <wp:extent cx="5572125" cy="805815"/>
                      <wp:effectExtent l="0" t="0" r="9525" b="0"/>
                      <wp:wrapNone/>
                      <wp:docPr id="116" name="Group 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72125" cy="805815"/>
                                <a:chOff x="0" y="0"/>
                                <a:chExt cx="5572125" cy="8058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4" name="Picture 1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72125" cy="8058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5" name="Rectangle 115"/>
                              <wps:cNvSpPr/>
                              <wps:spPr>
                                <a:xfrm>
                                  <a:off x="5153025" y="209550"/>
                                  <a:ext cx="400050" cy="495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39360A" id="Group 116" o:spid="_x0000_s1026" style="position:absolute;margin-left:7pt;margin-top:26.2pt;width:438.75pt;height:63.45pt;z-index:251697152" coordsize="55721,8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">
                      <v:shape id="Picture 114" o:spid="_x0000_s1027" type="#_x0000_t75" style="position:absolute;width:55721;height:8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">
                        <v:imagedata r:id="rId36" o:title=""/>
                      </v:shape>
                      <v:rect id="Rectangle 115" o:spid="_x0000_s1028" style="position:absolute;left:51530;top:2095;width:4000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" filled="f" strokecolor="red" strokeweight="2.25pt"/>
                    </v:group>
                  </w:pict>
                </mc:Fallback>
              </mc:AlternateContent>
            </w:r>
            <w:r w:rsidR="004A330B" w:rsidRPr="004A330B">
              <w:rPr>
                <w:noProof/>
              </w:rPr>
              <w:t xml:space="preserve">Select </w:t>
            </w:r>
            <w:r w:rsidR="004A330B" w:rsidRPr="004A330B">
              <w:rPr>
                <w:b/>
                <w:noProof/>
              </w:rPr>
              <w:t>Insert &gt; Cross reference</w:t>
            </w:r>
            <w:r w:rsidR="004A330B" w:rsidRPr="004A330B">
              <w:rPr>
                <w:noProof/>
              </w:rPr>
              <w:t xml:space="preserve"> </w:t>
            </w:r>
          </w:p>
          <w:p w14:paraId="152F33CE" w14:textId="77777777" w:rsidR="000A372A" w:rsidRPr="004A330B" w:rsidRDefault="000A372A" w:rsidP="000A372A">
            <w:pPr>
              <w:pStyle w:val="BodyText"/>
              <w:rPr>
                <w:noProof/>
              </w:rPr>
            </w:pPr>
          </w:p>
        </w:tc>
      </w:tr>
      <w:tr w:rsidR="00817F85" w14:paraId="64402CD6" w14:textId="77777777" w:rsidTr="009B51D4">
        <w:trPr>
          <w:trHeight w:val="6714"/>
        </w:trPr>
        <w:tc>
          <w:tcPr>
            <w:tcW w:w="5000" w:type="pct"/>
          </w:tcPr>
          <w:p w14:paraId="7D81F35D" w14:textId="77777777" w:rsidR="007A13E8" w:rsidRDefault="007A13E8" w:rsidP="00561024">
            <w:pPr>
              <w:pStyle w:val="ListNumber"/>
            </w:pPr>
            <w:r>
              <w:t>Select inser</w:t>
            </w:r>
            <w:r w:rsidR="009B51D4">
              <w:t>t reference to</w:t>
            </w:r>
          </w:p>
          <w:p w14:paraId="7D622FCA" w14:textId="77777777" w:rsidR="00561024" w:rsidRPr="00561024" w:rsidRDefault="00561024" w:rsidP="009B51D4">
            <w:pPr>
              <w:pStyle w:val="ListNumber2"/>
            </w:pPr>
            <w:r w:rsidRPr="00561024">
              <w:t xml:space="preserve">Paragraph number </w:t>
            </w:r>
            <w:r w:rsidR="009B51D4">
              <w:t>inserts the</w:t>
            </w:r>
            <w:r w:rsidRPr="00561024">
              <w:t xml:space="preserve"> step or task number </w:t>
            </w:r>
          </w:p>
          <w:p w14:paraId="3AD06613" w14:textId="77777777" w:rsidR="00561024" w:rsidRDefault="009B51D4" w:rsidP="009B51D4">
            <w:pPr>
              <w:pStyle w:val="ListNumber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745E8291" wp14:editId="56D9E868">
                      <wp:simplePos x="0" y="0"/>
                      <wp:positionH relativeFrom="column">
                        <wp:posOffset>736600</wp:posOffset>
                      </wp:positionH>
                      <wp:positionV relativeFrom="paragraph">
                        <wp:posOffset>257810</wp:posOffset>
                      </wp:positionV>
                      <wp:extent cx="4127625" cy="3228340"/>
                      <wp:effectExtent l="0" t="0" r="25400" b="0"/>
                      <wp:wrapNone/>
                      <wp:docPr id="123" name="Group 1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27625" cy="3228340"/>
                                <a:chOff x="0" y="0"/>
                                <a:chExt cx="4127625" cy="32283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9" name="Picture 1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66540" cy="3228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0" name="Oval 120"/>
                              <wps:cNvSpPr/>
                              <wps:spPr>
                                <a:xfrm>
                                  <a:off x="3819525" y="111442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B27B4A2" w14:textId="77777777" w:rsidR="009B51D4" w:rsidRDefault="009B51D4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" name="Oval 122"/>
                              <wps:cNvSpPr/>
                              <wps:spPr>
                                <a:xfrm>
                                  <a:off x="3857625" y="72390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6B99FE4" w14:textId="77777777" w:rsidR="009B51D4" w:rsidRDefault="009B51D4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5E8291" id="Group 123" o:spid="_x0000_s1043" style="position:absolute;left:0;text-align:left;margin-left:58pt;margin-top:20.3pt;width:325pt;height:254.2pt;z-index:251702272" coordsize="41276,322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">
                      <v:shape id="Picture 119" o:spid="_x0000_s1044" type="#_x0000_t75" style="position:absolute;width:40665;height:32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">
                        <v:imagedata r:id="rId38" o:title=""/>
                      </v:shape>
                      <v:oval id="Oval 120" o:spid="_x0000_s1045" style="position:absolute;left:38195;top:11144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" fillcolor="red" strokecolor="red">
                        <v:textbox inset="0,0,0,0">
                          <w:txbxContent>
                            <w:p w14:paraId="4B27B4A2" w14:textId="77777777" w:rsidR="009B51D4" w:rsidRDefault="009B51D4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oval>
                      <v:oval id="Oval 122" o:spid="_x0000_s1046" style="position:absolute;left:38576;top:7239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" fillcolor="red" strokecolor="red">
                        <v:textbox inset="0,0,0,0">
                          <w:txbxContent>
                            <w:p w14:paraId="16B99FE4" w14:textId="77777777" w:rsidR="009B51D4" w:rsidRDefault="009B51D4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  <w:r w:rsidR="00561024" w:rsidRPr="00561024">
              <w:t>Paragraph</w:t>
            </w:r>
            <w:r w:rsidR="00561024">
              <w:t xml:space="preserve"> text insert</w:t>
            </w:r>
            <w:r>
              <w:t>s</w:t>
            </w:r>
            <w:r w:rsidR="00561024">
              <w:t xml:space="preserve"> the task heading.</w:t>
            </w:r>
          </w:p>
          <w:p w14:paraId="67E8ACF5" w14:textId="77777777" w:rsidR="00817F85" w:rsidRDefault="00817F85" w:rsidP="00817F85">
            <w:pPr>
              <w:pStyle w:val="ListNumber"/>
              <w:numPr>
                <w:ilvl w:val="0"/>
                <w:numId w:val="0"/>
              </w:numPr>
              <w:ind w:left="567" w:hanging="425"/>
            </w:pPr>
          </w:p>
        </w:tc>
      </w:tr>
    </w:tbl>
    <w:p w14:paraId="0D04F4EC" w14:textId="77777777" w:rsidR="00817F85" w:rsidRDefault="00817F85" w:rsidP="00817F85">
      <w:pPr>
        <w:pStyle w:val="BodyText"/>
      </w:pPr>
    </w:p>
    <w:p w14:paraId="1234B9C9" w14:textId="77777777" w:rsidR="00280D0D" w:rsidRDefault="00280D0D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r>
        <w:br w:type="page"/>
      </w:r>
    </w:p>
    <w:p w14:paraId="0BC80267" w14:textId="77777777" w:rsidR="008C332B" w:rsidRDefault="00755BFD" w:rsidP="00846ED3">
      <w:pPr>
        <w:pStyle w:val="Heading2"/>
      </w:pPr>
      <w:bookmarkStart w:id="28" w:name="_Toc526156031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C4C1EE3" wp14:editId="00B5C5DC">
                <wp:simplePos x="0" y="0"/>
                <wp:positionH relativeFrom="column">
                  <wp:posOffset>0</wp:posOffset>
                </wp:positionH>
                <wp:positionV relativeFrom="paragraph">
                  <wp:posOffset>2541270</wp:posOffset>
                </wp:positionV>
                <wp:extent cx="5720715" cy="5970905"/>
                <wp:effectExtent l="0" t="0" r="0" b="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715" cy="5970905"/>
                          <a:chOff x="0" y="0"/>
                          <a:chExt cx="5720715" cy="5970905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0"/>
                            <a:ext cx="2457449" cy="3705225"/>
                            <a:chOff x="0" y="0"/>
                            <a:chExt cx="3890774" cy="5866130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52215" cy="586613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7" name="Oval 27"/>
                          <wps:cNvSpPr/>
                          <wps:spPr>
                            <a:xfrm>
                              <a:off x="3495145" y="85726"/>
                              <a:ext cx="395629" cy="38175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641DBD4" w14:textId="77777777" w:rsidR="001B72C2" w:rsidRDefault="001B72C2" w:rsidP="00503EDD">
                                <w:pPr>
                                  <w:spacing w:after="0"/>
                                  <w:jc w:val="center"/>
                                </w:pPr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Oval 28"/>
                          <wps:cNvSpPr/>
                          <wps:spPr>
                            <a:xfrm>
                              <a:off x="1809283" y="5162549"/>
                              <a:ext cx="482957" cy="417059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BA78959" w14:textId="77777777" w:rsidR="001B72C2" w:rsidRDefault="001B72C2" w:rsidP="00503EDD">
                                <w:pPr>
                                  <w:spacing w:after="0"/>
                                  <w:jc w:val="center"/>
                                </w:pPr>
                                <w: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47950" y="390525"/>
                            <a:ext cx="3072765" cy="2752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6225" y="3657600"/>
                            <a:ext cx="2676525" cy="2313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8500" y="3248025"/>
                            <a:ext cx="2477770" cy="2142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Oval 98"/>
                        <wps:cNvSpPr/>
                        <wps:spPr>
                          <a:xfrm>
                            <a:off x="4581525" y="2409825"/>
                            <a:ext cx="270000" cy="270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4312A8" w14:textId="77777777" w:rsidR="00B54D58" w:rsidRDefault="00B54D58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Oval 99"/>
                        <wps:cNvSpPr/>
                        <wps:spPr>
                          <a:xfrm>
                            <a:off x="1905000" y="4791075"/>
                            <a:ext cx="270000" cy="270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900D42" w14:textId="77777777" w:rsidR="00B54D58" w:rsidRDefault="00B54D58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Oval 100"/>
                        <wps:cNvSpPr/>
                        <wps:spPr>
                          <a:xfrm>
                            <a:off x="4648200" y="4171950"/>
                            <a:ext cx="270000" cy="270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894919" w14:textId="77777777" w:rsidR="00B54D58" w:rsidRDefault="00755BFD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4457700" y="4953000"/>
                            <a:ext cx="270000" cy="270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B8AA00" w14:textId="77777777" w:rsidR="00755BFD" w:rsidRDefault="00755BFD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Connector: Elbow 102"/>
                        <wps:cNvCnPr/>
                        <wps:spPr>
                          <a:xfrm flipV="1">
                            <a:off x="2276475" y="2895601"/>
                            <a:ext cx="438150" cy="409575"/>
                          </a:xfrm>
                          <a:prstGeom prst="curvedConnector3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Connector: Elbow 103"/>
                        <wps:cNvCnPr/>
                        <wps:spPr>
                          <a:xfrm rot="5400000">
                            <a:off x="2500313" y="3109912"/>
                            <a:ext cx="581340" cy="552767"/>
                          </a:xfrm>
                          <a:prstGeom prst="curvedConnector3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Connector: Elbow 104"/>
                        <wps:cNvCnPr/>
                        <wps:spPr>
                          <a:xfrm flipV="1">
                            <a:off x="2809875" y="4514850"/>
                            <a:ext cx="457200" cy="790575"/>
                          </a:xfrm>
                          <a:prstGeom prst="curvedConnector3">
                            <a:avLst>
                              <a:gd name="adj1" fmla="val 10606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4C1EE3" id="Group 105" o:spid="_x0000_s1047" style="position:absolute;left:0;text-align:left;margin-left:0;margin-top:200.1pt;width:450.45pt;height:470.15pt;z-index:251685888" coordsize="57207,597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">
                <v:group id="Group 29" o:spid="_x0000_s1048" style="position:absolute;width:24574;height:37052" coordsize="38907,58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Picture 26" o:spid="_x0000_s1049" type="#_x0000_t75" style="position:absolute;width:37522;height:58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">
                    <v:imagedata r:id="rId43" o:title=""/>
                  </v:shape>
                  <v:oval id="Oval 27" o:spid="_x0000_s1050" style="position:absolute;left:34951;top:857;width:3956;height:3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" fillcolor="red" strokecolor="red">
                    <v:textbox inset="0,0,0,0">
                      <w:txbxContent>
                        <w:p w14:paraId="7641DBD4" w14:textId="77777777" w:rsidR="001B72C2" w:rsidRDefault="001B72C2" w:rsidP="00503EDD">
                          <w:pPr>
                            <w:spacing w:after="0"/>
                            <w:jc w:val="center"/>
                          </w:pPr>
                          <w:r>
                            <w:t>a</w:t>
                          </w:r>
                        </w:p>
                      </w:txbxContent>
                    </v:textbox>
                  </v:oval>
                  <v:oval id="Oval 28" o:spid="_x0000_s1051" style="position:absolute;left:18092;top:51625;width:4830;height:4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" fillcolor="red" strokecolor="red">
                    <v:textbox inset="0,0,0,0">
                      <w:txbxContent>
                        <w:p w14:paraId="7BA78959" w14:textId="77777777" w:rsidR="001B72C2" w:rsidRDefault="001B72C2" w:rsidP="00503EDD">
                          <w:pPr>
                            <w:spacing w:after="0"/>
                            <w:jc w:val="center"/>
                          </w:pPr>
                          <w:r>
                            <w:t>b</w:t>
                          </w:r>
                        </w:p>
                      </w:txbxContent>
                    </v:textbox>
                  </v:oval>
                </v:group>
                <v:shape id="Picture 30" o:spid="_x0000_s1052" type="#_x0000_t75" style="position:absolute;left:26479;top:3905;width:30728;height:27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">
                  <v:imagedata r:id="rId44" o:title=""/>
                </v:shape>
                <v:shape id="Picture 31" o:spid="_x0000_s1053" type="#_x0000_t75" style="position:absolute;left:2762;top:36576;width:26765;height:23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">
                  <v:imagedata r:id="rId45" o:title=""/>
                </v:shape>
                <v:shape id="Picture 97" o:spid="_x0000_s1054" type="#_x0000_t75" style="position:absolute;left:32385;top:32480;width:24777;height:21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">
                  <v:imagedata r:id="rId46" o:title=""/>
                </v:shape>
                <v:oval id="Oval 98" o:spid="_x0000_s1055" style="position:absolute;left:45815;top:24098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" fillcolor="red" strokecolor="red">
                  <v:textbox inset="0,0,0,0">
                    <w:txbxContent>
                      <w:p w14:paraId="594312A8" w14:textId="77777777" w:rsidR="00B54D58" w:rsidRDefault="00B54D58" w:rsidP="00503EDD">
                        <w:pPr>
                          <w:spacing w:after="0"/>
                          <w:jc w:val="center"/>
                        </w:pPr>
                        <w:r>
                          <w:t>c</w:t>
                        </w:r>
                      </w:p>
                    </w:txbxContent>
                  </v:textbox>
                </v:oval>
                <v:oval id="Oval 99" o:spid="_x0000_s1056" style="position:absolute;left:19050;top:47910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" fillcolor="red" strokecolor="red">
                  <v:textbox inset="0,0,0,0">
                    <w:txbxContent>
                      <w:p w14:paraId="27900D42" w14:textId="77777777" w:rsidR="00B54D58" w:rsidRDefault="00B54D58" w:rsidP="00503EDD">
                        <w:pPr>
                          <w:spacing w:after="0"/>
                          <w:jc w:val="center"/>
                        </w:pPr>
                        <w:r>
                          <w:t>d</w:t>
                        </w:r>
                      </w:p>
                    </w:txbxContent>
                  </v:textbox>
                </v:oval>
                <v:oval id="Oval 100" o:spid="_x0000_s1057" style="position:absolute;left:46482;top:41719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" fillcolor="red" strokecolor="red">
                  <v:textbox inset="0,0,0,0">
                    <w:txbxContent>
                      <w:p w14:paraId="6E894919" w14:textId="77777777" w:rsidR="00B54D58" w:rsidRDefault="00755BFD" w:rsidP="00503EDD">
                        <w:pPr>
                          <w:spacing w:after="0"/>
                          <w:jc w:val="center"/>
                        </w:pPr>
                        <w:r>
                          <w:t>e</w:t>
                        </w:r>
                      </w:p>
                    </w:txbxContent>
                  </v:textbox>
                </v:oval>
                <v:oval id="Oval 101" o:spid="_x0000_s1058" style="position:absolute;left:44577;top:49530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" fillcolor="red" strokecolor="red">
                  <v:textbox inset="0,0,0,0">
                    <w:txbxContent>
                      <w:p w14:paraId="03B8AA00" w14:textId="77777777" w:rsidR="00755BFD" w:rsidRDefault="00755BFD" w:rsidP="00503EDD">
                        <w:pPr>
                          <w:spacing w:after="0"/>
                          <w:jc w:val="center"/>
                        </w:pPr>
                        <w:r>
                          <w:t>f</w:t>
                        </w:r>
                      </w:p>
                    </w:txbxContent>
                  </v:textbox>
                </v:oval>
                <v:shape id="Connector: Elbow 102" o:spid="_x0000_s1059" type="#_x0000_t38" style="position:absolute;left:22764;top:28956;width:4382;height:4095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" adj="10800" strokecolor="red" strokeweight="2pt">
                  <v:stroke endarrow="block"/>
                </v:shape>
                <v:shape id="Connector: Elbow 103" o:spid="_x0000_s1060" type="#_x0000_t38" style="position:absolute;left:25002;top:31099;width:5813;height:5528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" adj="10800" strokecolor="red" strokeweight="2pt">
                  <v:stroke endarrow="block"/>
                </v:shape>
                <v:shape id="Connector: Elbow 104" o:spid="_x0000_s1061" type="#_x0000_t38" style="position:absolute;left:28098;top:45148;width:4572;height:7906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" adj="2291" strokecolor="red" strokeweight="2pt">
                  <v:stroke endarrow="block"/>
                </v:shape>
              </v:group>
            </w:pict>
          </mc:Fallback>
        </mc:AlternateContent>
      </w:r>
      <w:r w:rsidR="008C332B">
        <w:t>Changing table of contents</w:t>
      </w:r>
      <w:bookmarkEnd w:id="28"/>
      <w:r w:rsidR="008C332B">
        <w:t xml:space="preserve"> 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8C332B" w14:paraId="0B781207" w14:textId="77777777" w:rsidTr="007549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tcW w:w="5000" w:type="pct"/>
          </w:tcPr>
          <w:p w14:paraId="1310ED9B" w14:textId="77777777" w:rsidR="008C332B" w:rsidRDefault="008C332B" w:rsidP="008C332B">
            <w:pPr>
              <w:pStyle w:val="BodyText"/>
            </w:pPr>
            <w:r>
              <w:t>If sub tasks have been added to the SOP, create a new table of content</w:t>
            </w:r>
            <w:r w:rsidR="00485C9B">
              <w:t xml:space="preserve"> to replace the existing</w:t>
            </w:r>
          </w:p>
        </w:tc>
      </w:tr>
      <w:tr w:rsidR="008C332B" w14:paraId="63904682" w14:textId="77777777" w:rsidTr="00280D0D">
        <w:trPr>
          <w:trHeight w:val="12100"/>
        </w:trPr>
        <w:tc>
          <w:tcPr>
            <w:tcW w:w="5000" w:type="pct"/>
          </w:tcPr>
          <w:p w14:paraId="18584B4C" w14:textId="77777777" w:rsidR="008C332B" w:rsidRDefault="00485C9B" w:rsidP="00372BD7">
            <w:pPr>
              <w:pStyle w:val="ListNumber"/>
              <w:numPr>
                <w:ilvl w:val="0"/>
                <w:numId w:val="1"/>
              </w:numPr>
            </w:pPr>
            <w:r>
              <w:t xml:space="preserve">Add a custom table of contents </w:t>
            </w:r>
          </w:p>
          <w:p w14:paraId="0E4D514B" w14:textId="77777777" w:rsidR="00485C9B" w:rsidRDefault="00F76A46" w:rsidP="00F76A46">
            <w:pPr>
              <w:pStyle w:val="ListNumber2"/>
            </w:pPr>
            <w:r>
              <w:t>Open references tab</w:t>
            </w:r>
          </w:p>
          <w:p w14:paraId="473463F1" w14:textId="77777777" w:rsidR="00F76A46" w:rsidRDefault="00F76A46" w:rsidP="00F76A46">
            <w:pPr>
              <w:pStyle w:val="ListNumber2"/>
            </w:pPr>
            <w:r>
              <w:t xml:space="preserve">Select custom table of contents </w:t>
            </w:r>
          </w:p>
          <w:p w14:paraId="3FEAE925" w14:textId="77777777" w:rsidR="0032139C" w:rsidRDefault="0032139C" w:rsidP="00F76A46">
            <w:pPr>
              <w:pStyle w:val="ListNumber2"/>
            </w:pPr>
            <w:r>
              <w:t xml:space="preserve">Select Options </w:t>
            </w:r>
          </w:p>
          <w:p w14:paraId="31FF0D0E" w14:textId="77777777" w:rsidR="0032139C" w:rsidRDefault="0032139C" w:rsidP="00F76A46">
            <w:pPr>
              <w:pStyle w:val="ListNumber2"/>
            </w:pPr>
            <w:r>
              <w:t xml:space="preserve">Remove level numbering next to heading options </w:t>
            </w:r>
          </w:p>
          <w:p w14:paraId="20A4990C" w14:textId="77777777" w:rsidR="00280D0D" w:rsidRDefault="0032139C" w:rsidP="00280D0D">
            <w:pPr>
              <w:pStyle w:val="ListNumber2"/>
            </w:pPr>
            <w:r>
              <w:t xml:space="preserve">Add numbered heading to the </w:t>
            </w:r>
            <w:proofErr w:type="gramStart"/>
            <w:r>
              <w:t>task</w:t>
            </w:r>
            <w:r w:rsidR="00280D0D">
              <w:t>(</w:t>
            </w:r>
            <w:proofErr w:type="gramEnd"/>
            <w:r w:rsidR="00280D0D">
              <w:t>1)</w:t>
            </w:r>
            <w:r>
              <w:t xml:space="preserve"> and s</w:t>
            </w:r>
            <w:r w:rsidR="00E812AE">
              <w:t>ub ta</w:t>
            </w:r>
            <w:r>
              <w:t>sk</w:t>
            </w:r>
            <w:r w:rsidR="00280D0D">
              <w:t xml:space="preserve"> (2)</w:t>
            </w:r>
          </w:p>
          <w:p w14:paraId="6590155C" w14:textId="77777777" w:rsidR="00B54D58" w:rsidRPr="00280D0D" w:rsidRDefault="00B54D58" w:rsidP="00280D0D">
            <w:pPr>
              <w:pStyle w:val="ListNumber2"/>
            </w:pPr>
            <w:r>
              <w:t xml:space="preserve">Select </w:t>
            </w:r>
            <w:r w:rsidRPr="00B54D58">
              <w:rPr>
                <w:b/>
              </w:rPr>
              <w:t>Ok</w:t>
            </w:r>
          </w:p>
        </w:tc>
      </w:tr>
    </w:tbl>
    <w:p w14:paraId="30EDCC22" w14:textId="77777777" w:rsidR="00E93D50" w:rsidRDefault="00B43223" w:rsidP="00846ED3">
      <w:pPr>
        <w:pStyle w:val="Heading2"/>
      </w:pPr>
      <w:bookmarkStart w:id="29" w:name="_Toc526156032"/>
      <w:bookmarkEnd w:id="23"/>
      <w:bookmarkEnd w:id="24"/>
      <w:r>
        <w:lastRenderedPageBreak/>
        <w:t>Change task heading to sentence case</w:t>
      </w:r>
      <w:bookmarkEnd w:id="29"/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B43223" w14:paraId="2D4C3B78" w14:textId="77777777" w:rsidTr="00B43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75"/>
        </w:trPr>
        <w:tc>
          <w:tcPr>
            <w:tcW w:w="5000" w:type="pct"/>
          </w:tcPr>
          <w:p w14:paraId="2DBD0533" w14:textId="77777777" w:rsidR="00B43223" w:rsidRDefault="00B43223" w:rsidP="00B43223">
            <w:pPr>
              <w:pStyle w:val="ListNumber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 xml:space="preserve">Select all task headings right click on style, select </w:t>
            </w:r>
            <w:r>
              <w:rPr>
                <w:b/>
                <w:noProof/>
              </w:rPr>
              <w:t>S</w:t>
            </w:r>
            <w:r w:rsidRPr="006051CE">
              <w:rPr>
                <w:b/>
                <w:noProof/>
              </w:rPr>
              <w:t>elect all</w:t>
            </w:r>
            <w:r>
              <w:rPr>
                <w:noProof/>
              </w:rPr>
              <w:t xml:space="preserve"> </w:t>
            </w:r>
          </w:p>
          <w:p w14:paraId="477D4EFE" w14:textId="77777777" w:rsidR="00B43223" w:rsidRDefault="00B43223" w:rsidP="00B43223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1E8D1ECF" wp14:editId="587447DC">
                  <wp:simplePos x="0" y="0"/>
                  <wp:positionH relativeFrom="column">
                    <wp:posOffset>1298575</wp:posOffset>
                  </wp:positionH>
                  <wp:positionV relativeFrom="paragraph">
                    <wp:posOffset>29845</wp:posOffset>
                  </wp:positionV>
                  <wp:extent cx="2819048" cy="1800000"/>
                  <wp:effectExtent l="0" t="0" r="635" b="0"/>
                  <wp:wrapNone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04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43223" w14:paraId="322CB799" w14:textId="77777777" w:rsidTr="00B43223">
        <w:trPr>
          <w:trHeight w:val="3222"/>
        </w:trPr>
        <w:tc>
          <w:tcPr>
            <w:tcW w:w="5000" w:type="pct"/>
          </w:tcPr>
          <w:p w14:paraId="60923239" w14:textId="77777777" w:rsidR="00B43223" w:rsidRDefault="00B43223" w:rsidP="00B43223">
            <w:pPr>
              <w:pStyle w:val="ListNumber"/>
              <w:numPr>
                <w:ilvl w:val="0"/>
                <w:numId w:val="1"/>
              </w:numPr>
            </w:pPr>
            <w:r>
              <w:t>Change the case to sentence case</w:t>
            </w:r>
          </w:p>
          <w:p w14:paraId="639DA76C" w14:textId="77777777" w:rsidR="00B43223" w:rsidRDefault="00B43223" w:rsidP="00B43223">
            <w:pPr>
              <w:pStyle w:val="BodyText"/>
            </w:pPr>
            <w:r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42E1A99F" wp14:editId="7FF5B2F0">
                  <wp:simplePos x="0" y="0"/>
                  <wp:positionH relativeFrom="column">
                    <wp:posOffset>1193800</wp:posOffset>
                  </wp:positionH>
                  <wp:positionV relativeFrom="paragraph">
                    <wp:posOffset>0</wp:posOffset>
                  </wp:positionV>
                  <wp:extent cx="1647619" cy="1552381"/>
                  <wp:effectExtent l="0" t="0" r="0" b="0"/>
                  <wp:wrapNone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619" cy="1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88C287E" w14:textId="77777777" w:rsidR="00D44951" w:rsidRPr="00E93D50" w:rsidRDefault="00D44951" w:rsidP="00D44951">
      <w:pPr>
        <w:pStyle w:val="BodyText"/>
      </w:pPr>
    </w:p>
    <w:sectPr w:rsidR="00D44951" w:rsidRPr="00E93D50" w:rsidSect="004B06AE">
      <w:footerReference w:type="default" r:id="rId49"/>
      <w:headerReference w:type="first" r:id="rId50"/>
      <w:footerReference w:type="first" r:id="rId51"/>
      <w:pgSz w:w="11900" w:h="16840"/>
      <w:pgMar w:top="1338" w:right="1440" w:bottom="1440" w:left="1440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D7E350" w14:textId="77777777" w:rsidR="00396566" w:rsidRDefault="00396566">
      <w:pPr>
        <w:spacing w:after="0" w:line="240" w:lineRule="auto"/>
      </w:pPr>
      <w:r>
        <w:separator/>
      </w:r>
    </w:p>
  </w:endnote>
  <w:endnote w:type="continuationSeparator" w:id="0">
    <w:p w14:paraId="12CC6BB2" w14:textId="77777777" w:rsidR="00396566" w:rsidRDefault="00396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 Semibold">
    <w:altName w:val="Segoe UI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B53C8C" w14:textId="1E4A3D9D" w:rsidR="00722A0B" w:rsidRPr="0008453D" w:rsidRDefault="003C3EB4" w:rsidP="0008453D">
    <w:pPr>
      <w:pStyle w:val="Footer"/>
    </w:pPr>
    <w:r w:rsidRPr="0008453D">
      <w:tab/>
    </w:r>
    <w:r w:rsidR="00854552">
      <w:fldChar w:fldCharType="begin"/>
    </w:r>
    <w:r w:rsidR="00854552">
      <w:instrText xml:space="preserve"> DOCPROPERTY  Title  \* MERGEFORMAT </w:instrText>
    </w:r>
    <w:r w:rsidR="00854552">
      <w:fldChar w:fldCharType="separate"/>
    </w:r>
    <w:r w:rsidR="008B0ECD">
      <w:t>Writing Gough SOPs</w:t>
    </w:r>
    <w:r w:rsidR="00854552">
      <w:fldChar w:fldCharType="end"/>
    </w:r>
    <w:r w:rsidRPr="0008453D">
      <w:t xml:space="preserve"> | SOP</w:t>
    </w:r>
    <w:r w:rsidRPr="0008453D">
      <w:br/>
      <w:t xml:space="preserve">Last updated: </w:t>
    </w:r>
    <w:r w:rsidRPr="0008453D">
      <w:fldChar w:fldCharType="begin"/>
    </w:r>
    <w:r w:rsidRPr="0008453D">
      <w:instrText xml:space="preserve"> SAVEDATE  \@ "d MMMM yyyy"  \* MERGEFORMAT </w:instrText>
    </w:r>
    <w:r w:rsidRPr="0008453D">
      <w:fldChar w:fldCharType="separate"/>
    </w:r>
    <w:r w:rsidR="00B07B5F">
      <w:t>24 July 2018</w:t>
    </w:r>
    <w:r w:rsidRPr="0008453D">
      <w:fldChar w:fldCharType="end"/>
    </w:r>
    <w:r w:rsidRPr="0008453D">
      <w:tab/>
      <w:t xml:space="preserve">Page </w:t>
    </w:r>
    <w:r w:rsidRPr="0008453D">
      <w:fldChar w:fldCharType="begin"/>
    </w:r>
    <w:r w:rsidRPr="0008453D">
      <w:instrText xml:space="preserve"> PAGE  \* Arabic  \* MERGEFORMAT </w:instrText>
    </w:r>
    <w:r w:rsidRPr="0008453D">
      <w:fldChar w:fldCharType="separate"/>
    </w:r>
    <w:r w:rsidR="003F3F5B" w:rsidRPr="0008453D">
      <w:t>2</w:t>
    </w:r>
    <w:r w:rsidRPr="0008453D">
      <w:fldChar w:fldCharType="end"/>
    </w:r>
    <w:r w:rsidRPr="0008453D">
      <w:t xml:space="preserve"> of </w:t>
    </w:r>
    <w:r w:rsidR="00854552">
      <w:fldChar w:fldCharType="begin"/>
    </w:r>
    <w:r w:rsidR="00854552">
      <w:instrText xml:space="preserve"> NUMPAGES  \* Arabic  \* MERGEFORMAT </w:instrText>
    </w:r>
    <w:r w:rsidR="00854552">
      <w:fldChar w:fldCharType="separate"/>
    </w:r>
    <w:r w:rsidR="003F3F5B" w:rsidRPr="0008453D">
      <w:t>6</w:t>
    </w:r>
    <w:r w:rsidR="0085455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D0C1A7" w14:textId="4B659D0B" w:rsidR="00722A0B" w:rsidRDefault="00722A0B">
    <w:pPr>
      <w:pStyle w:val="Footer"/>
    </w:pPr>
    <w:r>
      <w:tab/>
    </w:r>
    <w:r w:rsidRPr="00027FC0">
      <w:rPr>
        <w:b/>
      </w:rPr>
      <w:fldChar w:fldCharType="begin"/>
    </w:r>
    <w:r w:rsidRPr="00027FC0">
      <w:rPr>
        <w:b/>
      </w:rPr>
      <w:instrText xml:space="preserve"> DOCPROPERTY  Title  \* MERGEFORMAT </w:instrText>
    </w:r>
    <w:r w:rsidRPr="00027FC0">
      <w:rPr>
        <w:b/>
      </w:rPr>
      <w:fldChar w:fldCharType="separate"/>
    </w:r>
    <w:r w:rsidR="000D12E4">
      <w:rPr>
        <w:b/>
      </w:rPr>
      <w:t>Writing Gough SOPs</w:t>
    </w:r>
    <w:r w:rsidRPr="00027FC0">
      <w:rPr>
        <w:b/>
      </w:rPr>
      <w:fldChar w:fldCharType="end"/>
    </w:r>
    <w:r w:rsidRPr="00027FC0">
      <w:rPr>
        <w:b/>
      </w:rPr>
      <w:t xml:space="preserve"> | </w:t>
    </w:r>
    <w:r w:rsidR="003C3EB4">
      <w:rPr>
        <w:b/>
      </w:rPr>
      <w:t>SOP</w:t>
    </w:r>
    <w:r w:rsidRPr="00027FC0">
      <w:rPr>
        <w:b/>
      </w:rPr>
      <w:br/>
    </w:r>
    <w:r w:rsidR="00232F55">
      <w:t xml:space="preserve">Last updated: </w:t>
    </w:r>
    <w:r w:rsidR="00232F55">
      <w:fldChar w:fldCharType="begin"/>
    </w:r>
    <w:r w:rsidR="00232F55">
      <w:instrText xml:space="preserve"> SAVEDATE  \@ "d MMMM yyyy"  \* MERGEFORMAT </w:instrText>
    </w:r>
    <w:r w:rsidR="00232F55">
      <w:fldChar w:fldCharType="separate"/>
    </w:r>
    <w:r w:rsidR="00B07B5F">
      <w:t>24 July 2018</w:t>
    </w:r>
    <w:r w:rsidR="00232F55">
      <w:fldChar w:fldCharType="end"/>
    </w:r>
    <w:r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3F3F5B">
      <w:t>1</w:t>
    </w:r>
    <w:r>
      <w:fldChar w:fldCharType="end"/>
    </w:r>
    <w:r>
      <w:t xml:space="preserve"> of </w:t>
    </w:r>
    <w:r w:rsidR="00854552">
      <w:fldChar w:fldCharType="begin"/>
    </w:r>
    <w:r w:rsidR="00854552">
      <w:instrText xml:space="preserve"> NUMPAGES  \* Arabic  \* MERGEFORMAT </w:instrText>
    </w:r>
    <w:r w:rsidR="00854552">
      <w:fldChar w:fldCharType="separate"/>
    </w:r>
    <w:r w:rsidR="003F3F5B">
      <w:t>6</w:t>
    </w:r>
    <w:r w:rsidR="00854552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DDAA15" w14:textId="77777777" w:rsidR="00396566" w:rsidRDefault="00396566">
      <w:pPr>
        <w:spacing w:after="0" w:line="240" w:lineRule="auto"/>
      </w:pPr>
      <w:r>
        <w:separator/>
      </w:r>
    </w:p>
  </w:footnote>
  <w:footnote w:type="continuationSeparator" w:id="0">
    <w:p w14:paraId="11947E72" w14:textId="77777777" w:rsidR="00396566" w:rsidRDefault="00396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A0736" w14:textId="77777777" w:rsidR="00722A0B" w:rsidRPr="00BB0A14" w:rsidRDefault="00722A0B" w:rsidP="00722A0B">
    <w:pPr>
      <w:pStyle w:val="Header"/>
      <w:spacing w:before="240"/>
      <w:ind w:right="-619"/>
      <w:jc w:val="left"/>
      <w:rPr>
        <w:rFonts w:ascii="Verdana" w:hAnsi="Verdana"/>
        <w:b/>
        <w:color w:val="FFE312"/>
        <w:sz w:val="36"/>
        <w:szCs w:val="36"/>
      </w:rPr>
    </w:pPr>
    <w:r>
      <w:rPr>
        <w:noProof/>
        <w:lang w:eastAsia="en-NZ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FE75690" wp14:editId="08F08F62">
              <wp:simplePos x="0" y="0"/>
              <wp:positionH relativeFrom="column">
                <wp:posOffset>-67235</wp:posOffset>
              </wp:positionH>
              <wp:positionV relativeFrom="paragraph">
                <wp:posOffset>-180639</wp:posOffset>
              </wp:positionV>
              <wp:extent cx="4639235" cy="399393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39235" cy="39939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C22EA05" w14:textId="77777777" w:rsidR="00722A0B" w:rsidRPr="00FF21C5" w:rsidRDefault="003C3EB4">
                          <w:pPr>
                            <w:rPr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8"/>
                              <w:szCs w:val="36"/>
                            </w:rPr>
                            <w:t>SOP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E7569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62" type="#_x0000_t202" style="position:absolute;margin-left:-5.3pt;margin-top:-14.2pt;width:365.3pt;height:3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" filled="f" stroked="f" strokeweight=".5pt">
              <v:textbox>
                <w:txbxContent>
                  <w:p w14:paraId="0C22EA05" w14:textId="77777777" w:rsidR="00722A0B" w:rsidRPr="00FF21C5" w:rsidRDefault="003C3EB4">
                    <w:pPr>
                      <w:rPr>
                        <w:color w:val="FFFFFF" w:themeColor="background1"/>
                        <w:sz w:val="18"/>
                      </w:rPr>
                    </w:pPr>
                    <w:r>
                      <w:rPr>
                        <w:b/>
                        <w:color w:val="FFFFFF" w:themeColor="background1"/>
                        <w:sz w:val="28"/>
                        <w:szCs w:val="36"/>
                      </w:rPr>
                      <w:t>SOP</w:t>
                    </w:r>
                  </w:p>
                </w:txbxContent>
              </v:textbox>
            </v:shape>
          </w:pict>
        </mc:Fallback>
      </mc:AlternateContent>
    </w:r>
    <w:r w:rsidRPr="00D32E4C">
      <w:rPr>
        <w:noProof/>
        <w:lang w:eastAsia="en-NZ"/>
      </w:rPr>
      <w:drawing>
        <wp:anchor distT="0" distB="0" distL="114300" distR="114300" simplePos="0" relativeHeight="251659264" behindDoc="1" locked="0" layoutInCell="1" allowOverlap="1" wp14:anchorId="0FB95781" wp14:editId="545EAC7B">
          <wp:simplePos x="0" y="0"/>
          <wp:positionH relativeFrom="page">
            <wp:align>right</wp:align>
          </wp:positionH>
          <wp:positionV relativeFrom="paragraph">
            <wp:posOffset>-443230</wp:posOffset>
          </wp:positionV>
          <wp:extent cx="7537938" cy="1254125"/>
          <wp:effectExtent l="0" t="0" r="6350" b="3175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U001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7938" cy="1254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ascii="Verdana" w:hAnsi="Verdana"/>
          <w:b/>
          <w:color w:val="FFE312"/>
          <w:sz w:val="36"/>
          <w:szCs w:val="36"/>
        </w:rPr>
        <w:alias w:val="Title"/>
        <w:tag w:val=""/>
        <w:id w:val="8080282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75CE7">
          <w:rPr>
            <w:rFonts w:ascii="Verdana" w:hAnsi="Verdana"/>
            <w:b/>
            <w:color w:val="FFE312"/>
            <w:sz w:val="36"/>
            <w:szCs w:val="36"/>
          </w:rPr>
          <w:t>Writing Gough SOPs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0287C"/>
    <w:multiLevelType w:val="multilevel"/>
    <w:tmpl w:val="B8E6CD5A"/>
    <w:lvl w:ilvl="0">
      <w:start w:val="1"/>
      <w:numFmt w:val="decimal"/>
      <w:pStyle w:val="Task"/>
      <w:lvlText w:val="Task %1."/>
      <w:lvlJc w:val="left"/>
      <w:pPr>
        <w:tabs>
          <w:tab w:val="num" w:pos="1701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8F72B82"/>
    <w:multiLevelType w:val="multilevel"/>
    <w:tmpl w:val="80EA033C"/>
    <w:lvl w:ilvl="0">
      <w:start w:val="1"/>
      <w:numFmt w:val="bullet"/>
      <w:pStyle w:val="ListBullet"/>
      <w:lvlText w:val="▪"/>
      <w:lvlJc w:val="left"/>
      <w:pPr>
        <w:tabs>
          <w:tab w:val="num" w:pos="4536"/>
        </w:tabs>
        <w:ind w:left="4536" w:hanging="283"/>
      </w:pPr>
      <w:rPr>
        <w:rFonts w:ascii="Calibri" w:hAnsi="Calibri" w:hint="default"/>
        <w:color w:val="auto"/>
        <w:sz w:val="20"/>
      </w:rPr>
    </w:lvl>
    <w:lvl w:ilvl="1">
      <w:start w:val="1"/>
      <w:numFmt w:val="bullet"/>
      <w:pStyle w:val="ListBullet2"/>
      <w:lvlText w:val="▪"/>
      <w:lvlJc w:val="left"/>
      <w:pPr>
        <w:tabs>
          <w:tab w:val="num" w:pos="992"/>
        </w:tabs>
        <w:ind w:left="992" w:hanging="425"/>
      </w:pPr>
      <w:rPr>
        <w:rFonts w:ascii="Calibri" w:hAnsi="Calibri" w:hint="default"/>
        <w:color w:val="auto"/>
        <w:sz w:val="16"/>
      </w:rPr>
    </w:lvl>
    <w:lvl w:ilvl="2">
      <w:start w:val="1"/>
      <w:numFmt w:val="bullet"/>
      <w:pStyle w:val="ListBullet3"/>
      <w:lvlText w:val="▪"/>
      <w:lvlJc w:val="left"/>
      <w:pPr>
        <w:tabs>
          <w:tab w:val="num" w:pos="1701"/>
        </w:tabs>
        <w:ind w:left="1531" w:hanging="397"/>
      </w:pPr>
      <w:rPr>
        <w:rFonts w:ascii="Calibri" w:hAnsi="Calibri" w:hint="default"/>
        <w:color w:val="auto"/>
        <w:sz w:val="16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B5A1D82"/>
    <w:multiLevelType w:val="multilevel"/>
    <w:tmpl w:val="D116E466"/>
    <w:lvl w:ilvl="0">
      <w:start w:val="1"/>
      <w:numFmt w:val="decimal"/>
      <w:lvlRestart w:val="0"/>
      <w:pStyle w:val="ListNumber"/>
      <w:lvlText w:val="%1."/>
      <w:lvlJc w:val="left"/>
      <w:pPr>
        <w:tabs>
          <w:tab w:val="num" w:pos="567"/>
        </w:tabs>
        <w:ind w:left="567" w:hanging="425"/>
      </w:pPr>
      <w:rPr>
        <w:rFonts w:hint="default"/>
        <w:b w:val="0"/>
        <w:i w:val="0"/>
        <w:color w:val="auto"/>
        <w:sz w:val="20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992"/>
        </w:tabs>
        <w:ind w:left="992" w:hanging="425"/>
      </w:pPr>
      <w:rPr>
        <w:rFonts w:hint="default"/>
        <w:b w:val="0"/>
      </w:rPr>
    </w:lvl>
    <w:lvl w:ilvl="2">
      <w:start w:val="1"/>
      <w:numFmt w:val="lowerRoman"/>
      <w:pStyle w:val="ListNumber3"/>
      <w:lvlText w:val="%3."/>
      <w:lvlJc w:val="right"/>
      <w:pPr>
        <w:tabs>
          <w:tab w:val="num" w:pos="1417"/>
        </w:tabs>
        <w:ind w:left="1417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82"/>
        </w:tabs>
        <w:ind w:left="2183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439"/>
        </w:tabs>
        <w:ind w:left="4439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59"/>
        </w:tabs>
        <w:ind w:left="5159" w:hanging="181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79"/>
        </w:tabs>
        <w:ind w:left="5879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99"/>
        </w:tabs>
        <w:ind w:left="6599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319"/>
        </w:tabs>
        <w:ind w:left="7319" w:hanging="181"/>
      </w:pPr>
      <w:rPr>
        <w:rFonts w:hint="default"/>
      </w:rPr>
    </w:lvl>
  </w:abstractNum>
  <w:abstractNum w:abstractNumId="3" w15:restartNumberingAfterBreak="0">
    <w:nsid w:val="68222C67"/>
    <w:multiLevelType w:val="multilevel"/>
    <w:tmpl w:val="9B64B25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D69367C"/>
    <w:multiLevelType w:val="hybridMultilevel"/>
    <w:tmpl w:val="030E6DDA"/>
    <w:lvl w:ilvl="0" w:tplc="011279A4">
      <w:start w:val="1"/>
      <w:numFmt w:val="decimal"/>
      <w:pStyle w:val="Heading2"/>
      <w:lvlText w:val="Section 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A99"/>
    <w:rsid w:val="00001FA9"/>
    <w:rsid w:val="00014B87"/>
    <w:rsid w:val="00027FC0"/>
    <w:rsid w:val="0004100A"/>
    <w:rsid w:val="000618BF"/>
    <w:rsid w:val="00072B0B"/>
    <w:rsid w:val="0008453D"/>
    <w:rsid w:val="00091976"/>
    <w:rsid w:val="000A04AF"/>
    <w:rsid w:val="000A372A"/>
    <w:rsid w:val="000B2CC6"/>
    <w:rsid w:val="000C5477"/>
    <w:rsid w:val="000D0FBE"/>
    <w:rsid w:val="000D12E4"/>
    <w:rsid w:val="000E1920"/>
    <w:rsid w:val="000F1052"/>
    <w:rsid w:val="00101769"/>
    <w:rsid w:val="001032D5"/>
    <w:rsid w:val="0010568F"/>
    <w:rsid w:val="00107248"/>
    <w:rsid w:val="00135600"/>
    <w:rsid w:val="001443C2"/>
    <w:rsid w:val="00165D9A"/>
    <w:rsid w:val="00176F14"/>
    <w:rsid w:val="001A30BB"/>
    <w:rsid w:val="001B72C2"/>
    <w:rsid w:val="001E1E6A"/>
    <w:rsid w:val="001E2EFE"/>
    <w:rsid w:val="001F47D7"/>
    <w:rsid w:val="001F6EFF"/>
    <w:rsid w:val="002138A9"/>
    <w:rsid w:val="00215BA8"/>
    <w:rsid w:val="00232F55"/>
    <w:rsid w:val="0024794F"/>
    <w:rsid w:val="002660A0"/>
    <w:rsid w:val="0028010A"/>
    <w:rsid w:val="00280D0D"/>
    <w:rsid w:val="002A65A5"/>
    <w:rsid w:val="002B166C"/>
    <w:rsid w:val="002C0223"/>
    <w:rsid w:val="002E7A59"/>
    <w:rsid w:val="002F31D4"/>
    <w:rsid w:val="0032139C"/>
    <w:rsid w:val="00357D60"/>
    <w:rsid w:val="00363874"/>
    <w:rsid w:val="00372BD7"/>
    <w:rsid w:val="003748D7"/>
    <w:rsid w:val="00375C63"/>
    <w:rsid w:val="00376746"/>
    <w:rsid w:val="00383E2E"/>
    <w:rsid w:val="0038531E"/>
    <w:rsid w:val="00396566"/>
    <w:rsid w:val="003C3EB4"/>
    <w:rsid w:val="003E0A62"/>
    <w:rsid w:val="003F3F5B"/>
    <w:rsid w:val="00410FAA"/>
    <w:rsid w:val="00412513"/>
    <w:rsid w:val="00427994"/>
    <w:rsid w:val="00447A5E"/>
    <w:rsid w:val="0045192E"/>
    <w:rsid w:val="00462D94"/>
    <w:rsid w:val="004650C4"/>
    <w:rsid w:val="0047169C"/>
    <w:rsid w:val="0047416B"/>
    <w:rsid w:val="00485C9B"/>
    <w:rsid w:val="0049026C"/>
    <w:rsid w:val="004A330B"/>
    <w:rsid w:val="004B06AE"/>
    <w:rsid w:val="004B4851"/>
    <w:rsid w:val="004B7AB0"/>
    <w:rsid w:val="004D592C"/>
    <w:rsid w:val="004F322D"/>
    <w:rsid w:val="005005BA"/>
    <w:rsid w:val="00503EDD"/>
    <w:rsid w:val="00505182"/>
    <w:rsid w:val="005114B9"/>
    <w:rsid w:val="00527215"/>
    <w:rsid w:val="00544D69"/>
    <w:rsid w:val="00544F27"/>
    <w:rsid w:val="00556E25"/>
    <w:rsid w:val="00561024"/>
    <w:rsid w:val="005711C9"/>
    <w:rsid w:val="005716BF"/>
    <w:rsid w:val="005854A7"/>
    <w:rsid w:val="005A2DB8"/>
    <w:rsid w:val="005B14DF"/>
    <w:rsid w:val="005B6502"/>
    <w:rsid w:val="005C2A1F"/>
    <w:rsid w:val="005C65E9"/>
    <w:rsid w:val="005C734E"/>
    <w:rsid w:val="005C74EB"/>
    <w:rsid w:val="005D296B"/>
    <w:rsid w:val="005D522F"/>
    <w:rsid w:val="005F4008"/>
    <w:rsid w:val="005F6E49"/>
    <w:rsid w:val="00601368"/>
    <w:rsid w:val="006051CE"/>
    <w:rsid w:val="00617BBF"/>
    <w:rsid w:val="00632C6E"/>
    <w:rsid w:val="0065569F"/>
    <w:rsid w:val="00661374"/>
    <w:rsid w:val="00676134"/>
    <w:rsid w:val="006848A8"/>
    <w:rsid w:val="00691C9D"/>
    <w:rsid w:val="006954C9"/>
    <w:rsid w:val="006A4D0A"/>
    <w:rsid w:val="006C56B8"/>
    <w:rsid w:val="006D6EB7"/>
    <w:rsid w:val="006F6006"/>
    <w:rsid w:val="00706C6F"/>
    <w:rsid w:val="00714DB0"/>
    <w:rsid w:val="007223B1"/>
    <w:rsid w:val="00722A0B"/>
    <w:rsid w:val="007234AF"/>
    <w:rsid w:val="007308E1"/>
    <w:rsid w:val="0073554F"/>
    <w:rsid w:val="0073622E"/>
    <w:rsid w:val="00755BFD"/>
    <w:rsid w:val="007650A0"/>
    <w:rsid w:val="00775CE7"/>
    <w:rsid w:val="00796C56"/>
    <w:rsid w:val="007A13E8"/>
    <w:rsid w:val="00802A99"/>
    <w:rsid w:val="00817F85"/>
    <w:rsid w:val="00833801"/>
    <w:rsid w:val="00833C73"/>
    <w:rsid w:val="00846ED3"/>
    <w:rsid w:val="00854552"/>
    <w:rsid w:val="008571D0"/>
    <w:rsid w:val="008610CD"/>
    <w:rsid w:val="00877BDA"/>
    <w:rsid w:val="00883414"/>
    <w:rsid w:val="00886358"/>
    <w:rsid w:val="008A32B5"/>
    <w:rsid w:val="008A58BA"/>
    <w:rsid w:val="008B0ECD"/>
    <w:rsid w:val="008B515E"/>
    <w:rsid w:val="008B52D8"/>
    <w:rsid w:val="008B7D4C"/>
    <w:rsid w:val="008C332B"/>
    <w:rsid w:val="008D230A"/>
    <w:rsid w:val="008D4D37"/>
    <w:rsid w:val="008E5ABB"/>
    <w:rsid w:val="008F478F"/>
    <w:rsid w:val="00906484"/>
    <w:rsid w:val="00950F71"/>
    <w:rsid w:val="00960752"/>
    <w:rsid w:val="009701B5"/>
    <w:rsid w:val="0098046F"/>
    <w:rsid w:val="0099446D"/>
    <w:rsid w:val="009B0740"/>
    <w:rsid w:val="009B51D4"/>
    <w:rsid w:val="009D3366"/>
    <w:rsid w:val="009D3A3E"/>
    <w:rsid w:val="009E448A"/>
    <w:rsid w:val="00A2404D"/>
    <w:rsid w:val="00A27058"/>
    <w:rsid w:val="00A3262B"/>
    <w:rsid w:val="00A45453"/>
    <w:rsid w:val="00A62637"/>
    <w:rsid w:val="00A929DA"/>
    <w:rsid w:val="00A94951"/>
    <w:rsid w:val="00AB7492"/>
    <w:rsid w:val="00AC4B04"/>
    <w:rsid w:val="00AE3078"/>
    <w:rsid w:val="00AF4506"/>
    <w:rsid w:val="00B07B5F"/>
    <w:rsid w:val="00B349F8"/>
    <w:rsid w:val="00B43223"/>
    <w:rsid w:val="00B54D58"/>
    <w:rsid w:val="00B6368E"/>
    <w:rsid w:val="00B9399B"/>
    <w:rsid w:val="00BA4937"/>
    <w:rsid w:val="00BB010F"/>
    <w:rsid w:val="00BB0A14"/>
    <w:rsid w:val="00BC28A7"/>
    <w:rsid w:val="00BC7CDC"/>
    <w:rsid w:val="00BD0295"/>
    <w:rsid w:val="00BD44D7"/>
    <w:rsid w:val="00BF3757"/>
    <w:rsid w:val="00BF74AD"/>
    <w:rsid w:val="00C22DCD"/>
    <w:rsid w:val="00C35FBA"/>
    <w:rsid w:val="00C448BF"/>
    <w:rsid w:val="00C66613"/>
    <w:rsid w:val="00C81247"/>
    <w:rsid w:val="00C954A3"/>
    <w:rsid w:val="00CA112D"/>
    <w:rsid w:val="00CA1D29"/>
    <w:rsid w:val="00CB71C2"/>
    <w:rsid w:val="00CC0CCA"/>
    <w:rsid w:val="00CC6FD7"/>
    <w:rsid w:val="00CC72AE"/>
    <w:rsid w:val="00D02E2B"/>
    <w:rsid w:val="00D066D8"/>
    <w:rsid w:val="00D2325E"/>
    <w:rsid w:val="00D32E4C"/>
    <w:rsid w:val="00D44951"/>
    <w:rsid w:val="00D45804"/>
    <w:rsid w:val="00D60747"/>
    <w:rsid w:val="00D65D73"/>
    <w:rsid w:val="00D75382"/>
    <w:rsid w:val="00D92734"/>
    <w:rsid w:val="00DA2EAD"/>
    <w:rsid w:val="00DA666C"/>
    <w:rsid w:val="00DB0E9A"/>
    <w:rsid w:val="00DB4FE9"/>
    <w:rsid w:val="00DC3789"/>
    <w:rsid w:val="00DE1BD8"/>
    <w:rsid w:val="00DE7FFB"/>
    <w:rsid w:val="00E12BD8"/>
    <w:rsid w:val="00E459B3"/>
    <w:rsid w:val="00E74D96"/>
    <w:rsid w:val="00E812AE"/>
    <w:rsid w:val="00E93D50"/>
    <w:rsid w:val="00EA46E4"/>
    <w:rsid w:val="00EA5EBB"/>
    <w:rsid w:val="00EA6008"/>
    <w:rsid w:val="00EB256D"/>
    <w:rsid w:val="00EE5B07"/>
    <w:rsid w:val="00F14551"/>
    <w:rsid w:val="00F160E1"/>
    <w:rsid w:val="00F22508"/>
    <w:rsid w:val="00F615D4"/>
    <w:rsid w:val="00F62DF5"/>
    <w:rsid w:val="00F67776"/>
    <w:rsid w:val="00F711A2"/>
    <w:rsid w:val="00F76A46"/>
    <w:rsid w:val="00F779AE"/>
    <w:rsid w:val="00F909E0"/>
    <w:rsid w:val="00FB0E83"/>
    <w:rsid w:val="00FB499D"/>
    <w:rsid w:val="00FC0480"/>
    <w:rsid w:val="00FD7832"/>
    <w:rsid w:val="00FE2B3D"/>
    <w:rsid w:val="00FE44BE"/>
    <w:rsid w:val="00FE523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2BF33DD"/>
  <w15:docId w15:val="{ED6B9B68-96B4-411A-9931-356E4CAA5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4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79" w:unhideWhenUsed="1"/>
    <w:lsdException w:name="annotation text" w:semiHidden="1" w:unhideWhenUsed="1"/>
    <w:lsdException w:name="header" w:semiHidden="1" w:uiPriority="59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4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79" w:unhideWhenUsed="1"/>
    <w:lsdException w:name="annotation reference" w:semiHidden="1" w:unhideWhenUsed="1"/>
    <w:lsdException w:name="line number" w:semiHidden="1" w:unhideWhenUsed="1"/>
    <w:lsdException w:name="page number" w:semiHidden="1" w:uiPriority="58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9" w:unhideWhenUsed="1" w:qFormat="1"/>
    <w:lsdException w:name="List Number" w:semiHidden="1" w:uiPriority="1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9" w:unhideWhenUsed="1" w:qFormat="1"/>
    <w:lsdException w:name="List Bullet 3" w:semiHidden="1" w:uiPriority="29" w:unhideWhenUsed="1" w:qFormat="1"/>
    <w:lsdException w:name="List Bullet 4" w:semiHidden="1" w:unhideWhenUsed="1"/>
    <w:lsdException w:name="List Bullet 5" w:semiHidden="1" w:unhideWhenUsed="1"/>
    <w:lsdException w:name="List Number 2" w:semiHidden="1" w:uiPriority="19" w:unhideWhenUsed="1" w:qFormat="1"/>
    <w:lsdException w:name="List Number 3" w:semiHidden="1" w:uiPriority="19" w:unhideWhenUsed="1" w:qFormat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iPriority="30" w:unhideWhenUsed="1" w:qFormat="1"/>
    <w:lsdException w:name="List Continue 2" w:semiHidden="1" w:uiPriority="30" w:unhideWhenUsed="1" w:qFormat="1"/>
    <w:lsdException w:name="List Continue 3" w:semiHidden="1" w:uiPriority="3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5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uiPriority="40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99"/>
    <w:rsid w:val="00AE3078"/>
    <w:pPr>
      <w:spacing w:line="276" w:lineRule="auto"/>
    </w:pPr>
    <w:rPr>
      <w:rFonts w:ascii="Verdana" w:hAnsi="Verdana"/>
      <w:sz w:val="20"/>
      <w:szCs w:val="22"/>
      <w:lang w:val="en-NZ"/>
    </w:rPr>
  </w:style>
  <w:style w:type="paragraph" w:styleId="Heading1">
    <w:name w:val="heading 1"/>
    <w:next w:val="BodyText"/>
    <w:link w:val="Heading1Char"/>
    <w:uiPriority w:val="4"/>
    <w:qFormat/>
    <w:rsid w:val="00D02E2B"/>
    <w:pPr>
      <w:spacing w:before="100" w:line="480" w:lineRule="atLeast"/>
      <w:ind w:right="-754"/>
      <w:outlineLvl w:val="0"/>
    </w:pPr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paragraph" w:styleId="Heading2">
    <w:name w:val="heading 2"/>
    <w:basedOn w:val="Heading1"/>
    <w:next w:val="BodyText"/>
    <w:link w:val="Heading2Char"/>
    <w:uiPriority w:val="4"/>
    <w:qFormat/>
    <w:rsid w:val="00854552"/>
    <w:pPr>
      <w:numPr>
        <w:numId w:val="10"/>
      </w:numPr>
      <w:spacing w:line="360" w:lineRule="atLeast"/>
      <w:outlineLvl w:val="1"/>
    </w:pPr>
    <w:rPr>
      <w:bCs/>
      <w:iCs/>
      <w:sz w:val="32"/>
      <w:szCs w:val="28"/>
    </w:rPr>
  </w:style>
  <w:style w:type="paragraph" w:styleId="Heading3">
    <w:name w:val="heading 3"/>
    <w:basedOn w:val="Heading2"/>
    <w:next w:val="BodyText"/>
    <w:link w:val="Heading3Char"/>
    <w:uiPriority w:val="4"/>
    <w:qFormat/>
    <w:rsid w:val="00CB71C2"/>
    <w:pPr>
      <w:keepNext/>
      <w:keepLines/>
      <w:spacing w:line="280" w:lineRule="atLeast"/>
      <w:outlineLvl w:val="2"/>
    </w:pPr>
    <w:rPr>
      <w:rFonts w:eastAsiaTheme="majorEastAsia"/>
      <w:bCs w:val="0"/>
      <w:szCs w:val="26"/>
    </w:rPr>
  </w:style>
  <w:style w:type="paragraph" w:styleId="Heading4">
    <w:name w:val="heading 4"/>
    <w:basedOn w:val="BodyText"/>
    <w:next w:val="BodyText"/>
    <w:link w:val="Heading4Char"/>
    <w:uiPriority w:val="4"/>
    <w:qFormat/>
    <w:rsid w:val="00CB71C2"/>
    <w:pPr>
      <w:outlineLvl w:val="3"/>
    </w:pPr>
    <w:rPr>
      <w:rFonts w:cs="Arial"/>
      <w:b/>
      <w:szCs w:val="19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CB71C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1C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1C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1C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1C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qFormat/>
    <w:rsid w:val="00691C9D"/>
    <w:pPr>
      <w:spacing w:after="240" w:line="240" w:lineRule="atLeast"/>
    </w:pPr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character" w:customStyle="1" w:styleId="BodyTextChar">
    <w:name w:val="Body Text Char"/>
    <w:basedOn w:val="DefaultParagraphFont"/>
    <w:link w:val="BodyText"/>
    <w:rsid w:val="00691C9D"/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paragraph" w:customStyle="1" w:styleId="BodyTextCentre">
    <w:name w:val="Body Text (Centre)"/>
    <w:basedOn w:val="BodyText"/>
    <w:rsid w:val="00CB71C2"/>
    <w:pPr>
      <w:jc w:val="center"/>
    </w:pPr>
  </w:style>
  <w:style w:type="paragraph" w:customStyle="1" w:styleId="BodyTextRight">
    <w:name w:val="Body Text (Right)"/>
    <w:basedOn w:val="BodyText"/>
    <w:rsid w:val="00CB71C2"/>
    <w:pPr>
      <w:jc w:val="right"/>
    </w:pPr>
  </w:style>
  <w:style w:type="paragraph" w:styleId="Caption">
    <w:name w:val="caption"/>
    <w:basedOn w:val="BodyText"/>
    <w:next w:val="BodyText"/>
    <w:uiPriority w:val="44"/>
    <w:qFormat/>
    <w:rsid w:val="00CB71C2"/>
    <w:rPr>
      <w:rFonts w:eastAsia="Arial" w:cs="Arial"/>
      <w:b/>
      <w:bCs/>
      <w:szCs w:val="19"/>
      <w:lang w:eastAsia="en-GB"/>
    </w:rPr>
  </w:style>
  <w:style w:type="character" w:styleId="CommentReference">
    <w:name w:val="annotation reference"/>
    <w:uiPriority w:val="99"/>
    <w:semiHidden/>
    <w:rsid w:val="00CB7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CB71C2"/>
    <w:pPr>
      <w:spacing w:line="260" w:lineRule="atLeast"/>
    </w:pPr>
    <w:rPr>
      <w:spacing w:val="6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71C2"/>
    <w:rPr>
      <w:rFonts w:ascii="Verdana" w:eastAsia="Times New Roman" w:hAnsi="Verdana" w:cs="Times New Roman"/>
      <w:spacing w:val="6"/>
      <w:sz w:val="22"/>
      <w:szCs w:val="20"/>
      <w:lang w:val="en-NZ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71C2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71C2"/>
    <w:rPr>
      <w:rFonts w:ascii="Verdana" w:eastAsia="Times New Roman" w:hAnsi="Verdana" w:cs="Times New Roman"/>
      <w:b/>
      <w:bCs/>
      <w:spacing w:val="6"/>
      <w:sz w:val="22"/>
      <w:szCs w:val="20"/>
      <w:lang w:val="en-NZ"/>
    </w:rPr>
  </w:style>
  <w:style w:type="character" w:styleId="FollowedHyperlink">
    <w:name w:val="FollowedHyperlink"/>
    <w:basedOn w:val="DefaultParagraphFont"/>
    <w:uiPriority w:val="99"/>
    <w:rsid w:val="00CB71C2"/>
    <w:rPr>
      <w:color w:val="808080" w:themeColor="background1" w:themeShade="80"/>
      <w:u w:val="single"/>
    </w:rPr>
  </w:style>
  <w:style w:type="paragraph" w:styleId="Footer">
    <w:name w:val="footer"/>
    <w:link w:val="FooterChar"/>
    <w:uiPriority w:val="99"/>
    <w:qFormat/>
    <w:rsid w:val="006C56B8"/>
    <w:pPr>
      <w:tabs>
        <w:tab w:val="right" w:pos="14570"/>
      </w:tabs>
      <w:spacing w:after="40" w:line="160" w:lineRule="atLeast"/>
      <w:ind w:right="-478"/>
    </w:pPr>
    <w:rPr>
      <w:rFonts w:ascii="Verdana" w:eastAsia="Times New Roman" w:hAnsi="Verdana" w:cs="Times New Roman"/>
      <w:noProof/>
      <w:sz w:val="16"/>
      <w:szCs w:val="12"/>
      <w:lang w:val="en-NZ"/>
    </w:rPr>
  </w:style>
  <w:style w:type="character" w:customStyle="1" w:styleId="FooterChar">
    <w:name w:val="Footer Char"/>
    <w:basedOn w:val="DefaultParagraphFont"/>
    <w:link w:val="Footer"/>
    <w:uiPriority w:val="99"/>
    <w:rsid w:val="006C56B8"/>
    <w:rPr>
      <w:rFonts w:ascii="Verdana" w:eastAsia="Times New Roman" w:hAnsi="Verdana" w:cs="Times New Roman"/>
      <w:noProof/>
      <w:sz w:val="16"/>
      <w:szCs w:val="12"/>
      <w:lang w:val="en-NZ"/>
    </w:rPr>
  </w:style>
  <w:style w:type="character" w:styleId="FootnoteReference">
    <w:name w:val="footnote reference"/>
    <w:basedOn w:val="DefaultParagraphFont"/>
    <w:uiPriority w:val="79"/>
    <w:rsid w:val="00CB71C2"/>
    <w:rPr>
      <w:rFonts w:ascii="Arial" w:hAnsi="Arial"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79"/>
    <w:rsid w:val="00CB71C2"/>
    <w:pPr>
      <w:tabs>
        <w:tab w:val="left" w:pos="340"/>
      </w:tabs>
      <w:spacing w:before="40" w:after="40" w:line="160" w:lineRule="atLeast"/>
      <w:ind w:left="113" w:hanging="113"/>
    </w:pPr>
    <w:rPr>
      <w:rFonts w:eastAsia="Arial" w:cs="Arial"/>
      <w:spacing w:val="6"/>
      <w:w w:val="103"/>
      <w:sz w:val="16"/>
      <w:szCs w:val="19"/>
      <w:lang w:eastAsia="en-GB"/>
    </w:rPr>
  </w:style>
  <w:style w:type="character" w:customStyle="1" w:styleId="FootnoteTextChar">
    <w:name w:val="Footnote Text Char"/>
    <w:basedOn w:val="DefaultParagraphFont"/>
    <w:link w:val="FootnoteText"/>
    <w:uiPriority w:val="79"/>
    <w:rsid w:val="00CB71C2"/>
    <w:rPr>
      <w:rFonts w:ascii="Verdana" w:eastAsia="Arial" w:hAnsi="Verdana" w:cs="Arial"/>
      <w:spacing w:val="6"/>
      <w:w w:val="103"/>
      <w:sz w:val="16"/>
      <w:szCs w:val="19"/>
      <w:lang w:val="en-NZ" w:eastAsia="en-GB"/>
    </w:rPr>
  </w:style>
  <w:style w:type="paragraph" w:styleId="Header">
    <w:name w:val="header"/>
    <w:link w:val="HeaderChar"/>
    <w:uiPriority w:val="59"/>
    <w:qFormat/>
    <w:rsid w:val="00CB71C2"/>
    <w:pPr>
      <w:tabs>
        <w:tab w:val="right" w:pos="14601"/>
      </w:tabs>
      <w:spacing w:after="40" w:line="260" w:lineRule="atLeast"/>
      <w:ind w:right="-46"/>
      <w:jc w:val="right"/>
    </w:pPr>
    <w:rPr>
      <w:rFonts w:ascii="Arial" w:eastAsia="Times New Roman" w:hAnsi="Arial" w:cs="Times New Roman"/>
      <w:sz w:val="16"/>
      <w:szCs w:val="22"/>
      <w:lang w:val="en-NZ"/>
    </w:rPr>
  </w:style>
  <w:style w:type="character" w:customStyle="1" w:styleId="HeaderChar">
    <w:name w:val="Header Char"/>
    <w:basedOn w:val="DefaultParagraphFont"/>
    <w:link w:val="Header"/>
    <w:uiPriority w:val="59"/>
    <w:rsid w:val="00CB71C2"/>
    <w:rPr>
      <w:rFonts w:ascii="Arial" w:eastAsia="Times New Roman" w:hAnsi="Arial" w:cs="Times New Roman"/>
      <w:sz w:val="16"/>
      <w:szCs w:val="22"/>
      <w:lang w:val="en-NZ"/>
    </w:rPr>
  </w:style>
  <w:style w:type="character" w:customStyle="1" w:styleId="Heading1Char">
    <w:name w:val="Heading 1 Char"/>
    <w:basedOn w:val="DefaultParagraphFont"/>
    <w:link w:val="Heading1"/>
    <w:uiPriority w:val="4"/>
    <w:rsid w:val="00D02E2B"/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character" w:customStyle="1" w:styleId="Heading2Char">
    <w:name w:val="Heading 2 Char"/>
    <w:basedOn w:val="DefaultParagraphFont"/>
    <w:link w:val="Heading2"/>
    <w:uiPriority w:val="4"/>
    <w:rsid w:val="00D02E2B"/>
    <w:rPr>
      <w:rFonts w:ascii="Verdana" w:eastAsia="Arial" w:hAnsi="Verdana" w:cs="Lato Semibold"/>
      <w:b/>
      <w:bCs/>
      <w:iCs/>
      <w:color w:val="414141"/>
      <w:sz w:val="32"/>
      <w:szCs w:val="28"/>
      <w:lang w:val="en-NZ"/>
    </w:rPr>
  </w:style>
  <w:style w:type="character" w:customStyle="1" w:styleId="Heading3Char">
    <w:name w:val="Heading 3 Char"/>
    <w:basedOn w:val="DefaultParagraphFont"/>
    <w:link w:val="Heading3"/>
    <w:uiPriority w:val="4"/>
    <w:rsid w:val="00CB71C2"/>
    <w:rPr>
      <w:rFonts w:asciiTheme="majorHAnsi" w:eastAsiaTheme="majorEastAsia" w:hAnsiTheme="majorHAnsi" w:cs="Lato Semibold"/>
      <w:b/>
      <w:iCs/>
      <w:color w:val="414141"/>
      <w:sz w:val="32"/>
      <w:szCs w:val="26"/>
      <w:lang w:val="en-NZ"/>
    </w:rPr>
  </w:style>
  <w:style w:type="character" w:customStyle="1" w:styleId="Heading4Char">
    <w:name w:val="Heading 4 Char"/>
    <w:basedOn w:val="DefaultParagraphFont"/>
    <w:link w:val="Heading4"/>
    <w:uiPriority w:val="4"/>
    <w:rsid w:val="00CB71C2"/>
    <w:rPr>
      <w:rFonts w:ascii="Verdana" w:eastAsia="Times New Roman" w:hAnsi="Verdana" w:cs="Arial"/>
      <w:b/>
      <w:color w:val="414141"/>
      <w:spacing w:val="4"/>
      <w:sz w:val="22"/>
      <w:szCs w:val="19"/>
      <w:lang w:val="en-NZ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1C2"/>
    <w:rPr>
      <w:rFonts w:asciiTheme="majorHAnsi" w:eastAsiaTheme="majorEastAsia" w:hAnsiTheme="majorHAnsi" w:cstheme="majorBidi"/>
      <w:color w:val="365F91" w:themeColor="accent1" w:themeShade="BF"/>
      <w:sz w:val="20"/>
      <w:szCs w:val="22"/>
      <w:lang w:val="en-NZ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1C2"/>
    <w:rPr>
      <w:rFonts w:asciiTheme="majorHAnsi" w:eastAsiaTheme="majorEastAsia" w:hAnsiTheme="majorHAnsi" w:cstheme="majorBidi"/>
      <w:color w:val="243F60" w:themeColor="accent1" w:themeShade="7F"/>
      <w:sz w:val="20"/>
      <w:szCs w:val="22"/>
      <w:lang w:val="en-NZ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1C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2"/>
      <w:lang w:val="en-NZ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1C2"/>
    <w:rPr>
      <w:rFonts w:asciiTheme="majorHAnsi" w:eastAsiaTheme="majorEastAsia" w:hAnsiTheme="majorHAnsi" w:cstheme="majorBidi"/>
      <w:color w:val="272727" w:themeColor="text1" w:themeTint="D8"/>
      <w:sz w:val="20"/>
      <w:szCs w:val="21"/>
      <w:lang w:val="en-NZ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1C2"/>
    <w:rPr>
      <w:rFonts w:asciiTheme="majorHAnsi" w:eastAsiaTheme="majorEastAsia" w:hAnsiTheme="majorHAnsi" w:cstheme="majorBidi"/>
      <w:i/>
      <w:iCs/>
      <w:color w:val="272727" w:themeColor="text1" w:themeTint="D8"/>
      <w:sz w:val="20"/>
      <w:szCs w:val="21"/>
      <w:lang w:val="en-NZ"/>
    </w:rPr>
  </w:style>
  <w:style w:type="character" w:styleId="Hyperlink">
    <w:name w:val="Hyperlink"/>
    <w:basedOn w:val="DefaultParagraphFont"/>
    <w:uiPriority w:val="99"/>
    <w:rsid w:val="00DE7FFB"/>
    <w:rPr>
      <w:color w:val="D9D9D9"/>
      <w:u w:val="single"/>
    </w:rPr>
  </w:style>
  <w:style w:type="paragraph" w:styleId="ListBullet">
    <w:name w:val="List Bullet"/>
    <w:basedOn w:val="BodyText"/>
    <w:link w:val="ListBulletChar"/>
    <w:uiPriority w:val="29"/>
    <w:qFormat/>
    <w:rsid w:val="00661374"/>
    <w:pPr>
      <w:numPr>
        <w:numId w:val="3"/>
      </w:numPr>
      <w:tabs>
        <w:tab w:val="clear" w:pos="4536"/>
        <w:tab w:val="num" w:pos="567"/>
      </w:tabs>
      <w:spacing w:before="100" w:after="200"/>
      <w:ind w:left="567"/>
      <w:contextualSpacing/>
    </w:pPr>
    <w:rPr>
      <w:lang w:eastAsia="en-GB"/>
    </w:rPr>
  </w:style>
  <w:style w:type="character" w:customStyle="1" w:styleId="ListBulletChar">
    <w:name w:val="List Bullet Char"/>
    <w:link w:val="ListBullet"/>
    <w:uiPriority w:val="29"/>
    <w:rsid w:val="00661374"/>
    <w:rPr>
      <w:rFonts w:ascii="Verdana" w:eastAsia="Times New Roman" w:hAnsi="Verdana" w:cs="Times New Roman"/>
      <w:color w:val="414141"/>
      <w:spacing w:val="4"/>
      <w:sz w:val="20"/>
      <w:lang w:val="en-NZ" w:eastAsia="en-GB"/>
    </w:rPr>
  </w:style>
  <w:style w:type="paragraph" w:styleId="ListBullet2">
    <w:name w:val="List Bullet 2"/>
    <w:basedOn w:val="ListBullet"/>
    <w:uiPriority w:val="29"/>
    <w:qFormat/>
    <w:rsid w:val="00CB71C2"/>
    <w:pPr>
      <w:numPr>
        <w:ilvl w:val="1"/>
      </w:numPr>
    </w:pPr>
  </w:style>
  <w:style w:type="paragraph" w:styleId="ListBullet3">
    <w:name w:val="List Bullet 3"/>
    <w:basedOn w:val="ListBullet2"/>
    <w:uiPriority w:val="29"/>
    <w:qFormat/>
    <w:rsid w:val="00CB71C2"/>
    <w:pPr>
      <w:numPr>
        <w:ilvl w:val="2"/>
      </w:numPr>
      <w:tabs>
        <w:tab w:val="clear" w:pos="1701"/>
        <w:tab w:val="left" w:pos="1418"/>
      </w:tabs>
    </w:pPr>
    <w:rPr>
      <w:noProof/>
    </w:rPr>
  </w:style>
  <w:style w:type="paragraph" w:styleId="ListContinue">
    <w:name w:val="List Continue"/>
    <w:basedOn w:val="BodyText"/>
    <w:uiPriority w:val="30"/>
    <w:qFormat/>
    <w:rsid w:val="00CB71C2"/>
    <w:pPr>
      <w:spacing w:before="100" w:after="200"/>
      <w:ind w:left="567"/>
    </w:pPr>
  </w:style>
  <w:style w:type="paragraph" w:styleId="ListContinue2">
    <w:name w:val="List Continue 2"/>
    <w:basedOn w:val="BodyText"/>
    <w:uiPriority w:val="30"/>
    <w:qFormat/>
    <w:rsid w:val="00CB71C2"/>
    <w:pPr>
      <w:spacing w:before="100" w:after="100"/>
      <w:ind w:left="992"/>
    </w:pPr>
  </w:style>
  <w:style w:type="paragraph" w:styleId="ListContinue3">
    <w:name w:val="List Continue 3"/>
    <w:basedOn w:val="BodyText"/>
    <w:uiPriority w:val="30"/>
    <w:rsid w:val="00CB71C2"/>
    <w:pPr>
      <w:spacing w:before="100" w:after="100"/>
      <w:ind w:left="1418"/>
    </w:pPr>
  </w:style>
  <w:style w:type="paragraph" w:styleId="ListNumber">
    <w:name w:val="List Number"/>
    <w:basedOn w:val="BodyText"/>
    <w:link w:val="ListNumberChar"/>
    <w:uiPriority w:val="19"/>
    <w:qFormat/>
    <w:rsid w:val="00661374"/>
    <w:pPr>
      <w:numPr>
        <w:numId w:val="4"/>
      </w:numPr>
      <w:spacing w:before="100" w:after="200"/>
      <w:contextualSpacing/>
    </w:pPr>
  </w:style>
  <w:style w:type="character" w:customStyle="1" w:styleId="ListNumberChar">
    <w:name w:val="List Number Char"/>
    <w:link w:val="ListNumber"/>
    <w:uiPriority w:val="19"/>
    <w:rsid w:val="00661374"/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paragraph" w:styleId="ListNumber2">
    <w:name w:val="List Number 2"/>
    <w:basedOn w:val="ListNumber"/>
    <w:uiPriority w:val="19"/>
    <w:qFormat/>
    <w:rsid w:val="00CB71C2"/>
    <w:pPr>
      <w:numPr>
        <w:ilvl w:val="1"/>
      </w:numPr>
    </w:pPr>
  </w:style>
  <w:style w:type="paragraph" w:styleId="ListNumber3">
    <w:name w:val="List Number 3"/>
    <w:basedOn w:val="ListNumber2"/>
    <w:uiPriority w:val="19"/>
    <w:qFormat/>
    <w:rsid w:val="00CB71C2"/>
    <w:pPr>
      <w:numPr>
        <w:ilvl w:val="2"/>
      </w:numPr>
    </w:pPr>
  </w:style>
  <w:style w:type="character" w:styleId="PageNumber">
    <w:name w:val="page number"/>
    <w:basedOn w:val="DefaultParagraphFont"/>
    <w:uiPriority w:val="58"/>
    <w:rsid w:val="00CB71C2"/>
    <w:rPr>
      <w:sz w:val="16"/>
    </w:rPr>
  </w:style>
  <w:style w:type="paragraph" w:styleId="Quote">
    <w:name w:val="Quote"/>
    <w:basedOn w:val="BodyText"/>
    <w:link w:val="QuoteChar"/>
    <w:uiPriority w:val="98"/>
    <w:qFormat/>
    <w:rsid w:val="00CB71C2"/>
    <w:pPr>
      <w:ind w:left="567" w:right="567"/>
    </w:pPr>
    <w:rPr>
      <w:i/>
      <w:lang w:val="en-GB"/>
    </w:rPr>
  </w:style>
  <w:style w:type="character" w:customStyle="1" w:styleId="QuoteChar">
    <w:name w:val="Quote Char"/>
    <w:basedOn w:val="DefaultParagraphFont"/>
    <w:link w:val="Quote"/>
    <w:uiPriority w:val="98"/>
    <w:rsid w:val="00AE3078"/>
    <w:rPr>
      <w:rFonts w:ascii="Verdana" w:eastAsia="Times New Roman" w:hAnsi="Verdana" w:cs="Times New Roman"/>
      <w:i/>
      <w:color w:val="414141"/>
      <w:spacing w:val="4"/>
      <w:sz w:val="20"/>
      <w:lang w:val="en-GB"/>
    </w:rPr>
  </w:style>
  <w:style w:type="paragraph" w:styleId="Title">
    <w:name w:val="Title"/>
    <w:basedOn w:val="Normal"/>
    <w:next w:val="BodyText"/>
    <w:link w:val="TitleChar"/>
    <w:uiPriority w:val="99"/>
    <w:qFormat/>
    <w:rsid w:val="00DE7FFB"/>
    <w:pPr>
      <w:spacing w:after="40"/>
    </w:pPr>
    <w:rPr>
      <w:rFonts w:eastAsiaTheme="majorEastAsia" w:cstheme="majorBidi"/>
      <w:b/>
      <w:color w:val="FFE312"/>
      <w:sz w:val="36"/>
      <w:szCs w:val="72"/>
    </w:rPr>
  </w:style>
  <w:style w:type="character" w:customStyle="1" w:styleId="TitleChar">
    <w:name w:val="Title Char"/>
    <w:basedOn w:val="DefaultParagraphFont"/>
    <w:link w:val="Title"/>
    <w:uiPriority w:val="99"/>
    <w:rsid w:val="00DE7FFB"/>
    <w:rPr>
      <w:rFonts w:ascii="Verdana" w:eastAsiaTheme="majorEastAsia" w:hAnsi="Verdana" w:cstheme="majorBidi"/>
      <w:b/>
      <w:color w:val="FFE312"/>
      <w:sz w:val="36"/>
      <w:szCs w:val="72"/>
      <w:lang w:val="en-NZ"/>
    </w:rPr>
  </w:style>
  <w:style w:type="paragraph" w:styleId="Subtitle">
    <w:name w:val="Subtitle"/>
    <w:basedOn w:val="Normal"/>
    <w:link w:val="SubtitleChar"/>
    <w:uiPriority w:val="99"/>
    <w:qFormat/>
    <w:rsid w:val="00CB71C2"/>
    <w:pPr>
      <w:spacing w:after="440"/>
      <w:jc w:val="right"/>
    </w:pPr>
    <w:rPr>
      <w:rFonts w:asciiTheme="majorHAnsi" w:hAnsiTheme="majorHAnsi"/>
      <w:b/>
      <w:color w:val="FFFFFF" w:themeColor="background1"/>
      <w:sz w:val="44"/>
      <w:szCs w:val="44"/>
    </w:rPr>
  </w:style>
  <w:style w:type="character" w:customStyle="1" w:styleId="SubtitleChar">
    <w:name w:val="Subtitle Char"/>
    <w:basedOn w:val="DefaultParagraphFont"/>
    <w:link w:val="Subtitle"/>
    <w:uiPriority w:val="99"/>
    <w:rsid w:val="00CB71C2"/>
    <w:rPr>
      <w:rFonts w:asciiTheme="majorHAnsi" w:eastAsia="Times New Roman" w:hAnsiTheme="majorHAnsi" w:cs="Times New Roman"/>
      <w:b/>
      <w:color w:val="FFFFFF" w:themeColor="background1"/>
      <w:sz w:val="44"/>
      <w:szCs w:val="44"/>
      <w:lang w:val="en-NZ"/>
    </w:rPr>
  </w:style>
  <w:style w:type="table" w:styleId="TableGrid">
    <w:name w:val="Table Grid"/>
    <w:basedOn w:val="TableNormal"/>
    <w:uiPriority w:val="59"/>
    <w:rsid w:val="005C734E"/>
    <w:pPr>
      <w:spacing w:before="20" w:after="20" w:line="180" w:lineRule="atLeast"/>
    </w:pPr>
    <w:rPr>
      <w:rFonts w:ascii="Verdana" w:eastAsia="Times New Roman" w:hAnsi="Verdana" w:cs="Times New Roman"/>
      <w:sz w:val="20"/>
      <w:szCs w:val="20"/>
      <w:lang w:val="en-NZ" w:eastAsia="en-NZ"/>
    </w:rPr>
    <w:tblPr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CellMar>
        <w:top w:w="85" w:type="dxa"/>
        <w:left w:w="85" w:type="dxa"/>
        <w:bottom w:w="85" w:type="dxa"/>
        <w:right w:w="85" w:type="dxa"/>
      </w:tblCellMar>
    </w:tblPr>
    <w:trPr>
      <w:cantSplit/>
    </w:trPr>
    <w:tcPr>
      <w:shd w:val="clear" w:color="auto" w:fill="auto"/>
    </w:tcPr>
    <w:tblStylePr w:type="firstRow">
      <w:rPr>
        <w:b w:val="0"/>
      </w:rPr>
    </w:tblStylePr>
  </w:style>
  <w:style w:type="paragraph" w:customStyle="1" w:styleId="TableText">
    <w:name w:val="Table Text"/>
    <w:basedOn w:val="BodyText"/>
    <w:link w:val="TableTextChar"/>
    <w:uiPriority w:val="7"/>
    <w:qFormat/>
    <w:rsid w:val="005A2DB8"/>
    <w:pPr>
      <w:spacing w:after="80" w:line="160" w:lineRule="atLeast"/>
    </w:pPr>
    <w:rPr>
      <w:lang w:eastAsia="en-NZ"/>
    </w:rPr>
  </w:style>
  <w:style w:type="character" w:customStyle="1" w:styleId="TableTextChar">
    <w:name w:val="Table Text Char"/>
    <w:basedOn w:val="BodyTextChar"/>
    <w:link w:val="TableText"/>
    <w:uiPriority w:val="7"/>
    <w:rsid w:val="00AE3078"/>
    <w:rPr>
      <w:rFonts w:ascii="Verdana" w:eastAsia="Times New Roman" w:hAnsi="Verdana" w:cs="Times New Roman"/>
      <w:color w:val="414141"/>
      <w:spacing w:val="4"/>
      <w:sz w:val="20"/>
      <w:lang w:val="en-NZ" w:eastAsia="en-NZ"/>
    </w:rPr>
  </w:style>
  <w:style w:type="paragraph" w:styleId="TOC1">
    <w:name w:val="toc 1"/>
    <w:basedOn w:val="BodyText"/>
    <w:autoRedefine/>
    <w:uiPriority w:val="39"/>
    <w:unhideWhenUsed/>
    <w:rsid w:val="008D230A"/>
    <w:pPr>
      <w:tabs>
        <w:tab w:val="left" w:pos="426"/>
        <w:tab w:val="right" w:leader="dot" w:pos="8931"/>
      </w:tabs>
    </w:pPr>
    <w:rPr>
      <w:rFonts w:eastAsiaTheme="minorEastAsia" w:cstheme="minorBidi"/>
      <w:b/>
      <w:noProof/>
      <w:sz w:val="24"/>
      <w:szCs w:val="22"/>
      <w:lang w:eastAsia="en-NZ"/>
    </w:rPr>
  </w:style>
  <w:style w:type="paragraph" w:styleId="TOC2">
    <w:name w:val="toc 2"/>
    <w:basedOn w:val="TOC1"/>
    <w:autoRedefine/>
    <w:uiPriority w:val="39"/>
    <w:unhideWhenUsed/>
    <w:rsid w:val="008D230A"/>
    <w:pPr>
      <w:tabs>
        <w:tab w:val="clear" w:pos="426"/>
        <w:tab w:val="left" w:pos="851"/>
      </w:tabs>
      <w:spacing w:line="300" w:lineRule="atLeast"/>
      <w:ind w:left="284"/>
      <w:contextualSpacing/>
    </w:pPr>
    <w:rPr>
      <w:b w:val="0"/>
      <w:color w:val="auto"/>
      <w:spacing w:val="0"/>
    </w:rPr>
  </w:style>
  <w:style w:type="paragraph" w:styleId="TOC3">
    <w:name w:val="toc 3"/>
    <w:basedOn w:val="TOC2"/>
    <w:next w:val="BodyText"/>
    <w:autoRedefine/>
    <w:uiPriority w:val="39"/>
    <w:unhideWhenUsed/>
    <w:rsid w:val="00CB71C2"/>
    <w:pPr>
      <w:ind w:left="567"/>
    </w:pPr>
  </w:style>
  <w:style w:type="paragraph" w:styleId="TOC4">
    <w:name w:val="toc 4"/>
    <w:basedOn w:val="Normal"/>
    <w:next w:val="Normal"/>
    <w:autoRedefine/>
    <w:uiPriority w:val="39"/>
    <w:semiHidden/>
    <w:rsid w:val="00CB71C2"/>
    <w:pPr>
      <w:spacing w:after="100" w:line="259" w:lineRule="auto"/>
      <w:ind w:left="660"/>
    </w:pPr>
    <w:rPr>
      <w:rFonts w:eastAsiaTheme="minorEastAsia"/>
      <w:lang w:eastAsia="en-NZ"/>
    </w:rPr>
  </w:style>
  <w:style w:type="paragraph" w:styleId="TOC5">
    <w:name w:val="toc 5"/>
    <w:basedOn w:val="Normal"/>
    <w:next w:val="Normal"/>
    <w:autoRedefine/>
    <w:uiPriority w:val="39"/>
    <w:semiHidden/>
    <w:rsid w:val="00CB71C2"/>
    <w:pPr>
      <w:spacing w:after="100" w:line="259" w:lineRule="auto"/>
      <w:ind w:left="880"/>
    </w:pPr>
    <w:rPr>
      <w:rFonts w:eastAsiaTheme="minorEastAsia"/>
      <w:lang w:eastAsia="en-NZ"/>
    </w:rPr>
  </w:style>
  <w:style w:type="paragraph" w:styleId="TOC6">
    <w:name w:val="toc 6"/>
    <w:basedOn w:val="Normal"/>
    <w:next w:val="Normal"/>
    <w:autoRedefine/>
    <w:uiPriority w:val="39"/>
    <w:semiHidden/>
    <w:rsid w:val="00CB71C2"/>
    <w:pPr>
      <w:spacing w:after="100" w:line="259" w:lineRule="auto"/>
      <w:ind w:left="1100"/>
    </w:pPr>
    <w:rPr>
      <w:rFonts w:eastAsiaTheme="minorEastAsia"/>
      <w:lang w:eastAsia="en-NZ"/>
    </w:rPr>
  </w:style>
  <w:style w:type="paragraph" w:styleId="TOC7">
    <w:name w:val="toc 7"/>
    <w:basedOn w:val="Normal"/>
    <w:next w:val="Normal"/>
    <w:autoRedefine/>
    <w:uiPriority w:val="39"/>
    <w:semiHidden/>
    <w:rsid w:val="00CB71C2"/>
    <w:pPr>
      <w:spacing w:after="100" w:line="259" w:lineRule="auto"/>
      <w:ind w:left="1320"/>
    </w:pPr>
    <w:rPr>
      <w:rFonts w:eastAsiaTheme="minorEastAsia"/>
      <w:lang w:eastAsia="en-NZ"/>
    </w:rPr>
  </w:style>
  <w:style w:type="paragraph" w:styleId="TOC8">
    <w:name w:val="toc 8"/>
    <w:basedOn w:val="Normal"/>
    <w:next w:val="Normal"/>
    <w:autoRedefine/>
    <w:uiPriority w:val="39"/>
    <w:semiHidden/>
    <w:rsid w:val="00CB71C2"/>
    <w:pPr>
      <w:spacing w:after="100" w:line="259" w:lineRule="auto"/>
      <w:ind w:left="1540"/>
    </w:pPr>
    <w:rPr>
      <w:rFonts w:eastAsiaTheme="minorEastAsia"/>
      <w:lang w:eastAsia="en-NZ"/>
    </w:rPr>
  </w:style>
  <w:style w:type="paragraph" w:styleId="TOC9">
    <w:name w:val="toc 9"/>
    <w:basedOn w:val="Normal"/>
    <w:next w:val="Normal"/>
    <w:autoRedefine/>
    <w:uiPriority w:val="39"/>
    <w:semiHidden/>
    <w:rsid w:val="00CB71C2"/>
    <w:pPr>
      <w:spacing w:after="100" w:line="259" w:lineRule="auto"/>
      <w:ind w:left="1760"/>
    </w:pPr>
    <w:rPr>
      <w:rFonts w:eastAsiaTheme="minorEastAsia"/>
      <w:lang w:eastAsia="en-NZ"/>
    </w:rPr>
  </w:style>
  <w:style w:type="paragraph" w:styleId="TOCHeading">
    <w:name w:val="TOC Heading"/>
    <w:basedOn w:val="Heading1"/>
    <w:next w:val="BodyText"/>
    <w:uiPriority w:val="39"/>
    <w:qFormat/>
    <w:rsid w:val="00CB71C2"/>
    <w:pPr>
      <w:keepNext/>
      <w:keepLines/>
      <w:spacing w:line="240" w:lineRule="atLeast"/>
      <w:outlineLvl w:val="9"/>
    </w:pPr>
    <w:rPr>
      <w:rFonts w:eastAsiaTheme="majorEastAsia" w:cstheme="majorBidi"/>
      <w:bCs/>
      <w:szCs w:val="28"/>
      <w:lang w:val="en-US" w:eastAsia="ja-JP"/>
    </w:rPr>
  </w:style>
  <w:style w:type="paragraph" w:customStyle="1" w:styleId="Task">
    <w:name w:val="Task"/>
    <w:basedOn w:val="Heading1"/>
    <w:link w:val="TaskChar"/>
    <w:uiPriority w:val="5"/>
    <w:qFormat/>
    <w:rsid w:val="008D230A"/>
    <w:pPr>
      <w:numPr>
        <w:numId w:val="5"/>
      </w:numPr>
      <w:outlineLvl w:val="1"/>
    </w:pPr>
  </w:style>
  <w:style w:type="character" w:customStyle="1" w:styleId="TaskChar">
    <w:name w:val="Task Char"/>
    <w:basedOn w:val="Heading1Char"/>
    <w:link w:val="Task"/>
    <w:uiPriority w:val="5"/>
    <w:rsid w:val="00AE3078"/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character" w:styleId="PlaceholderText">
    <w:name w:val="Placeholder Text"/>
    <w:basedOn w:val="DefaultParagraphFont"/>
    <w:uiPriority w:val="99"/>
    <w:semiHidden/>
    <w:rsid w:val="00BB0A14"/>
    <w:rPr>
      <w:color w:val="808080"/>
    </w:rPr>
  </w:style>
  <w:style w:type="paragraph" w:styleId="ListParagraph">
    <w:name w:val="List Paragraph"/>
    <w:basedOn w:val="Normal"/>
    <w:uiPriority w:val="34"/>
    <w:qFormat/>
    <w:rsid w:val="000B2CC6"/>
    <w:pPr>
      <w:spacing w:after="0" w:line="360" w:lineRule="auto"/>
      <w:ind w:left="720"/>
      <w:contextualSpacing/>
    </w:pPr>
    <w:rPr>
      <w:sz w:val="18"/>
    </w:rPr>
  </w:style>
  <w:style w:type="paragraph" w:styleId="NormalWeb">
    <w:name w:val="Normal (Web)"/>
    <w:basedOn w:val="Normal"/>
    <w:uiPriority w:val="99"/>
    <w:semiHidden/>
    <w:unhideWhenUsed/>
    <w:rsid w:val="00427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66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666C"/>
    <w:rPr>
      <w:rFonts w:ascii="Segoe UI" w:hAnsi="Segoe UI" w:cs="Segoe UI"/>
      <w:sz w:val="18"/>
      <w:szCs w:val="18"/>
      <w:lang w:val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57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eader" Target="head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36" Type="http://schemas.openxmlformats.org/officeDocument/2006/relationships/image" Target="media/image22.png"/><Relationship Id="rId49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settings" Target="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customXml" Target="../customXml/item6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ph\Documents\Custom%20Office%20Templates\SOP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  <a:effectLst/>
      </a:spPr>
      <a:bodyPr rtlCol="0" anchor="ctr"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ln>
          <a:solidFill>
            <a:srgbClr val="FF0000"/>
          </a:solidFill>
          <a:tailEnd type="triangle"/>
        </a:ln>
        <a:effectLst/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37E4FC9E568549B008472E73ED3A73" ma:contentTypeVersion="25" ma:contentTypeDescription="Create a new document." ma:contentTypeScope="" ma:versionID="cdcaba0d87c0238ae01caf739ea4608e">
  <xsd:schema xmlns:xsd="http://www.w3.org/2001/XMLSchema" xmlns:xs="http://www.w3.org/2001/XMLSchema" xmlns:p="http://schemas.microsoft.com/office/2006/metadata/properties" xmlns:ns1="http://schemas.microsoft.com/sharepoint/v3" xmlns:ns2="ef771d1d-d70d-4d80-8b8d-420e2422cbf9" xmlns:ns3="http://schemas.microsoft.com/sharepoint/v3/fields" xmlns:ns4="13bfd587-5662-4c43-913e-045f37872afe" targetNamespace="http://schemas.microsoft.com/office/2006/metadata/properties" ma:root="true" ma:fieldsID="2863847249c8fe6a115168a687568c5f" ns1:_="" ns2:_="" ns3:_="" ns4:_="">
    <xsd:import namespace="http://schemas.microsoft.com/sharepoint/v3"/>
    <xsd:import namespace="ef771d1d-d70d-4d80-8b8d-420e2422cbf9"/>
    <xsd:import namespace="http://schemas.microsoft.com/sharepoint/v3/fields"/>
    <xsd:import namespace="13bfd587-5662-4c43-913e-045f37872afe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ReportOwner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4:SharedWithUsers" minOccurs="0"/>
                <xsd:element ref="ns4:SharedWithDetails" minOccurs="0"/>
                <xsd:element ref="ns2:MediaServiceOCR" minOccurs="0"/>
                <xsd:element ref="ns2:p049fdb7771b491490bdd74e00a7dc96" minOccurs="0"/>
                <xsd:element ref="ns4:TaxCatchAll" minOccurs="0"/>
                <xsd:element ref="ns4:_dlc_DocId" minOccurs="0"/>
                <xsd:element ref="ns4:_dlc_DocIdUrl" minOccurs="0"/>
                <xsd:element ref="ns4:_dlc_DocIdPersistId" minOccurs="0"/>
                <xsd:element ref="ns2:Function" minOccurs="0"/>
                <xsd:element ref="ns2:Activity" minOccurs="0"/>
                <xsd:element ref="ns2:Sub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eportOwner" ma:index="3" nillable="true" ma:displayName="Owner" ma:description="For use on NAXT SOPs only. See the relevant promapp processes for process and document owners.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71d1d-d70d-4d80-8b8d-420e2422cbf9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" ma:format="Dropdown" ma:internalName="Document_x0020_Type">
      <xsd:simpleType>
        <xsd:restriction base="dms:Choice">
          <xsd:enumeration value="Intranet - Regularly Updated Operational File"/>
          <xsd:enumeration value="Guide/Instruction"/>
          <xsd:enumeration value="NAXT Guide ( SOP )"/>
          <xsd:enumeration value="Form"/>
          <xsd:enumeration value="Template"/>
          <xsd:enumeration value="Information"/>
          <xsd:enumeration value="Policy"/>
          <xsd:enumeration value="Standard"/>
          <xsd:enumeration value="Media"/>
        </xsd:restriction>
      </xsd:simpleType>
    </xsd:element>
    <xsd:element name="MediaServiceMetadata" ma:index="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049fdb7771b491490bdd74e00a7dc96" ma:index="19" nillable="true" ma:taxonomy="true" ma:internalName="p049fdb7771b491490bdd74e00a7dc96" ma:taxonomyFieldName="Topic" ma:displayName="Topic" ma:default="" ma:fieldId="{9049fdb7-771b-4914-90bd-d74e00a7dc96}" ma:taxonomyMulti="true" ma:sspId="8d13bacf-4540-44e4-9c50-aeb92aa9b1ed" ma:termSetId="841d5dd1-0006-43b8-8b6b-184d4b874bb0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unction" ma:index="24" nillable="true" ma:displayName="Function" ma:default="No Function" ma:hidden="true" ma:internalName="Function" ma:readOnly="false">
      <xsd:simpleType>
        <xsd:restriction base="dms:Text">
          <xsd:maxLength value="255"/>
        </xsd:restriction>
      </xsd:simpleType>
    </xsd:element>
    <xsd:element name="Activity" ma:index="25" nillable="true" ma:displayName="Activity" ma:default="No Activity" ma:hidden="true" ma:internalName="Activity" ma:readOnly="false">
      <xsd:simpleType>
        <xsd:restriction base="dms:Text">
          <xsd:maxLength value="255"/>
        </xsd:restriction>
      </xsd:simpleType>
    </xsd:element>
    <xsd:element name="Subactivity" ma:index="26" nillable="true" ma:displayName="Subactivity" ma:default="No Subactivity" ma:hidden="true" ma:internalName="Subactivity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4" nillable="true" ma:displayName="NAXT Guide Status" ma:description="For use on NAXT SOPs only" ma:format="Dropdown" ma:internalName="_Status">
      <xsd:simpleType>
        <xsd:restriction base="dms:Choice">
          <xsd:enumeration value="To be Reviewed"/>
          <xsd:enumeration value="To be Updated"/>
          <xsd:enumeration value="Validated for Use in Q1, 2018"/>
          <xsd:enumeration value="Validated for Use in Q2, 2018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fd587-5662-4c43-913e-045f37872a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7aaa771-f355-4f64-bf5d-08e9bdb52844}" ma:internalName="TaxCatchAll" ma:showField="CatchAllData" ma:web="13bfd587-5662-4c43-913e-045f37872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NAXT Guide 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Type xmlns="ef771d1d-d70d-4d80-8b8d-420e2422cbf9">Information</Document_x0020_Type>
    <_Status xmlns="http://schemas.microsoft.com/sharepoint/v3/fields" xsi:nil="true"/>
    <ReportOwner xmlns="http://schemas.microsoft.com/sharepoint/v3">
      <UserInfo>
        <DisplayName>Jessica Macfarlane</DisplayName>
        <AccountId>39</AccountId>
        <AccountType/>
      </UserInfo>
    </ReportOwner>
    <p049fdb7771b491490bdd74e00a7dc96 xmlns="ef771d1d-d70d-4d80-8b8d-420e2422cbf9">
      <Terms xmlns="http://schemas.microsoft.com/office/infopath/2007/PartnerControls"/>
    </p049fdb7771b491490bdd74e00a7dc96>
    <TaxCatchAll xmlns="13bfd587-5662-4c43-913e-045f37872afe"/>
    <_dlc_DocId xmlns="13bfd587-5662-4c43-913e-045f37872afe">GGKL-1341018776-815</_dlc_DocId>
    <_dlc_DocIdUrl xmlns="13bfd587-5662-4c43-913e-045f37872afe">
      <Url>https://goughgroupltd.sharepoint.com/sites/GoughGroupKnowledge/_layouts/15/DocIdRedir.aspx?ID=GGKL-1341018776-815</Url>
      <Description>GGKL-1341018776-815</Description>
    </_dlc_DocIdUrl>
    <Activity xmlns="ef771d1d-d70d-4d80-8b8d-420e2422cbf9">No Activity</Activity>
    <Subactivity xmlns="ef771d1d-d70d-4d80-8b8d-420e2422cbf9">No Subactivity</Subactivity>
    <Function xmlns="ef771d1d-d70d-4d80-8b8d-420e2422cbf9">NAXT Guides</Function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6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24B73862-8E8B-4CC1-9581-3F630F2BAD3D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E6C356FB-4035-43E4-9053-50CE190FE6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8AAE4B-F515-4051-93D5-43BC58D246EF}"/>
</file>

<file path=customXml/itemProps4.xml><?xml version="1.0" encoding="utf-8"?>
<ds:datastoreItem xmlns:ds="http://schemas.openxmlformats.org/officeDocument/2006/customXml" ds:itemID="{C282A2DE-5AB3-47DE-BCDF-0D2240349C52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798c4cfc-3125-4f66-a621-36ad5101473c"/>
    <ds:schemaRef ds:uri="fb98d7d9-4030-4acb-b598-a07f6d59531b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E6CA9430-CA48-4670-B643-B8826729E9E3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4016B573-A867-452D-8C91-9778F09C7CFC}"/>
</file>

<file path=docProps/app.xml><?xml version="1.0" encoding="utf-8"?>
<Properties xmlns="http://schemas.openxmlformats.org/officeDocument/2006/extended-properties" xmlns:vt="http://schemas.openxmlformats.org/officeDocument/2006/docPropsVTypes">
  <Template>SOP template.dotx</Template>
  <TotalTime>6</TotalTime>
  <Pages>13</Pages>
  <Words>1192</Words>
  <Characters>6796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Writing Gough SOPs</vt:lpstr>
    </vt:vector>
  </TitlesOfParts>
  <Company/>
  <LinksUpToDate>false</LinksUpToDate>
  <CharactersWithSpaces>7973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Writing Gough SOPs</dc:title>
  <dc:subject/>
  <dc:creator>Stephanie Cassels</dc:creator>
  <cp:keywords/>
  <cp:lastModifiedBy>Stephanie Macky</cp:lastModifiedBy>
  <cp:revision>8</cp:revision>
  <dcterms:created xsi:type="dcterms:W3CDTF">2018-07-24T01:03:00Z</dcterms:created>
  <dcterms:modified xsi:type="dcterms:W3CDTF">2018-10-01T01:19:00Z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0x0101004037E4FC9E568549B008472E73ED3A73</vt:lpwstr>
  </property>
  <property fmtid="{D5CDD505-2E9C-101B-9397-08002B2CF9AE}" pid="3" name="_dlc_DocIdItemGuid">
    <vt:lpwstr>ae7d9cb2-7cd5-4cc6-b5cd-b6cd1c6b63a6</vt:lpwstr>
  </property>
  <property fmtid="{D5CDD505-2E9C-101B-9397-08002B2CF9AE}" pid="4" name="Topic">
    <vt:lpwstr/>
  </property>
</Properties>
</file>