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A06BF" w14:textId="77777777" w:rsidR="00BB0A14" w:rsidRDefault="00BB0A14" w:rsidP="00D02E2B">
      <w:pPr>
        <w:pStyle w:val="Heading1"/>
      </w:pPr>
      <w:bookmarkStart w:id="0" w:name="_GoBack"/>
      <w:bookmarkEnd w:id="0"/>
    </w:p>
    <w:p w14:paraId="01D1B0BF" w14:textId="77777777" w:rsidR="005854A7" w:rsidRDefault="00722A0B" w:rsidP="00D02E2B">
      <w:pPr>
        <w:pStyle w:val="Heading1"/>
      </w:pPr>
      <w:bookmarkStart w:id="1" w:name="_Toc492453697"/>
      <w:bookmarkStart w:id="2" w:name="_Toc492460488"/>
      <w:bookmarkStart w:id="3" w:name="_Toc492460540"/>
      <w:bookmarkStart w:id="4" w:name="_Toc492460846"/>
      <w:r>
        <w:t>Purpose</w:t>
      </w:r>
      <w:bookmarkEnd w:id="1"/>
      <w:bookmarkEnd w:id="2"/>
      <w:bookmarkEnd w:id="3"/>
      <w:bookmarkEnd w:id="4"/>
    </w:p>
    <w:p w14:paraId="3AA3F0E8" w14:textId="77777777" w:rsidR="007B333E" w:rsidRDefault="007B333E" w:rsidP="007B333E">
      <w:pPr>
        <w:pStyle w:val="BodyText"/>
      </w:pPr>
      <w:r>
        <w:t xml:space="preserve">Use this </w:t>
      </w:r>
      <w:r w:rsidRPr="00352E5F">
        <w:t xml:space="preserve">Standard Operating Procedure </w:t>
      </w:r>
      <w:r>
        <w:t xml:space="preserve">(SOP) to purchase an equipment item where it is not available in stock. </w:t>
      </w:r>
    </w:p>
    <w:p w14:paraId="3E5DD038" w14:textId="77777777" w:rsidR="007B333E" w:rsidRPr="000E411A" w:rsidRDefault="007B333E" w:rsidP="007B333E">
      <w:pPr>
        <w:pStyle w:val="BodyText"/>
      </w:pPr>
      <w:r w:rsidRPr="000E411A">
        <w:t>In the NAXT system, purchase orders are created:</w:t>
      </w:r>
    </w:p>
    <w:p w14:paraId="3009C950" w14:textId="2FC06EDD" w:rsidR="007B333E" w:rsidRPr="000E411A" w:rsidRDefault="007B333E" w:rsidP="003A58DF">
      <w:pPr>
        <w:pStyle w:val="ListBullet"/>
        <w:tabs>
          <w:tab w:val="clear" w:pos="567"/>
          <w:tab w:val="num" w:pos="709"/>
        </w:tabs>
        <w:ind w:left="3828" w:hanging="3402"/>
      </w:pPr>
      <w:r>
        <w:t>D</w:t>
      </w:r>
      <w:r w:rsidRPr="000E411A">
        <w:t>irectly as a purchase order</w:t>
      </w:r>
      <w:r w:rsidR="003A58DF">
        <w:tab/>
      </w:r>
      <w:r>
        <w:t xml:space="preserve">refer to </w:t>
      </w:r>
      <w:r w:rsidRPr="000E411A">
        <w:t xml:space="preserve">(SOP)Create and Manage a Purchase Order </w:t>
      </w:r>
    </w:p>
    <w:p w14:paraId="027CDB28" w14:textId="27981E36" w:rsidR="007B333E" w:rsidRDefault="007B333E" w:rsidP="003A58DF">
      <w:pPr>
        <w:pStyle w:val="ListBullet"/>
        <w:tabs>
          <w:tab w:val="clear" w:pos="567"/>
          <w:tab w:val="num" w:pos="709"/>
        </w:tabs>
        <w:ind w:left="3828" w:hanging="3402"/>
      </w:pPr>
      <w:r>
        <w:t>F</w:t>
      </w:r>
      <w:r w:rsidRPr="000E411A">
        <w:t>rom within a service call</w:t>
      </w:r>
      <w:r w:rsidR="003A58DF">
        <w:tab/>
      </w:r>
      <w:r w:rsidRPr="000E411A">
        <w:t>refer to (SOP)Create a Purchase Order from within a Service Call</w:t>
      </w:r>
    </w:p>
    <w:p w14:paraId="571BAC0A" w14:textId="1EF6A283" w:rsidR="007B333E" w:rsidRDefault="007B333E" w:rsidP="003A58DF">
      <w:pPr>
        <w:pStyle w:val="ListBullet"/>
        <w:tabs>
          <w:tab w:val="clear" w:pos="567"/>
          <w:tab w:val="num" w:pos="709"/>
        </w:tabs>
        <w:ind w:left="3828" w:hanging="3402"/>
        <w:rPr>
          <w:szCs w:val="22"/>
        </w:rPr>
      </w:pPr>
      <w:r>
        <w:t>F</w:t>
      </w:r>
      <w:r w:rsidRPr="007C2D9D">
        <w:t>rom within a sales order</w:t>
      </w:r>
    </w:p>
    <w:p w14:paraId="5BA3ECC6" w14:textId="77777777" w:rsidR="007B333E" w:rsidRPr="00417540" w:rsidRDefault="007B333E" w:rsidP="007B333E">
      <w:pPr>
        <w:pStyle w:val="BodyText"/>
      </w:pPr>
      <w:r>
        <w:t>Refer to SOPs Create and manage purchase orders; Create a purchase order for a non-interface equipment item</w:t>
      </w:r>
    </w:p>
    <w:p w14:paraId="271B3388" w14:textId="77777777" w:rsidR="00DE7FFB" w:rsidRDefault="00DE7FFB" w:rsidP="00DE7FFB">
      <w:pPr>
        <w:pStyle w:val="BodyText"/>
      </w:pPr>
    </w:p>
    <w:p w14:paraId="5994B07C" w14:textId="77777777" w:rsidR="00D65D73" w:rsidRDefault="00D65D73" w:rsidP="00D65D73">
      <w:pPr>
        <w:spacing w:line="240" w:lineRule="auto"/>
        <w:rPr>
          <w:rFonts w:eastAsiaTheme="minorEastAsia"/>
          <w:noProof/>
          <w:color w:val="414141"/>
          <w:spacing w:val="4"/>
          <w:sz w:val="24"/>
          <w:lang w:eastAsia="en-NZ"/>
        </w:rPr>
      </w:pPr>
      <w:bookmarkStart w:id="5" w:name="_Toc492453698"/>
      <w:bookmarkStart w:id="6" w:name="_Toc492460489"/>
      <w:r>
        <w:rPr>
          <w:rFonts w:eastAsia="Arial" w:cs="Lato Semibold"/>
          <w:b/>
          <w:color w:val="414141"/>
          <w:sz w:val="36"/>
          <w:szCs w:val="32"/>
        </w:rPr>
        <w:t xml:space="preserve">What is covered in this </w:t>
      </w:r>
      <w:r w:rsidR="009B0740">
        <w:rPr>
          <w:rFonts w:eastAsia="Arial" w:cs="Lato Semibold"/>
          <w:b/>
          <w:color w:val="414141"/>
          <w:sz w:val="36"/>
          <w:szCs w:val="32"/>
        </w:rPr>
        <w:t>guide</w:t>
      </w:r>
    </w:p>
    <w:p w14:paraId="39BB19A5" w14:textId="25C381A5" w:rsidR="00184194" w:rsidRDefault="00D65D73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GB" w:eastAsia="en-GB"/>
        </w:rPr>
      </w:pPr>
      <w:r>
        <w:fldChar w:fldCharType="begin"/>
      </w:r>
      <w:r>
        <w:instrText xml:space="preserve"> TOC \h \z \t "Task,1" </w:instrText>
      </w:r>
      <w:r>
        <w:fldChar w:fldCharType="separate"/>
      </w:r>
      <w:hyperlink w:anchor="_Toc521317846" w:history="1">
        <w:r w:rsidR="00184194" w:rsidRPr="005E609E">
          <w:rPr>
            <w:rStyle w:val="Hyperlink"/>
          </w:rPr>
          <w:t>Task 1.</w:t>
        </w:r>
        <w:r w:rsidR="00184194">
          <w:rPr>
            <w:rFonts w:asciiTheme="minorHAnsi" w:hAnsiTheme="minorHAnsi"/>
            <w:b w:val="0"/>
            <w:color w:val="auto"/>
            <w:spacing w:val="0"/>
            <w:sz w:val="22"/>
            <w:lang w:val="en-GB" w:eastAsia="en-GB"/>
          </w:rPr>
          <w:tab/>
        </w:r>
        <w:r w:rsidR="00184194" w:rsidRPr="005E609E">
          <w:rPr>
            <w:rStyle w:val="Hyperlink"/>
          </w:rPr>
          <w:t>Create a purchase order from a sales order</w:t>
        </w:r>
        <w:r w:rsidR="00184194">
          <w:rPr>
            <w:webHidden/>
          </w:rPr>
          <w:tab/>
        </w:r>
        <w:r w:rsidR="00184194">
          <w:rPr>
            <w:webHidden/>
          </w:rPr>
          <w:fldChar w:fldCharType="begin"/>
        </w:r>
        <w:r w:rsidR="00184194">
          <w:rPr>
            <w:webHidden/>
          </w:rPr>
          <w:instrText xml:space="preserve"> PAGEREF _Toc521317846 \h </w:instrText>
        </w:r>
        <w:r w:rsidR="00184194">
          <w:rPr>
            <w:webHidden/>
          </w:rPr>
        </w:r>
        <w:r w:rsidR="00184194">
          <w:rPr>
            <w:webHidden/>
          </w:rPr>
          <w:fldChar w:fldCharType="separate"/>
        </w:r>
        <w:r w:rsidR="00184194">
          <w:rPr>
            <w:webHidden/>
          </w:rPr>
          <w:t>3</w:t>
        </w:r>
        <w:r w:rsidR="00184194">
          <w:rPr>
            <w:webHidden/>
          </w:rPr>
          <w:fldChar w:fldCharType="end"/>
        </w:r>
      </w:hyperlink>
    </w:p>
    <w:p w14:paraId="59D3AD33" w14:textId="553EE03B" w:rsidR="00184194" w:rsidRDefault="00F96ABC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GB" w:eastAsia="en-GB"/>
        </w:rPr>
      </w:pPr>
      <w:hyperlink w:anchor="_Toc521317847" w:history="1">
        <w:r w:rsidR="00184194" w:rsidRPr="005E609E">
          <w:rPr>
            <w:rStyle w:val="Hyperlink"/>
          </w:rPr>
          <w:t>Task 2.</w:t>
        </w:r>
        <w:r w:rsidR="00184194">
          <w:rPr>
            <w:rFonts w:asciiTheme="minorHAnsi" w:hAnsiTheme="minorHAnsi"/>
            <w:b w:val="0"/>
            <w:color w:val="auto"/>
            <w:spacing w:val="0"/>
            <w:sz w:val="22"/>
            <w:lang w:val="en-GB" w:eastAsia="en-GB"/>
          </w:rPr>
          <w:tab/>
        </w:r>
        <w:r w:rsidR="00184194" w:rsidRPr="005E609E">
          <w:rPr>
            <w:rStyle w:val="Hyperlink"/>
          </w:rPr>
          <w:t>Complete the purchase order</w:t>
        </w:r>
        <w:r w:rsidR="00184194">
          <w:rPr>
            <w:webHidden/>
          </w:rPr>
          <w:tab/>
        </w:r>
        <w:r w:rsidR="00184194">
          <w:rPr>
            <w:webHidden/>
          </w:rPr>
          <w:fldChar w:fldCharType="begin"/>
        </w:r>
        <w:r w:rsidR="00184194">
          <w:rPr>
            <w:webHidden/>
          </w:rPr>
          <w:instrText xml:space="preserve"> PAGEREF _Toc521317847 \h </w:instrText>
        </w:r>
        <w:r w:rsidR="00184194">
          <w:rPr>
            <w:webHidden/>
          </w:rPr>
        </w:r>
        <w:r w:rsidR="00184194">
          <w:rPr>
            <w:webHidden/>
          </w:rPr>
          <w:fldChar w:fldCharType="separate"/>
        </w:r>
        <w:r w:rsidR="00184194">
          <w:rPr>
            <w:webHidden/>
          </w:rPr>
          <w:t>7</w:t>
        </w:r>
        <w:r w:rsidR="00184194">
          <w:rPr>
            <w:webHidden/>
          </w:rPr>
          <w:fldChar w:fldCharType="end"/>
        </w:r>
      </w:hyperlink>
    </w:p>
    <w:p w14:paraId="0FDA8B41" w14:textId="375B0427" w:rsidR="00D65D73" w:rsidRDefault="00D65D73" w:rsidP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rPr>
          <w:rFonts w:eastAsiaTheme="minorEastAsia"/>
          <w:noProof/>
          <w:color w:val="414141"/>
          <w:spacing w:val="4"/>
          <w:sz w:val="24"/>
          <w:lang w:eastAsia="en-NZ"/>
        </w:rPr>
        <w:fldChar w:fldCharType="end"/>
      </w:r>
    </w:p>
    <w:p w14:paraId="6D471D55" w14:textId="77777777" w:rsidR="007B333E" w:rsidRPr="002D6397" w:rsidRDefault="007B333E" w:rsidP="007B333E">
      <w:pPr>
        <w:pStyle w:val="Heading1"/>
      </w:pPr>
      <w:bookmarkStart w:id="7" w:name="_Toc492460847"/>
      <w:r>
        <w:t>Audience</w:t>
      </w:r>
    </w:p>
    <w:p w14:paraId="5C3D3DB0" w14:textId="77777777" w:rsidR="007B333E" w:rsidRPr="007C0A35" w:rsidRDefault="007B333E" w:rsidP="007B333E">
      <w:pPr>
        <w:pStyle w:val="BodyText"/>
      </w:pPr>
      <w:r w:rsidRPr="00352E5F">
        <w:t xml:space="preserve">This </w:t>
      </w:r>
      <w:r>
        <w:t>procedure will be used by staff in the following areas:</w:t>
      </w:r>
    </w:p>
    <w:p w14:paraId="6DC8511E" w14:textId="77777777" w:rsidR="007B333E" w:rsidRDefault="007B333E" w:rsidP="007B333E">
      <w:pPr>
        <w:pStyle w:val="ListBullet"/>
      </w:pPr>
      <w:r>
        <w:t>Sales staff</w:t>
      </w:r>
    </w:p>
    <w:p w14:paraId="347473DC" w14:textId="38FD7041" w:rsidR="007B333E" w:rsidRPr="00A93F0F" w:rsidRDefault="007B333E" w:rsidP="007B333E">
      <w:pPr>
        <w:pStyle w:val="ListBullet"/>
      </w:pPr>
      <w:r>
        <w:t>Administration staff</w:t>
      </w:r>
    </w:p>
    <w:p w14:paraId="70FC8AE4" w14:textId="77777777" w:rsidR="007B333E" w:rsidRDefault="007B333E" w:rsidP="007B333E">
      <w:pPr>
        <w:pStyle w:val="Heading1"/>
      </w:pPr>
    </w:p>
    <w:p w14:paraId="728DA07A" w14:textId="09DCA6ED" w:rsidR="007B333E" w:rsidRPr="002D6397" w:rsidRDefault="007B333E" w:rsidP="007B333E">
      <w:pPr>
        <w:pStyle w:val="Heading1"/>
      </w:pPr>
      <w:r>
        <w:t>Prerequisites</w:t>
      </w:r>
    </w:p>
    <w:p w14:paraId="3E525531" w14:textId="77777777" w:rsidR="007B333E" w:rsidRDefault="007B333E" w:rsidP="00D048E9">
      <w:pPr>
        <w:pStyle w:val="ListBullet"/>
      </w:pPr>
      <w:r>
        <w:t>The Equipment Model must exist in the system</w:t>
      </w:r>
    </w:p>
    <w:p w14:paraId="779B0FCA" w14:textId="77777777" w:rsidR="007B333E" w:rsidRDefault="007B333E" w:rsidP="00D048E9">
      <w:pPr>
        <w:pStyle w:val="ListBullet"/>
      </w:pPr>
      <w:r>
        <w:t>The Vendor must exist in the system</w:t>
      </w:r>
    </w:p>
    <w:p w14:paraId="317FDB7F" w14:textId="38DCCE21" w:rsidR="007B333E" w:rsidRDefault="007B333E" w:rsidP="00D048E9">
      <w:pPr>
        <w:pStyle w:val="ListBullet"/>
      </w:pPr>
      <w:r>
        <w:t>Ordering configurations must exist in the system</w:t>
      </w:r>
    </w:p>
    <w:p w14:paraId="4E1CFEC6" w14:textId="2734D944" w:rsidR="00D65D73" w:rsidRDefault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09E01C82" w14:textId="17CBE0E8" w:rsidR="00691C9D" w:rsidRDefault="00722A0B" w:rsidP="007B333E">
      <w:pPr>
        <w:pStyle w:val="Heading1"/>
      </w:pPr>
      <w:r>
        <w:lastRenderedPageBreak/>
        <w:t>Terminology</w:t>
      </w:r>
      <w:bookmarkEnd w:id="5"/>
      <w:bookmarkEnd w:id="6"/>
      <w:bookmarkEnd w:id="7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7B333E" w14:paraId="63645808" w14:textId="77777777" w:rsidTr="00311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14:paraId="75B24BCA" w14:textId="462C21F4" w:rsidR="007B333E" w:rsidRPr="007B333E" w:rsidRDefault="007B333E" w:rsidP="007B333E">
            <w:pPr>
              <w:pStyle w:val="TableText"/>
              <w:rPr>
                <w:b/>
              </w:rPr>
            </w:pPr>
            <w:r w:rsidRPr="007B333E">
              <w:rPr>
                <w:b/>
              </w:rPr>
              <w:t>Consist</w:t>
            </w:r>
          </w:p>
        </w:tc>
        <w:tc>
          <w:tcPr>
            <w:tcW w:w="3428" w:type="pct"/>
          </w:tcPr>
          <w:p w14:paraId="541276CC" w14:textId="261F5C51" w:rsidR="007B333E" w:rsidRPr="007B333E" w:rsidRDefault="007B333E" w:rsidP="007B333E">
            <w:pPr>
              <w:pStyle w:val="TableText"/>
            </w:pPr>
            <w:r w:rsidRPr="007B333E">
              <w:t>A ‘consist’ comprises the specifications and feature packages available from a price list that is compiled to produce an equipment item</w:t>
            </w:r>
          </w:p>
        </w:tc>
      </w:tr>
      <w:tr w:rsidR="007B333E" w14:paraId="643C6B77" w14:textId="77777777" w:rsidTr="00311020">
        <w:trPr>
          <w:trHeight w:val="567"/>
        </w:trPr>
        <w:tc>
          <w:tcPr>
            <w:tcW w:w="1572" w:type="pct"/>
          </w:tcPr>
          <w:p w14:paraId="1B9228A3" w14:textId="1C255EA1" w:rsidR="007B333E" w:rsidRPr="007B333E" w:rsidRDefault="007B333E" w:rsidP="007B333E">
            <w:pPr>
              <w:pStyle w:val="TableText"/>
              <w:rPr>
                <w:b/>
              </w:rPr>
            </w:pPr>
            <w:r w:rsidRPr="007B333E">
              <w:rPr>
                <w:b/>
              </w:rPr>
              <w:t>Price model</w:t>
            </w:r>
          </w:p>
        </w:tc>
        <w:tc>
          <w:tcPr>
            <w:tcW w:w="3428" w:type="pct"/>
          </w:tcPr>
          <w:p w14:paraId="512DC71C" w14:textId="60ABF9BD" w:rsidR="007B333E" w:rsidRPr="007B333E" w:rsidRDefault="007B333E" w:rsidP="007B333E">
            <w:pPr>
              <w:pStyle w:val="TableText"/>
            </w:pPr>
            <w:r w:rsidRPr="007B333E">
              <w:t>The price list supplied by an OEM (Original Equipment Manufacturer)</w:t>
            </w:r>
          </w:p>
        </w:tc>
      </w:tr>
      <w:tr w:rsidR="007B333E" w14:paraId="4F2FCE2A" w14:textId="77777777" w:rsidTr="00311020">
        <w:trPr>
          <w:trHeight w:val="567"/>
        </w:trPr>
        <w:tc>
          <w:tcPr>
            <w:tcW w:w="1572" w:type="pct"/>
          </w:tcPr>
          <w:p w14:paraId="7CF39C74" w14:textId="4098AACA" w:rsidR="007B333E" w:rsidRPr="007B333E" w:rsidRDefault="007B333E" w:rsidP="007B333E">
            <w:pPr>
              <w:pStyle w:val="TableText"/>
              <w:rPr>
                <w:b/>
              </w:rPr>
            </w:pPr>
            <w:r w:rsidRPr="007B333E">
              <w:rPr>
                <w:b/>
              </w:rPr>
              <w:t>FX rate</w:t>
            </w:r>
          </w:p>
        </w:tc>
        <w:tc>
          <w:tcPr>
            <w:tcW w:w="3428" w:type="pct"/>
          </w:tcPr>
          <w:p w14:paraId="28C60162" w14:textId="3BDCED23" w:rsidR="007B333E" w:rsidRPr="007B333E" w:rsidRDefault="007B333E" w:rsidP="007B333E">
            <w:pPr>
              <w:pStyle w:val="TableText"/>
            </w:pPr>
            <w:r w:rsidRPr="007B333E">
              <w:t>Exchange rate</w:t>
            </w:r>
          </w:p>
        </w:tc>
      </w:tr>
      <w:tr w:rsidR="007B333E" w14:paraId="01187A9D" w14:textId="77777777" w:rsidTr="00311020">
        <w:trPr>
          <w:trHeight w:val="567"/>
        </w:trPr>
        <w:tc>
          <w:tcPr>
            <w:tcW w:w="1572" w:type="pct"/>
          </w:tcPr>
          <w:p w14:paraId="54F93BC5" w14:textId="258224D1" w:rsidR="007B333E" w:rsidRPr="007B333E" w:rsidRDefault="007B333E" w:rsidP="007B333E">
            <w:pPr>
              <w:pStyle w:val="TableText"/>
              <w:rPr>
                <w:b/>
              </w:rPr>
            </w:pPr>
            <w:r w:rsidRPr="007B333E">
              <w:rPr>
                <w:b/>
              </w:rPr>
              <w:t>Interface</w:t>
            </w:r>
          </w:p>
        </w:tc>
        <w:tc>
          <w:tcPr>
            <w:tcW w:w="3428" w:type="pct"/>
          </w:tcPr>
          <w:p w14:paraId="7876D00D" w14:textId="0CCB3C3F" w:rsidR="007B333E" w:rsidRPr="007B333E" w:rsidRDefault="007B333E" w:rsidP="007B333E">
            <w:pPr>
              <w:pStyle w:val="TableText"/>
            </w:pPr>
            <w:r w:rsidRPr="007B333E">
              <w:t>Electronic transmission of order direct into supplier’s computer system</w:t>
            </w:r>
          </w:p>
        </w:tc>
      </w:tr>
    </w:tbl>
    <w:p w14:paraId="7804F89F" w14:textId="77777777" w:rsidR="00DE7FFB" w:rsidRDefault="00DE7FFB" w:rsidP="005854A7"/>
    <w:p w14:paraId="5CB2822F" w14:textId="5BE96F1C" w:rsidR="00691C9D" w:rsidRDefault="00691C9D" w:rsidP="007B333E">
      <w:pPr>
        <w:pStyle w:val="Heading1"/>
      </w:pPr>
      <w:bookmarkStart w:id="8" w:name="_Toc492453699"/>
      <w:bookmarkStart w:id="9" w:name="_Toc492460490"/>
      <w:bookmarkStart w:id="10" w:name="_Toc492460848"/>
      <w:r>
        <w:t>Use of icons</w:t>
      </w:r>
      <w:bookmarkEnd w:id="8"/>
      <w:bookmarkEnd w:id="9"/>
      <w:bookmarkEnd w:id="10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3F3F5B" w14:paraId="1597E94B" w14:textId="77777777" w:rsidTr="00E6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47393458" w14:textId="77777777" w:rsidR="003F3F5B" w:rsidRDefault="003F3F5B" w:rsidP="00E60F9C">
            <w:pPr>
              <w:pStyle w:val="Table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C78B91" wp14:editId="72420A25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7899E3B0" w14:textId="77777777" w:rsidR="003F3F5B" w:rsidRPr="00691C9D" w:rsidRDefault="003F3F5B" w:rsidP="00E60F9C">
            <w:pPr>
              <w:pStyle w:val="TableText"/>
              <w:rPr>
                <w:b/>
              </w:rPr>
            </w:pPr>
            <w:r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42C0E155" w14:textId="77777777" w:rsidR="003F3F5B" w:rsidRDefault="003F3F5B" w:rsidP="00E60F9C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6A8C30CA" wp14:editId="1F389F42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7C91403C" w14:textId="77777777" w:rsidR="003F3F5B" w:rsidRDefault="003F3F5B" w:rsidP="00E60F9C">
            <w:pPr>
              <w:pStyle w:val="TableText"/>
            </w:pPr>
            <w:r w:rsidRPr="00691C9D">
              <w:rPr>
                <w:b/>
              </w:rPr>
              <w:t>Key point</w:t>
            </w:r>
            <w:r>
              <w:rPr>
                <w:b/>
              </w:rPr>
              <w:t xml:space="preserve">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6B5A2D23" w14:textId="77777777" w:rsidR="003F3F5B" w:rsidRDefault="003F3F5B" w:rsidP="00E60F9C">
            <w:pPr>
              <w:pStyle w:val="TableText"/>
            </w:pPr>
            <w:r>
              <w:rPr>
                <w:b/>
                <w:noProof/>
              </w:rPr>
              <w:drawing>
                <wp:inline distT="0" distB="0" distL="0" distR="0" wp14:anchorId="5A4273B4" wp14:editId="425D9A3B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7D8294EB" w14:textId="77777777" w:rsidR="003F3F5B" w:rsidRDefault="003F3F5B" w:rsidP="00E60F9C">
            <w:pPr>
              <w:pStyle w:val="TableText"/>
            </w:pPr>
            <w:r>
              <w:rPr>
                <w:b/>
              </w:rPr>
              <w:t>Information</w:t>
            </w:r>
          </w:p>
        </w:tc>
      </w:tr>
    </w:tbl>
    <w:p w14:paraId="0662F60A" w14:textId="77777777" w:rsidR="00D65D73" w:rsidRPr="007308E1" w:rsidRDefault="00D65D73" w:rsidP="007308E1">
      <w:pPr>
        <w:pStyle w:val="BodyText"/>
        <w:rPr>
          <w:rFonts w:eastAsia="Arial"/>
        </w:rPr>
      </w:pPr>
      <w:r w:rsidRPr="007308E1">
        <w:br w:type="page"/>
      </w:r>
    </w:p>
    <w:p w14:paraId="7C866257" w14:textId="2D236FCA" w:rsidR="007B333E" w:rsidRDefault="007B333E" w:rsidP="005528B4">
      <w:pPr>
        <w:pStyle w:val="Task"/>
      </w:pPr>
      <w:bookmarkStart w:id="11" w:name="_Toc521317846"/>
      <w:r>
        <w:lastRenderedPageBreak/>
        <w:t>Create a purchase order from a sales order</w:t>
      </w:r>
      <w:bookmarkEnd w:id="11"/>
    </w:p>
    <w:tbl>
      <w:tblPr>
        <w:tblStyle w:val="TableGrid"/>
        <w:tblW w:w="9889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9889"/>
      </w:tblGrid>
      <w:tr w:rsidR="005528B4" w14:paraId="7FBAB73B" w14:textId="77777777" w:rsidTr="00D04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1"/>
        </w:trPr>
        <w:tc>
          <w:tcPr>
            <w:tcW w:w="9889" w:type="dxa"/>
            <w:tcMar>
              <w:top w:w="113" w:type="dxa"/>
              <w:bottom w:w="113" w:type="dxa"/>
            </w:tcMar>
          </w:tcPr>
          <w:p w14:paraId="4253FF11" w14:textId="77777777" w:rsidR="00B264D1" w:rsidRDefault="00B264D1" w:rsidP="00B264D1">
            <w:pPr>
              <w:pStyle w:val="ListNumber"/>
            </w:pPr>
            <w:r>
              <w:t>Navigate to:</w:t>
            </w:r>
          </w:p>
          <w:p w14:paraId="01B245BA" w14:textId="68EC0A4C" w:rsidR="005528B4" w:rsidRPr="00B264D1" w:rsidRDefault="005528B4" w:rsidP="00B264D1">
            <w:pPr>
              <w:pStyle w:val="ListContinue"/>
              <w:rPr>
                <w:b/>
                <w:i/>
              </w:rPr>
            </w:pPr>
            <w:r w:rsidRPr="00B264D1">
              <w:rPr>
                <w:b/>
              </w:rPr>
              <w:t>GGNZ &gt; Sales and marketing &gt; Common &gt; Sales orders &gt; All sales orders</w:t>
            </w:r>
          </w:p>
          <w:p w14:paraId="5AFEE597" w14:textId="7FB45AC0" w:rsidR="00B264D1" w:rsidRPr="00B264D1" w:rsidRDefault="005528B4" w:rsidP="00D048E9">
            <w:pPr>
              <w:pStyle w:val="ListContinue"/>
              <w:rPr>
                <w:noProof/>
              </w:rPr>
            </w:pPr>
            <w:r w:rsidRPr="00861CA3">
              <w:rPr>
                <w:b/>
                <w:noProof/>
              </w:rPr>
              <w:t xml:space="preserve">All sales orders </w:t>
            </w:r>
            <w:r w:rsidRPr="00861CA3">
              <w:rPr>
                <w:noProof/>
              </w:rPr>
              <w:t xml:space="preserve">window </w:t>
            </w:r>
            <w:r w:rsidR="00B264D1">
              <w:rPr>
                <w:noProof/>
              </w:rPr>
              <w:t xml:space="preserve">will </w:t>
            </w:r>
            <w:r w:rsidRPr="00861CA3">
              <w:rPr>
                <w:noProof/>
              </w:rPr>
              <w:t>display</w:t>
            </w:r>
          </w:p>
        </w:tc>
      </w:tr>
      <w:tr w:rsidR="00B264D1" w14:paraId="27F7A66A" w14:textId="77777777" w:rsidTr="005528B4">
        <w:tc>
          <w:tcPr>
            <w:tcW w:w="9889" w:type="dxa"/>
            <w:tcMar>
              <w:top w:w="113" w:type="dxa"/>
              <w:bottom w:w="113" w:type="dxa"/>
            </w:tcMar>
          </w:tcPr>
          <w:p w14:paraId="44951CE0" w14:textId="5AADB596" w:rsidR="00B264D1" w:rsidRDefault="00B264D1" w:rsidP="00B264D1">
            <w:pPr>
              <w:pStyle w:val="ListNumber"/>
              <w:rPr>
                <w:noProof/>
              </w:rPr>
            </w:pPr>
            <w:r w:rsidRPr="00861CA3">
              <w:rPr>
                <w:noProof/>
              </w:rPr>
              <w:t>Double click on the sales order</w:t>
            </w:r>
            <w:r>
              <w:rPr>
                <w:noProof/>
              </w:rPr>
              <w:t xml:space="preserve"> line to select</w:t>
            </w:r>
          </w:p>
          <w:p w14:paraId="13867308" w14:textId="1A0FC4F5" w:rsidR="00B264D1" w:rsidRDefault="00B264D1" w:rsidP="00D113B3">
            <w:pPr>
              <w:pStyle w:val="ListContinue"/>
            </w:pPr>
            <w:r w:rsidRPr="00515D05">
              <w:rPr>
                <w:b/>
              </w:rPr>
              <w:t>Sales order</w:t>
            </w:r>
            <w:r w:rsidRPr="00515D05">
              <w:t xml:space="preserve"> window </w:t>
            </w:r>
            <w:r>
              <w:t xml:space="preserve">will </w:t>
            </w:r>
            <w:r w:rsidRPr="00515D05">
              <w:t>display</w:t>
            </w:r>
          </w:p>
        </w:tc>
      </w:tr>
      <w:tr w:rsidR="005528B4" w14:paraId="2F473550" w14:textId="77777777" w:rsidTr="005528B4">
        <w:trPr>
          <w:trHeight w:val="6256"/>
        </w:trPr>
        <w:tc>
          <w:tcPr>
            <w:tcW w:w="9889" w:type="dxa"/>
            <w:tcMar>
              <w:top w:w="113" w:type="dxa"/>
              <w:bottom w:w="113" w:type="dxa"/>
            </w:tcMar>
          </w:tcPr>
          <w:p w14:paraId="751F8F54" w14:textId="2C4DD754" w:rsidR="005528B4" w:rsidRPr="00102A69" w:rsidRDefault="00102A69" w:rsidP="00102A69">
            <w:pPr>
              <w:pStyle w:val="ListNumber"/>
              <w:rPr>
                <w:b/>
              </w:rPr>
            </w:pPr>
            <w:r w:rsidRPr="00102A69">
              <w:t>Select</w:t>
            </w:r>
            <w:r w:rsidR="005528B4" w:rsidRPr="00102A69">
              <w:t xml:space="preserve"> </w:t>
            </w:r>
            <w:r w:rsidR="005528B4" w:rsidRPr="00102A69">
              <w:rPr>
                <w:b/>
              </w:rPr>
              <w:t xml:space="preserve">Header view </w:t>
            </w:r>
          </w:p>
          <w:p w14:paraId="56CA928F" w14:textId="5FAF4CF9" w:rsidR="005528B4" w:rsidRPr="00CB11E9" w:rsidRDefault="00FA75F6" w:rsidP="00FA75F6">
            <w:pPr>
              <w:pStyle w:val="ListContinue"/>
              <w:rPr>
                <w:i/>
              </w:rPr>
            </w:pPr>
            <w:r>
              <w:t>Open</w:t>
            </w:r>
            <w:r w:rsidR="005528B4">
              <w:t xml:space="preserve"> </w:t>
            </w:r>
            <w:r w:rsidR="005528B4" w:rsidRPr="00CB11E9">
              <w:rPr>
                <w:b/>
              </w:rPr>
              <w:t xml:space="preserve">Setup </w:t>
            </w:r>
            <w:r w:rsidR="005528B4">
              <w:t>fast tab</w:t>
            </w:r>
          </w:p>
          <w:p w14:paraId="34655A55" w14:textId="77777777" w:rsidR="005528B4" w:rsidRPr="00515D05" w:rsidRDefault="005528B4" w:rsidP="005528B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055F3D64" wp14:editId="31C2D85B">
                  <wp:extent cx="5572125" cy="35121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65" cy="35181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69FF1" w14:textId="2065F8B6" w:rsidR="0015551C" w:rsidRDefault="0015551C"/>
    <w:tbl>
      <w:tblPr>
        <w:tblStyle w:val="TableGrid"/>
        <w:tblW w:w="949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9498"/>
      </w:tblGrid>
      <w:tr w:rsidR="0015551C" w14:paraId="4CEEB0A3" w14:textId="77777777" w:rsidTr="00630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52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22EBCAC6" w14:textId="7E504226" w:rsidR="0015551C" w:rsidRDefault="0015551C" w:rsidP="0015551C">
            <w:pPr>
              <w:pStyle w:val="ListNumber"/>
              <w:rPr>
                <w:noProof/>
              </w:rPr>
            </w:pPr>
            <w:r>
              <w:rPr>
                <w:noProof/>
              </w:rPr>
              <w:lastRenderedPageBreak/>
              <w:t xml:space="preserve">In the </w:t>
            </w:r>
            <w:r w:rsidRPr="00350D56">
              <w:rPr>
                <w:b/>
                <w:noProof/>
              </w:rPr>
              <w:t>Setup</w:t>
            </w:r>
            <w:r>
              <w:rPr>
                <w:noProof/>
              </w:rPr>
              <w:t xml:space="preserve"> tab, check and and, if necessary, complete the fields:</w:t>
            </w:r>
          </w:p>
          <w:p w14:paraId="4ACECEF8" w14:textId="77777777" w:rsidR="0015551C" w:rsidRPr="00102A69" w:rsidRDefault="0015551C" w:rsidP="0015551C">
            <w:pPr>
              <w:pStyle w:val="ListNumber2"/>
              <w:rPr>
                <w:b/>
                <w:noProof/>
              </w:rPr>
            </w:pPr>
            <w:r w:rsidRPr="00102A69">
              <w:rPr>
                <w:b/>
                <w:noProof/>
              </w:rPr>
              <w:t>Order class</w:t>
            </w:r>
          </w:p>
          <w:p w14:paraId="092AF778" w14:textId="499DD3B5" w:rsidR="0015551C" w:rsidRDefault="0015551C" w:rsidP="0015551C">
            <w:pPr>
              <w:pStyle w:val="ListNumber2"/>
              <w:rPr>
                <w:b/>
                <w:noProof/>
              </w:rPr>
            </w:pPr>
            <w:r w:rsidRPr="00102A69">
              <w:rPr>
                <w:b/>
                <w:noProof/>
              </w:rPr>
              <w:t>Division</w:t>
            </w:r>
            <w:r>
              <w:rPr>
                <w:b/>
                <w:noProof/>
              </w:rPr>
              <w:t xml:space="preserve"> – </w:t>
            </w:r>
            <w:r w:rsidRPr="0015551C">
              <w:rPr>
                <w:noProof/>
              </w:rPr>
              <w:t>for GMH this is</w:t>
            </w:r>
            <w:r>
              <w:rPr>
                <w:b/>
                <w:noProof/>
              </w:rPr>
              <w:t xml:space="preserve"> GEQ</w:t>
            </w:r>
          </w:p>
          <w:p w14:paraId="3D9FAD4A" w14:textId="6A4F026C" w:rsidR="0015551C" w:rsidRDefault="0015551C" w:rsidP="0015551C">
            <w:pPr>
              <w:pStyle w:val="ListContinu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66E6FE9" wp14:editId="18029160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226695</wp:posOffset>
                  </wp:positionV>
                  <wp:extent cx="5656997" cy="3517491"/>
                  <wp:effectExtent l="0" t="0" r="1270" b="698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997" cy="3517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Select </w:t>
            </w:r>
            <w:r>
              <w:rPr>
                <w:b/>
              </w:rPr>
              <w:t xml:space="preserve">Purchase order </w:t>
            </w:r>
            <w:r w:rsidRPr="00CB11E9">
              <w:t>in the ribbon</w:t>
            </w:r>
          </w:p>
          <w:p w14:paraId="15CD0BE2" w14:textId="2674CFA7" w:rsidR="0015551C" w:rsidRDefault="0015551C" w:rsidP="0015551C">
            <w:pPr>
              <w:pStyle w:val="ListContinue"/>
              <w:rPr>
                <w:noProof/>
              </w:rPr>
            </w:pPr>
          </w:p>
          <w:p w14:paraId="31956FCC" w14:textId="5134E415" w:rsidR="0015551C" w:rsidRPr="0015551C" w:rsidRDefault="0015551C" w:rsidP="0015551C">
            <w:pPr>
              <w:pStyle w:val="BodyText"/>
              <w:rPr>
                <w:b/>
                <w:noProof/>
              </w:rPr>
            </w:pPr>
          </w:p>
        </w:tc>
      </w:tr>
      <w:tr w:rsidR="005528B4" w14:paraId="67E2179A" w14:textId="77777777" w:rsidTr="0063071B">
        <w:tc>
          <w:tcPr>
            <w:tcW w:w="9498" w:type="dxa"/>
            <w:tcMar>
              <w:top w:w="113" w:type="dxa"/>
              <w:bottom w:w="113" w:type="dxa"/>
            </w:tcMar>
          </w:tcPr>
          <w:p w14:paraId="0CDAF4E2" w14:textId="77777777" w:rsidR="0015551C" w:rsidRDefault="0015551C" w:rsidP="0015551C">
            <w:pPr>
              <w:pStyle w:val="BodyText"/>
            </w:pPr>
            <w:r w:rsidRPr="000D699B">
              <w:t>Create purchase order</w:t>
            </w:r>
            <w:r w:rsidRPr="00515D05">
              <w:t xml:space="preserve"> window </w:t>
            </w:r>
            <w:r>
              <w:t xml:space="preserve">will </w:t>
            </w:r>
            <w:r w:rsidRPr="00515D05">
              <w:t>display</w:t>
            </w:r>
          </w:p>
          <w:p w14:paraId="166878ED" w14:textId="46F12D69" w:rsidR="005528B4" w:rsidRDefault="005528B4" w:rsidP="00102A69">
            <w:pPr>
              <w:pStyle w:val="ListNumber"/>
            </w:pPr>
            <w:r>
              <w:t>Select the item you want</w:t>
            </w:r>
          </w:p>
          <w:p w14:paraId="2D67EE89" w14:textId="6D171D92" w:rsidR="0015551C" w:rsidRPr="005528B4" w:rsidRDefault="0015551C" w:rsidP="0015551C">
            <w:pPr>
              <w:pStyle w:val="ListBullet"/>
            </w:pPr>
            <w:r>
              <w:t>If multiple lines, you will need to select each line in turn</w:t>
            </w:r>
          </w:p>
          <w:p w14:paraId="644C8DA0" w14:textId="1FC7BD79" w:rsidR="005528B4" w:rsidRDefault="005528B4" w:rsidP="005528B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C8668" wp14:editId="358FD602">
                  <wp:extent cx="5943600" cy="29527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b="6982"/>
                          <a:stretch/>
                        </pic:blipFill>
                        <pic:spPr bwMode="auto">
                          <a:xfrm>
                            <a:off x="0" y="0"/>
                            <a:ext cx="5943600" cy="295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8B4" w14:paraId="3AC83621" w14:textId="77777777" w:rsidTr="00C03D16">
        <w:trPr>
          <w:trHeight w:val="7252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4AD19B26" w14:textId="77777777" w:rsidR="00C16163" w:rsidRDefault="00C16163" w:rsidP="00102A69">
            <w:pPr>
              <w:pStyle w:val="ListNumber"/>
            </w:pPr>
            <w:r>
              <w:lastRenderedPageBreak/>
              <w:t>Complete the following fields:</w:t>
            </w:r>
          </w:p>
          <w:p w14:paraId="743AD247" w14:textId="6639D88B" w:rsidR="005528B4" w:rsidRPr="00C16163" w:rsidRDefault="005528B4" w:rsidP="00C16163">
            <w:pPr>
              <w:pStyle w:val="ListNumber2"/>
            </w:pPr>
            <w:r>
              <w:t xml:space="preserve">Select </w:t>
            </w:r>
            <w:r w:rsidRPr="00C16163">
              <w:rPr>
                <w:b/>
              </w:rPr>
              <w:t>Vendor account</w:t>
            </w:r>
          </w:p>
          <w:p w14:paraId="5435413C" w14:textId="29AA1025" w:rsidR="00C16163" w:rsidRPr="00C16163" w:rsidRDefault="00C16163" w:rsidP="00C16163">
            <w:pPr>
              <w:pStyle w:val="ListNumber2"/>
            </w:pPr>
            <w:r>
              <w:t xml:space="preserve">Select </w:t>
            </w:r>
            <w:r w:rsidRPr="00C16163">
              <w:rPr>
                <w:b/>
              </w:rPr>
              <w:t>Exchange rate information</w:t>
            </w:r>
          </w:p>
          <w:p w14:paraId="7C3A228C" w14:textId="0EE8233F" w:rsidR="00C16163" w:rsidRDefault="00C16163" w:rsidP="00C16163">
            <w:pPr>
              <w:pStyle w:val="ListBullet3"/>
            </w:pPr>
            <w:r>
              <w:t>If using general FX pool leave</w:t>
            </w:r>
            <w:r w:rsidR="0063071B">
              <w:t xml:space="preserve"> rate type as PUR-PTS-STD</w:t>
            </w:r>
          </w:p>
          <w:p w14:paraId="7A9CEE51" w14:textId="52E007CA" w:rsidR="0063071B" w:rsidRDefault="0063071B" w:rsidP="00C16163">
            <w:pPr>
              <w:pStyle w:val="ListBullet3"/>
            </w:pPr>
            <w:r>
              <w:t xml:space="preserve">If using a specific contract from treasury, change to contract and enter contract number in </w:t>
            </w:r>
            <w:r w:rsidRPr="0063071B">
              <w:rPr>
                <w:b/>
              </w:rPr>
              <w:t>Contract</w:t>
            </w:r>
            <w:r>
              <w:t xml:space="preserve"> field</w:t>
            </w:r>
          </w:p>
          <w:p w14:paraId="7797A978" w14:textId="134F6AD7" w:rsidR="00C03D16" w:rsidRDefault="00C03D16" w:rsidP="00C03D16">
            <w:pPr>
              <w:pStyle w:val="ListNumber2"/>
            </w:pPr>
            <w:r>
              <w:t>If Hyster part, select the currency of the factory that it is coming from</w:t>
            </w:r>
          </w:p>
          <w:p w14:paraId="52AFBBE6" w14:textId="58BCB1CC" w:rsidR="005528B4" w:rsidRDefault="00C03D16" w:rsidP="005528B4">
            <w:pPr>
              <w:jc w:val="center"/>
            </w:pPr>
            <w:r w:rsidRPr="00C03D1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9FDD21F" wp14:editId="6A11E52A">
                      <wp:simplePos x="0" y="0"/>
                      <wp:positionH relativeFrom="column">
                        <wp:posOffset>4951095</wp:posOffset>
                      </wp:positionH>
                      <wp:positionV relativeFrom="paragraph">
                        <wp:posOffset>203835</wp:posOffset>
                      </wp:positionV>
                      <wp:extent cx="270000" cy="270000"/>
                      <wp:effectExtent l="0" t="0" r="15875" b="15875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AB5551" w14:textId="166CF2B7" w:rsidR="00C03D16" w:rsidRPr="00C03D16" w:rsidRDefault="00C03D16" w:rsidP="00503EDD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9FDD21F" id="Oval 27" o:spid="_x0000_s1026" style="position:absolute;left:0;text-align:left;margin-left:389.85pt;margin-top:16.05pt;width:21.25pt;height:2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" fillcolor="red" strokecolor="red">
                      <v:textbox inset="0,0,0,0">
                        <w:txbxContent>
                          <w:p w14:paraId="5CAB5551" w14:textId="166CF2B7" w:rsidR="00C03D16" w:rsidRPr="00C03D16" w:rsidRDefault="00C03D16" w:rsidP="00503ED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C03D1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6AA29FC" wp14:editId="4B915F50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1804035</wp:posOffset>
                      </wp:positionV>
                      <wp:extent cx="270000" cy="270000"/>
                      <wp:effectExtent l="0" t="0" r="15875" b="1587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C470AD" w14:textId="7B31DD88" w:rsidR="00C03D16" w:rsidRPr="00C03D16" w:rsidRDefault="00C03D16" w:rsidP="00503EDD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6AA29FC" id="Oval 26" o:spid="_x0000_s1027" style="position:absolute;left:0;text-align:left;margin-left:38.1pt;margin-top:142.05pt;width:21.25pt;height:2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" fillcolor="red" strokecolor="red">
                      <v:textbox inset="0,0,0,0">
                        <w:txbxContent>
                          <w:p w14:paraId="5EC470AD" w14:textId="7B31DD88" w:rsidR="00C03D16" w:rsidRPr="00C03D16" w:rsidRDefault="00C03D16" w:rsidP="00503ED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C03D1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8620DC1" wp14:editId="23025ED9">
                      <wp:simplePos x="0" y="0"/>
                      <wp:positionH relativeFrom="column">
                        <wp:posOffset>960120</wp:posOffset>
                      </wp:positionH>
                      <wp:positionV relativeFrom="paragraph">
                        <wp:posOffset>184785</wp:posOffset>
                      </wp:positionV>
                      <wp:extent cx="270000" cy="270000"/>
                      <wp:effectExtent l="0" t="0" r="15875" b="1587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E2B938" w14:textId="77777777" w:rsidR="00C03D16" w:rsidRDefault="00C03D16" w:rsidP="00503E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8620DC1" id="Oval 25" o:spid="_x0000_s1028" style="position:absolute;left:0;text-align:left;margin-left:75.6pt;margin-top:14.55pt;width:21.25pt;height:2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" fillcolor="red" strokecolor="red">
                      <v:textbox inset="0,0,0,0">
                        <w:txbxContent>
                          <w:p w14:paraId="2EE2B938" w14:textId="77777777" w:rsidR="00C03D16" w:rsidRDefault="00C03D16" w:rsidP="00503EDD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89612D8" wp14:editId="2CFD7C0E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5715</wp:posOffset>
                      </wp:positionV>
                      <wp:extent cx="5648325" cy="2847975"/>
                      <wp:effectExtent l="0" t="0" r="9525" b="9525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48325" cy="2847975"/>
                                <a:chOff x="0" y="0"/>
                                <a:chExt cx="5648325" cy="2847975"/>
                              </a:xfrm>
                            </wpg:grpSpPr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0" y="0"/>
                                  <a:ext cx="5648325" cy="2847975"/>
                                  <a:chOff x="0" y="0"/>
                                  <a:chExt cx="5648325" cy="28479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48325" cy="284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104775" y="2095500"/>
                                    <a:ext cx="3228975" cy="314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4695825" y="495300"/>
                                  <a:ext cx="2762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73DF5" id="Group 24" o:spid="_x0000_s1026" style="position:absolute;margin-left:20.5pt;margin-top:.45pt;width:444.75pt;height:224.25pt;z-index:251673600" coordsize="5648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">
                      <v:group id="Group 11" o:spid="_x0000_s1027" style="position:absolute;width:56483;height:28479" coordsize="56483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2" o:spid="_x0000_s1028" type="#_x0000_t75" style="position:absolute;width:56483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">
                          <v:imagedata r:id="rId19" o:title=""/>
                        </v:shape>
                        <v:rect id="Rectangle 10" o:spid="_x0000_s1029" style="position:absolute;left:1047;top:20955;width:32290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      </v:group>
                      <v:rect id="Rectangle 23" o:spid="_x0000_s1030" style="position:absolute;left:46958;top:4953;width:276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9y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nxvfcsMAAADbAAAADwAA&#10;AAAAAAAAAAAAAAAHAgAAZHJzL2Rvd25yZXYueG1sUEsFBgAAAAADAAMAtwAAAPcCAAAAAA==&#10;" filled="f" strokecolor="red" strokeweight="2.25pt"/>
                    </v:group>
                  </w:pict>
                </mc:Fallback>
              </mc:AlternateContent>
            </w:r>
          </w:p>
        </w:tc>
      </w:tr>
      <w:tr w:rsidR="005528B4" w14:paraId="79CD79CA" w14:textId="77777777" w:rsidTr="0063071B">
        <w:tc>
          <w:tcPr>
            <w:tcW w:w="9498" w:type="dxa"/>
            <w:tcMar>
              <w:top w:w="113" w:type="dxa"/>
              <w:bottom w:w="113" w:type="dxa"/>
            </w:tcMar>
          </w:tcPr>
          <w:p w14:paraId="55460227" w14:textId="041F6357" w:rsidR="005528B4" w:rsidRPr="00417540" w:rsidRDefault="005528B4" w:rsidP="00102A69">
            <w:pPr>
              <w:pStyle w:val="BodyText"/>
              <w:rPr>
                <w:i/>
              </w:rPr>
            </w:pPr>
            <w:r>
              <w:t xml:space="preserve">The </w:t>
            </w:r>
            <w:r w:rsidRPr="00FC5573">
              <w:rPr>
                <w:b/>
              </w:rPr>
              <w:t>Vendor address</w:t>
            </w:r>
            <w:r>
              <w:t xml:space="preserve"> field will au</w:t>
            </w:r>
            <w:r w:rsidR="00102A69" w:rsidRPr="00102A69">
              <w:rPr>
                <w:b/>
                <w:noProof/>
              </w:rPr>
              <w:drawing>
                <wp:anchor distT="0" distB="0" distL="114300" distR="114300" simplePos="0" relativeHeight="251654144" behindDoc="0" locked="0" layoutInCell="1" allowOverlap="1" wp14:anchorId="1F63DDC0" wp14:editId="138CFB08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16163" w:rsidRPr="00C16163">
              <w:rPr>
                <w:b/>
                <w:noProof/>
              </w:rPr>
              <w:drawing>
                <wp:anchor distT="0" distB="0" distL="114300" distR="114300" simplePos="0" relativeHeight="251665408" behindDoc="0" locked="0" layoutInCell="1" allowOverlap="1" wp14:anchorId="4332BD1B" wp14:editId="2287227F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tomatically populate, but you will not see the details at this stage.</w:t>
            </w:r>
          </w:p>
        </w:tc>
      </w:tr>
      <w:tr w:rsidR="005528B4" w14:paraId="24B86133" w14:textId="77777777" w:rsidTr="00C03D16">
        <w:trPr>
          <w:trHeight w:val="6260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60814916" w14:textId="77777777" w:rsidR="005528B4" w:rsidRDefault="00C16163" w:rsidP="00C16163">
            <w:pPr>
              <w:pStyle w:val="BodyText"/>
            </w:pPr>
            <w:r>
              <w:lastRenderedPageBreak/>
              <w:t>If Purchase price is not populated:</w:t>
            </w:r>
          </w:p>
          <w:p w14:paraId="4AD9FA23" w14:textId="1789C160" w:rsidR="00C16163" w:rsidRDefault="00C16163" w:rsidP="008E3CAE">
            <w:pPr>
              <w:pStyle w:val="ListNumber"/>
            </w:pPr>
            <w:r>
              <w:t>Enter Purchase price manually</w:t>
            </w:r>
          </w:p>
          <w:p w14:paraId="15EF9F21" w14:textId="6139F7F5" w:rsidR="0063071B" w:rsidRDefault="00C03D16" w:rsidP="0063071B">
            <w:pPr>
              <w:pStyle w:val="ListNumber"/>
              <w:numPr>
                <w:ilvl w:val="0"/>
                <w:numId w:val="0"/>
              </w:numPr>
              <w:ind w:left="567" w:hanging="42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7EA573C" wp14:editId="35432BA4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65405</wp:posOffset>
                      </wp:positionV>
                      <wp:extent cx="5905500" cy="3439795"/>
                      <wp:effectExtent l="0" t="0" r="0" b="8255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00" cy="3439795"/>
                                <a:chOff x="0" y="0"/>
                                <a:chExt cx="5905500" cy="34397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Picture 1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4221" b="141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905500" cy="343979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5372100" y="1295400"/>
                                  <a:ext cx="400050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CB1994" id="Group 19" o:spid="_x0000_s1026" style="position:absolute;margin-left:2.5pt;margin-top:5.15pt;width:465pt;height:270.85pt;z-index:251671552" coordsize="59055,34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">
                      <v:shape id="Picture 15" o:spid="_x0000_s1027" type="#_x0000_t75" style="position:absolute;width:59055;height:34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">
                        <v:imagedata r:id="rId21" o:title="" cropbottom="9284f" cropright="15873f"/>
                      </v:shape>
                      <v:rect id="Rectangle 18" o:spid="_x0000_s1028" style="position:absolute;left:53721;top:12954;width:4000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4e+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9g5RcZQK9+AQAA//8DAFBLAQItABQABgAIAAAAIQDb4fbL7gAAAIUBAAATAAAAAAAAAAAA&#10;AAAAAAAAAABbQ29udGVudF9UeXBlc10ueG1sUEsBAi0AFAAGAAgAAAAhAFr0LFu/AAAAFQEAAAsA&#10;AAAAAAAAAAAAAAAAHwEAAF9yZWxzLy5yZWxzUEsBAi0AFAAGAAgAAAAhAF/Th77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</w:p>
        </w:tc>
      </w:tr>
      <w:tr w:rsidR="00C03D16" w14:paraId="39CB193D" w14:textId="77777777" w:rsidTr="00C03D16">
        <w:trPr>
          <w:trHeight w:val="186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28E023D3" w14:textId="4C67F4A1" w:rsidR="00C03D16" w:rsidRPr="00C03D16" w:rsidRDefault="00C03D16" w:rsidP="00C03D16">
            <w:pPr>
              <w:pStyle w:val="ListNumber"/>
            </w:pPr>
            <w:r>
              <w:t xml:space="preserve">Select </w:t>
            </w:r>
            <w:r w:rsidRPr="00CB11E9">
              <w:rPr>
                <w:b/>
              </w:rPr>
              <w:t>OK</w:t>
            </w:r>
          </w:p>
        </w:tc>
      </w:tr>
      <w:tr w:rsidR="00C03D16" w14:paraId="06EEE577" w14:textId="77777777" w:rsidTr="00C03D16">
        <w:trPr>
          <w:trHeight w:val="6491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15E5B750" w14:textId="239DD2A9" w:rsidR="00C03D16" w:rsidRDefault="00C03D16" w:rsidP="00C03D16">
            <w:pPr>
              <w:pStyle w:val="BodyText"/>
            </w:pPr>
            <w:r>
              <w:t>Infolog appears</w:t>
            </w:r>
          </w:p>
          <w:p w14:paraId="78A77090" w14:textId="3CB5407C" w:rsidR="00C03D16" w:rsidRDefault="00C03D16" w:rsidP="00C03D16">
            <w:pPr>
              <w:pStyle w:val="ListNumber"/>
            </w:pPr>
            <w:r>
              <w:t xml:space="preserve">Select line with </w:t>
            </w:r>
            <w:r w:rsidRPr="00F2540E">
              <w:rPr>
                <w:b/>
              </w:rPr>
              <w:t>Purchase order</w:t>
            </w:r>
            <w:r>
              <w:t xml:space="preserve"> created</w:t>
            </w:r>
          </w:p>
          <w:p w14:paraId="10779BB5" w14:textId="28D96CBE" w:rsidR="00C03D16" w:rsidRDefault="00F2540E" w:rsidP="00C03D16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382D6B46" wp14:editId="6CEE13AF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205105</wp:posOffset>
                      </wp:positionV>
                      <wp:extent cx="2781300" cy="3317875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81300" cy="3317875"/>
                                <a:chOff x="0" y="0"/>
                                <a:chExt cx="2781300" cy="3317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1300" cy="3317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466725" y="809625"/>
                                  <a:ext cx="200025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1066800" y="3009900"/>
                                  <a:ext cx="4953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CD6DF6" id="Group 31" o:spid="_x0000_s1026" style="position:absolute;margin-left:29.5pt;margin-top:16.15pt;width:219pt;height:261.25pt;z-index:251684864" coordsize="27813,33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">
                      <v:shape id="Picture 28" o:spid="_x0000_s1027" type="#_x0000_t75" style="position:absolute;width:27813;height:33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">
                        <v:imagedata r:id="rId23" o:title=""/>
                      </v:shape>
                      <v:rect id="Rectangle 29" o:spid="_x0000_s1028" style="position:absolute;left:4667;top:8096;width:2000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" filled="f" strokecolor="red" strokeweight="2.25pt"/>
                      <v:rect id="Rectangle 30" o:spid="_x0000_s1029" style="position:absolute;left:10668;top:30099;width:4953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  <w:r w:rsidR="00C03D16">
              <w:t xml:space="preserve">Select </w:t>
            </w:r>
            <w:r w:rsidR="00C03D16" w:rsidRPr="00C03D16">
              <w:rPr>
                <w:b/>
              </w:rPr>
              <w:t>Show</w:t>
            </w:r>
          </w:p>
          <w:p w14:paraId="7465F82E" w14:textId="511D89A6" w:rsidR="00C03D16" w:rsidRDefault="00C03D16" w:rsidP="00C03D16">
            <w:pPr>
              <w:pStyle w:val="BodyText"/>
            </w:pPr>
          </w:p>
        </w:tc>
      </w:tr>
    </w:tbl>
    <w:p w14:paraId="105686F0" w14:textId="64C7692C" w:rsidR="005528B4" w:rsidRDefault="005528B4" w:rsidP="005528B4">
      <w:pPr>
        <w:pStyle w:val="Task"/>
      </w:pPr>
      <w:bookmarkStart w:id="12" w:name="_Toc521317847"/>
      <w:r>
        <w:lastRenderedPageBreak/>
        <w:t>Complete the purchase order</w:t>
      </w:r>
      <w:bookmarkEnd w:id="12"/>
    </w:p>
    <w:tbl>
      <w:tblPr>
        <w:tblStyle w:val="TableGrid"/>
        <w:tblW w:w="949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9498"/>
      </w:tblGrid>
      <w:tr w:rsidR="005528B4" w14:paraId="594484AA" w14:textId="77777777" w:rsidTr="00F254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11EEB540" w14:textId="00037F21" w:rsidR="005528B4" w:rsidRDefault="008E3CAE" w:rsidP="008E3CAE">
            <w:pPr>
              <w:pStyle w:val="BodyText"/>
            </w:pPr>
            <w:r w:rsidRPr="008E3CAE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DFF0FA" wp14:editId="04760A0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B3BF1">
              <w:t>Y</w:t>
            </w:r>
            <w:r>
              <w:t>ou may</w:t>
            </w:r>
            <w:r w:rsidR="005528B4">
              <w:t xml:space="preserve"> need to refer to:</w:t>
            </w:r>
          </w:p>
          <w:p w14:paraId="0DAC1CE3" w14:textId="66119FB7" w:rsidR="005528B4" w:rsidRPr="000B3BF1" w:rsidRDefault="005528B4" w:rsidP="000B3BF1">
            <w:pPr>
              <w:pStyle w:val="ListBullet"/>
            </w:pPr>
            <w:r w:rsidRPr="000B3BF1">
              <w:t>SLS</w:t>
            </w:r>
            <w:r w:rsidR="00CF19DA" w:rsidRPr="000B3BF1">
              <w:t>_</w:t>
            </w:r>
            <w:r w:rsidRPr="000B3BF1">
              <w:t>3.1</w:t>
            </w:r>
            <w:r w:rsidR="000B3BF1">
              <w:t>_</w:t>
            </w:r>
            <w:r w:rsidR="00CF19DA" w:rsidRPr="000B3BF1">
              <w:t>C</w:t>
            </w:r>
            <w:r w:rsidRPr="000B3BF1">
              <w:t>reate purchase order for non-interface equipment</w:t>
            </w:r>
          </w:p>
          <w:p w14:paraId="1D54CCE1" w14:textId="77BA54B7" w:rsidR="005528B4" w:rsidRPr="005528B4" w:rsidRDefault="005528B4" w:rsidP="000B3BF1">
            <w:pPr>
              <w:pStyle w:val="ListBullet"/>
              <w:rPr>
                <w:lang w:eastAsia="en-NZ"/>
              </w:rPr>
            </w:pPr>
            <w:r w:rsidRPr="000B3BF1">
              <w:t>SLS</w:t>
            </w:r>
            <w:r w:rsidR="00CF19DA" w:rsidRPr="000B3BF1">
              <w:t>_</w:t>
            </w:r>
            <w:r w:rsidRPr="000B3BF1">
              <w:t>3.2</w:t>
            </w:r>
            <w:r w:rsidR="000B3BF1">
              <w:t>_</w:t>
            </w:r>
            <w:r w:rsidRPr="000B3BF1">
              <w:t>Create purchase order for interface equipment</w:t>
            </w:r>
            <w:r w:rsidRPr="000B348C">
              <w:t xml:space="preserve"> </w:t>
            </w:r>
          </w:p>
        </w:tc>
      </w:tr>
      <w:tr w:rsidR="00A50386" w14:paraId="08936059" w14:textId="77777777" w:rsidTr="00A50386">
        <w:trPr>
          <w:trHeight w:val="1598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61146EBE" w14:textId="77777777" w:rsidR="00A50386" w:rsidRDefault="00A50386" w:rsidP="00A50386">
            <w:pPr>
              <w:pStyle w:val="ListNumber"/>
            </w:pPr>
            <w:r>
              <w:t>Navigate to:</w:t>
            </w:r>
          </w:p>
          <w:p w14:paraId="02C18F3D" w14:textId="77777777" w:rsidR="00661810" w:rsidRPr="00714F99" w:rsidRDefault="00661810" w:rsidP="00661810">
            <w:pPr>
              <w:pStyle w:val="ListContinue"/>
              <w:rPr>
                <w:b/>
              </w:rPr>
            </w:pPr>
            <w:r w:rsidRPr="00714F99">
              <w:rPr>
                <w:b/>
              </w:rPr>
              <w:t>GGNZ &gt; Procurement and sourcing &gt; Common &gt; Purchase orders &gt; All purchase orders</w:t>
            </w:r>
          </w:p>
          <w:p w14:paraId="56A0D221" w14:textId="77777777" w:rsidR="00661810" w:rsidRPr="00714F99" w:rsidRDefault="00661810" w:rsidP="00661810">
            <w:pPr>
              <w:pStyle w:val="ListContinue"/>
            </w:pPr>
            <w:r w:rsidRPr="00714F99">
              <w:t>or</w:t>
            </w:r>
          </w:p>
          <w:p w14:paraId="4E46701B" w14:textId="77777777" w:rsidR="00661810" w:rsidRDefault="00661810" w:rsidP="00661810">
            <w:pPr>
              <w:pStyle w:val="ListContinue"/>
              <w:rPr>
                <w:noProof/>
              </w:rPr>
            </w:pPr>
            <w:r w:rsidRPr="00714F99">
              <w:rPr>
                <w:b/>
              </w:rPr>
              <w:t>GGNZ &gt; Accounts Payable &gt; Common &gt; Purchase orders &gt; All purchase orders</w:t>
            </w:r>
            <w:r>
              <w:rPr>
                <w:noProof/>
              </w:rPr>
              <w:t xml:space="preserve"> </w:t>
            </w:r>
          </w:p>
          <w:p w14:paraId="2F23B995" w14:textId="1B3B555C" w:rsidR="00A50386" w:rsidRPr="008E3CAE" w:rsidRDefault="00A50386" w:rsidP="00661810">
            <w:pPr>
              <w:pStyle w:val="ListContinue"/>
              <w:rPr>
                <w:noProof/>
              </w:rPr>
            </w:pPr>
            <w:r>
              <w:rPr>
                <w:noProof/>
              </w:rPr>
              <w:t>Open Purchase order</w:t>
            </w:r>
          </w:p>
        </w:tc>
      </w:tr>
      <w:tr w:rsidR="00F2540E" w14:paraId="53291097" w14:textId="77777777" w:rsidTr="00F2540E">
        <w:trPr>
          <w:trHeight w:val="4291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1B0E1AE5" w14:textId="303B24EB" w:rsidR="00F2540E" w:rsidRDefault="00F2540E" w:rsidP="00F2540E">
            <w:pPr>
              <w:pStyle w:val="ListNumb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680411F4" wp14:editId="3F6A6B5B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297815</wp:posOffset>
                      </wp:positionV>
                      <wp:extent cx="5460365" cy="2400300"/>
                      <wp:effectExtent l="0" t="0" r="6985" b="0"/>
                      <wp:wrapNone/>
                      <wp:docPr id="290" name="Group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0365" cy="2400300"/>
                                <a:chOff x="0" y="0"/>
                                <a:chExt cx="5460365" cy="2400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8" name="Picture 28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0256" b="2258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60365" cy="2400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89" name="Rectangle 289"/>
                              <wps:cNvSpPr/>
                              <wps:spPr>
                                <a:xfrm>
                                  <a:off x="790575" y="200025"/>
                                  <a:ext cx="314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8F6C8B" id="Group 290" o:spid="_x0000_s1026" style="position:absolute;margin-left:28.75pt;margin-top:23.45pt;width:429.95pt;height:189pt;z-index:251687936" coordsize="54603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">
                      <v:shape id="Picture 288" o:spid="_x0000_s1027" type="#_x0000_t75" style="position:absolute;width:54603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">
                        <v:imagedata r:id="rId25" o:title="" cropbottom="14798f" cropright="26382f"/>
                      </v:shape>
                      <v:rect id="Rectangle 289" o:spid="_x0000_s1028" style="position:absolute;left:7905;top:2000;width:3144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>
              <w:rPr>
                <w:noProof/>
              </w:rPr>
              <w:t xml:space="preserve">Select </w:t>
            </w:r>
            <w:r w:rsidRPr="00F2540E">
              <w:rPr>
                <w:b/>
                <w:noProof/>
              </w:rPr>
              <w:t>Edit</w:t>
            </w:r>
            <w:r>
              <w:rPr>
                <w:noProof/>
              </w:rPr>
              <w:t xml:space="preserve"> </w:t>
            </w:r>
          </w:p>
          <w:p w14:paraId="62FB062E" w14:textId="2CE79635" w:rsidR="00F2540E" w:rsidRPr="00F2540E" w:rsidRDefault="00F2540E" w:rsidP="008E3CAE">
            <w:pPr>
              <w:pStyle w:val="BodyText"/>
              <w:rPr>
                <w:b/>
                <w:noProof/>
              </w:rPr>
            </w:pPr>
          </w:p>
        </w:tc>
      </w:tr>
      <w:tr w:rsidR="005528B4" w14:paraId="0BB35088" w14:textId="77777777" w:rsidTr="00F2540E">
        <w:trPr>
          <w:trHeight w:val="3572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542541C6" w14:textId="32425117" w:rsidR="005528B4" w:rsidRDefault="005528B4" w:rsidP="00CF19DA">
            <w:pPr>
              <w:pStyle w:val="ListNumber"/>
            </w:pPr>
            <w:r>
              <w:t xml:space="preserve">In the </w:t>
            </w:r>
            <w:r w:rsidRPr="000B3BF1">
              <w:rPr>
                <w:b/>
              </w:rPr>
              <w:t>Purchase order lines</w:t>
            </w:r>
            <w:r>
              <w:t xml:space="preserve"> tab, scroll right or press tab</w:t>
            </w:r>
            <w:r w:rsidR="000B3BF1">
              <w:t>, c</w:t>
            </w:r>
            <w:r>
              <w:t>omplete the following fields:</w:t>
            </w:r>
          </w:p>
          <w:p w14:paraId="5CB1390E" w14:textId="7AB325CF" w:rsidR="005528B4" w:rsidRPr="00617ABD" w:rsidRDefault="005528B4" w:rsidP="00CF19DA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</w:pPr>
            <w:r>
              <w:rPr>
                <w:b/>
              </w:rPr>
              <w:t>Warehouse</w:t>
            </w:r>
            <w:r w:rsidR="00CF19DA">
              <w:rPr>
                <w:b/>
              </w:rPr>
              <w:tab/>
            </w:r>
            <w:r w:rsidR="00CF19DA">
              <w:t>C</w:t>
            </w:r>
            <w:r w:rsidRPr="00617ABD">
              <w:t>hoose the required warehouse</w:t>
            </w:r>
          </w:p>
          <w:p w14:paraId="15E6A41B" w14:textId="22DBFE46" w:rsidR="005528B4" w:rsidRDefault="005528B4" w:rsidP="00CF19DA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  <w:rPr>
                <w:b/>
              </w:rPr>
            </w:pPr>
            <w:r>
              <w:rPr>
                <w:b/>
              </w:rPr>
              <w:t>Fleet/batch</w:t>
            </w:r>
            <w:r w:rsidR="00CF19DA">
              <w:rPr>
                <w:b/>
              </w:rPr>
              <w:tab/>
            </w:r>
            <w:r w:rsidR="008E1986">
              <w:rPr>
                <w:b/>
              </w:rPr>
              <w:t>‘</w:t>
            </w:r>
            <w:r w:rsidR="00CF19DA">
              <w:t>N</w:t>
            </w:r>
            <w:r w:rsidRPr="00617ABD">
              <w:t>ew</w:t>
            </w:r>
            <w:r w:rsidR="008E1986">
              <w:t>’</w:t>
            </w:r>
            <w:r w:rsidRPr="00617ABD">
              <w:t xml:space="preserve"> or </w:t>
            </w:r>
            <w:r w:rsidR="008E1986">
              <w:t>‘U</w:t>
            </w:r>
            <w:r w:rsidRPr="00617ABD">
              <w:t>sed</w:t>
            </w:r>
            <w:r w:rsidR="008E1986">
              <w:t>’</w:t>
            </w:r>
          </w:p>
          <w:p w14:paraId="4C32675D" w14:textId="0C45A451" w:rsidR="005528B4" w:rsidRDefault="005528B4" w:rsidP="00CF19DA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  <w:rPr>
                <w:b/>
              </w:rPr>
            </w:pPr>
            <w:r w:rsidRPr="007E5A4E">
              <w:rPr>
                <w:b/>
              </w:rPr>
              <w:t>Quantity</w:t>
            </w:r>
            <w:r w:rsidR="00CF19DA">
              <w:rPr>
                <w:b/>
              </w:rPr>
              <w:tab/>
            </w:r>
            <w:r w:rsidR="00CF19DA">
              <w:t>T</w:t>
            </w:r>
            <w:r w:rsidRPr="00617ABD">
              <w:t>his should be ‘1’</w:t>
            </w:r>
          </w:p>
          <w:p w14:paraId="25C594E8" w14:textId="77777777" w:rsidR="001942B7" w:rsidRDefault="001942B7" w:rsidP="001942B7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</w:pPr>
            <w:r>
              <w:rPr>
                <w:b/>
              </w:rPr>
              <w:t>Unit price</w:t>
            </w:r>
            <w:r>
              <w:rPr>
                <w:b/>
              </w:rPr>
              <w:tab/>
            </w:r>
            <w:r>
              <w:t>T</w:t>
            </w:r>
            <w:r w:rsidRPr="00617ABD">
              <w:t>his is populated by default from the equipment builder</w:t>
            </w:r>
          </w:p>
          <w:p w14:paraId="5302B0E3" w14:textId="482B5178" w:rsidR="005528B4" w:rsidRPr="007E5A4E" w:rsidRDefault="005528B4" w:rsidP="00CF19DA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  <w:rPr>
                <w:b/>
              </w:rPr>
            </w:pPr>
            <w:r>
              <w:rPr>
                <w:b/>
              </w:rPr>
              <w:t>Unit</w:t>
            </w:r>
            <w:r w:rsidR="00CF19DA">
              <w:rPr>
                <w:b/>
              </w:rPr>
              <w:tab/>
            </w:r>
            <w:r w:rsidR="00CF19DA" w:rsidRPr="00CF19DA">
              <w:t>T</w:t>
            </w:r>
            <w:r>
              <w:rPr>
                <w:noProof/>
              </w:rPr>
              <w:t>he unit will usually be ‘ea’</w:t>
            </w:r>
          </w:p>
          <w:p w14:paraId="7C06B5A9" w14:textId="6853B319" w:rsidR="001942B7" w:rsidRDefault="001942B7" w:rsidP="001942B7">
            <w:pPr>
              <w:pStyle w:val="ListNumber2"/>
              <w:tabs>
                <w:tab w:val="clear" w:pos="992"/>
                <w:tab w:val="num" w:pos="903"/>
              </w:tabs>
              <w:ind w:left="2462" w:hanging="1895"/>
              <w:rPr>
                <w:b/>
              </w:rPr>
            </w:pPr>
            <w:r w:rsidRPr="00506102">
              <w:rPr>
                <w:b/>
              </w:rPr>
              <w:t>Currency</w:t>
            </w:r>
            <w:r>
              <w:tab/>
              <w:t>This should default to the purchase currency for the vendor</w:t>
            </w:r>
          </w:p>
          <w:p w14:paraId="4B0EA3EB" w14:textId="6FCCEFF7" w:rsidR="005528B4" w:rsidRDefault="001942B7" w:rsidP="001942B7">
            <w:pPr>
              <w:pStyle w:val="ListNumber2"/>
              <w:numPr>
                <w:ilvl w:val="0"/>
                <w:numId w:val="0"/>
              </w:numPr>
              <w:ind w:left="992" w:hanging="42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241ED942" wp14:editId="70A5553A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167640</wp:posOffset>
                      </wp:positionV>
                      <wp:extent cx="5923280" cy="559435"/>
                      <wp:effectExtent l="0" t="0" r="1270" b="0"/>
                      <wp:wrapNone/>
                      <wp:docPr id="297" name="Group 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23280" cy="559435"/>
                                <a:chOff x="0" y="0"/>
                                <a:chExt cx="5923280" cy="5594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3280" cy="559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942975" y="257175"/>
                                  <a:ext cx="314325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1485900" y="257175"/>
                                  <a:ext cx="3600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Rectangle 293"/>
                              <wps:cNvSpPr/>
                              <wps:spPr>
                                <a:xfrm>
                                  <a:off x="3714750" y="257175"/>
                                  <a:ext cx="2520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Rectangle 294"/>
                              <wps:cNvSpPr/>
                              <wps:spPr>
                                <a:xfrm>
                                  <a:off x="4562475" y="257175"/>
                                  <a:ext cx="1620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Rectangle 295"/>
                              <wps:cNvSpPr/>
                              <wps:spPr>
                                <a:xfrm>
                                  <a:off x="5619750" y="257175"/>
                                  <a:ext cx="2880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Rectangle 296"/>
                              <wps:cNvSpPr/>
                              <wps:spPr>
                                <a:xfrm>
                                  <a:off x="3962400" y="257175"/>
                                  <a:ext cx="2880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14AEFE" id="Group 297" o:spid="_x0000_s1026" style="position:absolute;margin-left:5.5pt;margin-top:13.2pt;width:466.4pt;height:44.05pt;z-index:251706368" coordsize="59232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">
                      <v:shape id="Picture 2" o:spid="_x0000_s1027" type="#_x0000_t75" style="position:absolute;width:59232;height:5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">
                        <v:imagedata r:id="rId27" o:title=""/>
                      </v:shape>
                      <v:rect id="Rectangle 6" o:spid="_x0000_s1028" style="position:absolute;left:9429;top:2571;width:3144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    <v:rect id="Rectangle 7" o:spid="_x0000_s1029" style="position:absolute;left:14859;top:2571;width:360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    <v:rect id="Rectangle 293" o:spid="_x0000_s1030" style="position:absolute;left:37147;top:2571;width:252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" filled="f" strokecolor="red" strokeweight="2.25pt"/>
                      <v:rect id="Rectangle 294" o:spid="_x0000_s1031" style="position:absolute;left:45624;top:2571;width:162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" filled="f" strokecolor="red" strokeweight="2.25pt"/>
                      <v:rect id="Rectangle 295" o:spid="_x0000_s1032" style="position:absolute;left:56197;top:2571;width:288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" filled="f" strokecolor="red" strokeweight="2.25pt"/>
                      <v:rect id="Rectangle 296" o:spid="_x0000_s1033" style="position:absolute;left:39624;top:2571;width:2880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" filled="f" strokecolor="red" strokeweight="2.25pt"/>
                    </v:group>
                  </w:pict>
                </mc:Fallback>
              </mc:AlternateContent>
            </w:r>
          </w:p>
        </w:tc>
      </w:tr>
      <w:tr w:rsidR="00CF19DA" w14:paraId="375E679B" w14:textId="77777777" w:rsidTr="00F2540E">
        <w:tc>
          <w:tcPr>
            <w:tcW w:w="9498" w:type="dxa"/>
            <w:tcMar>
              <w:top w:w="113" w:type="dxa"/>
              <w:bottom w:w="113" w:type="dxa"/>
            </w:tcMar>
          </w:tcPr>
          <w:p w14:paraId="1E3376B9" w14:textId="090759BE" w:rsidR="00CF19DA" w:rsidRDefault="00CF19DA" w:rsidP="00CF19DA">
            <w:pPr>
              <w:pStyle w:val="BodyText"/>
            </w:pPr>
            <w:r>
              <w:lastRenderedPageBreak/>
              <w:t>You</w:t>
            </w:r>
            <w:r w:rsidRPr="003B3AED">
              <w:t xml:space="preserve"> do not need to update the </w:t>
            </w:r>
            <w:r w:rsidRPr="003B3AED">
              <w:rPr>
                <w:b/>
              </w:rPr>
              <w:t>Exchange rate</w:t>
            </w:r>
            <w:r w:rsidRPr="003B3AED">
              <w:t xml:space="preserve"> or the </w:t>
            </w:r>
            <w:r w:rsidRPr="003B3AED">
              <w:rPr>
                <w:b/>
              </w:rPr>
              <w:t>Exchange rate type</w:t>
            </w:r>
            <w:r w:rsidRPr="003B3AED">
              <w:t xml:space="preserve"> </w:t>
            </w:r>
            <w:r>
              <w:t>as</w:t>
            </w:r>
            <w:r w:rsidRPr="003B3AED">
              <w:t xml:space="preserve"> these will automatically update based on </w:t>
            </w:r>
            <w:r>
              <w:t>your</w:t>
            </w:r>
            <w:r w:rsidRPr="003B3AED">
              <w:t xml:space="preserve"> order class and the exchange rates table</w:t>
            </w:r>
            <w:r>
              <w:t>.</w:t>
            </w:r>
            <w:r w:rsidRPr="00CF19DA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D47FF23" wp14:editId="11C383BD">
                  <wp:simplePos x="0" y="0"/>
                  <wp:positionH relativeFrom="column">
                    <wp:posOffset>-1587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528B4" w14:paraId="0A68799E" w14:textId="77777777" w:rsidTr="00F2540E">
        <w:trPr>
          <w:trHeight w:val="4422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2EFC3A27" w14:textId="5DD51C1F" w:rsidR="00CF19DA" w:rsidRPr="00CF19DA" w:rsidRDefault="00CF19DA" w:rsidP="00CF19DA">
            <w:pPr>
              <w:pStyle w:val="ListNumber"/>
            </w:pPr>
            <w:r>
              <w:t>To c</w:t>
            </w:r>
            <w:r w:rsidR="005528B4">
              <w:t>reate an equipment number</w:t>
            </w:r>
            <w:r>
              <w:t xml:space="preserve">, select the </w:t>
            </w:r>
            <w:r w:rsidR="005528B4" w:rsidRPr="009934EC">
              <w:rPr>
                <w:b/>
              </w:rPr>
              <w:t>Equipment</w:t>
            </w:r>
            <w:r w:rsidRPr="00CF19DA">
              <w:t xml:space="preserve"> tab</w:t>
            </w:r>
          </w:p>
          <w:p w14:paraId="20BA0723" w14:textId="1435E8C7" w:rsidR="005528B4" w:rsidRDefault="00F2540E" w:rsidP="00F2540E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732FD58F" wp14:editId="14A1B245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213360</wp:posOffset>
                      </wp:positionV>
                      <wp:extent cx="5565140" cy="2305050"/>
                      <wp:effectExtent l="0" t="0" r="0" b="0"/>
                      <wp:wrapNone/>
                      <wp:docPr id="292" name="Group 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5140" cy="2305050"/>
                                <a:chOff x="0" y="0"/>
                                <a:chExt cx="5565140" cy="230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5" name="Picture 30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809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565140" cy="23050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91" name="Rectangle 291"/>
                              <wps:cNvSpPr/>
                              <wps:spPr>
                                <a:xfrm>
                                  <a:off x="4181475" y="1733550"/>
                                  <a:ext cx="9048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988DDD" id="Group 292" o:spid="_x0000_s1026" style="position:absolute;margin-left:28pt;margin-top:16.8pt;width:438.2pt;height:181.5pt;z-index:251691008" coordsize="55651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">
                      <v:shape id="Picture 305" o:spid="_x0000_s1027" type="#_x0000_t75" style="position:absolute;width:55651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">
                        <v:imagedata r:id="rId25" o:title="" cropright="11860f"/>
                      </v:shape>
                      <v:rect id="Rectangle 291" o:spid="_x0000_s1028" style="position:absolute;left:41814;top:17335;width:9049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="00CF19DA">
              <w:t xml:space="preserve">Select </w:t>
            </w:r>
            <w:r w:rsidR="005528B4">
              <w:rPr>
                <w:b/>
              </w:rPr>
              <w:t>C</w:t>
            </w:r>
            <w:r w:rsidR="005528B4" w:rsidRPr="009934EC">
              <w:rPr>
                <w:b/>
              </w:rPr>
              <w:t>reate equipment</w:t>
            </w:r>
            <w:r w:rsidR="00CF19DA">
              <w:rPr>
                <w:b/>
              </w:rPr>
              <w:t xml:space="preserve"> </w:t>
            </w:r>
            <w:r w:rsidR="00CF19DA" w:rsidRPr="00CF19DA">
              <w:t>from the dropdown box</w:t>
            </w:r>
          </w:p>
          <w:p w14:paraId="613D5EBE" w14:textId="45954C1E" w:rsidR="005528B4" w:rsidRPr="005528B4" w:rsidRDefault="005528B4" w:rsidP="005528B4">
            <w:pPr>
              <w:tabs>
                <w:tab w:val="left" w:pos="3617"/>
              </w:tabs>
              <w:jc w:val="center"/>
            </w:pPr>
          </w:p>
        </w:tc>
      </w:tr>
      <w:tr w:rsidR="005528B4" w14:paraId="2467BB28" w14:textId="77777777" w:rsidTr="00F2540E">
        <w:trPr>
          <w:trHeight w:val="6406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158481DC" w14:textId="77777777" w:rsidR="00F2540E" w:rsidRDefault="00F2540E" w:rsidP="00F2540E">
            <w:pPr>
              <w:pStyle w:val="BodyText"/>
            </w:pPr>
            <w:r w:rsidRPr="00417540">
              <w:rPr>
                <w:b/>
              </w:rPr>
              <w:t>Create equipment</w:t>
            </w:r>
            <w:r w:rsidRPr="00417540">
              <w:t xml:space="preserve"> window </w:t>
            </w:r>
            <w:r>
              <w:t xml:space="preserve">will </w:t>
            </w:r>
            <w:r w:rsidRPr="00417540">
              <w:t>display, with the equipment number automatically populated to be the next sequential number available</w:t>
            </w:r>
          </w:p>
          <w:p w14:paraId="50108268" w14:textId="019C8CE7" w:rsidR="005528B4" w:rsidRPr="00F2540E" w:rsidRDefault="00CF19DA" w:rsidP="00F2540E">
            <w:pPr>
              <w:pStyle w:val="ListNumber"/>
            </w:pPr>
            <w:r>
              <w:t xml:space="preserve">Select </w:t>
            </w:r>
            <w:r w:rsidR="005528B4" w:rsidRPr="00CF19DA">
              <w:rPr>
                <w:b/>
              </w:rPr>
              <w:t>OK</w:t>
            </w:r>
            <w:r w:rsidR="00F2540E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1132E4E7" wp14:editId="1A40B4EB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264795</wp:posOffset>
                  </wp:positionV>
                  <wp:extent cx="4095750" cy="3210524"/>
                  <wp:effectExtent l="0" t="0" r="0" b="9525"/>
                  <wp:wrapNone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528B4" w14:paraId="48566CEA" w14:textId="77777777" w:rsidTr="00CF56A6">
        <w:trPr>
          <w:trHeight w:val="5126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6DD61A5C" w14:textId="1FFFBD7D" w:rsidR="00F2540E" w:rsidRPr="00CF19DA" w:rsidRDefault="00F2540E" w:rsidP="00F2540E">
            <w:pPr>
              <w:pStyle w:val="BodyText"/>
            </w:pPr>
            <w:r>
              <w:lastRenderedPageBreak/>
              <w:t xml:space="preserve">A </w:t>
            </w:r>
            <w:r w:rsidRPr="00417540">
              <w:t xml:space="preserve">confirmation message that the equipment item has been created </w:t>
            </w:r>
            <w:r>
              <w:t xml:space="preserve">will </w:t>
            </w:r>
            <w:r w:rsidRPr="00417540">
              <w:t>display</w:t>
            </w:r>
          </w:p>
          <w:p w14:paraId="4E861327" w14:textId="7D995E46" w:rsidR="005528B4" w:rsidRPr="00CF19DA" w:rsidRDefault="00CF56A6" w:rsidP="00CF19DA">
            <w:pPr>
              <w:pStyle w:val="ListNumber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F64F355" wp14:editId="3F696986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267335</wp:posOffset>
                  </wp:positionV>
                  <wp:extent cx="2228850" cy="2486025"/>
                  <wp:effectExtent l="0" t="0" r="0" b="9525"/>
                  <wp:wrapNone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5" t="1468" r="5159" b="2740"/>
                          <a:stretch/>
                        </pic:blipFill>
                        <pic:spPr bwMode="auto">
                          <a:xfrm>
                            <a:off x="0" y="0"/>
                            <a:ext cx="2228900" cy="2486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19DA">
              <w:t xml:space="preserve">Select </w:t>
            </w:r>
            <w:r w:rsidR="005528B4" w:rsidRPr="009934EC">
              <w:rPr>
                <w:b/>
              </w:rPr>
              <w:t>Close</w:t>
            </w:r>
          </w:p>
          <w:p w14:paraId="086FE951" w14:textId="283B14CA" w:rsidR="005528B4" w:rsidRPr="00CF19DA" w:rsidRDefault="005528B4" w:rsidP="00CF19DA">
            <w:pPr>
              <w:tabs>
                <w:tab w:val="left" w:pos="3617"/>
              </w:tabs>
              <w:jc w:val="center"/>
            </w:pPr>
          </w:p>
        </w:tc>
      </w:tr>
      <w:tr w:rsidR="005528B4" w14:paraId="3070768F" w14:textId="77777777" w:rsidTr="000C7B6F">
        <w:trPr>
          <w:trHeight w:val="4876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0DDDA6DB" w14:textId="77777777" w:rsidR="000C7B6F" w:rsidRDefault="000C7B6F" w:rsidP="000C7B6F">
            <w:pPr>
              <w:pStyle w:val="BodyText"/>
            </w:pPr>
            <w:r>
              <w:t xml:space="preserve">The </w:t>
            </w:r>
            <w:r>
              <w:rPr>
                <w:b/>
              </w:rPr>
              <w:t>Purchase order</w:t>
            </w:r>
            <w:r>
              <w:t xml:space="preserve"> window re-displays</w:t>
            </w:r>
          </w:p>
          <w:p w14:paraId="488BA61D" w14:textId="311DFF53" w:rsidR="005528B4" w:rsidRDefault="000C7B6F" w:rsidP="000C7B6F">
            <w:pPr>
              <w:pStyle w:val="ListNumb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66D8DCCE" wp14:editId="46745A98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243840</wp:posOffset>
                      </wp:positionV>
                      <wp:extent cx="5629275" cy="2419350"/>
                      <wp:effectExtent l="0" t="0" r="9525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29275" cy="2419350"/>
                                <a:chOff x="0" y="0"/>
                                <a:chExt cx="5629275" cy="2419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35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29275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319" name="Rectangle 319"/>
                              <wps:cNvSpPr/>
                              <wps:spPr>
                                <a:xfrm>
                                  <a:off x="4476750" y="409575"/>
                                  <a:ext cx="44767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Rectangle 318"/>
                              <wps:cNvSpPr/>
                              <wps:spPr>
                                <a:xfrm>
                                  <a:off x="1047750" y="133350"/>
                                  <a:ext cx="44767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C173C" id="Group 16" o:spid="_x0000_s1026" style="position:absolute;margin-left:28pt;margin-top:19.2pt;width:443.25pt;height:190.5pt;z-index:251714560" coordsize="56292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">
                      <v:shape id="Picture 14" o:spid="_x0000_s1027" type="#_x0000_t75" style="position:absolute;width:56292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">
                        <v:imagedata r:id="rId31" o:title="" cropright="2200f"/>
                      </v:shape>
                      <v:rect id="Rectangle 319" o:spid="_x0000_s1028" style="position:absolute;left:44767;top:4095;width:4477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" filled="f" strokecolor="red" strokeweight="2.25pt"/>
                      <v:rect id="Rectangle 318" o:spid="_x0000_s1029" style="position:absolute;left:10477;top:1333;width:4477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" filled="f" strokecolor="red" strokeweight="2.25pt"/>
                    </v:group>
                  </w:pict>
                </mc:Fallback>
              </mc:AlternateContent>
            </w:r>
            <w:r>
              <w:t xml:space="preserve">Select </w:t>
            </w:r>
            <w:r>
              <w:rPr>
                <w:b/>
              </w:rPr>
              <w:t>Purchase</w:t>
            </w:r>
            <w:r>
              <w:t xml:space="preserve"> tab &gt; </w:t>
            </w:r>
            <w:r>
              <w:rPr>
                <w:b/>
              </w:rPr>
              <w:t>Confirm</w:t>
            </w:r>
          </w:p>
        </w:tc>
      </w:tr>
      <w:tr w:rsidR="000C7B6F" w14:paraId="7ED4A074" w14:textId="77777777" w:rsidTr="000C7B6F">
        <w:trPr>
          <w:trHeight w:val="307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291AA910" w14:textId="209CD390" w:rsidR="000C7B6F" w:rsidRDefault="000C7B6F" w:rsidP="000C7B6F">
            <w:pPr>
              <w:pStyle w:val="ListNumber"/>
            </w:pPr>
            <w:r>
              <w:t xml:space="preserve">Select </w:t>
            </w:r>
            <w:r w:rsidRPr="000C7B6F">
              <w:rPr>
                <w:rStyle w:val="ListNumberChar"/>
                <w:b/>
              </w:rPr>
              <w:t>Close</w:t>
            </w:r>
          </w:p>
        </w:tc>
      </w:tr>
    </w:tbl>
    <w:p w14:paraId="46F49A12" w14:textId="77430060" w:rsidR="00E93D50" w:rsidRPr="000C7B6F" w:rsidRDefault="00E93D50" w:rsidP="000C7B6F">
      <w:pPr>
        <w:pStyle w:val="BodyText"/>
        <w:rPr>
          <w:rFonts w:eastAsia="Arial"/>
        </w:rPr>
      </w:pPr>
    </w:p>
    <w:sectPr w:rsidR="00E93D50" w:rsidRPr="000C7B6F" w:rsidSect="004B06AE">
      <w:footerReference w:type="default" r:id="rId32"/>
      <w:headerReference w:type="first" r:id="rId33"/>
      <w:footerReference w:type="first" r:id="rId34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DFD15" w14:textId="77777777" w:rsidR="009F5946" w:rsidRDefault="009F5946">
      <w:pPr>
        <w:spacing w:after="0" w:line="240" w:lineRule="auto"/>
      </w:pPr>
      <w:r>
        <w:separator/>
      </w:r>
    </w:p>
  </w:endnote>
  <w:endnote w:type="continuationSeparator" w:id="0">
    <w:p w14:paraId="1D9521DF" w14:textId="77777777" w:rsidR="009F5946" w:rsidRDefault="009F5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B5EE3" w14:textId="05D95CA2" w:rsidR="00722A0B" w:rsidRPr="003C3EB4" w:rsidRDefault="003C3EB4" w:rsidP="003C3EB4">
    <w:pPr>
      <w:pStyle w:val="Footer"/>
    </w:pPr>
    <w:r>
      <w:t>SOP number:</w:t>
    </w:r>
    <w:r w:rsidR="005528B4">
      <w:t>SLS_2.1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 w:rsidR="00DC276A">
      <w:rPr>
        <w:b/>
      </w:rPr>
      <w:t>Create a purchase order from a sales order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F96ABC">
      <w:t>31 August 2018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F3F5B">
      <w:t>2</w:t>
    </w:r>
    <w:r>
      <w:fldChar w:fldCharType="end"/>
    </w:r>
    <w:r>
      <w:t xml:space="preserve"> of </w:t>
    </w:r>
    <w:fldSimple w:instr=" NUMPAGES  \* Arabic  \* MERGEFORMAT ">
      <w:r w:rsidR="003F3F5B">
        <w:t>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B23ED" w14:textId="79EAE305" w:rsidR="00722A0B" w:rsidRDefault="003C3EB4">
    <w:pPr>
      <w:pStyle w:val="Footer"/>
    </w:pPr>
    <w:r>
      <w:t>SOP</w:t>
    </w:r>
    <w:r w:rsidR="00232F55">
      <w:t xml:space="preserve"> number:</w:t>
    </w:r>
    <w:r w:rsidR="007B333E">
      <w:t xml:space="preserve"> SLS_2.1</w:t>
    </w:r>
    <w:r w:rsidR="00722A0B">
      <w:tab/>
    </w:r>
    <w:r w:rsidR="00722A0B" w:rsidRPr="00027FC0">
      <w:rPr>
        <w:b/>
      </w:rPr>
      <w:fldChar w:fldCharType="begin"/>
    </w:r>
    <w:r w:rsidR="00722A0B" w:rsidRPr="00027FC0">
      <w:rPr>
        <w:b/>
      </w:rPr>
      <w:instrText xml:space="preserve"> DOCPROPERTY  Title  \* MERGEFORMAT </w:instrText>
    </w:r>
    <w:r w:rsidR="00722A0B" w:rsidRPr="00027FC0">
      <w:rPr>
        <w:b/>
      </w:rPr>
      <w:fldChar w:fldCharType="separate"/>
    </w:r>
    <w:r w:rsidR="00DC276A">
      <w:rPr>
        <w:b/>
      </w:rPr>
      <w:t>Create a purchase order from a sales order</w:t>
    </w:r>
    <w:r w:rsidR="00722A0B" w:rsidRPr="00027FC0">
      <w:rPr>
        <w:b/>
      </w:rPr>
      <w:fldChar w:fldCharType="end"/>
    </w:r>
    <w:r w:rsidR="00722A0B" w:rsidRPr="00027FC0">
      <w:rPr>
        <w:b/>
      </w:rPr>
      <w:t xml:space="preserve"> | </w:t>
    </w:r>
    <w:r>
      <w:rPr>
        <w:b/>
      </w:rPr>
      <w:t>SOP</w:t>
    </w:r>
    <w:r w:rsidR="00722A0B" w:rsidRPr="00027FC0">
      <w:rPr>
        <w:b/>
      </w:rPr>
      <w:br/>
    </w:r>
    <w:r w:rsidR="00232F55">
      <w:t xml:space="preserve">Last updated: </w:t>
    </w:r>
    <w:r w:rsidR="00232F55">
      <w:fldChar w:fldCharType="begin"/>
    </w:r>
    <w:r w:rsidR="00232F55">
      <w:instrText xml:space="preserve"> SAVEDATE  \@ "d MMMM yyyy"  \* MERGEFORMAT </w:instrText>
    </w:r>
    <w:r w:rsidR="00232F55">
      <w:fldChar w:fldCharType="separate"/>
    </w:r>
    <w:r w:rsidR="00F96ABC">
      <w:t>31 August 2018</w:t>
    </w:r>
    <w:r w:rsidR="00232F55">
      <w:fldChar w:fldCharType="end"/>
    </w:r>
    <w:r w:rsidR="00722A0B">
      <w:tab/>
      <w:t xml:space="preserve">Page </w:t>
    </w:r>
    <w:r w:rsidR="00722A0B">
      <w:fldChar w:fldCharType="begin"/>
    </w:r>
    <w:r w:rsidR="00722A0B">
      <w:instrText xml:space="preserve"> PAGE  \* Arabic  \* MERGEFORMAT </w:instrText>
    </w:r>
    <w:r w:rsidR="00722A0B">
      <w:fldChar w:fldCharType="separate"/>
    </w:r>
    <w:r w:rsidR="003F3F5B">
      <w:t>1</w:t>
    </w:r>
    <w:r w:rsidR="00722A0B">
      <w:fldChar w:fldCharType="end"/>
    </w:r>
    <w:r w:rsidR="00722A0B">
      <w:t xml:space="preserve"> of </w:t>
    </w:r>
    <w:r w:rsidR="00F96ABC">
      <w:fldChar w:fldCharType="begin"/>
    </w:r>
    <w:r w:rsidR="00F96ABC">
      <w:instrText xml:space="preserve"> NUMPAGES  \* Arabic  \* MERGEFORMAT </w:instrText>
    </w:r>
    <w:r w:rsidR="00F96ABC">
      <w:fldChar w:fldCharType="separate"/>
    </w:r>
    <w:r w:rsidR="003F3F5B">
      <w:t>6</w:t>
    </w:r>
    <w:r w:rsidR="00F96AB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4A9B5" w14:textId="77777777" w:rsidR="009F5946" w:rsidRDefault="009F5946">
      <w:pPr>
        <w:spacing w:after="0" w:line="240" w:lineRule="auto"/>
      </w:pPr>
      <w:r>
        <w:separator/>
      </w:r>
    </w:p>
  </w:footnote>
  <w:footnote w:type="continuationSeparator" w:id="0">
    <w:p w14:paraId="52957975" w14:textId="77777777" w:rsidR="009F5946" w:rsidRDefault="009F5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8808A1" w14:textId="70B36B80" w:rsidR="00722A0B" w:rsidRPr="00BB0A14" w:rsidRDefault="00722A0B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90BD9E" wp14:editId="1DC754E1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CD07F2" w14:textId="77777777" w:rsidR="00722A0B" w:rsidRPr="00FF21C5" w:rsidRDefault="003C3EB4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90BD9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-5.3pt;margin-top:-14.2pt;width:365.3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73CD07F2" w14:textId="77777777" w:rsidR="00722A0B" w:rsidRPr="00FF21C5" w:rsidRDefault="003C3EB4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9264" behindDoc="1" locked="0" layoutInCell="1" allowOverlap="1" wp14:anchorId="03100698" wp14:editId="18D9BA4E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96ABC">
          <w:rPr>
            <w:rFonts w:ascii="Verdana" w:hAnsi="Verdana"/>
            <w:b/>
            <w:color w:val="FFE312"/>
            <w:sz w:val="36"/>
            <w:szCs w:val="36"/>
          </w:rPr>
          <w:t>SLS_2.1_Create Purchase Order from Sales Order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0287C"/>
    <w:multiLevelType w:val="multilevel"/>
    <w:tmpl w:val="B8E6CD5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B5A1D82"/>
    <w:multiLevelType w:val="multilevel"/>
    <w:tmpl w:val="A34054A0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3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33E"/>
    <w:rsid w:val="00027FC0"/>
    <w:rsid w:val="0004100A"/>
    <w:rsid w:val="00091976"/>
    <w:rsid w:val="000B2CC6"/>
    <w:rsid w:val="000B3BF1"/>
    <w:rsid w:val="000C7B6F"/>
    <w:rsid w:val="000D5175"/>
    <w:rsid w:val="000D699B"/>
    <w:rsid w:val="000E1920"/>
    <w:rsid w:val="000F4044"/>
    <w:rsid w:val="00101769"/>
    <w:rsid w:val="00102A69"/>
    <w:rsid w:val="001055C0"/>
    <w:rsid w:val="001443C2"/>
    <w:rsid w:val="0015551C"/>
    <w:rsid w:val="00176F14"/>
    <w:rsid w:val="00184194"/>
    <w:rsid w:val="001942B7"/>
    <w:rsid w:val="001A30BB"/>
    <w:rsid w:val="001E2EFE"/>
    <w:rsid w:val="001F47D7"/>
    <w:rsid w:val="001F6EFF"/>
    <w:rsid w:val="002138A9"/>
    <w:rsid w:val="00232F55"/>
    <w:rsid w:val="0024794F"/>
    <w:rsid w:val="0028010A"/>
    <w:rsid w:val="002B166C"/>
    <w:rsid w:val="002F31D4"/>
    <w:rsid w:val="003748D7"/>
    <w:rsid w:val="00376746"/>
    <w:rsid w:val="00383E2E"/>
    <w:rsid w:val="0038531E"/>
    <w:rsid w:val="003A58DF"/>
    <w:rsid w:val="003C3EB4"/>
    <w:rsid w:val="003F3F5B"/>
    <w:rsid w:val="00410FAA"/>
    <w:rsid w:val="00447A5E"/>
    <w:rsid w:val="00462D94"/>
    <w:rsid w:val="0047169C"/>
    <w:rsid w:val="00483821"/>
    <w:rsid w:val="004B06AE"/>
    <w:rsid w:val="004B7AB0"/>
    <w:rsid w:val="00503EDD"/>
    <w:rsid w:val="00505182"/>
    <w:rsid w:val="005114B9"/>
    <w:rsid w:val="00527215"/>
    <w:rsid w:val="00544F27"/>
    <w:rsid w:val="005528B4"/>
    <w:rsid w:val="00556E25"/>
    <w:rsid w:val="005711C9"/>
    <w:rsid w:val="005716BF"/>
    <w:rsid w:val="005854A7"/>
    <w:rsid w:val="005A2DB8"/>
    <w:rsid w:val="005B14DF"/>
    <w:rsid w:val="005B6502"/>
    <w:rsid w:val="005C734E"/>
    <w:rsid w:val="005D296B"/>
    <w:rsid w:val="005F6E49"/>
    <w:rsid w:val="00616E2E"/>
    <w:rsid w:val="00617BBF"/>
    <w:rsid w:val="0063071B"/>
    <w:rsid w:val="00646A0F"/>
    <w:rsid w:val="0065569F"/>
    <w:rsid w:val="00661374"/>
    <w:rsid w:val="00661810"/>
    <w:rsid w:val="00676134"/>
    <w:rsid w:val="006848A8"/>
    <w:rsid w:val="00691C9D"/>
    <w:rsid w:val="006A4D0A"/>
    <w:rsid w:val="006C56B8"/>
    <w:rsid w:val="006F6006"/>
    <w:rsid w:val="00714DB0"/>
    <w:rsid w:val="007223B1"/>
    <w:rsid w:val="00722A0B"/>
    <w:rsid w:val="007234AF"/>
    <w:rsid w:val="007308E1"/>
    <w:rsid w:val="0073554F"/>
    <w:rsid w:val="0073622E"/>
    <w:rsid w:val="0079343F"/>
    <w:rsid w:val="007B333E"/>
    <w:rsid w:val="00810A6F"/>
    <w:rsid w:val="008571D0"/>
    <w:rsid w:val="008A58BA"/>
    <w:rsid w:val="008B515E"/>
    <w:rsid w:val="008B52D8"/>
    <w:rsid w:val="008B7D4C"/>
    <w:rsid w:val="008D230A"/>
    <w:rsid w:val="008E1986"/>
    <w:rsid w:val="008E3CAE"/>
    <w:rsid w:val="008E5ABB"/>
    <w:rsid w:val="00950F71"/>
    <w:rsid w:val="00960752"/>
    <w:rsid w:val="009643FA"/>
    <w:rsid w:val="009701B5"/>
    <w:rsid w:val="0098046F"/>
    <w:rsid w:val="0099446D"/>
    <w:rsid w:val="009B0740"/>
    <w:rsid w:val="009D3366"/>
    <w:rsid w:val="009F5946"/>
    <w:rsid w:val="00A27058"/>
    <w:rsid w:val="00A3262B"/>
    <w:rsid w:val="00A45453"/>
    <w:rsid w:val="00A50386"/>
    <w:rsid w:val="00A62637"/>
    <w:rsid w:val="00A94951"/>
    <w:rsid w:val="00AC4B04"/>
    <w:rsid w:val="00AE3078"/>
    <w:rsid w:val="00B24069"/>
    <w:rsid w:val="00B264D1"/>
    <w:rsid w:val="00B349F8"/>
    <w:rsid w:val="00B6368E"/>
    <w:rsid w:val="00BB0A14"/>
    <w:rsid w:val="00BC28A7"/>
    <w:rsid w:val="00BC7CDC"/>
    <w:rsid w:val="00BD0295"/>
    <w:rsid w:val="00BD44D7"/>
    <w:rsid w:val="00BF3757"/>
    <w:rsid w:val="00C03D16"/>
    <w:rsid w:val="00C16163"/>
    <w:rsid w:val="00C35FBA"/>
    <w:rsid w:val="00C954A3"/>
    <w:rsid w:val="00CA112D"/>
    <w:rsid w:val="00CB71C2"/>
    <w:rsid w:val="00CC0CCA"/>
    <w:rsid w:val="00CC72AE"/>
    <w:rsid w:val="00CF19DA"/>
    <w:rsid w:val="00CF56A6"/>
    <w:rsid w:val="00CF5937"/>
    <w:rsid w:val="00D02E2B"/>
    <w:rsid w:val="00D048E9"/>
    <w:rsid w:val="00D066D8"/>
    <w:rsid w:val="00D113B3"/>
    <w:rsid w:val="00D32E4C"/>
    <w:rsid w:val="00D60747"/>
    <w:rsid w:val="00D65D73"/>
    <w:rsid w:val="00D75382"/>
    <w:rsid w:val="00D92734"/>
    <w:rsid w:val="00DA2EAD"/>
    <w:rsid w:val="00DC276A"/>
    <w:rsid w:val="00DC3789"/>
    <w:rsid w:val="00DE1BD8"/>
    <w:rsid w:val="00DE7FFB"/>
    <w:rsid w:val="00E459B3"/>
    <w:rsid w:val="00E93D50"/>
    <w:rsid w:val="00EA46E4"/>
    <w:rsid w:val="00EA6008"/>
    <w:rsid w:val="00EB43B2"/>
    <w:rsid w:val="00F22508"/>
    <w:rsid w:val="00F2540E"/>
    <w:rsid w:val="00F62DF5"/>
    <w:rsid w:val="00F67776"/>
    <w:rsid w:val="00F909E0"/>
    <w:rsid w:val="00F96ABC"/>
    <w:rsid w:val="00FA75F6"/>
    <w:rsid w:val="00FD7832"/>
    <w:rsid w:val="00FE44BE"/>
    <w:rsid w:val="00FE52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A65DCF2"/>
  <w15:docId w15:val="{97AAC8BF-56BA-4D1F-B065-2DE19BA51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5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6C56B8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6C56B8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2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3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8D230A"/>
    <w:pPr>
      <w:numPr>
        <w:numId w:val="4"/>
      </w:numPr>
      <w:outlineLvl w:val="1"/>
    </w:pPr>
  </w:style>
  <w:style w:type="character" w:customStyle="1" w:styleId="TaskChar">
    <w:name w:val="Task Char"/>
    <w:basedOn w:val="Heading1Char"/>
    <w:link w:val="Task"/>
    <w:uiPriority w:val="5"/>
    <w:rsid w:val="00AE3078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A0F"/>
    <w:rPr>
      <w:rFonts w:ascii="Segoe UI" w:hAnsi="Segoe UI" w:cs="Segoe UI"/>
      <w:sz w:val="18"/>
      <w:szCs w:val="18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1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ikeMinded_Gough\Templates\SO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GGKL-1341018776-554</_dlc_DocId>
    <_dlc_DocIdUrl xmlns="13bfd587-5662-4c43-913e-045f37872afe">
      <Url>https://goughgroupltd.sharepoint.com/sites/GoughGroupKnowledge/_layouts/15/DocIdRedir.aspx?ID=GGKL-1341018776-554</Url>
      <Description>GGKL-1341018776-554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A0052-4AFD-4E15-A473-3281A5B55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771d1d-d70d-4d80-8b8d-420e2422cbf9"/>
    <ds:schemaRef ds:uri="http://schemas.microsoft.com/sharepoint/v3/fields"/>
    <ds:schemaRef ds:uri="13bfd587-5662-4c43-913e-045f37872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82A2DE-5AB3-47DE-BCDF-0D2240349C52}">
  <ds:schemaRefs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www.w3.org/XML/1998/namespace"/>
    <ds:schemaRef ds:uri="13bfd587-5662-4c43-913e-045f37872afe"/>
    <ds:schemaRef ds:uri="http://schemas.microsoft.com/office/2006/documentManagement/types"/>
    <ds:schemaRef ds:uri="http://schemas.microsoft.com/sharepoint/v3/fields"/>
    <ds:schemaRef ds:uri="ef771d1d-d70d-4d80-8b8d-420e2422cbf9"/>
    <ds:schemaRef ds:uri="http://schemas.microsoft.com/sharepoint/v3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326F3D9A-EDF3-4135-9F03-90E5B74C5B72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769B66D3-8F02-4238-81A6-E41E47BD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SOP template.dotx</Template>
  <TotalTime>0</TotalTime>
  <Pages>9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SLS_2.1_Create Purchase Order from Sales Order</vt:lpstr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SLS_2.1_Create Purchase Order from Sales Order</dc:title>
  <dc:subject/>
  <dc:creator>Sarah</dc:creator>
  <cp:keywords/>
  <cp:lastModifiedBy>Jess Beattie</cp:lastModifiedBy>
  <cp:revision>2</cp:revision>
  <dcterms:created xsi:type="dcterms:W3CDTF">2020-07-01T02:10:00Z</dcterms:created>
  <dcterms:modified xsi:type="dcterms:W3CDTF">2020-07-01T02:10:00Z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ecc85eb3-0f83-4952-b520-d236b81af470</vt:lpwstr>
  </property>
  <property fmtid="{D5CDD505-2E9C-101B-9397-08002B2CF9AE}" pid="4" name="Topic">
    <vt:lpwstr/>
  </property>
</Properties>
</file>