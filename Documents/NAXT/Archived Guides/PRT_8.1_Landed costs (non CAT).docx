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02659" w14:textId="77777777" w:rsidR="00BB0A14" w:rsidRDefault="00BB0A14" w:rsidP="00D02E2B">
      <w:pPr>
        <w:pStyle w:val="Heading1"/>
      </w:pPr>
    </w:p>
    <w:p w14:paraId="434BDBB4" w14:textId="77777777" w:rsidR="005854A7" w:rsidRDefault="00722A0B" w:rsidP="00D02E2B">
      <w:pPr>
        <w:pStyle w:val="Heading1"/>
      </w:pPr>
      <w:bookmarkStart w:id="0" w:name="_Toc492453697"/>
      <w:bookmarkStart w:id="1" w:name="_Toc492460488"/>
      <w:bookmarkStart w:id="2" w:name="_Toc492460540"/>
      <w:bookmarkStart w:id="3" w:name="_Toc492460846"/>
      <w:r>
        <w:t>Purpose</w:t>
      </w:r>
      <w:bookmarkEnd w:id="0"/>
      <w:bookmarkEnd w:id="1"/>
      <w:bookmarkEnd w:id="2"/>
      <w:bookmarkEnd w:id="3"/>
    </w:p>
    <w:p w14:paraId="50386B25" w14:textId="77777777" w:rsidR="0094357F" w:rsidRPr="006F5360" w:rsidRDefault="0094357F" w:rsidP="0094357F">
      <w:pPr>
        <w:pStyle w:val="BodyText"/>
      </w:pPr>
      <w:r w:rsidRPr="006F5360">
        <w:t>This procedure shows how to</w:t>
      </w:r>
      <w:r>
        <w:t>:</w:t>
      </w:r>
    </w:p>
    <w:p w14:paraId="1F7353B8" w14:textId="77777777" w:rsidR="0094357F" w:rsidRPr="006F5360" w:rsidRDefault="0094357F" w:rsidP="0094357F">
      <w:pPr>
        <w:pStyle w:val="ListBullet"/>
      </w:pPr>
      <w:r w:rsidRPr="006F5360">
        <w:t>Create landed cost document</w:t>
      </w:r>
    </w:p>
    <w:p w14:paraId="265F7530" w14:textId="77777777" w:rsidR="0094357F" w:rsidRPr="006F5360" w:rsidRDefault="0094357F" w:rsidP="0094357F">
      <w:pPr>
        <w:pStyle w:val="ListBullet"/>
      </w:pPr>
      <w:r w:rsidRPr="006F5360">
        <w:t>Enter shipping details, freight forwarder, supplier names, shipping method, vessel, container etc.</w:t>
      </w:r>
    </w:p>
    <w:p w14:paraId="371F86E2" w14:textId="77777777" w:rsidR="0094357F" w:rsidRPr="006F5360" w:rsidRDefault="0094357F" w:rsidP="0094357F">
      <w:pPr>
        <w:pStyle w:val="ListBullet"/>
      </w:pPr>
      <w:r w:rsidRPr="006F5360">
        <w:t>Select purchase order lines being supplied</w:t>
      </w:r>
    </w:p>
    <w:p w14:paraId="4F865AC7" w14:textId="77777777" w:rsidR="0094357F" w:rsidRPr="006F5360" w:rsidRDefault="0094357F" w:rsidP="0094357F">
      <w:pPr>
        <w:pStyle w:val="ListBullet"/>
      </w:pPr>
      <w:r w:rsidRPr="006F5360">
        <w:t>Balance lines in import costing against supplier invoice totals</w:t>
      </w:r>
    </w:p>
    <w:p w14:paraId="7055537D" w14:textId="77777777" w:rsidR="00F4248B" w:rsidRDefault="00F4248B" w:rsidP="0094357F">
      <w:pPr>
        <w:pStyle w:val="ListBullet"/>
      </w:pPr>
      <w:r>
        <w:t xml:space="preserve">Create vendor invoices </w:t>
      </w:r>
    </w:p>
    <w:p w14:paraId="1470E264" w14:textId="77777777" w:rsidR="0094357F" w:rsidRPr="006F5360" w:rsidRDefault="0094357F" w:rsidP="0094357F">
      <w:pPr>
        <w:pStyle w:val="ListBullet"/>
      </w:pPr>
      <w:r w:rsidRPr="006F5360">
        <w:t xml:space="preserve">Receive goods onto inventory by creating an arrival journal from </w:t>
      </w:r>
      <w:r w:rsidR="001F7BB2">
        <w:t xml:space="preserve">landed cost </w:t>
      </w:r>
      <w:r w:rsidRPr="006F5360">
        <w:t>document</w:t>
      </w:r>
    </w:p>
    <w:p w14:paraId="49A9D318" w14:textId="77777777" w:rsidR="0094357F" w:rsidRPr="006F5360" w:rsidRDefault="0094357F" w:rsidP="00F4248B">
      <w:pPr>
        <w:pStyle w:val="ListBullet"/>
      </w:pPr>
      <w:r w:rsidRPr="006F5360">
        <w:t>Receipt Costs – Set up/Import charge allocation/Apply import charge</w:t>
      </w:r>
      <w:r w:rsidR="00F4248B">
        <w:t>s</w:t>
      </w:r>
    </w:p>
    <w:p w14:paraId="13142579" w14:textId="77777777" w:rsidR="00DE7FFB" w:rsidRDefault="0094357F" w:rsidP="00DE7FFB">
      <w:pPr>
        <w:pStyle w:val="ListBullet"/>
      </w:pPr>
      <w:r w:rsidRPr="006F5360">
        <w:t>Update price</w:t>
      </w:r>
    </w:p>
    <w:p w14:paraId="06EE6010" w14:textId="77777777" w:rsidR="00D65D73" w:rsidRDefault="00D65D73" w:rsidP="00D65D73">
      <w:pPr>
        <w:spacing w:line="240" w:lineRule="auto"/>
        <w:rPr>
          <w:rFonts w:eastAsiaTheme="minorEastAsia"/>
          <w:noProof/>
          <w:color w:val="414141"/>
          <w:spacing w:val="4"/>
          <w:sz w:val="24"/>
          <w:lang w:eastAsia="en-NZ"/>
        </w:rPr>
      </w:pPr>
      <w:bookmarkStart w:id="4" w:name="_Toc492453698"/>
      <w:bookmarkStart w:id="5" w:name="_Toc492460489"/>
      <w:r>
        <w:rPr>
          <w:rFonts w:eastAsia="Arial" w:cs="Lato Semibold"/>
          <w:b/>
          <w:color w:val="414141"/>
          <w:sz w:val="36"/>
          <w:szCs w:val="32"/>
        </w:rPr>
        <w:t xml:space="preserve">What is covered in this </w:t>
      </w:r>
      <w:r w:rsidR="009B0740">
        <w:rPr>
          <w:rFonts w:eastAsia="Arial" w:cs="Lato Semibold"/>
          <w:b/>
          <w:color w:val="414141"/>
          <w:sz w:val="36"/>
          <w:szCs w:val="32"/>
        </w:rPr>
        <w:t>guide</w:t>
      </w:r>
    </w:p>
    <w:p w14:paraId="6744D9C5" w14:textId="39AD3012" w:rsidR="007A3CBD" w:rsidRDefault="00D65D73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r>
        <w:fldChar w:fldCharType="begin"/>
      </w:r>
      <w:r>
        <w:instrText xml:space="preserve"> TOC \h \z \t "Task,1" </w:instrText>
      </w:r>
      <w:r>
        <w:fldChar w:fldCharType="separate"/>
      </w:r>
      <w:hyperlink w:anchor="_Toc520794099" w:history="1">
        <w:r w:rsidR="007A3CBD" w:rsidRPr="00B24728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Task 1.</w:t>
        </w:r>
        <w:r w:rsidR="007A3CBD"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="007A3CBD" w:rsidRPr="00B24728">
          <w:rPr>
            <w:rStyle w:val="Hyperlink"/>
          </w:rPr>
          <w:t>Create landed cost documents</w:t>
        </w:r>
        <w:r w:rsidR="007A3CBD">
          <w:rPr>
            <w:webHidden/>
          </w:rPr>
          <w:tab/>
        </w:r>
        <w:r w:rsidR="007A3CBD">
          <w:rPr>
            <w:webHidden/>
          </w:rPr>
          <w:fldChar w:fldCharType="begin"/>
        </w:r>
        <w:r w:rsidR="007A3CBD">
          <w:rPr>
            <w:webHidden/>
          </w:rPr>
          <w:instrText xml:space="preserve"> PAGEREF _Toc520794099 \h </w:instrText>
        </w:r>
        <w:r w:rsidR="007A3CBD">
          <w:rPr>
            <w:webHidden/>
          </w:rPr>
        </w:r>
        <w:r w:rsidR="007A3CBD">
          <w:rPr>
            <w:webHidden/>
          </w:rPr>
          <w:fldChar w:fldCharType="separate"/>
        </w:r>
        <w:r w:rsidR="007A3CBD">
          <w:rPr>
            <w:webHidden/>
          </w:rPr>
          <w:t>3</w:t>
        </w:r>
        <w:r w:rsidR="007A3CBD">
          <w:rPr>
            <w:webHidden/>
          </w:rPr>
          <w:fldChar w:fldCharType="end"/>
        </w:r>
      </w:hyperlink>
    </w:p>
    <w:p w14:paraId="57633B73" w14:textId="427DFB30" w:rsidR="007A3CBD" w:rsidRDefault="00717406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0794100" w:history="1">
        <w:r w:rsidR="007A3CBD" w:rsidRPr="00B24728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Task 2.</w:t>
        </w:r>
        <w:r w:rsidR="007A3CBD"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="007A3CBD" w:rsidRPr="00B24728">
          <w:rPr>
            <w:rStyle w:val="Hyperlink"/>
          </w:rPr>
          <w:t>Managing discrepancies</w:t>
        </w:r>
        <w:r w:rsidR="007A3CBD">
          <w:rPr>
            <w:webHidden/>
          </w:rPr>
          <w:tab/>
        </w:r>
        <w:r w:rsidR="007A3CBD">
          <w:rPr>
            <w:webHidden/>
          </w:rPr>
          <w:fldChar w:fldCharType="begin"/>
        </w:r>
        <w:r w:rsidR="007A3CBD">
          <w:rPr>
            <w:webHidden/>
          </w:rPr>
          <w:instrText xml:space="preserve"> PAGEREF _Toc520794100 \h </w:instrText>
        </w:r>
        <w:r w:rsidR="007A3CBD">
          <w:rPr>
            <w:webHidden/>
          </w:rPr>
        </w:r>
        <w:r w:rsidR="007A3CBD">
          <w:rPr>
            <w:webHidden/>
          </w:rPr>
          <w:fldChar w:fldCharType="separate"/>
        </w:r>
        <w:r w:rsidR="007A3CBD">
          <w:rPr>
            <w:webHidden/>
          </w:rPr>
          <w:t>9</w:t>
        </w:r>
        <w:r w:rsidR="007A3CBD">
          <w:rPr>
            <w:webHidden/>
          </w:rPr>
          <w:fldChar w:fldCharType="end"/>
        </w:r>
      </w:hyperlink>
    </w:p>
    <w:p w14:paraId="14EC7F4D" w14:textId="06ACFE42" w:rsidR="007A3CBD" w:rsidRDefault="00717406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0794101" w:history="1">
        <w:r w:rsidR="007A3CBD" w:rsidRPr="00B24728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Task 3.</w:t>
        </w:r>
        <w:r w:rsidR="007A3CBD"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="007A3CBD" w:rsidRPr="00B24728">
          <w:rPr>
            <w:rStyle w:val="Hyperlink"/>
          </w:rPr>
          <w:t>Apportion costs to items</w:t>
        </w:r>
        <w:r w:rsidR="007A3CBD">
          <w:rPr>
            <w:webHidden/>
          </w:rPr>
          <w:tab/>
        </w:r>
        <w:r w:rsidR="007A3CBD">
          <w:rPr>
            <w:webHidden/>
          </w:rPr>
          <w:fldChar w:fldCharType="begin"/>
        </w:r>
        <w:r w:rsidR="007A3CBD">
          <w:rPr>
            <w:webHidden/>
          </w:rPr>
          <w:instrText xml:space="preserve"> PAGEREF _Toc520794101 \h </w:instrText>
        </w:r>
        <w:r w:rsidR="007A3CBD">
          <w:rPr>
            <w:webHidden/>
          </w:rPr>
        </w:r>
        <w:r w:rsidR="007A3CBD">
          <w:rPr>
            <w:webHidden/>
          </w:rPr>
          <w:fldChar w:fldCharType="separate"/>
        </w:r>
        <w:r w:rsidR="007A3CBD">
          <w:rPr>
            <w:webHidden/>
          </w:rPr>
          <w:t>11</w:t>
        </w:r>
        <w:r w:rsidR="007A3CBD">
          <w:rPr>
            <w:webHidden/>
          </w:rPr>
          <w:fldChar w:fldCharType="end"/>
        </w:r>
      </w:hyperlink>
    </w:p>
    <w:p w14:paraId="4FDC5C40" w14:textId="5945CDA3" w:rsidR="007A3CBD" w:rsidRDefault="00717406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0794102" w:history="1">
        <w:r w:rsidR="007A3CBD" w:rsidRPr="00B24728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Task 4.</w:t>
        </w:r>
        <w:r w:rsidR="007A3CBD"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="007A3CBD" w:rsidRPr="00B24728">
          <w:rPr>
            <w:rStyle w:val="Hyperlink"/>
            <w:bCs/>
          </w:rPr>
          <w:t>C</w:t>
        </w:r>
        <w:r w:rsidR="007A3CBD" w:rsidRPr="00B24728">
          <w:rPr>
            <w:rStyle w:val="Hyperlink"/>
          </w:rPr>
          <w:t>reate vendor invoice</w:t>
        </w:r>
        <w:r w:rsidR="007A3CBD">
          <w:rPr>
            <w:webHidden/>
          </w:rPr>
          <w:tab/>
        </w:r>
        <w:r w:rsidR="007A3CBD">
          <w:rPr>
            <w:webHidden/>
          </w:rPr>
          <w:fldChar w:fldCharType="begin"/>
        </w:r>
        <w:r w:rsidR="007A3CBD">
          <w:rPr>
            <w:webHidden/>
          </w:rPr>
          <w:instrText xml:space="preserve"> PAGEREF _Toc520794102 \h </w:instrText>
        </w:r>
        <w:r w:rsidR="007A3CBD">
          <w:rPr>
            <w:webHidden/>
          </w:rPr>
        </w:r>
        <w:r w:rsidR="007A3CBD">
          <w:rPr>
            <w:webHidden/>
          </w:rPr>
          <w:fldChar w:fldCharType="separate"/>
        </w:r>
        <w:r w:rsidR="007A3CBD">
          <w:rPr>
            <w:webHidden/>
          </w:rPr>
          <w:t>15</w:t>
        </w:r>
        <w:r w:rsidR="007A3CBD">
          <w:rPr>
            <w:webHidden/>
          </w:rPr>
          <w:fldChar w:fldCharType="end"/>
        </w:r>
      </w:hyperlink>
    </w:p>
    <w:p w14:paraId="53CBF4B1" w14:textId="35370666" w:rsidR="007A3CBD" w:rsidRDefault="00717406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0794103" w:history="1">
        <w:r w:rsidR="007A3CBD" w:rsidRPr="00B24728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Task 5.</w:t>
        </w:r>
        <w:r w:rsidR="007A3CBD"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="007A3CBD" w:rsidRPr="00B24728">
          <w:rPr>
            <w:rStyle w:val="Hyperlink"/>
          </w:rPr>
          <w:t>Tracking shipment variances (NZTS only)</w:t>
        </w:r>
        <w:r w:rsidR="007A3CBD">
          <w:rPr>
            <w:webHidden/>
          </w:rPr>
          <w:tab/>
        </w:r>
        <w:r w:rsidR="007A3CBD">
          <w:rPr>
            <w:webHidden/>
          </w:rPr>
          <w:fldChar w:fldCharType="begin"/>
        </w:r>
        <w:r w:rsidR="007A3CBD">
          <w:rPr>
            <w:webHidden/>
          </w:rPr>
          <w:instrText xml:space="preserve"> PAGEREF _Toc520794103 \h </w:instrText>
        </w:r>
        <w:r w:rsidR="007A3CBD">
          <w:rPr>
            <w:webHidden/>
          </w:rPr>
        </w:r>
        <w:r w:rsidR="007A3CBD">
          <w:rPr>
            <w:webHidden/>
          </w:rPr>
          <w:fldChar w:fldCharType="separate"/>
        </w:r>
        <w:r w:rsidR="007A3CBD">
          <w:rPr>
            <w:webHidden/>
          </w:rPr>
          <w:t>17</w:t>
        </w:r>
        <w:r w:rsidR="007A3CBD">
          <w:rPr>
            <w:webHidden/>
          </w:rPr>
          <w:fldChar w:fldCharType="end"/>
        </w:r>
      </w:hyperlink>
    </w:p>
    <w:p w14:paraId="5277044A" w14:textId="6A9EB9AE" w:rsidR="007A3CBD" w:rsidRDefault="00717406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0794104" w:history="1">
        <w:r w:rsidR="007A3CBD" w:rsidRPr="00B24728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Task 6.</w:t>
        </w:r>
        <w:r w:rsidR="007A3CBD"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="007A3CBD" w:rsidRPr="00B24728">
          <w:rPr>
            <w:rStyle w:val="Hyperlink"/>
          </w:rPr>
          <w:t>Manage price update (NZTS only)</w:t>
        </w:r>
        <w:r w:rsidR="007A3CBD">
          <w:rPr>
            <w:webHidden/>
          </w:rPr>
          <w:tab/>
        </w:r>
        <w:r w:rsidR="007A3CBD">
          <w:rPr>
            <w:webHidden/>
          </w:rPr>
          <w:fldChar w:fldCharType="begin"/>
        </w:r>
        <w:r w:rsidR="007A3CBD">
          <w:rPr>
            <w:webHidden/>
          </w:rPr>
          <w:instrText xml:space="preserve"> PAGEREF _Toc520794104 \h </w:instrText>
        </w:r>
        <w:r w:rsidR="007A3CBD">
          <w:rPr>
            <w:webHidden/>
          </w:rPr>
        </w:r>
        <w:r w:rsidR="007A3CBD">
          <w:rPr>
            <w:webHidden/>
          </w:rPr>
          <w:fldChar w:fldCharType="separate"/>
        </w:r>
        <w:r w:rsidR="007A3CBD">
          <w:rPr>
            <w:webHidden/>
          </w:rPr>
          <w:t>19</w:t>
        </w:r>
        <w:r w:rsidR="007A3CBD">
          <w:rPr>
            <w:webHidden/>
          </w:rPr>
          <w:fldChar w:fldCharType="end"/>
        </w:r>
      </w:hyperlink>
    </w:p>
    <w:p w14:paraId="3AEC6A7E" w14:textId="7000A4D1" w:rsidR="007A3CBD" w:rsidRDefault="00717406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  <w:lang w:val="en-AU" w:eastAsia="en-AU"/>
        </w:rPr>
      </w:pPr>
      <w:hyperlink w:anchor="_Toc520794105" w:history="1">
        <w:r w:rsidR="007A3CBD" w:rsidRPr="00B24728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Task 7.</w:t>
        </w:r>
        <w:r w:rsidR="007A3CBD">
          <w:rPr>
            <w:rFonts w:asciiTheme="minorHAnsi" w:hAnsiTheme="minorHAnsi"/>
            <w:b w:val="0"/>
            <w:color w:val="auto"/>
            <w:spacing w:val="0"/>
            <w:sz w:val="22"/>
            <w:lang w:val="en-AU" w:eastAsia="en-AU"/>
          </w:rPr>
          <w:tab/>
        </w:r>
        <w:r w:rsidR="007A3CBD" w:rsidRPr="00B24728">
          <w:rPr>
            <w:rStyle w:val="Hyperlink"/>
          </w:rPr>
          <w:t>Close the landed cost</w:t>
        </w:r>
        <w:r w:rsidR="007A3CBD">
          <w:rPr>
            <w:webHidden/>
          </w:rPr>
          <w:tab/>
        </w:r>
        <w:r w:rsidR="007A3CBD">
          <w:rPr>
            <w:webHidden/>
          </w:rPr>
          <w:fldChar w:fldCharType="begin"/>
        </w:r>
        <w:r w:rsidR="007A3CBD">
          <w:rPr>
            <w:webHidden/>
          </w:rPr>
          <w:instrText xml:space="preserve"> PAGEREF _Toc520794105 \h </w:instrText>
        </w:r>
        <w:r w:rsidR="007A3CBD">
          <w:rPr>
            <w:webHidden/>
          </w:rPr>
        </w:r>
        <w:r w:rsidR="007A3CBD">
          <w:rPr>
            <w:webHidden/>
          </w:rPr>
          <w:fldChar w:fldCharType="separate"/>
        </w:r>
        <w:r w:rsidR="007A3CBD">
          <w:rPr>
            <w:webHidden/>
          </w:rPr>
          <w:t>21</w:t>
        </w:r>
        <w:r w:rsidR="007A3CBD">
          <w:rPr>
            <w:webHidden/>
          </w:rPr>
          <w:fldChar w:fldCharType="end"/>
        </w:r>
      </w:hyperlink>
    </w:p>
    <w:p w14:paraId="2D304756" w14:textId="45F87247" w:rsidR="00D65D73" w:rsidRPr="00F4248B" w:rsidRDefault="00D65D73" w:rsidP="00F4248B">
      <w:pPr>
        <w:pStyle w:val="BodyText"/>
        <w:rPr>
          <w:rFonts w:eastAsia="Arial"/>
        </w:rPr>
      </w:pPr>
      <w:r>
        <w:rPr>
          <w:rFonts w:eastAsiaTheme="minorEastAsia"/>
          <w:noProof/>
          <w:lang w:eastAsia="en-NZ"/>
        </w:rPr>
        <w:fldChar w:fldCharType="end"/>
      </w:r>
      <w:bookmarkStart w:id="6" w:name="_Toc492460847"/>
    </w:p>
    <w:bookmarkEnd w:id="4"/>
    <w:bookmarkEnd w:id="5"/>
    <w:bookmarkEnd w:id="6"/>
    <w:p w14:paraId="302D6744" w14:textId="77777777" w:rsidR="00691C9D" w:rsidRDefault="000E4C6F" w:rsidP="0094357F">
      <w:pPr>
        <w:pStyle w:val="Heading1"/>
      </w:pPr>
      <w:r>
        <w:t>Terminology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6184"/>
      </w:tblGrid>
      <w:tr w:rsidR="0094357F" w14:paraId="5A1F1333" w14:textId="77777777" w:rsidTr="00447A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tcW w:w="1572" w:type="pct"/>
          </w:tcPr>
          <w:p w14:paraId="58DF57F2" w14:textId="77777777" w:rsidR="0094357F" w:rsidRDefault="005B1F2B" w:rsidP="0094357F">
            <w:pPr>
              <w:pStyle w:val="TableText"/>
            </w:pPr>
            <w:r>
              <w:t>Landed costs</w:t>
            </w:r>
          </w:p>
        </w:tc>
        <w:tc>
          <w:tcPr>
            <w:tcW w:w="3428" w:type="pct"/>
          </w:tcPr>
          <w:p w14:paraId="0B3DBA41" w14:textId="77777777" w:rsidR="0094357F" w:rsidRPr="00D9276A" w:rsidRDefault="005B1F2B" w:rsidP="0094357F">
            <w:pPr>
              <w:pStyle w:val="TableText"/>
              <w:rPr>
                <w:szCs w:val="18"/>
              </w:rPr>
            </w:pPr>
            <w:r>
              <w:rPr>
                <w:szCs w:val="18"/>
              </w:rPr>
              <w:t xml:space="preserve">Is the cost of each item, </w:t>
            </w:r>
            <w:r w:rsidR="003741DE">
              <w:rPr>
                <w:szCs w:val="18"/>
              </w:rPr>
              <w:t>this cost includes</w:t>
            </w:r>
            <w:r>
              <w:rPr>
                <w:szCs w:val="18"/>
              </w:rPr>
              <w:t xml:space="preserve"> the miscellaneous costs (e.g. freight, insurance) of getting the item to the Gough Group to sell to Gough Group customers. </w:t>
            </w:r>
          </w:p>
        </w:tc>
      </w:tr>
      <w:tr w:rsidR="001F7BB2" w14:paraId="383E9EA5" w14:textId="77777777" w:rsidTr="00F4248B">
        <w:trPr>
          <w:trHeight w:val="160"/>
        </w:trPr>
        <w:tc>
          <w:tcPr>
            <w:tcW w:w="1572" w:type="pct"/>
          </w:tcPr>
          <w:p w14:paraId="75305F38" w14:textId="77777777" w:rsidR="001F7BB2" w:rsidRDefault="001F7BB2" w:rsidP="0094357F">
            <w:pPr>
              <w:pStyle w:val="TableText"/>
            </w:pPr>
            <w:r>
              <w:t>LC</w:t>
            </w:r>
          </w:p>
        </w:tc>
        <w:tc>
          <w:tcPr>
            <w:tcW w:w="3428" w:type="pct"/>
          </w:tcPr>
          <w:p w14:paraId="5BC1E36C" w14:textId="77777777" w:rsidR="001F7BB2" w:rsidRDefault="001F7BB2" w:rsidP="0094357F">
            <w:pPr>
              <w:pStyle w:val="TableText"/>
              <w:rPr>
                <w:szCs w:val="18"/>
              </w:rPr>
            </w:pPr>
            <w:r>
              <w:rPr>
                <w:szCs w:val="18"/>
              </w:rPr>
              <w:t>Landed cost</w:t>
            </w:r>
          </w:p>
        </w:tc>
      </w:tr>
      <w:tr w:rsidR="001F7BB2" w14:paraId="78BD66B2" w14:textId="77777777" w:rsidTr="00F4248B">
        <w:trPr>
          <w:trHeight w:val="128"/>
        </w:trPr>
        <w:tc>
          <w:tcPr>
            <w:tcW w:w="1572" w:type="pct"/>
          </w:tcPr>
          <w:p w14:paraId="5558F5CF" w14:textId="77777777" w:rsidR="001F7BB2" w:rsidRDefault="001F7BB2" w:rsidP="0094357F">
            <w:pPr>
              <w:pStyle w:val="TableText"/>
            </w:pPr>
            <w:r>
              <w:t>PO</w:t>
            </w:r>
          </w:p>
        </w:tc>
        <w:tc>
          <w:tcPr>
            <w:tcW w:w="3428" w:type="pct"/>
          </w:tcPr>
          <w:p w14:paraId="50DAE62F" w14:textId="77777777" w:rsidR="001F7BB2" w:rsidRDefault="001F7BB2" w:rsidP="0094357F">
            <w:pPr>
              <w:pStyle w:val="TableText"/>
              <w:rPr>
                <w:szCs w:val="18"/>
              </w:rPr>
            </w:pPr>
            <w:r>
              <w:rPr>
                <w:szCs w:val="18"/>
              </w:rPr>
              <w:t xml:space="preserve">Purchase order </w:t>
            </w:r>
          </w:p>
        </w:tc>
      </w:tr>
    </w:tbl>
    <w:p w14:paraId="5B385CC3" w14:textId="77777777" w:rsidR="005D756E" w:rsidRPr="005D756E" w:rsidRDefault="005D756E" w:rsidP="005D756E">
      <w:pPr>
        <w:pStyle w:val="BodyText"/>
      </w:pPr>
      <w:bookmarkStart w:id="7" w:name="_Toc492453699"/>
      <w:bookmarkStart w:id="8" w:name="_Toc492460490"/>
      <w:bookmarkStart w:id="9" w:name="_Toc492460848"/>
    </w:p>
    <w:p w14:paraId="17AC465C" w14:textId="77777777" w:rsidR="005D756E" w:rsidRDefault="005D756E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r>
        <w:br w:type="page"/>
      </w:r>
    </w:p>
    <w:p w14:paraId="1519C1C3" w14:textId="1C4B814E" w:rsidR="00691C9D" w:rsidRDefault="00691C9D" w:rsidP="0094357F">
      <w:pPr>
        <w:pStyle w:val="Heading1"/>
      </w:pPr>
      <w:r>
        <w:lastRenderedPageBreak/>
        <w:t>Use of icons</w:t>
      </w:r>
      <w:bookmarkEnd w:id="7"/>
      <w:bookmarkEnd w:id="8"/>
      <w:bookmarkEnd w:id="9"/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2011"/>
        <w:gridCol w:w="1108"/>
        <w:gridCol w:w="1901"/>
        <w:gridCol w:w="1075"/>
        <w:gridCol w:w="1932"/>
      </w:tblGrid>
      <w:tr w:rsidR="001E07CE" w14:paraId="50B172EE" w14:textId="77777777" w:rsidTr="001830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</w:trPr>
        <w:tc>
          <w:tcPr>
            <w:tcW w:w="550" w:type="pct"/>
          </w:tcPr>
          <w:p w14:paraId="182B1C80" w14:textId="77777777" w:rsidR="001E07CE" w:rsidRPr="0018302F" w:rsidRDefault="001E07CE" w:rsidP="0018302F">
            <w:pPr>
              <w:pStyle w:val="BodyText"/>
            </w:pPr>
            <w:r w:rsidRPr="0018302F">
              <w:rPr>
                <w:noProof/>
              </w:rPr>
              <w:drawing>
                <wp:inline distT="0" distB="0" distL="0" distR="0" wp14:anchorId="75CA8533" wp14:editId="7564E23F">
                  <wp:extent cx="489585" cy="489585"/>
                  <wp:effectExtent l="0" t="0" r="5715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s black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5" w:type="pct"/>
            <w:tcBorders>
              <w:right w:val="single" w:sz="4" w:space="0" w:color="C0C0C0"/>
            </w:tcBorders>
          </w:tcPr>
          <w:p w14:paraId="48F118FD" w14:textId="77777777" w:rsidR="004C65EF" w:rsidRDefault="001E07CE" w:rsidP="003741DE">
            <w:pPr>
              <w:pStyle w:val="TableText"/>
            </w:pPr>
            <w:r w:rsidRPr="0018302F">
              <w:rPr>
                <w:b/>
              </w:rPr>
              <w:t>Business rule</w:t>
            </w:r>
          </w:p>
          <w:p w14:paraId="64588E7B" w14:textId="77777777" w:rsidR="001E07CE" w:rsidRPr="004C65EF" w:rsidRDefault="001E07CE" w:rsidP="004C65EF"/>
        </w:tc>
        <w:tc>
          <w:tcPr>
            <w:tcW w:w="614" w:type="pct"/>
            <w:tcBorders>
              <w:left w:val="single" w:sz="4" w:space="0" w:color="C0C0C0"/>
              <w:right w:val="nil"/>
            </w:tcBorders>
          </w:tcPr>
          <w:p w14:paraId="345EE617" w14:textId="77777777" w:rsidR="001E07CE" w:rsidRPr="0018302F" w:rsidRDefault="001E07CE" w:rsidP="0018302F">
            <w:pPr>
              <w:pStyle w:val="BodyText"/>
            </w:pPr>
            <w:r w:rsidRPr="0018302F">
              <w:rPr>
                <w:noProof/>
              </w:rPr>
              <w:drawing>
                <wp:inline distT="0" distB="0" distL="0" distR="0" wp14:anchorId="3A487A4E" wp14:editId="0988E013">
                  <wp:extent cx="489585" cy="489585"/>
                  <wp:effectExtent l="0" t="0" r="5715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4" w:type="pct"/>
            <w:tcBorders>
              <w:left w:val="nil"/>
            </w:tcBorders>
          </w:tcPr>
          <w:p w14:paraId="37ADDF4A" w14:textId="77777777" w:rsidR="00F14BB6" w:rsidRDefault="001E07CE" w:rsidP="003A4866">
            <w:pPr>
              <w:pStyle w:val="TableText"/>
            </w:pPr>
            <w:r w:rsidRPr="00691C9D">
              <w:rPr>
                <w:b/>
              </w:rPr>
              <w:t>Key point</w:t>
            </w:r>
            <w:r>
              <w:rPr>
                <w:b/>
              </w:rPr>
              <w:t xml:space="preserve"> / Tips</w:t>
            </w:r>
          </w:p>
          <w:p w14:paraId="245BF90B" w14:textId="77777777" w:rsidR="00F14BB6" w:rsidRPr="00F14BB6" w:rsidRDefault="00F14BB6" w:rsidP="00F14BB6"/>
          <w:p w14:paraId="776DE8B2" w14:textId="77777777" w:rsidR="001E07CE" w:rsidRPr="00F14BB6" w:rsidRDefault="001E07CE" w:rsidP="00F14BB6"/>
        </w:tc>
        <w:tc>
          <w:tcPr>
            <w:tcW w:w="596" w:type="pct"/>
            <w:tcBorders>
              <w:left w:val="single" w:sz="4" w:space="0" w:color="C0C0C0"/>
              <w:right w:val="nil"/>
            </w:tcBorders>
          </w:tcPr>
          <w:p w14:paraId="4E84DC5D" w14:textId="77777777" w:rsidR="001E07CE" w:rsidRDefault="001E07CE" w:rsidP="003A4866">
            <w:pPr>
              <w:pStyle w:val="TableText"/>
            </w:pPr>
            <w:r>
              <w:rPr>
                <w:b/>
                <w:noProof/>
              </w:rPr>
              <w:drawing>
                <wp:inline distT="0" distB="0" distL="0" distR="0" wp14:anchorId="6308F54B" wp14:editId="69B72785">
                  <wp:extent cx="468034" cy="468034"/>
                  <wp:effectExtent l="0" t="0" r="8255" b="8255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78" cy="470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1" w:type="pct"/>
            <w:tcBorders>
              <w:left w:val="nil"/>
            </w:tcBorders>
          </w:tcPr>
          <w:p w14:paraId="5A06C49C" w14:textId="77777777" w:rsidR="001E07CE" w:rsidRDefault="001E07CE" w:rsidP="003A4866">
            <w:pPr>
              <w:pStyle w:val="TableText"/>
            </w:pPr>
            <w:r>
              <w:rPr>
                <w:b/>
              </w:rPr>
              <w:t>Information</w:t>
            </w:r>
          </w:p>
        </w:tc>
      </w:tr>
    </w:tbl>
    <w:p w14:paraId="429301A2" w14:textId="77777777" w:rsidR="007B5CD1" w:rsidRPr="005D756E" w:rsidRDefault="007B5CD1" w:rsidP="005D756E">
      <w:pPr>
        <w:pStyle w:val="BodyText"/>
      </w:pPr>
    </w:p>
    <w:p w14:paraId="1CB27048" w14:textId="77777777" w:rsidR="007B5CD1" w:rsidRPr="005D756E" w:rsidRDefault="007B5CD1" w:rsidP="005D756E">
      <w:pPr>
        <w:pStyle w:val="BodyText"/>
        <w:rPr>
          <w:rFonts w:eastAsia="Arial"/>
        </w:rPr>
      </w:pPr>
      <w:r w:rsidRPr="005D756E">
        <w:br w:type="page"/>
      </w:r>
    </w:p>
    <w:p w14:paraId="048A3820" w14:textId="77777777" w:rsidR="00FF2E31" w:rsidRPr="007308E1" w:rsidRDefault="00FF2E31" w:rsidP="003741DE">
      <w:pPr>
        <w:pStyle w:val="Task"/>
      </w:pPr>
      <w:bookmarkStart w:id="10" w:name="_Toc520794099"/>
      <w:r w:rsidRPr="00AE500C">
        <w:t>Create</w:t>
      </w:r>
      <w:r w:rsidR="00525CC7">
        <w:t xml:space="preserve"> l</w:t>
      </w:r>
      <w:r>
        <w:t>anded cost documents</w:t>
      </w:r>
      <w:bookmarkEnd w:id="10"/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498"/>
      </w:tblGrid>
      <w:tr w:rsidR="00525CC7" w14:paraId="48D3C2E2" w14:textId="77777777" w:rsidTr="264F3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4597DF6B" w14:textId="77777777" w:rsidR="00D05C08" w:rsidRDefault="00D05C08" w:rsidP="00525CC7">
            <w:pPr>
              <w:pStyle w:val="BodyText"/>
              <w:ind w:left="1167"/>
            </w:pPr>
            <w:r>
              <w:rPr>
                <w:b/>
                <w:noProof/>
              </w:rPr>
              <w:drawing>
                <wp:anchor distT="0" distB="0" distL="114300" distR="114300" simplePos="0" relativeHeight="251624448" behindDoc="0" locked="0" layoutInCell="1" allowOverlap="1" wp14:anchorId="3273FB06" wp14:editId="2671E9A0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-2820</wp:posOffset>
                  </wp:positionV>
                  <wp:extent cx="540000" cy="5400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You only create the import costing (i.e. landed cost document) once you receive the invoice from the vendor.</w:t>
            </w:r>
          </w:p>
          <w:p w14:paraId="6E62E3C2" w14:textId="77777777" w:rsidR="00525CC7" w:rsidRDefault="00525CC7" w:rsidP="00525CC7">
            <w:pPr>
              <w:pStyle w:val="BodyText"/>
              <w:ind w:left="1167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 xml:space="preserve">You can create landed cost document from </w:t>
            </w:r>
          </w:p>
          <w:p w14:paraId="62C88C26" w14:textId="77777777" w:rsidR="00525CC7" w:rsidRDefault="00525CC7" w:rsidP="00525CC7">
            <w:pPr>
              <w:pStyle w:val="BodyText"/>
              <w:ind w:left="1167"/>
              <w:rPr>
                <w:b/>
              </w:rPr>
            </w:pPr>
            <w:r w:rsidRPr="006F7755">
              <w:rPr>
                <w:b/>
              </w:rPr>
              <w:t>GGNZ &gt; Accounts payable &gt; Common &gt; Landed costing &gt; Landed cost documents</w:t>
            </w:r>
          </w:p>
          <w:p w14:paraId="42B5859D" w14:textId="77777777" w:rsidR="00525CC7" w:rsidRDefault="00525CC7" w:rsidP="00525CC7">
            <w:pPr>
              <w:pStyle w:val="BodyText"/>
              <w:ind w:left="1167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t xml:space="preserve">However most landed cost documents will be created from the purchase order. </w:t>
            </w:r>
          </w:p>
        </w:tc>
      </w:tr>
      <w:tr w:rsidR="007657D3" w14:paraId="2D91D301" w14:textId="77777777" w:rsidTr="264F3B93"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7EE832B0" w14:textId="77777777" w:rsidR="006F7755" w:rsidRDefault="004553AE" w:rsidP="00D706A1">
            <w:pPr>
              <w:pStyle w:val="ListNumber"/>
            </w:pPr>
            <w:r>
              <w:t xml:space="preserve">Navigate using the menu path: </w:t>
            </w:r>
          </w:p>
          <w:p w14:paraId="2CED7AEE" w14:textId="77777777" w:rsidR="007657D3" w:rsidRPr="00D05C08" w:rsidRDefault="00525CC7" w:rsidP="006F7755">
            <w:pPr>
              <w:pStyle w:val="ListContinue"/>
              <w:rPr>
                <w:b/>
              </w:rPr>
            </w:pPr>
            <w:r w:rsidRPr="00D05C08">
              <w:rPr>
                <w:b/>
              </w:rPr>
              <w:t xml:space="preserve">GGNZ &gt; Procurement and sourcing &gt; common &gt; purchase orders &gt;all purchase orders </w:t>
            </w:r>
          </w:p>
        </w:tc>
      </w:tr>
      <w:tr w:rsidR="00525CC7" w14:paraId="38E57524" w14:textId="77777777" w:rsidTr="264F3B93"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4E589F56" w14:textId="77777777" w:rsidR="00525CC7" w:rsidRDefault="00525CC7" w:rsidP="00D706A1">
            <w:pPr>
              <w:pStyle w:val="ListNumber"/>
            </w:pPr>
            <w:r>
              <w:t>Filter and find purchase order, double click to open.</w:t>
            </w:r>
          </w:p>
        </w:tc>
      </w:tr>
      <w:tr w:rsidR="00630124" w14:paraId="6A826667" w14:textId="77777777" w:rsidTr="264F3B93"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55CBCA2E" w14:textId="77777777" w:rsidR="00630124" w:rsidRPr="004553AE" w:rsidRDefault="002B58C9" w:rsidP="00525CC7">
            <w:pPr>
              <w:pStyle w:val="ListNumber"/>
            </w:pPr>
            <w:r>
              <w:t xml:space="preserve">Open </w:t>
            </w:r>
            <w:r w:rsidRPr="00525CC7">
              <w:rPr>
                <w:b/>
              </w:rPr>
              <w:t>Receive</w:t>
            </w:r>
            <w:r>
              <w:t xml:space="preserve"> tab, select </w:t>
            </w:r>
            <w:r w:rsidRPr="00525CC7">
              <w:rPr>
                <w:b/>
              </w:rPr>
              <w:t>Create landed cost document</w:t>
            </w:r>
            <w:r w:rsidR="004553AE">
              <w:t>:</w:t>
            </w:r>
            <w:r w:rsidR="00630124" w:rsidRPr="004553AE">
              <w:t xml:space="preserve"> </w:t>
            </w:r>
          </w:p>
          <w:p w14:paraId="06183A54" w14:textId="77777777" w:rsidR="00630124" w:rsidRPr="00BD5C98" w:rsidRDefault="00630124" w:rsidP="007657D3">
            <w:pPr>
              <w:jc w:val="center"/>
              <w:rPr>
                <w:szCs w:val="18"/>
              </w:rPr>
            </w:pPr>
            <w:r w:rsidRPr="002D3FFD">
              <w:rPr>
                <w:b/>
                <w:noProof/>
                <w:szCs w:val="18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18304" behindDoc="0" locked="0" layoutInCell="1" allowOverlap="1" wp14:anchorId="7B1C6DCC" wp14:editId="0CAD20AD">
                      <wp:simplePos x="0" y="0"/>
                      <wp:positionH relativeFrom="column">
                        <wp:posOffset>4185920</wp:posOffset>
                      </wp:positionH>
                      <wp:positionV relativeFrom="paragraph">
                        <wp:posOffset>428625</wp:posOffset>
                      </wp:positionV>
                      <wp:extent cx="619125" cy="579755"/>
                      <wp:effectExtent l="0" t="0" r="28575" b="10795"/>
                      <wp:wrapNone/>
                      <wp:docPr id="148" name="Rectangle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9125" cy="579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696C3E23">
                    <v:rect id="Rectangle 148" style="position:absolute;margin-left:329.6pt;margin-top:33.75pt;width:48.75pt;height:45.6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pt" w14:anchorId="3C189C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"/>
                  </w:pict>
                </mc:Fallback>
              </mc:AlternateContent>
            </w:r>
            <w:r>
              <w:rPr>
                <w:noProof/>
                <w:lang w:val="en-GB" w:eastAsia="en-GB"/>
              </w:rPr>
              <w:drawing>
                <wp:inline distT="0" distB="0" distL="0" distR="0" wp14:anchorId="68CB402C" wp14:editId="5869C215">
                  <wp:extent cx="4490924" cy="1053389"/>
                  <wp:effectExtent l="0" t="0" r="508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b="16807"/>
                          <a:stretch/>
                        </pic:blipFill>
                        <pic:spPr bwMode="auto">
                          <a:xfrm>
                            <a:off x="0" y="0"/>
                            <a:ext cx="4491406" cy="1053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35F" w14:paraId="6FD98B5A" w14:textId="77777777" w:rsidTr="264F3B93"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808080" w:themeColor="text1" w:themeTint="7F" w:themeShade="00"/>
              <w:right w:val="nil"/>
            </w:tcBorders>
            <w:tcMar>
              <w:top w:w="113" w:type="dxa"/>
              <w:bottom w:w="113" w:type="dxa"/>
            </w:tcMar>
          </w:tcPr>
          <w:p w14:paraId="279F7EF9" w14:textId="77777777" w:rsidR="000744F8" w:rsidRPr="000744F8" w:rsidRDefault="00BF035F" w:rsidP="00BF035F">
            <w:pPr>
              <w:pStyle w:val="ListNumber"/>
              <w:rPr>
                <w:b/>
              </w:rPr>
            </w:pPr>
            <w:r>
              <w:t xml:space="preserve">To link the landed cost document to </w:t>
            </w:r>
            <w:r w:rsidR="00525CC7">
              <w:t>other</w:t>
            </w:r>
            <w:r>
              <w:t xml:space="preserve"> purchase order, </w:t>
            </w:r>
          </w:p>
          <w:p w14:paraId="2CD6CC1B" w14:textId="77777777" w:rsidR="00BF035F" w:rsidRPr="000744F8" w:rsidRDefault="000744F8" w:rsidP="005F4CEE">
            <w:pPr>
              <w:pStyle w:val="ListContinue"/>
            </w:pPr>
            <w:r>
              <w:t>S</w:t>
            </w:r>
            <w:r w:rsidR="00BF035F">
              <w:t xml:space="preserve">elect </w:t>
            </w:r>
            <w:r w:rsidR="00BF035F" w:rsidRPr="005F4CEE">
              <w:rPr>
                <w:b/>
              </w:rPr>
              <w:t>Pull in purchase order</w:t>
            </w:r>
          </w:p>
          <w:p w14:paraId="476103BF" w14:textId="77777777" w:rsidR="00BF035F" w:rsidRPr="00722985" w:rsidRDefault="00BF035F" w:rsidP="00BF035F">
            <w:pPr>
              <w:pStyle w:val="BodyText"/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6C478142" wp14:editId="0E36B4D2">
                  <wp:extent cx="4769361" cy="1265530"/>
                  <wp:effectExtent l="0" t="0" r="0" b="0"/>
                  <wp:docPr id="177" name="Picture 177" descr="C:\Users\SAMANT~1\AppData\Local\Temp\SNAGHTML51c073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AMANT~1\AppData\Local\Temp\SNAGHTML51c0739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71" b="61458"/>
                          <a:stretch/>
                        </pic:blipFill>
                        <pic:spPr bwMode="auto">
                          <a:xfrm>
                            <a:off x="0" y="0"/>
                            <a:ext cx="4769855" cy="1265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35F" w14:paraId="49BF4B3D" w14:textId="77777777" w:rsidTr="264F3B93">
        <w:trPr>
          <w:trHeight w:val="5835"/>
        </w:trPr>
        <w:tc>
          <w:tcPr>
            <w:tcW w:w="9498" w:type="dxa"/>
            <w:tcBorders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07C3FB27" w14:textId="77777777" w:rsidR="00525CC7" w:rsidRDefault="00BF035F" w:rsidP="00A3367F">
            <w:pPr>
              <w:pStyle w:val="ListNumber"/>
            </w:pPr>
            <w:r>
              <w:t xml:space="preserve">Search for the purchase order </w:t>
            </w:r>
          </w:p>
          <w:p w14:paraId="0486B999" w14:textId="77777777" w:rsidR="00A3367F" w:rsidRDefault="00BF035F" w:rsidP="00525CC7">
            <w:pPr>
              <w:pStyle w:val="ListContinue"/>
            </w:pPr>
            <w:r>
              <w:t xml:space="preserve">Select the </w:t>
            </w:r>
            <w:r w:rsidR="00525CC7" w:rsidRPr="00525CC7">
              <w:rPr>
                <w:b/>
              </w:rPr>
              <w:t>purchase order</w:t>
            </w:r>
            <w:r w:rsidR="00525CC7">
              <w:rPr>
                <w:b/>
              </w:rPr>
              <w:t xml:space="preserve"> </w:t>
            </w:r>
            <w:r w:rsidR="00525CC7" w:rsidRPr="00525CC7">
              <w:t>or multiple purchase orders</w:t>
            </w:r>
            <w:r w:rsidR="00525CC7">
              <w:t xml:space="preserve"> </w:t>
            </w:r>
            <w:r>
              <w:t xml:space="preserve"> </w:t>
            </w:r>
          </w:p>
          <w:p w14:paraId="3F8ADF6D" w14:textId="77777777" w:rsidR="00BF035F" w:rsidRDefault="00FA5B2D" w:rsidP="00A3367F">
            <w:pPr>
              <w:pStyle w:val="ListContinue"/>
              <w:rPr>
                <w:b/>
              </w:rPr>
            </w:pPr>
            <w:r>
              <w:t>S</w:t>
            </w:r>
            <w:r w:rsidR="00BF035F">
              <w:t xml:space="preserve">elect </w:t>
            </w:r>
            <w:r w:rsidR="00BF035F" w:rsidRPr="00722985">
              <w:rPr>
                <w:b/>
              </w:rPr>
              <w:t>OK</w:t>
            </w:r>
          </w:p>
          <w:p w14:paraId="4DAA1EF4" w14:textId="77777777" w:rsidR="00FA5B2D" w:rsidRDefault="00FA5B2D" w:rsidP="00FA5B2D">
            <w:pPr>
              <w:pStyle w:val="ListContinue"/>
            </w:pPr>
            <w:r w:rsidRPr="00722985">
              <w:t xml:space="preserve">The line(s) of the PO displays in the </w:t>
            </w:r>
            <w:r w:rsidRPr="00722985">
              <w:rPr>
                <w:b/>
              </w:rPr>
              <w:t>Landed cost document lines</w:t>
            </w:r>
            <w:r w:rsidRPr="00722985">
              <w:t xml:space="preserve"> pane at the bottom</w:t>
            </w:r>
          </w:p>
          <w:p w14:paraId="127265FD" w14:textId="77777777" w:rsidR="00BF035F" w:rsidRDefault="00BF035F" w:rsidP="007657D3">
            <w:pPr>
              <w:jc w:val="center"/>
              <w:rPr>
                <w:szCs w:val="18"/>
              </w:rPr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26496" behindDoc="0" locked="0" layoutInCell="1" allowOverlap="1" wp14:anchorId="63C388DF" wp14:editId="5F66AFC5">
                  <wp:simplePos x="0" y="0"/>
                  <wp:positionH relativeFrom="column">
                    <wp:posOffset>1153058</wp:posOffset>
                  </wp:positionH>
                  <wp:positionV relativeFrom="paragraph">
                    <wp:posOffset>-3048</wp:posOffset>
                  </wp:positionV>
                  <wp:extent cx="3612584" cy="2313830"/>
                  <wp:effectExtent l="0" t="0" r="6985" b="0"/>
                  <wp:wrapNone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584" cy="231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0393E" w14:paraId="713AF304" w14:textId="77777777" w:rsidTr="264F3B93">
        <w:tc>
          <w:tcPr>
            <w:tcW w:w="9498" w:type="dxa"/>
            <w:tcBorders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4AB64311" w14:textId="77777777" w:rsidR="00A3367F" w:rsidRPr="00A3367F" w:rsidRDefault="00A3367F" w:rsidP="00F0393E">
            <w:pPr>
              <w:pStyle w:val="ListContinue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625472" behindDoc="0" locked="0" layoutInCell="1" allowOverlap="1" wp14:anchorId="017213D4" wp14:editId="106F57C7">
                  <wp:simplePos x="0" y="0"/>
                  <wp:positionH relativeFrom="column">
                    <wp:posOffset>43891</wp:posOffset>
                  </wp:positionH>
                  <wp:positionV relativeFrom="paragraph">
                    <wp:posOffset>80924</wp:posOffset>
                  </wp:positionV>
                  <wp:extent cx="540000" cy="540000"/>
                  <wp:effectExtent l="0" t="0" r="0" b="0"/>
                  <wp:wrapSquare wrapText="bothSides"/>
                  <wp:docPr id="278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3367F">
              <w:rPr>
                <w:b/>
                <w:noProof/>
              </w:rPr>
              <w:t>Searching and Filtering Tip</w:t>
            </w:r>
          </w:p>
          <w:p w14:paraId="4D37D032" w14:textId="77777777" w:rsidR="00F0393E" w:rsidRDefault="00F0393E" w:rsidP="00F0393E">
            <w:pPr>
              <w:pStyle w:val="ListContinue"/>
              <w:rPr>
                <w:noProof/>
              </w:rPr>
            </w:pPr>
            <w:r>
              <w:rPr>
                <w:noProof/>
              </w:rPr>
              <w:t>Search on a partial description or number by using an asterisk as a wildcard at the beginning or end e.g. *0001 or 10AP*.</w:t>
            </w:r>
          </w:p>
        </w:tc>
      </w:tr>
      <w:tr w:rsidR="00BF035F" w14:paraId="3B3C795F" w14:textId="77777777" w:rsidTr="264F3B93"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7D89CD05" w14:textId="77777777" w:rsidR="00BF035F" w:rsidRPr="00BC2A53" w:rsidRDefault="00BF035F" w:rsidP="00BF035F">
            <w:pPr>
              <w:pStyle w:val="BodyText"/>
            </w:pPr>
            <w:r w:rsidRPr="00BC2A53">
              <w:t>If any lines of the selected PO have already been assigned to a previous landed cost document, an Infolog window will</w:t>
            </w:r>
            <w:r>
              <w:t xml:space="preserve"> display with a warning message</w:t>
            </w:r>
          </w:p>
          <w:p w14:paraId="2A8B40AA" w14:textId="77777777" w:rsidR="00BF035F" w:rsidRPr="003A4866" w:rsidRDefault="00BF035F" w:rsidP="003A4866">
            <w:pPr>
              <w:pStyle w:val="ListNumber"/>
              <w:rPr>
                <w:b/>
              </w:rPr>
            </w:pPr>
            <w:r>
              <w:t>Select</w:t>
            </w:r>
            <w:r w:rsidRPr="006127D4">
              <w:t xml:space="preserve"> </w:t>
            </w:r>
            <w:r w:rsidR="003A4866">
              <w:rPr>
                <w:b/>
              </w:rPr>
              <w:t>Close</w:t>
            </w:r>
          </w:p>
        </w:tc>
      </w:tr>
      <w:tr w:rsidR="00BF035F" w14:paraId="693E9F45" w14:textId="77777777" w:rsidTr="264F3B93"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1A091385" w14:textId="77777777" w:rsidR="00BF035F" w:rsidRPr="00BF035F" w:rsidRDefault="00525CC7" w:rsidP="00BF035F">
            <w:pPr>
              <w:pStyle w:val="BodyText"/>
            </w:pPr>
            <w:r>
              <w:rPr>
                <w:b/>
                <w:noProof/>
              </w:rPr>
              <w:drawing>
                <wp:anchor distT="0" distB="0" distL="114300" distR="114300" simplePos="0" relativeHeight="251630592" behindDoc="0" locked="0" layoutInCell="1" allowOverlap="1" wp14:anchorId="1A8723C5" wp14:editId="4D73FD91">
                  <wp:simplePos x="0" y="0"/>
                  <wp:positionH relativeFrom="column">
                    <wp:posOffset>-32918</wp:posOffset>
                  </wp:positionH>
                  <wp:positionV relativeFrom="paragraph">
                    <wp:posOffset>-220345</wp:posOffset>
                  </wp:positionV>
                  <wp:extent cx="540000" cy="540000"/>
                  <wp:effectExtent l="0" t="0" r="0" b="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F035F">
              <w:t>Only available P</w:t>
            </w:r>
            <w:r w:rsidR="00D05C08">
              <w:t xml:space="preserve">urchase order </w:t>
            </w:r>
            <w:r w:rsidR="00BF035F">
              <w:t>lines will be pulled through to the Landed cost document.</w:t>
            </w:r>
          </w:p>
        </w:tc>
      </w:tr>
      <w:tr w:rsidR="007C2CF7" w14:paraId="60037C65" w14:textId="77777777" w:rsidTr="264F3B93"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808080" w:themeColor="text1" w:themeTint="7F" w:themeShade="00"/>
              <w:right w:val="nil"/>
            </w:tcBorders>
            <w:tcMar>
              <w:top w:w="113" w:type="dxa"/>
              <w:bottom w:w="113" w:type="dxa"/>
            </w:tcMar>
          </w:tcPr>
          <w:p w14:paraId="1914F299" w14:textId="0888CBCA" w:rsidR="264F3B93" w:rsidRDefault="264F3B93" w:rsidP="264F3B93">
            <w:pPr>
              <w:pStyle w:val="ListNumber"/>
            </w:pPr>
            <w:r>
              <w:t xml:space="preserve">Check </w:t>
            </w:r>
            <w:r w:rsidRPr="264F3B93">
              <w:rPr>
                <w:b/>
                <w:bCs/>
              </w:rPr>
              <w:t xml:space="preserve">Warehouse </w:t>
            </w:r>
            <w:r>
              <w:t xml:space="preserve">and </w:t>
            </w:r>
            <w:r w:rsidRPr="264F3B93">
              <w:rPr>
                <w:b/>
                <w:bCs/>
              </w:rPr>
              <w:t>Order class</w:t>
            </w:r>
            <w:r>
              <w:t xml:space="preserve"> fields have populated</w:t>
            </w:r>
            <w:bookmarkStart w:id="11" w:name="_GoBack"/>
            <w:bookmarkEnd w:id="11"/>
          </w:p>
          <w:p w14:paraId="2270FE9F" w14:textId="77777777" w:rsidR="007C2CF7" w:rsidRDefault="264F3B93" w:rsidP="264F3B93">
            <w:pPr>
              <w:pStyle w:val="ListContinue"/>
            </w:pPr>
            <w:r w:rsidRPr="264F3B93">
              <w:t xml:space="preserve">Select </w:t>
            </w:r>
            <w:r w:rsidRPr="264F3B93">
              <w:rPr>
                <w:b/>
                <w:bCs/>
              </w:rPr>
              <w:t>Header view</w:t>
            </w:r>
          </w:p>
          <w:p w14:paraId="63E4EA75" w14:textId="20BD78E6" w:rsidR="007C2CF7" w:rsidRDefault="00717406" w:rsidP="007657D3">
            <w:pPr>
              <w:jc w:val="center"/>
              <w:rPr>
                <w:szCs w:val="18"/>
              </w:rPr>
            </w:pPr>
            <w:r>
              <w:rPr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1FD3C581" wp14:editId="44400353">
                      <wp:simplePos x="0" y="0"/>
                      <wp:positionH relativeFrom="column">
                        <wp:posOffset>3077845</wp:posOffset>
                      </wp:positionH>
                      <wp:positionV relativeFrom="paragraph">
                        <wp:posOffset>1903730</wp:posOffset>
                      </wp:positionV>
                      <wp:extent cx="609600" cy="152400"/>
                      <wp:effectExtent l="19050" t="19050" r="19050" b="19050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B2E924F" id="Rectangle 32" o:spid="_x0000_s1026" style="position:absolute;margin-left:242.35pt;margin-top:149.9pt;width:48pt;height:1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" filled="f" strokecolor="red" strokeweight="2.25pt"/>
                  </w:pict>
                </mc:Fallback>
              </mc:AlternateContent>
            </w:r>
            <w:r>
              <w:rPr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53CBEC24" wp14:editId="0C213C8D">
                      <wp:simplePos x="0" y="0"/>
                      <wp:positionH relativeFrom="column">
                        <wp:posOffset>1649095</wp:posOffset>
                      </wp:positionH>
                      <wp:positionV relativeFrom="paragraph">
                        <wp:posOffset>1951355</wp:posOffset>
                      </wp:positionV>
                      <wp:extent cx="228600" cy="152400"/>
                      <wp:effectExtent l="19050" t="19050" r="19050" b="19050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903A93C" id="Rectangle 14" o:spid="_x0000_s1026" style="position:absolute;margin-left:129.85pt;margin-top:153.65pt;width:18pt;height:1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" filled="f" strokecolor="red" strokeweight="2.25pt"/>
                  </w:pict>
                </mc:Fallback>
              </mc:AlternateContent>
            </w:r>
            <w:r w:rsidR="007C2CF7">
              <w:rPr>
                <w:noProof/>
                <w:lang w:val="en-GB" w:eastAsia="en-GB"/>
              </w:rPr>
              <w:drawing>
                <wp:inline distT="0" distB="0" distL="0" distR="0" wp14:anchorId="75D38052" wp14:editId="4DEECDD0">
                  <wp:extent cx="4798771" cy="2918765"/>
                  <wp:effectExtent l="0" t="0" r="1905" b="0"/>
                  <wp:docPr id="19" name="Picture 19" descr="C:\Users\SAMANT~1\AppData\Local\Temp\SNAGHTML520309a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SAMANT~1\AppData\Local\Temp\SNAGHTML520309af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25" b="9643"/>
                          <a:stretch/>
                        </pic:blipFill>
                        <pic:spPr bwMode="auto">
                          <a:xfrm>
                            <a:off x="0" y="0"/>
                            <a:ext cx="4800206" cy="2919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9C2" w14:paraId="60850A54" w14:textId="77777777" w:rsidTr="264F3B93">
        <w:trPr>
          <w:trHeight w:val="5643"/>
        </w:trPr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808080" w:themeColor="text1" w:themeTint="7F" w:themeShade="00"/>
              <w:right w:val="nil"/>
            </w:tcBorders>
            <w:tcMar>
              <w:top w:w="113" w:type="dxa"/>
              <w:bottom w:w="113" w:type="dxa"/>
            </w:tcMar>
          </w:tcPr>
          <w:p w14:paraId="15064762" w14:textId="77777777" w:rsidR="00636232" w:rsidRPr="00636232" w:rsidRDefault="264F3B93" w:rsidP="00636232">
            <w:pPr>
              <w:pStyle w:val="ListNumber"/>
            </w:pPr>
            <w:r>
              <w:t>If the Landed Cost PO’s are created via MRP consolidation code (e.g.: GMH Hyster overnight)</w:t>
            </w:r>
          </w:p>
          <w:p w14:paraId="2CED307A" w14:textId="77777777" w:rsidR="00636232" w:rsidRPr="00636232" w:rsidRDefault="264F3B93" w:rsidP="001B2E45">
            <w:pPr>
              <w:pStyle w:val="ListNumber2"/>
            </w:pPr>
            <w:r>
              <w:t xml:space="preserve">Select </w:t>
            </w:r>
            <w:r w:rsidRPr="264F3B93">
              <w:rPr>
                <w:b/>
                <w:bCs/>
              </w:rPr>
              <w:t>Warehouse</w:t>
            </w:r>
            <w:r>
              <w:t xml:space="preserve"> (e.g.: 15H)</w:t>
            </w:r>
          </w:p>
          <w:p w14:paraId="226982CD" w14:textId="77777777" w:rsidR="00636232" w:rsidRPr="00636232" w:rsidRDefault="00636232" w:rsidP="00636232">
            <w:pPr>
              <w:pStyle w:val="ListContinue"/>
            </w:pPr>
            <w:r w:rsidRPr="00636232">
              <w:t>If this is not populated Users will not be able to view Arrival Journals</w:t>
            </w:r>
          </w:p>
          <w:p w14:paraId="44CBBB14" w14:textId="77777777" w:rsidR="00636232" w:rsidRPr="00636232" w:rsidRDefault="264F3B93" w:rsidP="001B2E45">
            <w:pPr>
              <w:pStyle w:val="ListNumber2"/>
            </w:pPr>
            <w:r>
              <w:t xml:space="preserve">Select </w:t>
            </w:r>
            <w:r w:rsidRPr="264F3B93">
              <w:rPr>
                <w:b/>
                <w:bCs/>
              </w:rPr>
              <w:t>No split</w:t>
            </w:r>
          </w:p>
          <w:p w14:paraId="5C24B6D3" w14:textId="3DBF4E6F" w:rsidR="003E39C2" w:rsidRDefault="00636232" w:rsidP="00636232">
            <w:pPr>
              <w:pStyle w:val="ListContinue"/>
            </w:pPr>
            <w:r w:rsidRPr="00636232">
              <w:t>If this is not selected Multiple arrival journals will be created instead of one</w:t>
            </w:r>
          </w:p>
          <w:p w14:paraId="19294D3E" w14:textId="6F30CDF7" w:rsidR="00FB6103" w:rsidRDefault="00185056" w:rsidP="00636232">
            <w:pPr>
              <w:pStyle w:val="ListContinue"/>
            </w:pPr>
            <w:r>
              <w:rPr>
                <w:noProof/>
              </w:rPr>
              <w:drawing>
                <wp:anchor distT="0" distB="0" distL="114300" distR="114300" simplePos="0" relativeHeight="251802624" behindDoc="0" locked="0" layoutInCell="1" allowOverlap="1" wp14:anchorId="7A7B4A29" wp14:editId="20A1F0E7">
                  <wp:simplePos x="0" y="0"/>
                  <wp:positionH relativeFrom="column">
                    <wp:posOffset>115570</wp:posOffset>
                  </wp:positionH>
                  <wp:positionV relativeFrom="paragraph">
                    <wp:posOffset>8890</wp:posOffset>
                  </wp:positionV>
                  <wp:extent cx="5727700" cy="1952625"/>
                  <wp:effectExtent l="0" t="0" r="6350" b="9525"/>
                  <wp:wrapNone/>
                  <wp:docPr id="259" name="Picture 259" descr="cid:image004.jpg@01D4030A.0759F8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 descr="cid:image004.jpg@01D4030A.0759F800"/>
                          <pic:cNvPicPr/>
                        </pic:nvPicPr>
                        <pic:blipFill>
                          <a:blip r:embed="rId19" r:link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87C7A" w14:paraId="53DB8268" w14:textId="77777777" w:rsidTr="264F3B93"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00C80C22" w14:textId="4B6CFF43" w:rsidR="00187C7A" w:rsidRDefault="00F14BB6" w:rsidP="00F14BB6">
            <w:pPr>
              <w:pStyle w:val="ListNumber"/>
            </w:pPr>
            <w:r>
              <w:t xml:space="preserve">If you are not using the </w:t>
            </w:r>
            <w:r w:rsidR="00187C7A">
              <w:t xml:space="preserve">Mondiale interface </w:t>
            </w:r>
            <w:r>
              <w:t>continue with st</w:t>
            </w:r>
            <w:r w:rsidR="00187C7A">
              <w:t xml:space="preserve">eps </w:t>
            </w:r>
            <w:r w:rsidR="004F4C71">
              <w:fldChar w:fldCharType="begin"/>
            </w:r>
            <w:r w:rsidR="004F4C71">
              <w:instrText xml:space="preserve"> REF _Ref511976235 \r \h </w:instrText>
            </w:r>
            <w:r w:rsidR="004F4C71">
              <w:fldChar w:fldCharType="separate"/>
            </w:r>
            <w:r w:rsidR="007A3CBD">
              <w:t>11</w:t>
            </w:r>
            <w:r w:rsidR="004F4C71">
              <w:fldChar w:fldCharType="end"/>
            </w:r>
            <w:r w:rsidR="004F4C71">
              <w:t xml:space="preserve"> </w:t>
            </w:r>
            <w:r w:rsidR="00187C7A">
              <w:t>&amp;</w:t>
            </w:r>
            <w:r>
              <w:t xml:space="preserve"> </w:t>
            </w:r>
            <w:r w:rsidR="004F4C71">
              <w:fldChar w:fldCharType="begin"/>
            </w:r>
            <w:r w:rsidR="004F4C71">
              <w:instrText xml:space="preserve"> REF _Ref511976243 \r \h </w:instrText>
            </w:r>
            <w:r w:rsidR="004F4C71">
              <w:fldChar w:fldCharType="separate"/>
            </w:r>
            <w:r w:rsidR="007A3CBD">
              <w:t>12</w:t>
            </w:r>
            <w:r w:rsidR="004F4C71">
              <w:fldChar w:fldCharType="end"/>
            </w:r>
            <w:r w:rsidR="00187C7A">
              <w:t>.</w:t>
            </w:r>
            <w:r w:rsidR="00CB12A8">
              <w:t xml:space="preserve"> </w:t>
            </w:r>
          </w:p>
          <w:p w14:paraId="158614E0" w14:textId="484AB5F2" w:rsidR="00187C7A" w:rsidRPr="00F14BB6" w:rsidRDefault="00CB12A8" w:rsidP="00F14BB6">
            <w:pPr>
              <w:pStyle w:val="ListNumber"/>
            </w:pPr>
            <w:r>
              <w:t xml:space="preserve">If you are using Mondiale </w:t>
            </w:r>
            <w:r w:rsidR="00F14BB6">
              <w:t xml:space="preserve">skip to </w:t>
            </w:r>
            <w:r w:rsidR="00ED101B">
              <w:t>s</w:t>
            </w:r>
            <w:r>
              <w:t xml:space="preserve">tep </w:t>
            </w:r>
            <w:r w:rsidR="004F4C71">
              <w:fldChar w:fldCharType="begin"/>
            </w:r>
            <w:r w:rsidR="004F4C71">
              <w:instrText xml:space="preserve"> REF _Ref511976261 \r \h </w:instrText>
            </w:r>
            <w:r w:rsidR="004F4C71">
              <w:fldChar w:fldCharType="separate"/>
            </w:r>
            <w:r w:rsidR="007A3CBD">
              <w:t>13</w:t>
            </w:r>
            <w:r w:rsidR="004F4C71">
              <w:fldChar w:fldCharType="end"/>
            </w:r>
          </w:p>
        </w:tc>
      </w:tr>
      <w:tr w:rsidR="00187C7A" w14:paraId="19BEAAB5" w14:textId="77777777" w:rsidTr="264F3B93">
        <w:trPr>
          <w:trHeight w:val="6837"/>
        </w:trPr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2726BB7E" w14:textId="77777777" w:rsidR="00187C7A" w:rsidRDefault="264F3B93" w:rsidP="00187C7A">
            <w:pPr>
              <w:pStyle w:val="ListNumber"/>
            </w:pPr>
            <w:bookmarkStart w:id="12" w:name="_Ref511976235"/>
            <w:r>
              <w:t xml:space="preserve">From the </w:t>
            </w:r>
            <w:r w:rsidRPr="264F3B93">
              <w:rPr>
                <w:b/>
                <w:bCs/>
              </w:rPr>
              <w:t>Delivery</w:t>
            </w:r>
            <w:r>
              <w:t xml:space="preserve"> fast tab complete the following fields. </w:t>
            </w:r>
            <w:bookmarkEnd w:id="12"/>
          </w:p>
          <w:p w14:paraId="13F39B8E" w14:textId="77777777" w:rsidR="00187C7A" w:rsidRPr="00E73393" w:rsidRDefault="00187C7A" w:rsidP="00187C7A">
            <w:pPr>
              <w:pStyle w:val="ListNumber2"/>
              <w:tabs>
                <w:tab w:val="clear" w:pos="992"/>
                <w:tab w:val="num" w:pos="885"/>
              </w:tabs>
              <w:ind w:left="3720" w:hanging="3153"/>
            </w:pPr>
            <w:r w:rsidRPr="264F3B93">
              <w:rPr>
                <w:b/>
                <w:bCs/>
              </w:rPr>
              <w:t>Shipping agent code</w:t>
            </w:r>
            <w:r>
              <w:tab/>
              <w:t>Select the vendor</w:t>
            </w:r>
          </w:p>
          <w:p w14:paraId="03A354B5" w14:textId="77777777" w:rsidR="00187C7A" w:rsidRPr="00E73393" w:rsidRDefault="00187C7A" w:rsidP="00187C7A">
            <w:pPr>
              <w:pStyle w:val="ListNumber2"/>
              <w:tabs>
                <w:tab w:val="clear" w:pos="992"/>
                <w:tab w:val="num" w:pos="885"/>
              </w:tabs>
              <w:ind w:left="3720" w:hanging="3153"/>
            </w:pPr>
            <w:r w:rsidRPr="264F3B93">
              <w:rPr>
                <w:b/>
                <w:bCs/>
              </w:rPr>
              <w:t>Shipping agent service</w:t>
            </w:r>
            <w:r>
              <w:tab/>
              <w:t>Select the container type</w:t>
            </w:r>
          </w:p>
          <w:p w14:paraId="2BF5471F" w14:textId="77777777" w:rsidR="00187C7A" w:rsidRDefault="00187C7A" w:rsidP="00187C7A">
            <w:pPr>
              <w:pStyle w:val="ListNumber2"/>
              <w:tabs>
                <w:tab w:val="clear" w:pos="992"/>
                <w:tab w:val="num" w:pos="885"/>
              </w:tabs>
              <w:ind w:left="3720" w:hanging="3153"/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744256" behindDoc="0" locked="0" layoutInCell="1" allowOverlap="1" wp14:anchorId="5D5A8080" wp14:editId="74008377">
                  <wp:simplePos x="0" y="0"/>
                  <wp:positionH relativeFrom="column">
                    <wp:posOffset>402590</wp:posOffset>
                  </wp:positionH>
                  <wp:positionV relativeFrom="paragraph">
                    <wp:posOffset>280035</wp:posOffset>
                  </wp:positionV>
                  <wp:extent cx="5059045" cy="3387090"/>
                  <wp:effectExtent l="0" t="0" r="8255" b="3810"/>
                  <wp:wrapNone/>
                  <wp:docPr id="180" name="Picture 180" descr="C:\Users\SAMANT~1\AppData\Local\Temp\SNAGHTML51fd754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SAMANT~1\AppData\Local\Temp\SNAGHTML51fd754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9045" cy="3387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264F3B93">
              <w:rPr>
                <w:b/>
                <w:bCs/>
              </w:rPr>
              <w:t>Mode of delivery</w:t>
            </w:r>
            <w:r>
              <w:tab/>
              <w:t>Select delivery method</w:t>
            </w:r>
          </w:p>
          <w:p w14:paraId="7BB63FE8" w14:textId="77777777" w:rsidR="00187C7A" w:rsidRPr="00623C1F" w:rsidRDefault="00187C7A" w:rsidP="00187C7A">
            <w:pPr>
              <w:pStyle w:val="BodyText"/>
            </w:pPr>
          </w:p>
        </w:tc>
      </w:tr>
      <w:tr w:rsidR="00187C7A" w14:paraId="0F51AD87" w14:textId="77777777" w:rsidTr="264F3B93"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42A7AC4F" w14:textId="77777777" w:rsidR="00187C7A" w:rsidRDefault="00187C7A" w:rsidP="00187C7A">
            <w:pPr>
              <w:pStyle w:val="BodyText"/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742208" behindDoc="0" locked="0" layoutInCell="1" allowOverlap="1" wp14:anchorId="52C06BAF" wp14:editId="3AEFF15D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10795</wp:posOffset>
                  </wp:positionV>
                  <wp:extent cx="539750" cy="539750"/>
                  <wp:effectExtent l="0" t="0" r="0" b="0"/>
                  <wp:wrapSquare wrapText="bothSides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s black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If the vendor dispatch dates and expected dates are known they can also be entered at this point – details should be available on the invoice.</w:t>
            </w:r>
          </w:p>
          <w:p w14:paraId="358A2246" w14:textId="77777777" w:rsidR="00187C7A" w:rsidRPr="007C2CF7" w:rsidRDefault="00187C7A" w:rsidP="00187C7A">
            <w:pPr>
              <w:pStyle w:val="ListContinue"/>
              <w:ind w:left="1026"/>
            </w:pPr>
            <w:r>
              <w:t>These dates are used for reporting purposes to help to set up future KPIs for the vendor agreement.</w:t>
            </w:r>
          </w:p>
        </w:tc>
      </w:tr>
      <w:tr w:rsidR="00187C7A" w14:paraId="2B947506" w14:textId="77777777" w:rsidTr="264F3B93"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4B7ABC34" w14:textId="77777777" w:rsidR="00187C7A" w:rsidRDefault="264F3B93" w:rsidP="00187C7A">
            <w:pPr>
              <w:pStyle w:val="ListNumber"/>
            </w:pPr>
            <w:bookmarkStart w:id="13" w:name="_Ref511976243"/>
            <w:r>
              <w:t xml:space="preserve">Open </w:t>
            </w:r>
            <w:r w:rsidRPr="264F3B93">
              <w:rPr>
                <w:b/>
                <w:bCs/>
              </w:rPr>
              <w:t>Shipment</w:t>
            </w:r>
            <w:r>
              <w:t xml:space="preserve"> fast tab, using details from the vendor invoice, complete the following fields:</w:t>
            </w:r>
            <w:bookmarkEnd w:id="13"/>
          </w:p>
          <w:p w14:paraId="3E92FE84" w14:textId="77777777" w:rsidR="00187C7A" w:rsidRPr="00C23B78" w:rsidRDefault="00187C7A" w:rsidP="00187C7A">
            <w:pPr>
              <w:pStyle w:val="ListNumber2"/>
              <w:tabs>
                <w:tab w:val="clear" w:pos="992"/>
                <w:tab w:val="num" w:pos="1029"/>
              </w:tabs>
              <w:spacing w:line="276" w:lineRule="auto"/>
              <w:ind w:left="3864" w:hanging="3297"/>
            </w:pPr>
            <w:r w:rsidRPr="264F3B93">
              <w:rPr>
                <w:b/>
                <w:bCs/>
              </w:rPr>
              <w:t>Supplier</w:t>
            </w:r>
            <w:r>
              <w:tab/>
              <w:t>Enter the vendor delivering the shipment</w:t>
            </w:r>
          </w:p>
          <w:p w14:paraId="283AEFD0" w14:textId="77777777" w:rsidR="00187C7A" w:rsidRPr="00C23B78" w:rsidRDefault="00187C7A" w:rsidP="00187C7A">
            <w:pPr>
              <w:pStyle w:val="ListNumber2"/>
              <w:tabs>
                <w:tab w:val="clear" w:pos="992"/>
                <w:tab w:val="num" w:pos="1029"/>
              </w:tabs>
              <w:spacing w:line="276" w:lineRule="auto"/>
              <w:ind w:left="3864" w:hanging="3297"/>
            </w:pPr>
            <w:r w:rsidRPr="264F3B93">
              <w:rPr>
                <w:b/>
                <w:bCs/>
              </w:rPr>
              <w:t>Vessel</w:t>
            </w:r>
            <w:r>
              <w:tab/>
              <w:t>Enter the name of the ship/craft</w:t>
            </w:r>
          </w:p>
          <w:p w14:paraId="780EBA94" w14:textId="77777777" w:rsidR="00187C7A" w:rsidRPr="009323DB" w:rsidRDefault="264F3B93" w:rsidP="00187C7A">
            <w:pPr>
              <w:pStyle w:val="ListNumber2"/>
              <w:tabs>
                <w:tab w:val="clear" w:pos="992"/>
                <w:tab w:val="num" w:pos="1029"/>
              </w:tabs>
              <w:spacing w:line="276" w:lineRule="auto"/>
              <w:ind w:left="3864" w:hanging="3297"/>
              <w:rPr>
                <w:b/>
                <w:bCs/>
              </w:rPr>
            </w:pPr>
            <w:r w:rsidRPr="264F3B93">
              <w:rPr>
                <w:b/>
                <w:bCs/>
              </w:rPr>
              <w:t>Container number</w:t>
            </w:r>
          </w:p>
          <w:p w14:paraId="6818AC8F" w14:textId="77777777" w:rsidR="00187C7A" w:rsidRPr="00C23B78" w:rsidRDefault="00187C7A" w:rsidP="00187C7A">
            <w:pPr>
              <w:pStyle w:val="ListNumber2"/>
              <w:tabs>
                <w:tab w:val="clear" w:pos="992"/>
                <w:tab w:val="num" w:pos="1029"/>
              </w:tabs>
              <w:spacing w:line="276" w:lineRule="auto"/>
              <w:ind w:left="3864" w:hanging="3297"/>
            </w:pPr>
            <w:r w:rsidRPr="264F3B93">
              <w:rPr>
                <w:b/>
                <w:bCs/>
              </w:rPr>
              <w:t>Container type</w:t>
            </w:r>
            <w:r>
              <w:tab/>
              <w:t>Select the type of container being used</w:t>
            </w:r>
          </w:p>
          <w:p w14:paraId="15A0E044" w14:textId="77777777" w:rsidR="00187C7A" w:rsidRPr="00C23B78" w:rsidRDefault="00187C7A" w:rsidP="00187C7A">
            <w:pPr>
              <w:pStyle w:val="ListNumber2"/>
              <w:tabs>
                <w:tab w:val="clear" w:pos="992"/>
                <w:tab w:val="num" w:pos="1029"/>
              </w:tabs>
              <w:spacing w:line="276" w:lineRule="auto"/>
              <w:ind w:left="3864" w:hanging="3297"/>
            </w:pPr>
            <w:r w:rsidRPr="264F3B93">
              <w:rPr>
                <w:b/>
                <w:bCs/>
              </w:rPr>
              <w:t>Container status</w:t>
            </w:r>
            <w:r>
              <w:tab/>
              <w:t>Select the status e.g. full, half, etc</w:t>
            </w:r>
          </w:p>
          <w:p w14:paraId="57C83CE9" w14:textId="77777777" w:rsidR="00187C7A" w:rsidRPr="009323DB" w:rsidRDefault="264F3B93" w:rsidP="00187C7A">
            <w:pPr>
              <w:pStyle w:val="ListNumber2"/>
              <w:tabs>
                <w:tab w:val="clear" w:pos="992"/>
                <w:tab w:val="num" w:pos="1029"/>
              </w:tabs>
              <w:spacing w:line="276" w:lineRule="auto"/>
              <w:ind w:left="3864" w:hanging="3297"/>
              <w:rPr>
                <w:b/>
                <w:bCs/>
              </w:rPr>
            </w:pPr>
            <w:r w:rsidRPr="264F3B93">
              <w:rPr>
                <w:b/>
                <w:bCs/>
              </w:rPr>
              <w:t xml:space="preserve">Waybill number </w:t>
            </w:r>
          </w:p>
          <w:p w14:paraId="37D596EE" w14:textId="77777777" w:rsidR="00187C7A" w:rsidRPr="009323DB" w:rsidRDefault="264F3B93" w:rsidP="00187C7A">
            <w:pPr>
              <w:pStyle w:val="ListNumber2"/>
              <w:tabs>
                <w:tab w:val="clear" w:pos="992"/>
                <w:tab w:val="num" w:pos="1029"/>
              </w:tabs>
              <w:spacing w:line="276" w:lineRule="auto"/>
              <w:ind w:left="3864" w:hanging="3297"/>
              <w:rPr>
                <w:b/>
                <w:bCs/>
              </w:rPr>
            </w:pPr>
            <w:r w:rsidRPr="264F3B93">
              <w:rPr>
                <w:b/>
                <w:bCs/>
              </w:rPr>
              <w:t xml:space="preserve">Chargeable weight </w:t>
            </w:r>
          </w:p>
          <w:p w14:paraId="180BEB99" w14:textId="77777777" w:rsidR="00187C7A" w:rsidRPr="009323DB" w:rsidRDefault="264F3B93" w:rsidP="00187C7A">
            <w:pPr>
              <w:pStyle w:val="ListNumber2"/>
              <w:tabs>
                <w:tab w:val="clear" w:pos="992"/>
                <w:tab w:val="num" w:pos="1029"/>
              </w:tabs>
              <w:spacing w:line="276" w:lineRule="auto"/>
              <w:ind w:left="3864" w:hanging="3297"/>
              <w:rPr>
                <w:b/>
                <w:bCs/>
              </w:rPr>
            </w:pPr>
            <w:r w:rsidRPr="264F3B93">
              <w:rPr>
                <w:b/>
                <w:bCs/>
              </w:rPr>
              <w:t>Shipment volume</w:t>
            </w:r>
          </w:p>
          <w:p w14:paraId="1C5A1CD5" w14:textId="77777777" w:rsidR="00187C7A" w:rsidRPr="00C23B78" w:rsidRDefault="264F3B93" w:rsidP="00187C7A">
            <w:pPr>
              <w:pStyle w:val="ListNumber2"/>
              <w:tabs>
                <w:tab w:val="clear" w:pos="992"/>
                <w:tab w:val="num" w:pos="1029"/>
              </w:tabs>
              <w:spacing w:line="276" w:lineRule="auto"/>
              <w:ind w:left="3864" w:hanging="3297"/>
            </w:pPr>
            <w:r w:rsidRPr="264F3B93">
              <w:rPr>
                <w:b/>
                <w:bCs/>
              </w:rPr>
              <w:t>Actual weight</w:t>
            </w:r>
          </w:p>
          <w:p w14:paraId="4810DF76" w14:textId="77777777" w:rsidR="00187C7A" w:rsidRPr="00C23B78" w:rsidRDefault="00187C7A" w:rsidP="00187C7A">
            <w:pPr>
              <w:pStyle w:val="ListNumber2"/>
              <w:tabs>
                <w:tab w:val="clear" w:pos="992"/>
                <w:tab w:val="num" w:pos="1029"/>
              </w:tabs>
              <w:spacing w:line="276" w:lineRule="auto"/>
              <w:ind w:left="3864" w:hanging="3297"/>
            </w:pPr>
            <w:r w:rsidRPr="264F3B93">
              <w:rPr>
                <w:b/>
                <w:bCs/>
              </w:rPr>
              <w:t>Country of export</w:t>
            </w:r>
            <w:r>
              <w:tab/>
              <w:t>Select the country the shipment is coming from</w:t>
            </w:r>
          </w:p>
          <w:p w14:paraId="4A5981AA" w14:textId="77777777" w:rsidR="00187C7A" w:rsidRPr="009323DB" w:rsidRDefault="00187C7A" w:rsidP="00187C7A">
            <w:pPr>
              <w:pStyle w:val="ListNumber2"/>
              <w:tabs>
                <w:tab w:val="clear" w:pos="992"/>
                <w:tab w:val="num" w:pos="1029"/>
              </w:tabs>
              <w:spacing w:line="276" w:lineRule="auto"/>
              <w:ind w:left="3864" w:hanging="3297"/>
              <w:rPr>
                <w:b/>
                <w:bCs/>
              </w:rPr>
            </w:pPr>
            <w:r w:rsidRPr="264F3B93">
              <w:rPr>
                <w:b/>
                <w:bCs/>
              </w:rPr>
              <w:t>Origin</w:t>
            </w:r>
            <w:r>
              <w:tab/>
              <w:t>Enter the Port the shipment is coming from</w:t>
            </w:r>
          </w:p>
          <w:p w14:paraId="66D041C1" w14:textId="77777777" w:rsidR="00187C7A" w:rsidRDefault="00187C7A" w:rsidP="00187C7A">
            <w:pPr>
              <w:pStyle w:val="ListNumber2"/>
              <w:tabs>
                <w:tab w:val="clear" w:pos="992"/>
                <w:tab w:val="num" w:pos="1029"/>
              </w:tabs>
              <w:spacing w:line="276" w:lineRule="auto"/>
              <w:ind w:left="3864" w:hanging="3297"/>
            </w:pPr>
            <w:r w:rsidRPr="264F3B93">
              <w:rPr>
                <w:b/>
                <w:bCs/>
              </w:rPr>
              <w:t>Destination</w:t>
            </w:r>
            <w:r>
              <w:rPr>
                <w:b/>
              </w:rPr>
              <w:tab/>
            </w:r>
            <w:r w:rsidRPr="00BF6DAA">
              <w:t>E</w:t>
            </w:r>
            <w:r>
              <w:t>nter the Port the shipment is being delivered to e.g. Auckland</w:t>
            </w:r>
          </w:p>
          <w:p w14:paraId="5E7771A3" w14:textId="77777777" w:rsidR="00187C7A" w:rsidRPr="00C23B78" w:rsidRDefault="00187C7A" w:rsidP="00187C7A">
            <w:pPr>
              <w:pStyle w:val="ListNumber2"/>
              <w:tabs>
                <w:tab w:val="clear" w:pos="992"/>
                <w:tab w:val="num" w:pos="1029"/>
              </w:tabs>
              <w:spacing w:line="276" w:lineRule="auto"/>
              <w:ind w:left="3864" w:hanging="3297"/>
            </w:pPr>
            <w:r w:rsidRPr="264F3B93">
              <w:rPr>
                <w:b/>
                <w:bCs/>
              </w:rPr>
              <w:t>Processing Method</w:t>
            </w:r>
            <w:r>
              <w:rPr>
                <w:b/>
              </w:rPr>
              <w:tab/>
            </w:r>
            <w:r w:rsidRPr="00BF6DAA">
              <w:t>S</w:t>
            </w:r>
            <w:r>
              <w:t xml:space="preserve">et to manual </w:t>
            </w:r>
          </w:p>
          <w:p w14:paraId="274F62F7" w14:textId="77777777" w:rsidR="00187C7A" w:rsidRDefault="00187C7A" w:rsidP="00187C7A">
            <w:pPr>
              <w:jc w:val="center"/>
              <w:rPr>
                <w:szCs w:val="18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20B5FFE" wp14:editId="296E59A2">
                  <wp:extent cx="5686425" cy="1895431"/>
                  <wp:effectExtent l="0" t="0" r="0" b="0"/>
                  <wp:docPr id="169" name="Picture 169" descr="C:\Users\SAMANT~1\AppData\Local\Temp\SNAGHTML51f909a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SAMANT~1\AppData\Local\Temp\SNAGHTML51f909af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667" r="2323"/>
                          <a:stretch/>
                        </pic:blipFill>
                        <pic:spPr bwMode="auto">
                          <a:xfrm>
                            <a:off x="0" y="0"/>
                            <a:ext cx="5694411" cy="1898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5A321B" w14:textId="77777777" w:rsidR="00187C7A" w:rsidRDefault="005A2CAA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498"/>
      </w:tblGrid>
      <w:tr w:rsidR="00187C7A" w:rsidRPr="001E796F" w14:paraId="2FDE2088" w14:textId="77777777" w:rsidTr="264F3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28"/>
        </w:trPr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1441283A" w14:textId="77777777" w:rsidR="00187C7A" w:rsidRDefault="264F3B93" w:rsidP="001017BA">
            <w:pPr>
              <w:pStyle w:val="ListNumber"/>
            </w:pPr>
            <w:bookmarkStart w:id="14" w:name="_Ref511976261"/>
            <w:r>
              <w:t xml:space="preserve">Back to the </w:t>
            </w:r>
            <w:r w:rsidRPr="264F3B93">
              <w:rPr>
                <w:b/>
                <w:bCs/>
              </w:rPr>
              <w:t>Line</w:t>
            </w:r>
            <w:r>
              <w:t xml:space="preserve"> </w:t>
            </w:r>
            <w:r w:rsidRPr="264F3B93">
              <w:rPr>
                <w:b/>
                <w:bCs/>
              </w:rPr>
              <w:t>View</w:t>
            </w:r>
            <w:r>
              <w:t xml:space="preserve"> select </w:t>
            </w:r>
            <w:r w:rsidRPr="264F3B93">
              <w:rPr>
                <w:b/>
                <w:bCs/>
              </w:rPr>
              <w:t>Arrival Journal</w:t>
            </w:r>
            <w:r>
              <w:t xml:space="preserve"> </w:t>
            </w:r>
            <w:bookmarkEnd w:id="14"/>
          </w:p>
          <w:p w14:paraId="22B0FAA2" w14:textId="77777777" w:rsidR="00187C7A" w:rsidRDefault="00187C7A" w:rsidP="001017BA">
            <w:pPr>
              <w:pStyle w:val="ListContinue"/>
            </w:pPr>
            <w:r>
              <w:t>The arrival journal creation Infolog appears advising that the goods are ready to</w:t>
            </w:r>
            <w:r w:rsidR="00C07BF6">
              <w:t xml:space="preserve"> be receipted by the warehouse</w:t>
            </w:r>
          </w:p>
          <w:p w14:paraId="7A8BF037" w14:textId="77777777" w:rsidR="00187C7A" w:rsidRDefault="00187C7A" w:rsidP="001017BA">
            <w:pPr>
              <w:pStyle w:val="ListContinue"/>
            </w:pPr>
            <w:r>
              <w:t xml:space="preserve">Select </w:t>
            </w:r>
            <w:r>
              <w:rPr>
                <w:b/>
              </w:rPr>
              <w:t>C</w:t>
            </w:r>
            <w:r w:rsidRPr="00131157">
              <w:rPr>
                <w:b/>
              </w:rPr>
              <w:t>lose</w:t>
            </w:r>
          </w:p>
          <w:p w14:paraId="658B663D" w14:textId="77777777" w:rsidR="00187C7A" w:rsidRPr="001E796F" w:rsidRDefault="00187C7A" w:rsidP="001017BA">
            <w:pPr>
              <w:pStyle w:val="BodyTex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7328" behindDoc="0" locked="0" layoutInCell="1" allowOverlap="1" wp14:anchorId="097164D6" wp14:editId="5E361612">
                      <wp:simplePos x="0" y="0"/>
                      <wp:positionH relativeFrom="column">
                        <wp:posOffset>947420</wp:posOffset>
                      </wp:positionH>
                      <wp:positionV relativeFrom="paragraph">
                        <wp:posOffset>34925</wp:posOffset>
                      </wp:positionV>
                      <wp:extent cx="3463925" cy="1092200"/>
                      <wp:effectExtent l="0" t="0" r="3175" b="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63925" cy="1092200"/>
                                <a:chOff x="0" y="0"/>
                                <a:chExt cx="3463925" cy="1092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" name="Picture 37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36409" b="6261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463925" cy="1092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38" name="Rectangle 38"/>
                              <wps:cNvSpPr/>
                              <wps:spPr>
                                <a:xfrm>
                                  <a:off x="1930400" y="222250"/>
                                  <a:ext cx="323850" cy="450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63269B3B">
                    <v:group id="Group 36" style="position:absolute;margin-left:74.6pt;margin-top:2.75pt;width:272.75pt;height:86pt;z-index:251747328" coordsize="34639,10922" o:spid="_x0000_s1026" w14:anchorId="27034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">
                      <v:shapetype id="_x0000_t75" coordsize="21600,21600" filled="f" stroked="f" o:spt="75" o:preferrelative="t" path="m@4@5l@4@11@9@11@9@5xe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gradientshapeok="t" o:connecttype="rect" o:extrusionok="f"/>
                        <o:lock v:ext="edit" aspectratio="t"/>
                      </v:shapetype>
                      <v:shape id="Picture 37" style="position:absolute;width:34639;height:10922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">
                        <v:imagedata cropright="23861f" cropbottom="41037f" o:title="" r:id="rId24"/>
                      </v:shape>
                      <v:rect id="Rectangle 38" style="position:absolute;left:19304;top:2222;width:3238;height:4509;visibility:visible;mso-wrap-style:square;v-text-anchor:middle" o:spid="_x0000_s1028" filled="f" strokecolor="red" strokeweight="2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"/>
                    </v:group>
                  </w:pict>
                </mc:Fallback>
              </mc:AlternateContent>
            </w:r>
          </w:p>
        </w:tc>
      </w:tr>
    </w:tbl>
    <w:p w14:paraId="7792CA3C" w14:textId="77777777" w:rsidR="003741DE" w:rsidRDefault="003741DE" w:rsidP="003741DE">
      <w:pPr>
        <w:pStyle w:val="BodyText"/>
      </w:pPr>
      <w:bookmarkStart w:id="15" w:name="_Toc405213836"/>
    </w:p>
    <w:p w14:paraId="55654EEA" w14:textId="77777777" w:rsidR="003741DE" w:rsidRDefault="003741DE" w:rsidP="003741DE">
      <w:pPr>
        <w:pStyle w:val="BodyText"/>
        <w:rPr>
          <w:rFonts w:eastAsia="Arial" w:cs="Lato Semibold"/>
          <w:b/>
          <w:sz w:val="36"/>
          <w:szCs w:val="32"/>
        </w:rPr>
      </w:pPr>
      <w:r>
        <w:br w:type="page"/>
      </w:r>
    </w:p>
    <w:p w14:paraId="2A914F3C" w14:textId="77777777" w:rsidR="000E4C6F" w:rsidRDefault="000E4C6F" w:rsidP="003741DE">
      <w:pPr>
        <w:pStyle w:val="Task"/>
      </w:pPr>
      <w:bookmarkStart w:id="16" w:name="_Ref514074327"/>
      <w:bookmarkStart w:id="17" w:name="_Ref514074331"/>
      <w:bookmarkStart w:id="18" w:name="_Toc520794100"/>
      <w:r w:rsidRPr="00525CC7">
        <w:t>Managing discrepancies</w:t>
      </w:r>
      <w:bookmarkEnd w:id="16"/>
      <w:bookmarkEnd w:id="17"/>
      <w:bookmarkEnd w:id="18"/>
      <w:r w:rsidRPr="00525CC7">
        <w:t xml:space="preserve"> 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3A3F08" w14:paraId="52771742" w14:textId="77777777" w:rsidTr="264F3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6"/>
        </w:trPr>
        <w:tc>
          <w:tcPr>
            <w:tcW w:w="5000" w:type="pct"/>
          </w:tcPr>
          <w:p w14:paraId="151AB030" w14:textId="77777777" w:rsidR="003A3F08" w:rsidRDefault="003A3F08" w:rsidP="003A3F08">
            <w:pPr>
              <w:pStyle w:val="BodyText"/>
            </w:pPr>
            <w:r>
              <w:t xml:space="preserve">These steps </w:t>
            </w:r>
            <w:r w:rsidR="003741DE">
              <w:t>cover</w:t>
            </w:r>
            <w:r>
              <w:t xml:space="preserve"> what to do if the order is missing some parts when it arrives. </w:t>
            </w:r>
          </w:p>
          <w:p w14:paraId="23997DAD" w14:textId="795B1F11" w:rsidR="005676F4" w:rsidRPr="003A3F08" w:rsidRDefault="005676F4" w:rsidP="003A3F08">
            <w:pPr>
              <w:pStyle w:val="BodyText"/>
            </w:pPr>
            <w:r>
              <w:t>Warehouse staff to advise of any partially/extra/differently supplied items.</w:t>
            </w:r>
          </w:p>
        </w:tc>
      </w:tr>
      <w:tr w:rsidR="000E4C6F" w14:paraId="434D6BA9" w14:textId="77777777" w:rsidTr="264F3B93">
        <w:tc>
          <w:tcPr>
            <w:tcW w:w="5000" w:type="pct"/>
          </w:tcPr>
          <w:p w14:paraId="1714B2A9" w14:textId="13B15D34" w:rsidR="000E4C6F" w:rsidRDefault="000E3302" w:rsidP="003A3F08">
            <w:pPr>
              <w:pStyle w:val="BodyText"/>
              <w:rPr>
                <w:b/>
              </w:rPr>
            </w:pPr>
            <w:r>
              <w:rPr>
                <w:b/>
              </w:rPr>
              <w:t xml:space="preserve">Change </w:t>
            </w:r>
            <w:r w:rsidR="0043683C">
              <w:rPr>
                <w:b/>
              </w:rPr>
              <w:t>landed cost</w:t>
            </w:r>
          </w:p>
          <w:p w14:paraId="63D60CD6" w14:textId="77777777" w:rsidR="009C2B88" w:rsidRDefault="264F3B93" w:rsidP="00064534">
            <w:pPr>
              <w:pStyle w:val="ListNumber"/>
            </w:pPr>
            <w:r>
              <w:t xml:space="preserve">Navigate and open </w:t>
            </w:r>
          </w:p>
          <w:p w14:paraId="11429B53" w14:textId="34320557" w:rsidR="009C2B88" w:rsidRPr="003A3F08" w:rsidRDefault="009C2B88" w:rsidP="00064534">
            <w:pPr>
              <w:pStyle w:val="ListContinue"/>
              <w:rPr>
                <w:b/>
              </w:rPr>
            </w:pPr>
            <w:r w:rsidRPr="005735A4">
              <w:rPr>
                <w:b/>
              </w:rPr>
              <w:t xml:space="preserve">GGNZ &gt; </w:t>
            </w:r>
            <w:r>
              <w:rPr>
                <w:b/>
              </w:rPr>
              <w:t>Accounts payable</w:t>
            </w:r>
            <w:r w:rsidRPr="005735A4">
              <w:rPr>
                <w:b/>
              </w:rPr>
              <w:t xml:space="preserve"> &gt; </w:t>
            </w:r>
            <w:r>
              <w:rPr>
                <w:b/>
              </w:rPr>
              <w:t>Landed costing</w:t>
            </w:r>
            <w:r w:rsidRPr="005735A4">
              <w:rPr>
                <w:b/>
              </w:rPr>
              <w:t xml:space="preserve"> &gt; </w:t>
            </w:r>
            <w:r>
              <w:rPr>
                <w:b/>
              </w:rPr>
              <w:t>Landed cost documents</w:t>
            </w:r>
          </w:p>
        </w:tc>
      </w:tr>
      <w:tr w:rsidR="00064534" w14:paraId="015BA769" w14:textId="77777777" w:rsidTr="264F3B93">
        <w:trPr>
          <w:trHeight w:val="7427"/>
        </w:trPr>
        <w:tc>
          <w:tcPr>
            <w:tcW w:w="5000" w:type="pct"/>
          </w:tcPr>
          <w:p w14:paraId="057B508F" w14:textId="13F3C4CF" w:rsidR="00064534" w:rsidRDefault="264F3B93" w:rsidP="00064534">
            <w:pPr>
              <w:pStyle w:val="ListNumber"/>
            </w:pPr>
            <w:r>
              <w:t>Remove a landed cost document line</w:t>
            </w:r>
          </w:p>
          <w:p w14:paraId="7E03BC29" w14:textId="0D9607EE" w:rsidR="00064534" w:rsidRPr="00235897" w:rsidRDefault="264F3B93" w:rsidP="00064534">
            <w:pPr>
              <w:pStyle w:val="ListNumber2"/>
            </w:pPr>
            <w:r>
              <w:t>Find, filter, and open the Landed Cost document</w:t>
            </w:r>
          </w:p>
          <w:p w14:paraId="70566944" w14:textId="77777777" w:rsidR="00064534" w:rsidRPr="00C61B5C" w:rsidRDefault="264F3B93" w:rsidP="00064534">
            <w:pPr>
              <w:pStyle w:val="ListNumber2"/>
            </w:pPr>
            <w:r>
              <w:t>Highlight the line/s that needs to be deleted</w:t>
            </w:r>
          </w:p>
          <w:p w14:paraId="3E113B62" w14:textId="77777777" w:rsidR="00064534" w:rsidRDefault="264F3B93" w:rsidP="00064534">
            <w:pPr>
              <w:pStyle w:val="ListNumber2"/>
              <w:rPr>
                <w:b/>
                <w:bCs/>
              </w:rPr>
            </w:pPr>
            <w:r>
              <w:t xml:space="preserve">Select </w:t>
            </w:r>
            <w:r w:rsidRPr="264F3B93">
              <w:rPr>
                <w:b/>
                <w:bCs/>
              </w:rPr>
              <w:t>Remove</w:t>
            </w:r>
          </w:p>
          <w:p w14:paraId="361FE4CF" w14:textId="77777777" w:rsidR="00064534" w:rsidRDefault="00064534" w:rsidP="00064534">
            <w:pPr>
              <w:pStyle w:val="ListContinue"/>
            </w:pPr>
            <w:r>
              <w:t xml:space="preserve">Warning </w:t>
            </w:r>
            <w:r w:rsidRPr="00CB180A">
              <w:t>message</w:t>
            </w:r>
            <w:r>
              <w:rPr>
                <w:b/>
              </w:rPr>
              <w:t xml:space="preserve"> </w:t>
            </w:r>
            <w:r w:rsidRPr="0039264B">
              <w:t>displays</w:t>
            </w:r>
            <w:r>
              <w:t xml:space="preserve"> asking if you want to delete the record</w:t>
            </w:r>
          </w:p>
          <w:p w14:paraId="16A63568" w14:textId="1980493D" w:rsidR="00064534" w:rsidRPr="00064534" w:rsidRDefault="00064534" w:rsidP="00064534">
            <w:pPr>
              <w:pStyle w:val="ListNumber2"/>
            </w:pPr>
            <w:r>
              <w:rPr>
                <w:noProof/>
              </w:rPr>
              <w:drawing>
                <wp:anchor distT="0" distB="0" distL="114300" distR="114300" simplePos="0" relativeHeight="251801600" behindDoc="0" locked="0" layoutInCell="1" allowOverlap="1" wp14:anchorId="61F01B03" wp14:editId="5BFFBEBC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315595</wp:posOffset>
                  </wp:positionV>
                  <wp:extent cx="5272732" cy="3122762"/>
                  <wp:effectExtent l="0" t="0" r="4445" b="1905"/>
                  <wp:wrapNone/>
                  <wp:docPr id="42" name="Picture 1" descr="C:\Users\johi\AppData\Local\Temp\SNAGHTMLeb63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ohi\AppData\Local\Temp\SNAGHTMLeb63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732" cy="3122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Select </w:t>
            </w:r>
            <w:r w:rsidRPr="264F3B93">
              <w:rPr>
                <w:b/>
                <w:bCs/>
              </w:rPr>
              <w:t>Yes</w:t>
            </w:r>
          </w:p>
        </w:tc>
      </w:tr>
      <w:tr w:rsidR="003A3F08" w14:paraId="76CEF273" w14:textId="77777777" w:rsidTr="264F3B93">
        <w:trPr>
          <w:trHeight w:val="550"/>
        </w:trPr>
        <w:tc>
          <w:tcPr>
            <w:tcW w:w="5000" w:type="pct"/>
          </w:tcPr>
          <w:p w14:paraId="483D4BFA" w14:textId="7C75B100" w:rsidR="00235897" w:rsidRDefault="00235897" w:rsidP="003A3F08">
            <w:pPr>
              <w:pStyle w:val="BodyText"/>
            </w:pPr>
            <w:r>
              <w:rPr>
                <w:b/>
              </w:rPr>
              <w:t>Change purchase order</w:t>
            </w:r>
          </w:p>
          <w:p w14:paraId="0C280831" w14:textId="787190A7" w:rsidR="003A3F08" w:rsidRPr="003A3F08" w:rsidRDefault="003A3F08" w:rsidP="003A3F08">
            <w:pPr>
              <w:pStyle w:val="BodyText"/>
              <w:rPr>
                <w:b/>
              </w:rPr>
            </w:pPr>
            <w:r>
              <w:t>C</w:t>
            </w:r>
            <w:r w:rsidRPr="0090315F">
              <w:t xml:space="preserve">hanging </w:t>
            </w:r>
            <w:r>
              <w:t>purchase order</w:t>
            </w:r>
            <w:r w:rsidRPr="0090315F">
              <w:t xml:space="preserve"> means changing the original </w:t>
            </w:r>
            <w:r>
              <w:t>purchase order</w:t>
            </w:r>
            <w:r w:rsidRPr="0090315F">
              <w:t xml:space="preserve"> line to </w:t>
            </w:r>
            <w:r w:rsidRPr="003A3F08">
              <w:rPr>
                <w:b/>
                <w:noProof/>
              </w:rPr>
              <w:drawing>
                <wp:anchor distT="0" distB="0" distL="114300" distR="114300" simplePos="0" relativeHeight="251662336" behindDoc="0" locked="0" layoutInCell="1" allowOverlap="1" wp14:anchorId="5C2E491E" wp14:editId="76B7F137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262" name="Picture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0315F">
              <w:t xml:space="preserve">the actual quantity received and creating </w:t>
            </w:r>
            <w:r w:rsidR="00235897">
              <w:t xml:space="preserve">a </w:t>
            </w:r>
            <w:r w:rsidRPr="0090315F">
              <w:t>new line for the outstanding quantity</w:t>
            </w:r>
          </w:p>
        </w:tc>
      </w:tr>
      <w:tr w:rsidR="003A3F08" w14:paraId="0987E1B5" w14:textId="77777777" w:rsidTr="264F3B93">
        <w:trPr>
          <w:trHeight w:val="1327"/>
        </w:trPr>
        <w:tc>
          <w:tcPr>
            <w:tcW w:w="5000" w:type="pct"/>
          </w:tcPr>
          <w:p w14:paraId="7C381DE2" w14:textId="77777777" w:rsidR="003A3F08" w:rsidRDefault="264F3B93" w:rsidP="003A3F08">
            <w:pPr>
              <w:pStyle w:val="ListNumber"/>
            </w:pPr>
            <w:r>
              <w:t xml:space="preserve">Navigate using the menu path: </w:t>
            </w:r>
          </w:p>
          <w:p w14:paraId="0FDF6DE7" w14:textId="77777777" w:rsidR="003A3F08" w:rsidRPr="003A3F08" w:rsidRDefault="003A3F08" w:rsidP="003A3F08">
            <w:pPr>
              <w:pStyle w:val="ListContinue"/>
              <w:rPr>
                <w:b/>
              </w:rPr>
            </w:pPr>
            <w:r w:rsidRPr="003A3F08">
              <w:rPr>
                <w:b/>
              </w:rPr>
              <w:t>GGNZ &gt; Procurement and sourcing &gt; common &gt; purchase orders &gt;all purchase orders</w:t>
            </w:r>
          </w:p>
        </w:tc>
      </w:tr>
      <w:tr w:rsidR="003A3F08" w14:paraId="0C0B2BDC" w14:textId="77777777" w:rsidTr="264F3B93">
        <w:trPr>
          <w:trHeight w:val="550"/>
        </w:trPr>
        <w:tc>
          <w:tcPr>
            <w:tcW w:w="5000" w:type="pct"/>
          </w:tcPr>
          <w:p w14:paraId="3CEA855E" w14:textId="4E2D857B" w:rsidR="003A3F08" w:rsidRPr="0043683C" w:rsidRDefault="264F3B93" w:rsidP="0043683C">
            <w:pPr>
              <w:pStyle w:val="ListNumber"/>
            </w:pPr>
            <w:r>
              <w:t>Filter and find the purchase order, double click to open</w:t>
            </w:r>
          </w:p>
        </w:tc>
      </w:tr>
      <w:tr w:rsidR="003A3F08" w14:paraId="0DD7B75B" w14:textId="77777777" w:rsidTr="264F3B93">
        <w:trPr>
          <w:trHeight w:val="550"/>
        </w:trPr>
        <w:tc>
          <w:tcPr>
            <w:tcW w:w="5000" w:type="pct"/>
          </w:tcPr>
          <w:p w14:paraId="239E600E" w14:textId="117C9E7D" w:rsidR="003A3F08" w:rsidRDefault="264F3B93" w:rsidP="003A3F08">
            <w:pPr>
              <w:pStyle w:val="ListNumber"/>
            </w:pPr>
            <w:r>
              <w:t xml:space="preserve">Select </w:t>
            </w:r>
            <w:r w:rsidRPr="264F3B93">
              <w:rPr>
                <w:b/>
                <w:bCs/>
              </w:rPr>
              <w:t>edit</w:t>
            </w:r>
            <w:r>
              <w:t>, adjust the quantity field to what was received.</w:t>
            </w:r>
          </w:p>
        </w:tc>
      </w:tr>
      <w:tr w:rsidR="003A3F08" w14:paraId="059CEA32" w14:textId="77777777" w:rsidTr="264F3B93">
        <w:trPr>
          <w:trHeight w:val="550"/>
        </w:trPr>
        <w:tc>
          <w:tcPr>
            <w:tcW w:w="5000" w:type="pct"/>
          </w:tcPr>
          <w:p w14:paraId="27A1CF5D" w14:textId="77777777" w:rsidR="003A3F08" w:rsidRDefault="264F3B93" w:rsidP="003A3F08">
            <w:pPr>
              <w:pStyle w:val="ListNumber"/>
            </w:pPr>
            <w:r>
              <w:t>Add a new line with the remaining quantity</w:t>
            </w:r>
          </w:p>
        </w:tc>
      </w:tr>
      <w:tr w:rsidR="003A3F08" w14:paraId="6496D86B" w14:textId="77777777" w:rsidTr="264F3B93">
        <w:trPr>
          <w:trHeight w:val="550"/>
        </w:trPr>
        <w:tc>
          <w:tcPr>
            <w:tcW w:w="5000" w:type="pct"/>
          </w:tcPr>
          <w:p w14:paraId="6FD1379C" w14:textId="7D5DA763" w:rsidR="003A3F08" w:rsidRDefault="264F3B93" w:rsidP="003A3F08">
            <w:pPr>
              <w:pStyle w:val="ListNumber"/>
            </w:pPr>
            <w:r>
              <w:t xml:space="preserve">Select </w:t>
            </w:r>
            <w:r w:rsidRPr="264F3B93">
              <w:rPr>
                <w:b/>
                <w:bCs/>
              </w:rPr>
              <w:t>Confirm</w:t>
            </w:r>
            <w:r>
              <w:t xml:space="preserve"> to confirm the purchase order </w:t>
            </w:r>
          </w:p>
          <w:p w14:paraId="242618EC" w14:textId="77777777" w:rsidR="005F3630" w:rsidRDefault="005F3630" w:rsidP="005F3630">
            <w:pPr>
              <w:pStyle w:val="ListContinu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9ADCBB6" wp14:editId="6B6CBAFD">
                      <wp:simplePos x="0" y="0"/>
                      <wp:positionH relativeFrom="column">
                        <wp:posOffset>3578225</wp:posOffset>
                      </wp:positionH>
                      <wp:positionV relativeFrom="paragraph">
                        <wp:posOffset>289560</wp:posOffset>
                      </wp:positionV>
                      <wp:extent cx="358775" cy="127000"/>
                      <wp:effectExtent l="19050" t="19050" r="22225" b="25400"/>
                      <wp:wrapNone/>
                      <wp:docPr id="264" name="Rectangle 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775" cy="1270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5FBD4655">
                    <v:rect id="Rectangle 264" style="position:absolute;margin-left:281.75pt;margin-top:22.8pt;width:28.25pt;height:10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2.25pt" w14:anchorId="12C5D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54E6CC1" wp14:editId="6CAEF0DE">
                  <wp:extent cx="4813300" cy="882650"/>
                  <wp:effectExtent l="0" t="0" r="6350" b="0"/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93" b="58619"/>
                          <a:stretch/>
                        </pic:blipFill>
                        <pic:spPr bwMode="auto">
                          <a:xfrm>
                            <a:off x="0" y="0"/>
                            <a:ext cx="4847601" cy="88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C6F" w14:paraId="41E55E14" w14:textId="77777777" w:rsidTr="264F3B93">
        <w:trPr>
          <w:trHeight w:val="550"/>
        </w:trPr>
        <w:tc>
          <w:tcPr>
            <w:tcW w:w="5000" w:type="pct"/>
          </w:tcPr>
          <w:p w14:paraId="09F9740A" w14:textId="2EFF79C5" w:rsidR="000E4C6F" w:rsidRDefault="264F3B93" w:rsidP="005B66A7">
            <w:pPr>
              <w:pStyle w:val="ListNumber"/>
            </w:pPr>
            <w:r>
              <w:t>Add the adjusted line to the landed cost document for any partial supplied or extra items.</w:t>
            </w:r>
          </w:p>
        </w:tc>
      </w:tr>
      <w:tr w:rsidR="000E4C6F" w14:paraId="7DAE15B0" w14:textId="77777777" w:rsidTr="264F3B93">
        <w:trPr>
          <w:trHeight w:val="550"/>
        </w:trPr>
        <w:tc>
          <w:tcPr>
            <w:tcW w:w="5000" w:type="pct"/>
          </w:tcPr>
          <w:p w14:paraId="4ACF4B1A" w14:textId="77777777" w:rsidR="00064534" w:rsidRDefault="264F3B93" w:rsidP="00064534">
            <w:pPr>
              <w:pStyle w:val="ListNumber"/>
            </w:pPr>
            <w:r>
              <w:t xml:space="preserve">Re-create arrival journal and advise the warehouse staff </w:t>
            </w:r>
          </w:p>
          <w:p w14:paraId="1756F2D2" w14:textId="019E1A72" w:rsidR="005676F4" w:rsidRPr="00064534" w:rsidRDefault="00064534" w:rsidP="00064534">
            <w:pPr>
              <w:pStyle w:val="ListContinue"/>
            </w:pPr>
            <w:r>
              <w:t>W</w:t>
            </w:r>
            <w:r w:rsidR="00112E47">
              <w:t>ithin 4 business hours</w:t>
            </w:r>
          </w:p>
        </w:tc>
      </w:tr>
    </w:tbl>
    <w:p w14:paraId="1A82F202" w14:textId="77777777" w:rsidR="00C07BF6" w:rsidRDefault="000E4C6F" w:rsidP="00C07BF6">
      <w:r>
        <w:rPr>
          <w:bCs/>
        </w:rPr>
        <w:br w:type="page"/>
      </w:r>
    </w:p>
    <w:p w14:paraId="2C8AEDF3" w14:textId="77777777" w:rsidR="00C07BF6" w:rsidRDefault="00C07BF6" w:rsidP="003741DE">
      <w:pPr>
        <w:pStyle w:val="Task"/>
      </w:pPr>
      <w:bookmarkStart w:id="19" w:name="_Toc520794101"/>
      <w:r>
        <w:t>Apportion costs to items</w:t>
      </w:r>
      <w:bookmarkEnd w:id="19"/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498"/>
      </w:tblGrid>
      <w:tr w:rsidR="003741DE" w14:paraId="59A018C1" w14:textId="77777777" w:rsidTr="264F3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58"/>
        </w:trPr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68D75818" w14:textId="77777777" w:rsidR="003741DE" w:rsidRDefault="003741DE" w:rsidP="003741DE">
            <w:pPr>
              <w:pStyle w:val="BodyText"/>
            </w:pPr>
            <w:r w:rsidRPr="003741DE">
              <w:rPr>
                <w:noProof/>
              </w:rPr>
              <w:drawing>
                <wp:anchor distT="0" distB="0" distL="114300" distR="114300" simplePos="0" relativeHeight="251772928" behindDoc="0" locked="0" layoutInCell="1" allowOverlap="1" wp14:anchorId="0E5B5CCD" wp14:editId="6203EA87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The </w:t>
            </w:r>
            <w:r w:rsidR="00F14BB6">
              <w:t>container status will update to receipted in NAXT once the warehouse has received</w:t>
            </w:r>
            <w:r>
              <w:t xml:space="preserve"> </w:t>
            </w:r>
            <w:r w:rsidR="00F14BB6">
              <w:t>a</w:t>
            </w:r>
            <w:r>
              <w:t xml:space="preserve">ll </w:t>
            </w:r>
            <w:r w:rsidR="00F14BB6">
              <w:t xml:space="preserve">the </w:t>
            </w:r>
            <w:r>
              <w:t>items</w:t>
            </w:r>
            <w:r w:rsidR="00F14BB6">
              <w:t xml:space="preserve"> and updated NAXT</w:t>
            </w:r>
            <w:r>
              <w:t xml:space="preserve">. </w:t>
            </w:r>
          </w:p>
          <w:p w14:paraId="285B823D" w14:textId="77777777" w:rsidR="003741DE" w:rsidRDefault="003741DE" w:rsidP="003741DE">
            <w:pPr>
              <w:pStyle w:val="BodyTex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4B4936E0" wp14:editId="52CB168D">
                      <wp:simplePos x="0" y="0"/>
                      <wp:positionH relativeFrom="column">
                        <wp:posOffset>4839970</wp:posOffset>
                      </wp:positionH>
                      <wp:positionV relativeFrom="paragraph">
                        <wp:posOffset>1243330</wp:posOffset>
                      </wp:positionV>
                      <wp:extent cx="704372" cy="740410"/>
                      <wp:effectExtent l="19050" t="19050" r="19685" b="21590"/>
                      <wp:wrapNone/>
                      <wp:docPr id="65" name="Rectangl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4372" cy="74041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3FE96734">
                    <v:rect id="Rectangle 65" style="position:absolute;margin-left:381.1pt;margin-top:97.9pt;width:55.45pt;height:58.3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25pt" w14:anchorId="7675EE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"/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16254" behindDoc="0" locked="0" layoutInCell="1" allowOverlap="1" wp14:anchorId="542CFDA2" wp14:editId="5D0B0498">
                  <wp:simplePos x="0" y="0"/>
                  <wp:positionH relativeFrom="column">
                    <wp:posOffset>658495</wp:posOffset>
                  </wp:positionH>
                  <wp:positionV relativeFrom="paragraph">
                    <wp:posOffset>-4445</wp:posOffset>
                  </wp:positionV>
                  <wp:extent cx="5041900" cy="1988253"/>
                  <wp:effectExtent l="0" t="0" r="6350" b="0"/>
                  <wp:wrapNone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1988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07BF6" w14:paraId="0ABFAF0D" w14:textId="77777777" w:rsidTr="264F3B93"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6DE27F99" w14:textId="77777777" w:rsidR="00C07BF6" w:rsidRDefault="264F3B93" w:rsidP="001017BA">
            <w:pPr>
              <w:pStyle w:val="ListNumber"/>
            </w:pPr>
            <w:r>
              <w:t xml:space="preserve">Select </w:t>
            </w:r>
            <w:r w:rsidRPr="264F3B93">
              <w:rPr>
                <w:b/>
                <w:bCs/>
              </w:rPr>
              <w:t>Line view&gt; Receipt costs</w:t>
            </w:r>
          </w:p>
          <w:p w14:paraId="25460878" w14:textId="77777777" w:rsidR="00C07BF6" w:rsidRDefault="00C07BF6" w:rsidP="001017BA">
            <w:pPr>
              <w:jc w:val="center"/>
              <w:rPr>
                <w:szCs w:val="18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0ABC25C5" wp14:editId="6F01B547">
                  <wp:extent cx="4867275" cy="1192377"/>
                  <wp:effectExtent l="0" t="0" r="0" b="8255"/>
                  <wp:docPr id="20" name="Picture 20" descr="C:\Users\SAMANT~1\AppData\Local\Temp\SNAGHTML520468f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SAMANT~1\AppData\Local\Temp\SNAGHTML520468fe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32" b="63722"/>
                          <a:stretch/>
                        </pic:blipFill>
                        <pic:spPr bwMode="auto">
                          <a:xfrm>
                            <a:off x="0" y="0"/>
                            <a:ext cx="4868392" cy="1192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BF6" w14:paraId="14DDEAA3" w14:textId="77777777" w:rsidTr="264F3B93">
        <w:trPr>
          <w:trHeight w:val="5543"/>
        </w:trPr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76AB35D3" w14:textId="77777777" w:rsidR="00C07BF6" w:rsidRDefault="264F3B93" w:rsidP="001017BA">
            <w:pPr>
              <w:pStyle w:val="ListNumber"/>
            </w:pPr>
            <w:r>
              <w:t xml:space="preserve">This window displays the most common default charges, </w:t>
            </w:r>
          </w:p>
          <w:p w14:paraId="213CD105" w14:textId="77777777" w:rsidR="00C07BF6" w:rsidRPr="00D3142F" w:rsidRDefault="264F3B93" w:rsidP="001017BA">
            <w:pPr>
              <w:pStyle w:val="ListNumber2"/>
            </w:pPr>
            <w:r>
              <w:t>Select types of freight that are not applicable to this delivery/shipment</w:t>
            </w:r>
          </w:p>
          <w:p w14:paraId="352B7FEA" w14:textId="77777777" w:rsidR="00C07BF6" w:rsidRDefault="264F3B93" w:rsidP="001017BA">
            <w:pPr>
              <w:pStyle w:val="ListNumber2"/>
              <w:rPr>
                <w:b/>
                <w:bCs/>
              </w:rPr>
            </w:pPr>
            <w:r>
              <w:t xml:space="preserve">Select </w:t>
            </w:r>
            <w:r w:rsidRPr="264F3B93">
              <w:rPr>
                <w:b/>
                <w:bCs/>
              </w:rPr>
              <w:t>Delete</w:t>
            </w:r>
          </w:p>
          <w:p w14:paraId="60D6F857" w14:textId="77777777" w:rsidR="00C07BF6" w:rsidRDefault="00C07BF6" w:rsidP="001017BA">
            <w:pPr>
              <w:pStyle w:val="ListContinue"/>
            </w:pPr>
            <w:r w:rsidRPr="00D3142F">
              <w:t xml:space="preserve">The </w:t>
            </w:r>
            <w:r w:rsidRPr="0049386E">
              <w:rPr>
                <w:b/>
              </w:rPr>
              <w:t>Confirm deletion</w:t>
            </w:r>
            <w:r w:rsidRPr="00D3142F">
              <w:t xml:space="preserve"> window display</w:t>
            </w:r>
            <w:r>
              <w:t xml:space="preserve">s, select </w:t>
            </w:r>
            <w:r w:rsidRPr="00131157">
              <w:rPr>
                <w:b/>
              </w:rPr>
              <w:t>Yes</w:t>
            </w:r>
            <w:r>
              <w:t xml:space="preserve"> </w:t>
            </w:r>
          </w:p>
          <w:p w14:paraId="3202149F" w14:textId="77777777" w:rsidR="00C07BF6" w:rsidRDefault="00C07BF6" w:rsidP="001017BA">
            <w:pPr>
              <w:pStyle w:val="ListContinue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62688" behindDoc="0" locked="0" layoutInCell="1" allowOverlap="1" wp14:anchorId="2F946645" wp14:editId="6B243A1C">
                      <wp:simplePos x="0" y="0"/>
                      <wp:positionH relativeFrom="column">
                        <wp:posOffset>502920</wp:posOffset>
                      </wp:positionH>
                      <wp:positionV relativeFrom="paragraph">
                        <wp:posOffset>41910</wp:posOffset>
                      </wp:positionV>
                      <wp:extent cx="4937125" cy="2171700"/>
                      <wp:effectExtent l="0" t="0" r="0" b="0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7125" cy="2171700"/>
                                <a:chOff x="0" y="0"/>
                                <a:chExt cx="4937125" cy="21717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" name="Picture 22" descr="C:\Users\SAMANT~1\AppData\Local\Temp\SNAGHTML520702eb.PNG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3408" b="8385"/>
                                <a:stretch/>
                              </pic:blipFill>
                              <pic:spPr bwMode="auto">
                                <a:xfrm>
                                  <a:off x="60325" y="0"/>
                                  <a:ext cx="4876800" cy="2171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28" name="Oval 28"/>
                              <wps:cNvSpPr/>
                              <wps:spPr>
                                <a:xfrm>
                                  <a:off x="0" y="44132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CBE6B5E" w14:textId="77777777" w:rsidR="00C07BF6" w:rsidRDefault="00C07BF6" w:rsidP="00C07BF6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Oval 29"/>
                              <wps:cNvSpPr/>
                              <wps:spPr>
                                <a:xfrm>
                                  <a:off x="1146175" y="33337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382BD35" w14:textId="77777777" w:rsidR="00C07BF6" w:rsidRDefault="00C07BF6" w:rsidP="00C07BF6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41FD29F2">
                    <v:group id="Group 30" style="position:absolute;left:0;text-align:left;margin-left:39.6pt;margin-top:3.3pt;width:388.75pt;height:171pt;z-index:251762688" coordsize="49371,21717" o:spid="_x0000_s1026" w14:anchorId="2F9466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">
                      <v:shapetype id="_x0000_t75" coordsize="21600,21600" filled="f" stroked="f" o:spt="75" o:preferrelative="t" path="m@4@5l@4@11@9@11@9@5xe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gradientshapeok="t" o:connecttype="rect" o:extrusionok="f"/>
                        <o:lock v:ext="edit" aspectratio="t"/>
                      </v:shapetype>
                      <v:shape id="Picture 22" style="position:absolute;left:603;width:48768;height:21717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">
                        <v:imagedata cropright="2233f" cropbottom="5495f" o:title="SNAGHTML520702eb" r:id="rId30"/>
                      </v:shape>
                      <v:oval id="Oval 28" style="position:absolute;top:4413;width:2700;height:2700;visibility:visible;mso-wrap-style:square;v-text-anchor:middle" o:spid="_x0000_s1028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">
                        <v:textbox inset="0,0,0,0">
                          <w:txbxContent>
                            <w:p w:rsidR="00C07BF6" w:rsidP="00C07BF6" w:rsidRDefault="00C07BF6" w14:paraId="45F94F8F" w14:textId="77777777">
                              <w:pPr>
                                <w:spacing w:after="0"/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oval>
                      <v:oval id="Oval 29" style="position:absolute;left:11461;top:3333;width:2700;height:2700;visibility:visible;mso-wrap-style:square;v-text-anchor:middle" o:spid="_x0000_s1029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">
                        <v:textbox inset="0,0,0,0">
                          <w:txbxContent>
                            <w:p w:rsidR="00C07BF6" w:rsidP="00C07BF6" w:rsidRDefault="00C07BF6" w14:paraId="74F4F774" w14:textId="77777777">
                              <w:pPr>
                                <w:spacing w:after="0"/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</w:p>
        </w:tc>
      </w:tr>
      <w:tr w:rsidR="00C07BF6" w:rsidRPr="00B74A42" w14:paraId="38AD0E6B" w14:textId="77777777" w:rsidTr="264F3B93">
        <w:trPr>
          <w:trHeight w:val="9658"/>
        </w:trPr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207F1EA6" w14:textId="77777777" w:rsidR="00C07BF6" w:rsidRPr="00B74A42" w:rsidRDefault="264F3B93" w:rsidP="001017BA">
            <w:pPr>
              <w:pStyle w:val="ListNumber"/>
            </w:pPr>
            <w:r>
              <w:t xml:space="preserve">Select </w:t>
            </w:r>
            <w:r w:rsidRPr="264F3B93">
              <w:rPr>
                <w:b/>
                <w:bCs/>
              </w:rPr>
              <w:t>New</w:t>
            </w:r>
            <w:r>
              <w:t>, Complete the following fields:</w:t>
            </w:r>
          </w:p>
          <w:p w14:paraId="47C778F5" w14:textId="77777777" w:rsidR="00C07BF6" w:rsidRDefault="00C07BF6" w:rsidP="001017BA">
            <w:pPr>
              <w:pStyle w:val="ListNumber2"/>
              <w:tabs>
                <w:tab w:val="clear" w:pos="992"/>
                <w:tab w:val="num" w:pos="1171"/>
              </w:tabs>
              <w:spacing w:line="276" w:lineRule="auto"/>
              <w:ind w:left="4856" w:hanging="4111"/>
            </w:pPr>
            <w:r w:rsidRPr="264F3B93">
              <w:rPr>
                <w:b/>
                <w:bCs/>
              </w:rPr>
              <w:t>Charges code</w:t>
            </w:r>
            <w:r>
              <w:tab/>
            </w:r>
            <w:r w:rsidRPr="00B74A42">
              <w:t xml:space="preserve">select the type of charge/fee </w:t>
            </w:r>
            <w:r>
              <w:t>(GMH to select Freight)</w:t>
            </w:r>
          </w:p>
          <w:p w14:paraId="4A7820C0" w14:textId="77777777" w:rsidR="00C07BF6" w:rsidRDefault="00C07BF6" w:rsidP="001017BA">
            <w:pPr>
              <w:pStyle w:val="ListNumber2"/>
              <w:tabs>
                <w:tab w:val="clear" w:pos="992"/>
                <w:tab w:val="num" w:pos="1171"/>
              </w:tabs>
              <w:spacing w:line="276" w:lineRule="auto"/>
              <w:ind w:left="4856" w:hanging="4111"/>
            </w:pPr>
            <w:r w:rsidRPr="264F3B93">
              <w:rPr>
                <w:b/>
                <w:bCs/>
              </w:rPr>
              <w:t xml:space="preserve">Description </w:t>
            </w:r>
            <w:r>
              <w:rPr>
                <w:b/>
              </w:rPr>
              <w:tab/>
            </w:r>
            <w:r>
              <w:t>edit as required e.g. Mondiale USD</w:t>
            </w:r>
          </w:p>
          <w:p w14:paraId="7D8D461B" w14:textId="77777777" w:rsidR="00C07BF6" w:rsidRDefault="00C07BF6" w:rsidP="001017BA">
            <w:pPr>
              <w:pStyle w:val="ListNumber2"/>
              <w:tabs>
                <w:tab w:val="clear" w:pos="992"/>
                <w:tab w:val="num" w:pos="1171"/>
              </w:tabs>
              <w:spacing w:line="276" w:lineRule="auto"/>
              <w:ind w:left="4856" w:hanging="4111"/>
            </w:pPr>
            <w:r w:rsidRPr="264F3B93">
              <w:rPr>
                <w:b/>
                <w:bCs/>
              </w:rPr>
              <w:t>Account number</w:t>
            </w:r>
            <w:r>
              <w:tab/>
            </w:r>
            <w:r w:rsidRPr="00B74A42">
              <w:t>select the freight vendor</w:t>
            </w:r>
          </w:p>
          <w:p w14:paraId="2FC76A47" w14:textId="77777777" w:rsidR="00C07BF6" w:rsidRPr="00B74A42" w:rsidRDefault="00C07BF6" w:rsidP="001017BA">
            <w:pPr>
              <w:pStyle w:val="ListNumber2"/>
              <w:tabs>
                <w:tab w:val="clear" w:pos="992"/>
                <w:tab w:val="num" w:pos="1171"/>
              </w:tabs>
              <w:spacing w:line="276" w:lineRule="auto"/>
              <w:ind w:left="4856" w:hanging="4111"/>
            </w:pPr>
            <w:r w:rsidRPr="264F3B93">
              <w:rPr>
                <w:b/>
                <w:bCs/>
              </w:rPr>
              <w:t xml:space="preserve">Vendor invoice/ credit note </w:t>
            </w:r>
            <w:r>
              <w:rPr>
                <w:b/>
              </w:rPr>
              <w:tab/>
            </w:r>
            <w:r>
              <w:t>add invoice number from the paperwork</w:t>
            </w:r>
          </w:p>
          <w:p w14:paraId="1044F200" w14:textId="77777777" w:rsidR="00C07BF6" w:rsidRPr="007A7BA1" w:rsidRDefault="00C07BF6" w:rsidP="001017BA">
            <w:pPr>
              <w:pStyle w:val="ListNumber2"/>
              <w:tabs>
                <w:tab w:val="clear" w:pos="992"/>
                <w:tab w:val="num" w:pos="1171"/>
              </w:tabs>
              <w:spacing w:line="276" w:lineRule="auto"/>
              <w:ind w:left="4856" w:hanging="4111"/>
            </w:pPr>
            <w:r w:rsidRPr="264F3B93">
              <w:rPr>
                <w:b/>
                <w:bCs/>
              </w:rPr>
              <w:t>Invoice document date</w:t>
            </w:r>
            <w:r>
              <w:t xml:space="preserve"> </w:t>
            </w:r>
            <w:r>
              <w:tab/>
              <w:t>add invoice date details</w:t>
            </w:r>
          </w:p>
          <w:p w14:paraId="40049310" w14:textId="77777777" w:rsidR="00C07BF6" w:rsidRDefault="00C07BF6" w:rsidP="001017BA">
            <w:pPr>
              <w:pStyle w:val="ListNumber2"/>
              <w:tabs>
                <w:tab w:val="clear" w:pos="992"/>
                <w:tab w:val="num" w:pos="1171"/>
              </w:tabs>
              <w:spacing w:line="276" w:lineRule="auto"/>
              <w:ind w:left="4856" w:hanging="4111"/>
            </w:pPr>
            <w:r w:rsidRPr="264F3B93">
              <w:rPr>
                <w:b/>
                <w:bCs/>
              </w:rPr>
              <w:t>Currency</w:t>
            </w:r>
            <w:r>
              <w:tab/>
              <w:t>will default to NZD, amend as necessary</w:t>
            </w:r>
          </w:p>
          <w:p w14:paraId="0A8A94F9" w14:textId="77777777" w:rsidR="00C07BF6" w:rsidRDefault="00C07BF6" w:rsidP="001017BA">
            <w:pPr>
              <w:pStyle w:val="ListNumber2"/>
              <w:tabs>
                <w:tab w:val="clear" w:pos="992"/>
                <w:tab w:val="num" w:pos="1171"/>
              </w:tabs>
              <w:spacing w:line="276" w:lineRule="auto"/>
              <w:ind w:left="4856" w:hanging="4111"/>
            </w:pPr>
            <w:r w:rsidRPr="264F3B93">
              <w:rPr>
                <w:b/>
                <w:bCs/>
              </w:rPr>
              <w:t>Exchange rate type</w:t>
            </w:r>
            <w:r>
              <w:tab/>
              <w:t>adjust as necessary</w:t>
            </w:r>
          </w:p>
          <w:p w14:paraId="0181C4DD" w14:textId="77777777" w:rsidR="00C07BF6" w:rsidRPr="007A7464" w:rsidRDefault="00C07BF6" w:rsidP="001017BA">
            <w:pPr>
              <w:pStyle w:val="ListNumber2"/>
              <w:tabs>
                <w:tab w:val="clear" w:pos="992"/>
                <w:tab w:val="num" w:pos="1171"/>
              </w:tabs>
              <w:spacing w:line="276" w:lineRule="auto"/>
              <w:ind w:left="4856" w:hanging="4111"/>
            </w:pPr>
            <w:r w:rsidRPr="264F3B93">
              <w:rPr>
                <w:b/>
                <w:bCs/>
              </w:rPr>
              <w:t xml:space="preserve">Charge amount </w:t>
            </w:r>
            <w:r>
              <w:rPr>
                <w:b/>
              </w:rPr>
              <w:tab/>
            </w:r>
            <w:r w:rsidRPr="007A7464">
              <w:t>the value of the invoice</w:t>
            </w:r>
            <w:r w:rsidRPr="264F3B93">
              <w:rPr>
                <w:b/>
                <w:bCs/>
              </w:rPr>
              <w:t xml:space="preserve"> </w:t>
            </w:r>
          </w:p>
          <w:p w14:paraId="6A6A12CC" w14:textId="77777777" w:rsidR="00C07BF6" w:rsidRPr="00B74A42" w:rsidRDefault="00C07BF6" w:rsidP="001017BA">
            <w:pPr>
              <w:pStyle w:val="ListNumber2"/>
              <w:tabs>
                <w:tab w:val="clear" w:pos="992"/>
                <w:tab w:val="num" w:pos="1171"/>
              </w:tabs>
              <w:spacing w:line="276" w:lineRule="auto"/>
              <w:ind w:left="4856" w:hanging="4111"/>
            </w:pPr>
            <w:r w:rsidRPr="264F3B93">
              <w:rPr>
                <w:b/>
                <w:bCs/>
              </w:rPr>
              <w:t>Batch</w:t>
            </w:r>
            <w:r w:rsidRPr="00B74A42">
              <w:t xml:space="preserve"> </w:t>
            </w:r>
            <w:r w:rsidRPr="264F3B93">
              <w:rPr>
                <w:b/>
                <w:bCs/>
              </w:rPr>
              <w:t>post</w:t>
            </w:r>
            <w:r>
              <w:tab/>
            </w:r>
            <w:r w:rsidRPr="00B74A42">
              <w:t>select</w:t>
            </w:r>
            <w:r>
              <w:t xml:space="preserve"> checkbox </w:t>
            </w:r>
          </w:p>
          <w:p w14:paraId="02600504" w14:textId="77777777" w:rsidR="00C07BF6" w:rsidRPr="00B74A42" w:rsidRDefault="00011CA4" w:rsidP="001017BA">
            <w:pPr>
              <w:pStyle w:val="BodyText"/>
            </w:pPr>
            <w:r>
              <w:rPr>
                <w:rFonts w:eastAsiaTheme="minorHAnsi" w:cstheme="minorBidi"/>
                <w:noProof/>
                <w:color w:val="auto"/>
                <w:spacing w:val="6"/>
                <w:sz w:val="16"/>
                <w:szCs w:val="16"/>
              </w:rPr>
              <mc:AlternateContent>
                <mc:Choice Requires="wpg">
                  <w:drawing>
                    <wp:anchor distT="0" distB="0" distL="114300" distR="114300" simplePos="0" relativeHeight="251792384" behindDoc="0" locked="0" layoutInCell="1" allowOverlap="1" wp14:anchorId="67D6243A" wp14:editId="1D38C02E">
                      <wp:simplePos x="0" y="0"/>
                      <wp:positionH relativeFrom="column">
                        <wp:posOffset>210820</wp:posOffset>
                      </wp:positionH>
                      <wp:positionV relativeFrom="paragraph">
                        <wp:posOffset>26035</wp:posOffset>
                      </wp:positionV>
                      <wp:extent cx="5676900" cy="3688080"/>
                      <wp:effectExtent l="0" t="0" r="0" b="7620"/>
                      <wp:wrapNone/>
                      <wp:docPr id="283" name="Group 2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76900" cy="3688080"/>
                                <a:chOff x="0" y="0"/>
                                <a:chExt cx="5676900" cy="36880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" name="Picture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76900" cy="36880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71" name="Oval 271"/>
                              <wps:cNvSpPr/>
                              <wps:spPr>
                                <a:xfrm>
                                  <a:off x="3705225" y="19050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EF5D0A9" w14:textId="77777777" w:rsidR="00011CA4" w:rsidRDefault="00011CA4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2" name="Oval 272"/>
                              <wps:cNvSpPr/>
                              <wps:spPr>
                                <a:xfrm>
                                  <a:off x="4314825" y="45720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ED03A55" w14:textId="77777777" w:rsidR="00011CA4" w:rsidRDefault="00011CA4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3" name="Oval 273"/>
                              <wps:cNvSpPr/>
                              <wps:spPr>
                                <a:xfrm>
                                  <a:off x="4819650" y="78105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78ACD2A" w14:textId="77777777" w:rsidR="00011CA4" w:rsidRDefault="00011CA4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4" name="Oval 274"/>
                              <wps:cNvSpPr/>
                              <wps:spPr>
                                <a:xfrm>
                                  <a:off x="4391025" y="120967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454EE88" w14:textId="77777777" w:rsidR="00011CA4" w:rsidRDefault="00011CA4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5" name="Oval 275"/>
                              <wps:cNvSpPr/>
                              <wps:spPr>
                                <a:xfrm>
                                  <a:off x="4419600" y="141922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4A5603B" w14:textId="77777777" w:rsidR="00011CA4" w:rsidRDefault="00011CA4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9" name="Oval 279"/>
                              <wps:cNvSpPr/>
                              <wps:spPr>
                                <a:xfrm>
                                  <a:off x="4219575" y="175260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2653C40" w14:textId="77777777" w:rsidR="00011CA4" w:rsidRDefault="00011CA4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0" name="Oval 280"/>
                              <wps:cNvSpPr/>
                              <wps:spPr>
                                <a:xfrm>
                                  <a:off x="4829175" y="192405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5925D66" w14:textId="77777777" w:rsidR="00011CA4" w:rsidRDefault="00011CA4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1" name="Oval 281"/>
                              <wps:cNvSpPr/>
                              <wps:spPr>
                                <a:xfrm>
                                  <a:off x="4257675" y="250507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1AB7802" w14:textId="77777777" w:rsidR="00011CA4" w:rsidRDefault="00011CA4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2" name="Oval 282"/>
                              <wps:cNvSpPr/>
                              <wps:spPr>
                                <a:xfrm>
                                  <a:off x="3743325" y="331470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C79CF63" w14:textId="77777777" w:rsidR="00011CA4" w:rsidRDefault="00011CA4" w:rsidP="00503EDD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691D1DE6">
                    <v:group id="Group 283" style="position:absolute;margin-left:16.6pt;margin-top:2.05pt;width:447pt;height:290.4pt;z-index:251792384" coordsize="56769,36880" o:spid="_x0000_s1030" w14:anchorId="67D6243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">
                      <v:shape id="Picture 12" style="position:absolute;width:56769;height:36880;visibility:visible;mso-wrap-style:square" o:spid="_x0000_s103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">
                        <v:imagedata o:title="" r:id="rId32"/>
                      </v:shape>
                      <v:oval id="Oval 271" style="position:absolute;left:37052;top:1905;width:2700;height:2700;visibility:visible;mso-wrap-style:square;v-text-anchor:middle" o:spid="_x0000_s1032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">
                        <v:textbox inset="0,0,0,0">
                          <w:txbxContent>
                            <w:p w:rsidR="00011CA4" w:rsidP="00503EDD" w:rsidRDefault="00011CA4" w14:paraId="38613DB8" w14:textId="77777777">
                              <w:pPr>
                                <w:spacing w:after="0"/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oval>
                      <v:oval id="Oval 272" style="position:absolute;left:43148;top:4572;width:2700;height:2700;visibility:visible;mso-wrap-style:square;v-text-anchor:middle" o:spid="_x0000_s1033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">
                        <v:textbox inset="0,0,0,0">
                          <w:txbxContent>
                            <w:p w:rsidR="00011CA4" w:rsidP="00503EDD" w:rsidRDefault="00011CA4" w14:paraId="71608CFE" w14:textId="77777777">
                              <w:pPr>
                                <w:spacing w:after="0"/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oval>
                      <v:oval id="Oval 273" style="position:absolute;left:48196;top:7810;width:2700;height:2700;visibility:visible;mso-wrap-style:square;v-text-anchor:middle" o:spid="_x0000_s1034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">
                        <v:textbox inset="0,0,0,0">
                          <w:txbxContent>
                            <w:p w:rsidR="00011CA4" w:rsidP="00503EDD" w:rsidRDefault="00011CA4" w14:paraId="42361D00" w14:textId="77777777">
                              <w:pPr>
                                <w:spacing w:after="0"/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oval>
                      <v:oval id="Oval 274" style="position:absolute;left:43910;top:12096;width:2700;height:2700;visibility:visible;mso-wrap-style:square;v-text-anchor:middle" o:spid="_x0000_s1035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">
                        <v:textbox inset="0,0,0,0">
                          <w:txbxContent>
                            <w:p w:rsidR="00011CA4" w:rsidP="00503EDD" w:rsidRDefault="00011CA4" w14:paraId="1559D049" w14:textId="77777777">
                              <w:pPr>
                                <w:spacing w:after="0"/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v:textbox>
                      </v:oval>
                      <v:oval id="Oval 275" style="position:absolute;left:44196;top:14192;width:2700;height:2700;visibility:visible;mso-wrap-style:square;v-text-anchor:middle" o:spid="_x0000_s1036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">
                        <v:textbox inset="0,0,0,0">
                          <w:txbxContent>
                            <w:p w:rsidR="00011CA4" w:rsidP="00503EDD" w:rsidRDefault="00011CA4" w14:paraId="6CB28EB6" w14:textId="77777777">
                              <w:pPr>
                                <w:spacing w:after="0"/>
                                <w:jc w:val="center"/>
                              </w:pPr>
                              <w:r>
                                <w:t>e</w:t>
                              </w:r>
                            </w:p>
                          </w:txbxContent>
                        </v:textbox>
                      </v:oval>
                      <v:oval id="Oval 279" style="position:absolute;left:42195;top:17526;width:2700;height:2700;visibility:visible;mso-wrap-style:square;v-text-anchor:middle" o:spid="_x0000_s1037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">
                        <v:textbox inset="0,0,0,0">
                          <w:txbxContent>
                            <w:p w:rsidR="00011CA4" w:rsidP="00503EDD" w:rsidRDefault="00011CA4" w14:paraId="5F980064" w14:textId="77777777">
                              <w:pPr>
                                <w:spacing w:after="0"/>
                                <w:jc w:val="center"/>
                              </w:pPr>
                              <w:r>
                                <w:t>f</w:t>
                              </w:r>
                            </w:p>
                          </w:txbxContent>
                        </v:textbox>
                      </v:oval>
                      <v:oval id="Oval 280" style="position:absolute;left:48291;top:19240;width:2700;height:2700;visibility:visible;mso-wrap-style:square;v-text-anchor:middle" o:spid="_x0000_s1038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">
                        <v:textbox inset="0,0,0,0">
                          <w:txbxContent>
                            <w:p w:rsidR="00011CA4" w:rsidP="00503EDD" w:rsidRDefault="00011CA4" w14:paraId="0DB6C36A" w14:textId="77777777">
                              <w:pPr>
                                <w:spacing w:after="0"/>
                                <w:jc w:val="center"/>
                              </w:pPr>
                              <w:r>
                                <w:t>g</w:t>
                              </w:r>
                            </w:p>
                          </w:txbxContent>
                        </v:textbox>
                      </v:oval>
                      <v:oval id="Oval 281" style="position:absolute;left:42576;top:25050;width:2700;height:2700;visibility:visible;mso-wrap-style:square;v-text-anchor:middle" o:spid="_x0000_s1039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">
                        <v:textbox inset="0,0,0,0">
                          <w:txbxContent>
                            <w:p w:rsidR="00011CA4" w:rsidP="00503EDD" w:rsidRDefault="00011CA4" w14:paraId="63315536" w14:textId="77777777">
                              <w:pPr>
                                <w:spacing w:after="0"/>
                                <w:jc w:val="center"/>
                              </w:pPr>
                              <w:r>
                                <w:t>h</w:t>
                              </w:r>
                            </w:p>
                          </w:txbxContent>
                        </v:textbox>
                      </v:oval>
                      <v:oval id="Oval 282" style="position:absolute;left:37433;top:33147;width:2700;height:2700;visibility:visible;mso-wrap-style:square;v-text-anchor:middle" o:spid="_x0000_s1040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">
                        <v:textbox inset="0,0,0,0">
                          <w:txbxContent>
                            <w:p w:rsidR="00011CA4" w:rsidP="00503EDD" w:rsidRDefault="00011CA4" w14:paraId="5FDD1F99" w14:textId="77777777">
                              <w:pPr>
                                <w:spacing w:after="0"/>
                                <w:jc w:val="center"/>
                              </w:pPr>
                              <w:r>
                                <w:t>i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</w:p>
        </w:tc>
      </w:tr>
      <w:tr w:rsidR="00C07BF6" w:rsidRPr="00B74A42" w14:paraId="747C3A60" w14:textId="77777777" w:rsidTr="264F3B93">
        <w:trPr>
          <w:trHeight w:val="1134"/>
        </w:trPr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620EFFE7" w14:textId="77777777" w:rsidR="00C07BF6" w:rsidRPr="00B74A42" w:rsidRDefault="00C07BF6" w:rsidP="001017BA">
            <w:pPr>
              <w:pStyle w:val="BodyText"/>
            </w:pPr>
            <w:r w:rsidRPr="007A7464">
              <w:rPr>
                <w:b/>
                <w:noProof/>
              </w:rPr>
              <w:drawing>
                <wp:anchor distT="0" distB="0" distL="114300" distR="114300" simplePos="0" relativeHeight="251757568" behindDoc="0" locked="0" layoutInCell="1" allowOverlap="1" wp14:anchorId="253168E6" wp14:editId="7391FE44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Exchange rate will automatically populate, do not update.</w:t>
            </w:r>
          </w:p>
        </w:tc>
      </w:tr>
      <w:tr w:rsidR="00C07BF6" w:rsidRPr="00D3142F" w14:paraId="7ECD3AF1" w14:textId="77777777" w:rsidTr="264F3B93">
        <w:trPr>
          <w:trHeight w:val="4701"/>
        </w:trPr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5CD85F92" w14:textId="77777777" w:rsidR="00C07BF6" w:rsidRDefault="264F3B93" w:rsidP="001017BA">
            <w:pPr>
              <w:pStyle w:val="ListNumber"/>
            </w:pPr>
            <w:r>
              <w:t xml:space="preserve">To prevent an invoice from being created for bank and insurance charges </w:t>
            </w:r>
          </w:p>
          <w:p w14:paraId="73D7570D" w14:textId="77777777" w:rsidR="00C07BF6" w:rsidRDefault="264F3B93" w:rsidP="001017BA">
            <w:pPr>
              <w:pStyle w:val="ListNumber2"/>
            </w:pPr>
            <w:r>
              <w:t xml:space="preserve">Select each </w:t>
            </w:r>
            <w:r w:rsidRPr="264F3B93">
              <w:rPr>
                <w:b/>
                <w:bCs/>
              </w:rPr>
              <w:t xml:space="preserve">bank </w:t>
            </w:r>
            <w:r>
              <w:t xml:space="preserve">and </w:t>
            </w:r>
            <w:r w:rsidRPr="264F3B93">
              <w:rPr>
                <w:b/>
                <w:bCs/>
              </w:rPr>
              <w:t>insurance</w:t>
            </w:r>
            <w:r>
              <w:t xml:space="preserve"> charges (separately)</w:t>
            </w:r>
          </w:p>
          <w:p w14:paraId="273386F5" w14:textId="77777777" w:rsidR="00C07BF6" w:rsidRPr="007A7464" w:rsidRDefault="00C07BF6" w:rsidP="001017BA">
            <w:pPr>
              <w:pStyle w:val="ListNumber2"/>
            </w:pPr>
            <w:r>
              <w:t xml:space="preserve">De-select </w:t>
            </w:r>
            <w:r w:rsidRPr="264F3B93">
              <w:rPr>
                <w:b/>
                <w:bCs/>
              </w:rPr>
              <w:t>Batch post</w:t>
            </w:r>
            <w:r>
              <w:t xml:space="preserve"> checkbox for each </w:t>
            </w:r>
            <w:r w:rsidRPr="007A746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42D4782E" wp14:editId="6C1351C1">
                      <wp:simplePos x="0" y="0"/>
                      <wp:positionH relativeFrom="column">
                        <wp:posOffset>2982595</wp:posOffset>
                      </wp:positionH>
                      <wp:positionV relativeFrom="paragraph">
                        <wp:posOffset>1985010</wp:posOffset>
                      </wp:positionV>
                      <wp:extent cx="270000" cy="270000"/>
                      <wp:effectExtent l="0" t="0" r="15875" b="15875"/>
                      <wp:wrapNone/>
                      <wp:docPr id="24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000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EAA1C79" w14:textId="77777777" w:rsidR="00C07BF6" w:rsidRDefault="00C07BF6" w:rsidP="00C07BF6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236757B1">
                    <v:oval id="Oval 24" style="position:absolute;left:0;text-align:left;margin-left:234.85pt;margin-top:156.3pt;width:21.25pt;height:21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41" fillcolor="red" strokecolor="red" w14:anchorId="42D4782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">
                      <v:textbox inset="0,0,0,0">
                        <w:txbxContent>
                          <w:p w:rsidR="00C07BF6" w:rsidP="00C07BF6" w:rsidRDefault="00C07BF6" w14:paraId="100C137E" w14:textId="77777777">
                            <w:pPr>
                              <w:spacing w:after="0"/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7A746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3C34392C" wp14:editId="3A8221BB">
                      <wp:simplePos x="0" y="0"/>
                      <wp:positionH relativeFrom="column">
                        <wp:posOffset>874395</wp:posOffset>
                      </wp:positionH>
                      <wp:positionV relativeFrom="paragraph">
                        <wp:posOffset>1140460</wp:posOffset>
                      </wp:positionV>
                      <wp:extent cx="270000" cy="270000"/>
                      <wp:effectExtent l="0" t="0" r="15875" b="15875"/>
                      <wp:wrapNone/>
                      <wp:docPr id="23" name="Ova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000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B521D0" w14:textId="77777777" w:rsidR="00C07BF6" w:rsidRDefault="00C07BF6" w:rsidP="00C07BF6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334CA8EB">
                    <v:oval id="Oval 23" style="position:absolute;left:0;text-align:left;margin-left:68.85pt;margin-top:89.8pt;width:21.25pt;height:21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42" fillcolor="red" strokecolor="red" w14:anchorId="3C34392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">
                      <v:textbox inset="0,0,0,0">
                        <w:txbxContent>
                          <w:p w:rsidR="00C07BF6" w:rsidP="00C07BF6" w:rsidRDefault="00C07BF6" w14:paraId="0E995611" w14:textId="77777777">
                            <w:pPr>
                              <w:spacing w:after="0"/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2D54C71F" wp14:editId="2867AEFA">
                      <wp:simplePos x="0" y="0"/>
                      <wp:positionH relativeFrom="column">
                        <wp:posOffset>953770</wp:posOffset>
                      </wp:positionH>
                      <wp:positionV relativeFrom="paragraph">
                        <wp:posOffset>698500</wp:posOffset>
                      </wp:positionV>
                      <wp:extent cx="1139825" cy="476250"/>
                      <wp:effectExtent l="19050" t="19050" r="22225" b="19050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9825" cy="4762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46FDBDB3">
                    <v:rect id="Rectangle 17" style="position:absolute;margin-left:75.1pt;margin-top:55pt;width:89.75pt;height:37.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2.25pt" w14:anchorId="39676BF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"/>
                  </w:pict>
                </mc:Fallback>
              </mc:AlternateContent>
            </w:r>
            <w:r w:rsidRPr="00D3142F"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2CB087EF" wp14:editId="0B5BB0DF">
                  <wp:simplePos x="0" y="0"/>
                  <wp:positionH relativeFrom="column">
                    <wp:posOffset>874395</wp:posOffset>
                  </wp:positionH>
                  <wp:positionV relativeFrom="paragraph">
                    <wp:posOffset>287020</wp:posOffset>
                  </wp:positionV>
                  <wp:extent cx="4000500" cy="2079000"/>
                  <wp:effectExtent l="0" t="0" r="0" b="0"/>
                  <wp:wrapNone/>
                  <wp:docPr id="82" name="Picture 82" descr="C:\Users\SAMANT~1\AppData\Local\Temp\SNAGHTML52114e2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SAMANT~1\AppData\Local\Temp\SNAGHTML52114e2e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9" b="8330"/>
                          <a:stretch/>
                        </pic:blipFill>
                        <pic:spPr bwMode="auto">
                          <a:xfrm>
                            <a:off x="0" y="0"/>
                            <a:ext cx="4000500" cy="207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A7464">
              <w:t xml:space="preserve"> </w:t>
            </w:r>
          </w:p>
        </w:tc>
      </w:tr>
      <w:tr w:rsidR="00C07BF6" w:rsidRPr="00D3142F" w14:paraId="213ADA4E" w14:textId="77777777" w:rsidTr="264F3B93"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225B3CDE" w14:textId="77777777" w:rsidR="00C07BF6" w:rsidRPr="00D3142F" w:rsidRDefault="00C07BF6" w:rsidP="001017BA">
            <w:pPr>
              <w:pStyle w:val="BodyText"/>
            </w:pPr>
            <w:r w:rsidRPr="00E505BE">
              <w:rPr>
                <w:noProof/>
              </w:rPr>
              <w:drawing>
                <wp:anchor distT="0" distB="0" distL="114300" distR="114300" simplePos="0" relativeHeight="251750400" behindDoc="0" locked="0" layoutInCell="1" allowOverlap="1" wp14:anchorId="579D14B5" wp14:editId="40303859">
                  <wp:simplePos x="0" y="0"/>
                  <wp:positionH relativeFrom="column">
                    <wp:posOffset>-43180</wp:posOffset>
                  </wp:positionH>
                  <wp:positionV relativeFrom="paragraph">
                    <wp:posOffset>-101600</wp:posOffset>
                  </wp:positionV>
                  <wp:extent cx="540000" cy="540000"/>
                  <wp:effectExtent l="0" t="0" r="0" b="0"/>
                  <wp:wrapSquare wrapText="bothSides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s black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3142F">
              <w:br w:type="page"/>
              <w:t>Import Entry Fee and Bank Fees will always be the same</w:t>
            </w:r>
          </w:p>
        </w:tc>
      </w:tr>
      <w:tr w:rsidR="00C07BF6" w:rsidRPr="00D3142F" w14:paraId="6CC862EF" w14:textId="77777777" w:rsidTr="264F3B93">
        <w:trPr>
          <w:trHeight w:val="5329"/>
        </w:trPr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69D5AB04" w14:textId="77777777" w:rsidR="00C07BF6" w:rsidRPr="00D3142F" w:rsidRDefault="264F3B93" w:rsidP="001017BA">
            <w:pPr>
              <w:pStyle w:val="ListNumber"/>
            </w:pPr>
            <w:r>
              <w:t>For all other freight charges, complete the following fields:</w:t>
            </w:r>
          </w:p>
          <w:p w14:paraId="450E99A3" w14:textId="77777777" w:rsidR="00C07BF6" w:rsidRPr="00D3142F" w:rsidRDefault="00C07BF6" w:rsidP="001017BA">
            <w:pPr>
              <w:pStyle w:val="ListNumber2"/>
              <w:tabs>
                <w:tab w:val="clear" w:pos="992"/>
                <w:tab w:val="num" w:pos="1029"/>
              </w:tabs>
              <w:ind w:left="4431" w:hanging="3864"/>
            </w:pPr>
            <w:r w:rsidRPr="264F3B93">
              <w:rPr>
                <w:b/>
                <w:bCs/>
              </w:rPr>
              <w:t>Vendor invoice/Credit note</w:t>
            </w:r>
            <w:r w:rsidRPr="00D3142F">
              <w:t xml:space="preserve"> </w:t>
            </w:r>
            <w:r>
              <w:tab/>
            </w:r>
            <w:r w:rsidRPr="00D3142F">
              <w:t>enter the invoice number</w:t>
            </w:r>
          </w:p>
          <w:p w14:paraId="5C28CC3E" w14:textId="77777777" w:rsidR="00C07BF6" w:rsidRPr="004F4219" w:rsidRDefault="00C07BF6" w:rsidP="001017BA">
            <w:pPr>
              <w:pStyle w:val="ListNumber2"/>
              <w:tabs>
                <w:tab w:val="clear" w:pos="992"/>
                <w:tab w:val="num" w:pos="1029"/>
              </w:tabs>
              <w:ind w:left="4431" w:hanging="3864"/>
            </w:pPr>
            <w:r>
              <w:rPr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761664" behindDoc="0" locked="0" layoutInCell="1" allowOverlap="1" wp14:anchorId="14EE8AF2" wp14:editId="1E552CE0">
                      <wp:simplePos x="0" y="0"/>
                      <wp:positionH relativeFrom="column">
                        <wp:posOffset>537845</wp:posOffset>
                      </wp:positionH>
                      <wp:positionV relativeFrom="paragraph">
                        <wp:posOffset>285750</wp:posOffset>
                      </wp:positionV>
                      <wp:extent cx="4708525" cy="2432685"/>
                      <wp:effectExtent l="0" t="0" r="0" b="5715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8525" cy="2432685"/>
                                <a:chOff x="0" y="0"/>
                                <a:chExt cx="4708525" cy="24326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" name="Picture 25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1387" b="2157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708525" cy="24326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26" name="Oval 26"/>
                              <wps:cNvSpPr/>
                              <wps:spPr>
                                <a:xfrm>
                                  <a:off x="3721100" y="100330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0674068" w14:textId="77777777" w:rsidR="00C07BF6" w:rsidRDefault="00C07BF6" w:rsidP="00C07BF6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Oval 27"/>
                              <wps:cNvSpPr/>
                              <wps:spPr>
                                <a:xfrm>
                                  <a:off x="3571875" y="2089150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B85D2EE" w14:textId="77777777" w:rsidR="00C07BF6" w:rsidRDefault="00C07BF6" w:rsidP="00C07BF6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1398D420">
                    <v:group id="Group 31" style="position:absolute;left:0;text-align:left;margin-left:42.35pt;margin-top:22.5pt;width:370.75pt;height:191.55pt;z-index:251761664" coordsize="47085,24326" o:spid="_x0000_s1043" w14:anchorId="14EE8AF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">
                      <v:shape id="Picture 25" style="position:absolute;width:47085;height:24326;visibility:visible;mso-wrap-style:square" o:spid="_x0000_s104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">
                        <v:imagedata cropright="909f" cropbottom="14139f" o:title="" r:id="rId32"/>
                      </v:shape>
                      <v:oval id="Oval 26" style="position:absolute;left:37211;top:10033;width:2700;height:2700;visibility:visible;mso-wrap-style:square;v-text-anchor:middle" o:spid="_x0000_s1045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">
                        <v:textbox inset="0,0,0,0">
                          <w:txbxContent>
                            <w:p w:rsidR="00C07BF6" w:rsidP="00C07BF6" w:rsidRDefault="00C07BF6" w14:paraId="106CF623" w14:textId="77777777">
                              <w:pPr>
                                <w:spacing w:after="0"/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oval>
                      <v:oval id="Oval 27" style="position:absolute;left:35718;top:20891;width:2700;height:2700;visibility:visible;mso-wrap-style:square;v-text-anchor:middle" o:spid="_x0000_s1046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">
                        <v:textbox inset="0,0,0,0">
                          <w:txbxContent>
                            <w:p w:rsidR="00C07BF6" w:rsidP="00C07BF6" w:rsidRDefault="00C07BF6" w14:paraId="0DA85A12" w14:textId="77777777">
                              <w:pPr>
                                <w:spacing w:after="0"/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  <w:r w:rsidRPr="264F3B93">
              <w:rPr>
                <w:b/>
                <w:bCs/>
              </w:rPr>
              <w:t>Charge amount</w:t>
            </w:r>
            <w:r>
              <w:tab/>
            </w:r>
            <w:r w:rsidRPr="00D3142F">
              <w:t>enter the freight amount</w:t>
            </w:r>
          </w:p>
          <w:p w14:paraId="2430520C" w14:textId="77777777" w:rsidR="00C07BF6" w:rsidRPr="00D3142F" w:rsidRDefault="00C07BF6" w:rsidP="001017BA">
            <w:pPr>
              <w:pStyle w:val="BodyText"/>
            </w:pPr>
          </w:p>
        </w:tc>
      </w:tr>
      <w:tr w:rsidR="00C07BF6" w:rsidRPr="00D3142F" w14:paraId="2407B094" w14:textId="77777777" w:rsidTr="264F3B93">
        <w:trPr>
          <w:trHeight w:val="1299"/>
        </w:trPr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5E885D17" w14:textId="77777777" w:rsidR="00C07BF6" w:rsidRPr="00D3142F" w:rsidRDefault="00C07BF6" w:rsidP="001017BA">
            <w:pPr>
              <w:pStyle w:val="BodyText"/>
              <w:ind w:left="1029"/>
            </w:pPr>
            <w:r>
              <w:rPr>
                <w:b/>
                <w:noProof/>
              </w:rPr>
              <w:drawing>
                <wp:anchor distT="0" distB="0" distL="114300" distR="114300" simplePos="0" relativeHeight="251751424" behindDoc="0" locked="0" layoutInCell="1" allowOverlap="1" wp14:anchorId="44A74160" wp14:editId="5F83DBF6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15240</wp:posOffset>
                  </wp:positionV>
                  <wp:extent cx="540000" cy="540000"/>
                  <wp:effectExtent l="0" t="0" r="0" b="0"/>
                  <wp:wrapSquare wrapText="bothSides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3142F">
              <w:t>The Exchange rate will populate automatically – the exchange rate type is attached to the ‘order class’</w:t>
            </w:r>
          </w:p>
          <w:p w14:paraId="30681558" w14:textId="77777777" w:rsidR="00C07BF6" w:rsidRPr="00D3142F" w:rsidRDefault="00C07BF6" w:rsidP="001017BA">
            <w:pPr>
              <w:pStyle w:val="BodyText"/>
              <w:ind w:left="1029"/>
            </w:pPr>
            <w:r w:rsidRPr="00D3142F">
              <w:t>If the delivery/shipment ends up being paid later this exchange rate will automatically update.</w:t>
            </w:r>
            <w:r>
              <w:rPr>
                <w:noProof/>
              </w:rPr>
              <w:t xml:space="preserve"> </w:t>
            </w:r>
          </w:p>
        </w:tc>
      </w:tr>
      <w:tr w:rsidR="00C07BF6" w:rsidRPr="00D3142F" w14:paraId="485C1A4F" w14:textId="77777777" w:rsidTr="264F3B93">
        <w:trPr>
          <w:trHeight w:val="5977"/>
        </w:trPr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560DEEE9" w14:textId="77777777" w:rsidR="00C07BF6" w:rsidRDefault="264F3B93" w:rsidP="001017BA">
            <w:pPr>
              <w:pStyle w:val="ListNumber"/>
            </w:pPr>
            <w:r>
              <w:t xml:space="preserve">To share any remaining charges across each of the Purchase order lines, </w:t>
            </w:r>
          </w:p>
          <w:p w14:paraId="6F9355FB" w14:textId="77777777" w:rsidR="00C07BF6" w:rsidRPr="00D3142F" w:rsidRDefault="00C07BF6" w:rsidP="001017BA">
            <w:pPr>
              <w:pStyle w:val="ListContinue"/>
            </w:pPr>
            <w:r>
              <w:t>S</w:t>
            </w:r>
            <w:r w:rsidRPr="00D3142F">
              <w:t xml:space="preserve">elect </w:t>
            </w:r>
            <w:r w:rsidRPr="00E505BE">
              <w:rPr>
                <w:b/>
              </w:rPr>
              <w:t>Apply import charges</w:t>
            </w:r>
          </w:p>
          <w:p w14:paraId="02566943" w14:textId="77777777" w:rsidR="00C07BF6" w:rsidRPr="00D3142F" w:rsidRDefault="00C07BF6" w:rsidP="001017BA">
            <w:pPr>
              <w:pStyle w:val="ListContinue"/>
            </w:pPr>
            <w:r w:rsidRPr="00D3142F">
              <w:t xml:space="preserve">Select </w:t>
            </w:r>
            <w:r w:rsidRPr="00E505BE">
              <w:rPr>
                <w:b/>
              </w:rPr>
              <w:t>Close</w:t>
            </w:r>
          </w:p>
          <w:p w14:paraId="4810D22E" w14:textId="77777777" w:rsidR="00C07BF6" w:rsidRPr="00D3142F" w:rsidRDefault="00C07BF6" w:rsidP="001017BA">
            <w:pPr>
              <w:pStyle w:val="BodyText"/>
            </w:pPr>
            <w:r w:rsidRPr="00D3142F">
              <w:rPr>
                <w:noProof/>
              </w:rPr>
              <w:drawing>
                <wp:anchor distT="0" distB="0" distL="114300" distR="114300" simplePos="0" relativeHeight="251752448" behindDoc="0" locked="0" layoutInCell="1" allowOverlap="1" wp14:anchorId="609A4F45" wp14:editId="1AE00148">
                  <wp:simplePos x="0" y="0"/>
                  <wp:positionH relativeFrom="column">
                    <wp:posOffset>388620</wp:posOffset>
                  </wp:positionH>
                  <wp:positionV relativeFrom="paragraph">
                    <wp:posOffset>33020</wp:posOffset>
                  </wp:positionV>
                  <wp:extent cx="4743450" cy="2476500"/>
                  <wp:effectExtent l="0" t="0" r="0" b="0"/>
                  <wp:wrapNone/>
                  <wp:docPr id="100" name="Picture 100" descr="C:\Users\SAMANT~1\AppData\Local\Temp\SNAGHTML521380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SAMANT~1\AppData\Local\Temp\SNAGHTML5213804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89" b="10999"/>
                          <a:stretch/>
                        </pic:blipFill>
                        <pic:spPr bwMode="auto">
                          <a:xfrm>
                            <a:off x="0" y="0"/>
                            <a:ext cx="474345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07BF6" w14:paraId="553CDCF7" w14:textId="77777777" w:rsidTr="264F3B93">
        <w:trPr>
          <w:trHeight w:val="307"/>
        </w:trPr>
        <w:tc>
          <w:tcPr>
            <w:tcW w:w="9498" w:type="dxa"/>
            <w:tcBorders>
              <w:top w:val="single" w:sz="4" w:space="0" w:color="A6A6A6" w:themeColor="background1" w:themeShade="A6"/>
              <w:left w:val="nil"/>
              <w:bottom w:val="single" w:sz="4" w:space="0" w:color="A6A6A6" w:themeColor="background1" w:themeShade="A6"/>
              <w:right w:val="nil"/>
            </w:tcBorders>
            <w:tcMar>
              <w:top w:w="113" w:type="dxa"/>
              <w:bottom w:w="113" w:type="dxa"/>
            </w:tcMar>
          </w:tcPr>
          <w:p w14:paraId="106A3340" w14:textId="77777777" w:rsidR="00C07BF6" w:rsidRPr="00B74A42" w:rsidRDefault="00C07BF6" w:rsidP="001017BA">
            <w:pPr>
              <w:pStyle w:val="BodyText"/>
            </w:pPr>
            <w:r>
              <w:rPr>
                <w:b/>
                <w:noProof/>
              </w:rPr>
              <w:drawing>
                <wp:anchor distT="0" distB="0" distL="114300" distR="114300" simplePos="0" relativeHeight="251753472" behindDoc="0" locked="0" layoutInCell="1" allowOverlap="1" wp14:anchorId="1E9DDA42" wp14:editId="28CAEB2C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-102717</wp:posOffset>
                  </wp:positionV>
                  <wp:extent cx="539750" cy="539750"/>
                  <wp:effectExtent l="0" t="0" r="0" b="0"/>
                  <wp:wrapSquare wrapText="bothSides"/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74A42">
              <w:t>Double check that you have set up all charges correctly in agreement with the service providers’ invoices</w:t>
            </w:r>
          </w:p>
        </w:tc>
      </w:tr>
      <w:tr w:rsidR="00C07BF6" w14:paraId="62739583" w14:textId="77777777" w:rsidTr="264F3B93">
        <w:tblPrEx>
          <w:tblBorders>
            <w:top w:val="single" w:sz="4" w:space="0" w:color="A6A6A6" w:themeColor="background1" w:themeShade="A6"/>
            <w:left w:val="none" w:sz="0" w:space="0" w:color="auto"/>
            <w:bottom w:val="single" w:sz="4" w:space="0" w:color="A6A6A6" w:themeColor="background1" w:themeShade="A6"/>
            <w:right w:val="none" w:sz="0" w:space="0" w:color="auto"/>
            <w:insideH w:val="single" w:sz="4" w:space="0" w:color="A6A6A6" w:themeColor="background1" w:themeShade="A6"/>
            <w:insideV w:val="single" w:sz="4" w:space="0" w:color="A6A6A6" w:themeColor="background1" w:themeShade="A6"/>
          </w:tblBorders>
        </w:tblPrEx>
        <w:trPr>
          <w:trHeight w:val="2391"/>
        </w:trPr>
        <w:tc>
          <w:tcPr>
            <w:tcW w:w="9498" w:type="dxa"/>
            <w:tcBorders>
              <w:top w:val="single" w:sz="4" w:space="0" w:color="A6A6A6" w:themeColor="background1" w:themeShade="A6"/>
              <w:left w:val="single" w:sz="0" w:space="0" w:color="000000" w:themeColor="text1"/>
              <w:bottom w:val="single" w:sz="4" w:space="0" w:color="A6A6A6" w:themeColor="background1" w:themeShade="A6"/>
              <w:right w:val="single" w:sz="0" w:space="0" w:color="000000" w:themeColor="text1"/>
            </w:tcBorders>
            <w:tcMar>
              <w:top w:w="113" w:type="dxa"/>
              <w:bottom w:w="113" w:type="dxa"/>
            </w:tcMar>
          </w:tcPr>
          <w:p w14:paraId="1AF5CAD9" w14:textId="77777777" w:rsidR="00C07BF6" w:rsidRDefault="00C07BF6" w:rsidP="001017BA">
            <w:pPr>
              <w:pStyle w:val="BodyText"/>
            </w:pPr>
            <w:r w:rsidRPr="0090315F">
              <w:rPr>
                <w:noProof/>
              </w:rPr>
              <w:drawing>
                <wp:anchor distT="0" distB="0" distL="114300" distR="114300" simplePos="0" relativeHeight="251754496" behindDoc="0" locked="0" layoutInCell="1" allowOverlap="1" wp14:anchorId="0BACBE9F" wp14:editId="7D197FBF">
                  <wp:simplePos x="0" y="0"/>
                  <wp:positionH relativeFrom="column">
                    <wp:posOffset>647192</wp:posOffset>
                  </wp:positionH>
                  <wp:positionV relativeFrom="paragraph">
                    <wp:posOffset>418541</wp:posOffset>
                  </wp:positionV>
                  <wp:extent cx="3774643" cy="980237"/>
                  <wp:effectExtent l="0" t="0" r="0" b="0"/>
                  <wp:wrapNone/>
                  <wp:docPr id="72" name="Picture 72" descr="C:\Users\SAMANT~1\AppData\Local\Temp\SNAGHTML5255c8e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SAMANT~1\AppData\Local\Temp\SNAGHTML5255c8ea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72" b="11840"/>
                          <a:stretch/>
                        </pic:blipFill>
                        <pic:spPr bwMode="auto">
                          <a:xfrm>
                            <a:off x="0" y="0"/>
                            <a:ext cx="3774643" cy="980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noProof/>
              </w:rPr>
              <w:drawing>
                <wp:anchor distT="0" distB="0" distL="114300" distR="114300" simplePos="0" relativeHeight="251755520" behindDoc="0" locked="0" layoutInCell="1" allowOverlap="1" wp14:anchorId="5646C61C" wp14:editId="742B069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-18745</wp:posOffset>
                  </wp:positionV>
                  <wp:extent cx="539750" cy="539750"/>
                  <wp:effectExtent l="0" t="0" r="0" b="0"/>
                  <wp:wrapSquare wrapText="bothSides"/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I</w:t>
            </w:r>
            <w:r w:rsidRPr="0090315F">
              <w:t>f you needed to delete or change the charge/fee after you have clicked ‘Apply import charge’, select Un-apply import charges.</w:t>
            </w:r>
          </w:p>
        </w:tc>
      </w:tr>
    </w:tbl>
    <w:p w14:paraId="073BA2A7" w14:textId="77777777" w:rsidR="00011CA4" w:rsidRDefault="00011CA4" w:rsidP="00011CA4">
      <w:pPr>
        <w:pStyle w:val="BodyText"/>
        <w:rPr>
          <w:rFonts w:eastAsia="Arial"/>
        </w:rPr>
      </w:pPr>
    </w:p>
    <w:p w14:paraId="15DB8EE7" w14:textId="77777777" w:rsidR="000E4C6F" w:rsidRDefault="00011CA4" w:rsidP="00011CA4">
      <w:pPr>
        <w:pStyle w:val="BodyText"/>
        <w:rPr>
          <w:rFonts w:eastAsia="Arial"/>
        </w:rPr>
      </w:pPr>
      <w:r>
        <w:rPr>
          <w:rFonts w:eastAsia="Arial"/>
        </w:rPr>
        <w:br w:type="page"/>
      </w:r>
    </w:p>
    <w:p w14:paraId="2305EA2B" w14:textId="77777777" w:rsidR="0094357F" w:rsidRDefault="007B1407" w:rsidP="003741DE">
      <w:pPr>
        <w:pStyle w:val="Task"/>
      </w:pPr>
      <w:bookmarkStart w:id="20" w:name="_Toc520794102"/>
      <w:r>
        <w:rPr>
          <w:bCs/>
        </w:rPr>
        <w:t>C</w:t>
      </w:r>
      <w:r w:rsidR="00AA5378">
        <w:t>reate vendor invoice</w:t>
      </w:r>
      <w:bookmarkEnd w:id="15"/>
      <w:bookmarkEnd w:id="20"/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498"/>
      </w:tblGrid>
      <w:tr w:rsidR="00AE500C" w14:paraId="10584014" w14:textId="77777777" w:rsidTr="264F3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77"/>
        </w:trPr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34F53A94" w14:textId="77777777" w:rsidR="00AE500C" w:rsidRDefault="264F3B93" w:rsidP="00B66782">
            <w:pPr>
              <w:pStyle w:val="ListNumber"/>
            </w:pPr>
            <w:r>
              <w:t xml:space="preserve">Navigate and open </w:t>
            </w:r>
          </w:p>
          <w:p w14:paraId="3ED51A21" w14:textId="77777777" w:rsidR="00AE500C" w:rsidRPr="0090315F" w:rsidRDefault="00B73858" w:rsidP="00AE500C">
            <w:pPr>
              <w:pStyle w:val="ListContinue"/>
            </w:pPr>
            <w:r w:rsidRPr="003A3F08">
              <w:rPr>
                <w:b/>
              </w:rPr>
              <w:t xml:space="preserve">GGNZ &gt; Accounts payable &gt; common &gt; Landed costing &gt; landed cost documents </w:t>
            </w:r>
            <w:r w:rsidR="00AE500C">
              <w:t xml:space="preserve"> </w:t>
            </w:r>
          </w:p>
        </w:tc>
      </w:tr>
      <w:tr w:rsidR="00E903BB" w14:paraId="022F050D" w14:textId="77777777" w:rsidTr="264F3B93">
        <w:trPr>
          <w:trHeight w:val="113"/>
        </w:trPr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249EFBCF" w14:textId="77777777" w:rsidR="00E903BB" w:rsidRDefault="264F3B93" w:rsidP="00B66782">
            <w:pPr>
              <w:pStyle w:val="ListNumber"/>
            </w:pPr>
            <w:r>
              <w:t>Open landed cost document</w:t>
            </w:r>
          </w:p>
        </w:tc>
      </w:tr>
      <w:tr w:rsidR="00E903BB" w14:paraId="2288D078" w14:textId="77777777" w:rsidTr="264F3B93">
        <w:trPr>
          <w:trHeight w:val="6584"/>
        </w:trPr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60E176D2" w14:textId="77777777" w:rsidR="00E903BB" w:rsidRDefault="264F3B93" w:rsidP="00B66782">
            <w:pPr>
              <w:pStyle w:val="ListNumber"/>
            </w:pPr>
            <w:r>
              <w:t xml:space="preserve">Select </w:t>
            </w:r>
            <w:r w:rsidRPr="264F3B93">
              <w:rPr>
                <w:b/>
                <w:bCs/>
              </w:rPr>
              <w:t>Receipt costs</w:t>
            </w:r>
            <w:r>
              <w:t xml:space="preserve"> </w:t>
            </w:r>
          </w:p>
          <w:p w14:paraId="449851D9" w14:textId="77777777" w:rsidR="00703A1F" w:rsidRDefault="006051A8" w:rsidP="00703A1F">
            <w:pPr>
              <w:pStyle w:val="BodyTex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6064" behindDoc="0" locked="0" layoutInCell="1" allowOverlap="1" wp14:anchorId="31A90109" wp14:editId="3B998E03">
                      <wp:simplePos x="0" y="0"/>
                      <wp:positionH relativeFrom="column">
                        <wp:posOffset>325782</wp:posOffset>
                      </wp:positionH>
                      <wp:positionV relativeFrom="paragraph">
                        <wp:posOffset>21283</wp:posOffset>
                      </wp:positionV>
                      <wp:extent cx="5187315" cy="3526155"/>
                      <wp:effectExtent l="0" t="0" r="0" b="0"/>
                      <wp:wrapNone/>
                      <wp:docPr id="266" name="Group 2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87315" cy="3526155"/>
                                <a:chOff x="0" y="0"/>
                                <a:chExt cx="5187315" cy="35261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Picture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87315" cy="35261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65" name="Rectangle 265"/>
                              <wps:cNvSpPr/>
                              <wps:spPr>
                                <a:xfrm>
                                  <a:off x="2925213" y="299022"/>
                                  <a:ext cx="377027" cy="5287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7E41BF82">
                    <v:group id="Group 266" style="position:absolute;margin-left:25.65pt;margin-top:1.7pt;width:408.45pt;height:277.65pt;z-index:251736064" coordsize="51873,35261" o:spid="_x0000_s1026" w14:anchorId="1A323B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">
                      <v:shape id="Picture 18" style="position:absolute;width:51873;height:3526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">
                        <v:imagedata o:title="" r:id="rId37"/>
                      </v:shape>
                      <v:rect id="Rectangle 265" style="position:absolute;left:29252;top:2990;width:3770;height:5287;visibility:visible;mso-wrap-style:square;v-text-anchor:middle" o:spid="_x0000_s1028" filled="f" strokecolor="red" strokeweight="2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"/>
                    </v:group>
                  </w:pict>
                </mc:Fallback>
              </mc:AlternateContent>
            </w:r>
          </w:p>
        </w:tc>
      </w:tr>
      <w:tr w:rsidR="0003224F" w14:paraId="23CFA303" w14:textId="77777777" w:rsidTr="264F3B93">
        <w:trPr>
          <w:trHeight w:val="2324"/>
        </w:trPr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75B24EE0" w14:textId="77777777" w:rsidR="0003224F" w:rsidRDefault="264F3B93" w:rsidP="00B66782">
            <w:pPr>
              <w:pStyle w:val="ListNumber"/>
              <w:rPr>
                <w:b/>
                <w:bCs/>
              </w:rPr>
            </w:pPr>
            <w:r>
              <w:t xml:space="preserve">Select </w:t>
            </w:r>
            <w:r w:rsidRPr="264F3B93">
              <w:rPr>
                <w:b/>
                <w:bCs/>
              </w:rPr>
              <w:t>Create vendor invoice</w:t>
            </w:r>
          </w:p>
          <w:p w14:paraId="5488EBEC" w14:textId="77777777" w:rsidR="0084303E" w:rsidRPr="0084303E" w:rsidRDefault="0084303E" w:rsidP="0084303E">
            <w:pPr>
              <w:pStyle w:val="ListContinue"/>
            </w:pPr>
            <w:r w:rsidRPr="0090315F">
              <w:rPr>
                <w:noProof/>
              </w:rPr>
              <w:drawing>
                <wp:anchor distT="0" distB="0" distL="114300" distR="114300" simplePos="0" relativeHeight="251628544" behindDoc="0" locked="0" layoutInCell="1" allowOverlap="1" wp14:anchorId="0CE9D778" wp14:editId="01FBC9EC">
                  <wp:simplePos x="0" y="0"/>
                  <wp:positionH relativeFrom="column">
                    <wp:posOffset>559799</wp:posOffset>
                  </wp:positionH>
                  <wp:positionV relativeFrom="paragraph">
                    <wp:posOffset>168212</wp:posOffset>
                  </wp:positionV>
                  <wp:extent cx="4900930" cy="845061"/>
                  <wp:effectExtent l="0" t="0" r="0" b="0"/>
                  <wp:wrapNone/>
                  <wp:docPr id="70" name="Picture 70" descr="C:\Users\SAMANT~1\AppData\Local\Temp\SNAGHTML5253bb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SAMANT~1\AppData\Local\Temp\SNAGHTML5253bb6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56" b="69368"/>
                          <a:stretch/>
                        </pic:blipFill>
                        <pic:spPr bwMode="auto">
                          <a:xfrm>
                            <a:off x="0" y="0"/>
                            <a:ext cx="4901184" cy="84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90315F">
              <w:t>The Infolog window displays</w:t>
            </w:r>
          </w:p>
        </w:tc>
      </w:tr>
      <w:tr w:rsidR="0003224F" w14:paraId="6E51F724" w14:textId="77777777" w:rsidTr="264F3B93">
        <w:trPr>
          <w:trHeight w:val="569"/>
        </w:trPr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6FAD819A" w14:textId="77777777" w:rsidR="00960A79" w:rsidRPr="0090315F" w:rsidRDefault="003961E9" w:rsidP="00FA7A2A">
            <w:pPr>
              <w:pStyle w:val="BodyText"/>
            </w:pPr>
            <w:r>
              <w:rPr>
                <w:b/>
                <w:noProof/>
              </w:rPr>
              <w:drawing>
                <wp:anchor distT="0" distB="0" distL="114300" distR="114300" simplePos="0" relativeHeight="251645952" behindDoc="0" locked="0" layoutInCell="1" allowOverlap="1" wp14:anchorId="337E2678" wp14:editId="0996AB3B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-18415</wp:posOffset>
                  </wp:positionV>
                  <wp:extent cx="540000" cy="540000"/>
                  <wp:effectExtent l="0" t="0" r="0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3224F" w:rsidRPr="0090315F">
              <w:t xml:space="preserve">The Infolog will either be a confirmation there are no </w:t>
            </w:r>
            <w:r w:rsidR="000930A4" w:rsidRPr="0090315F">
              <w:t>errors</w:t>
            </w:r>
            <w:r w:rsidR="000930A4">
              <w:t xml:space="preserve"> or</w:t>
            </w:r>
            <w:r w:rsidR="0003224F" w:rsidRPr="0090315F">
              <w:t xml:space="preserve"> will inform you of errors within the journal that need to be fixed before the journal can be created.</w:t>
            </w:r>
          </w:p>
        </w:tc>
      </w:tr>
      <w:tr w:rsidR="00D870B7" w14:paraId="14EA149A" w14:textId="77777777" w:rsidTr="264F3B93">
        <w:trPr>
          <w:trHeight w:val="5806"/>
        </w:trPr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59830634" w14:textId="7532E15F" w:rsidR="00D870B7" w:rsidRDefault="264F3B93" w:rsidP="00D870B7">
            <w:pPr>
              <w:pStyle w:val="ListNumber"/>
            </w:pPr>
            <w:r>
              <w:t xml:space="preserve">Email </w:t>
            </w:r>
            <w:hyperlink r:id="rId39">
              <w:r w:rsidRPr="264F3B93">
                <w:rPr>
                  <w:rStyle w:val="Hyperlink"/>
                  <w:color w:val="7F7F7F" w:themeColor="background1" w:themeShade="7F"/>
                </w:rPr>
                <w:t>fxinvoices@goughgroup.co.nz</w:t>
              </w:r>
            </w:hyperlink>
            <w:r w:rsidRPr="264F3B93">
              <w:rPr>
                <w:color w:val="7F7F7F" w:themeColor="background1" w:themeShade="7F"/>
              </w:rPr>
              <w:t xml:space="preserve">  </w:t>
            </w:r>
            <w:r w:rsidRPr="264F3B93">
              <w:rPr>
                <w:rStyle w:val="BodyTextChar"/>
              </w:rPr>
              <w:t>with the following information</w:t>
            </w:r>
          </w:p>
          <w:p w14:paraId="1291E8E9" w14:textId="77777777" w:rsidR="00AC26F9" w:rsidRDefault="264F3B93" w:rsidP="00D870B7">
            <w:pPr>
              <w:pStyle w:val="ListNumber2"/>
            </w:pPr>
            <w:r>
              <w:t>Vendor name</w:t>
            </w:r>
          </w:p>
          <w:p w14:paraId="02A0FB54" w14:textId="77777777" w:rsidR="00AC26F9" w:rsidRDefault="264F3B93" w:rsidP="00D870B7">
            <w:pPr>
              <w:pStyle w:val="ListNumber2"/>
            </w:pPr>
            <w:r>
              <w:t xml:space="preserve">Landed cost number </w:t>
            </w:r>
          </w:p>
          <w:p w14:paraId="74D68055" w14:textId="77777777" w:rsidR="00D870B7" w:rsidRDefault="264F3B93" w:rsidP="00D870B7">
            <w:pPr>
              <w:pStyle w:val="ListNumber2"/>
            </w:pPr>
            <w:r>
              <w:t>General Journal number (this will appear on the Infolog)</w:t>
            </w:r>
          </w:p>
          <w:p w14:paraId="64062D46" w14:textId="77777777" w:rsidR="00D870B7" w:rsidRDefault="264F3B93" w:rsidP="00D870B7">
            <w:pPr>
              <w:pStyle w:val="ListNumber2"/>
            </w:pPr>
            <w:r>
              <w:t xml:space="preserve">Copies of charge and supplier invoices  </w:t>
            </w:r>
          </w:p>
          <w:p w14:paraId="5C03B2AA" w14:textId="77777777" w:rsidR="00FA7A2A" w:rsidRPr="00D870B7" w:rsidRDefault="00AC26F9" w:rsidP="00FA7A2A">
            <w:pPr>
              <w:pStyle w:val="BodyTex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8000" behindDoc="0" locked="0" layoutInCell="1" allowOverlap="1" wp14:anchorId="7433B48C" wp14:editId="7EA24EF3">
                      <wp:simplePos x="0" y="0"/>
                      <wp:positionH relativeFrom="column">
                        <wp:posOffset>255270</wp:posOffset>
                      </wp:positionH>
                      <wp:positionV relativeFrom="paragraph">
                        <wp:posOffset>48260</wp:posOffset>
                      </wp:positionV>
                      <wp:extent cx="5095875" cy="2553335"/>
                      <wp:effectExtent l="0" t="0" r="9525" b="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95875" cy="2553335"/>
                                <a:chOff x="0" y="0"/>
                                <a:chExt cx="5095875" cy="25533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95875" cy="2553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" name="Oval 3"/>
                              <wps:cNvSpPr/>
                              <wps:spPr>
                                <a:xfrm>
                                  <a:off x="1562100" y="190500"/>
                                  <a:ext cx="269875" cy="2698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47ABC81" w14:textId="77777777" w:rsidR="00AC26F9" w:rsidRDefault="00AC26F9" w:rsidP="00AC26F9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Oval 4"/>
                              <wps:cNvSpPr/>
                              <wps:spPr>
                                <a:xfrm>
                                  <a:off x="1085850" y="190500"/>
                                  <a:ext cx="269875" cy="2698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7A71A26" w14:textId="77777777" w:rsidR="00AC26F9" w:rsidRDefault="00AC26F9" w:rsidP="00AC26F9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Oval 6"/>
                              <wps:cNvSpPr/>
                              <wps:spPr>
                                <a:xfrm>
                                  <a:off x="647700" y="190500"/>
                                  <a:ext cx="269875" cy="2698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52EF40B" w14:textId="77777777" w:rsidR="00AC26F9" w:rsidRDefault="00AC26F9" w:rsidP="00AC26F9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Oval 9"/>
                              <wps:cNvSpPr/>
                              <wps:spPr>
                                <a:xfrm>
                                  <a:off x="438150" y="590550"/>
                                  <a:ext cx="269875" cy="2698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914020C" w14:textId="77777777" w:rsidR="00AC26F9" w:rsidRDefault="00AC26F9" w:rsidP="00AC26F9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034CE5C1">
                    <v:group id="Group 10" style="position:absolute;margin-left:20.1pt;margin-top:3.8pt;width:401.25pt;height:201.05pt;z-index:251648000" coordsize="50958,25533" o:spid="_x0000_s1047" w14:anchorId="7433B48C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">
                      <v:shape id="Picture 1" style="position:absolute;width:50958;height:25533;visibility:visible;mso-wrap-style:square" o:spid="_x0000_s104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">
                        <v:imagedata o:title="" r:id="rId41"/>
                      </v:shape>
                      <v:oval id="Oval 3" style="position:absolute;left:15621;top:1905;width:2698;height:2698;visibility:visible;mso-wrap-style:square;v-text-anchor:middle" o:spid="_x0000_s1049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">
                        <v:textbox inset="0,0,0,0">
                          <w:txbxContent>
                            <w:p w:rsidR="00AC26F9" w:rsidP="00AC26F9" w:rsidRDefault="00AC26F9" w14:paraId="66622524" w14:textId="77777777">
                              <w:pPr>
                                <w:spacing w:after="0"/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oval>
                      <v:oval id="Oval 4" style="position:absolute;left:10858;top:1905;width:2699;height:2698;visibility:visible;mso-wrap-style:square;v-text-anchor:middle" o:spid="_x0000_s1050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">
                        <v:textbox inset="0,0,0,0">
                          <w:txbxContent>
                            <w:p w:rsidR="00AC26F9" w:rsidP="00AC26F9" w:rsidRDefault="00AC26F9" w14:paraId="37292EA1" w14:textId="77777777">
                              <w:pPr>
                                <w:spacing w:after="0"/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oval>
                      <v:oval id="Oval 6" style="position:absolute;left:6477;top:1905;width:2698;height:2698;visibility:visible;mso-wrap-style:square;v-text-anchor:middle" o:spid="_x0000_s1051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">
                        <v:textbox inset="0,0,0,0">
                          <w:txbxContent>
                            <w:p w:rsidR="00AC26F9" w:rsidP="00AC26F9" w:rsidRDefault="00AC26F9" w14:paraId="1C8780F8" w14:textId="77777777">
                              <w:pPr>
                                <w:spacing w:after="0"/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oval>
                      <v:oval id="Oval 9" style="position:absolute;left:4381;top:5905;width:2699;height:2699;visibility:visible;mso-wrap-style:square;v-text-anchor:middle" o:spid="_x0000_s1052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">
                        <v:textbox inset="0,0,0,0">
                          <w:txbxContent>
                            <w:p w:rsidR="00AC26F9" w:rsidP="00AC26F9" w:rsidRDefault="00AC26F9" w14:paraId="62BAE319" w14:textId="77777777">
                              <w:pPr>
                                <w:spacing w:after="0"/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</w:p>
        </w:tc>
      </w:tr>
    </w:tbl>
    <w:p w14:paraId="7325208C" w14:textId="77777777" w:rsidR="00FA7A2A" w:rsidRPr="00FA7A2A" w:rsidRDefault="00FA7A2A" w:rsidP="00FA7A2A">
      <w:pPr>
        <w:pStyle w:val="BodyText"/>
      </w:pPr>
    </w:p>
    <w:p w14:paraId="725E9B6F" w14:textId="77777777" w:rsidR="00FA7A2A" w:rsidRPr="00FA7A2A" w:rsidRDefault="00FA7A2A" w:rsidP="00FA7A2A">
      <w:pPr>
        <w:pStyle w:val="BodyText"/>
        <w:rPr>
          <w:rFonts w:eastAsia="Arial"/>
        </w:rPr>
      </w:pPr>
      <w:r w:rsidRPr="00FA7A2A">
        <w:br w:type="page"/>
      </w:r>
    </w:p>
    <w:p w14:paraId="5A7A34E8" w14:textId="6A30E890" w:rsidR="00C326C3" w:rsidRDefault="00C326C3" w:rsidP="00C326C3">
      <w:pPr>
        <w:pStyle w:val="Task"/>
      </w:pPr>
      <w:bookmarkStart w:id="21" w:name="_Toc520794103"/>
      <w:r>
        <w:t>Tracking shipment variances (NZTS only)</w:t>
      </w:r>
      <w:bookmarkEnd w:id="21"/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498"/>
      </w:tblGrid>
      <w:tr w:rsidR="00C326C3" w:rsidRPr="00690507" w14:paraId="6927E250" w14:textId="77777777" w:rsidTr="264F3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3"/>
        </w:trPr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1D4C8FC2" w14:textId="77777777" w:rsidR="00C326C3" w:rsidRPr="00EB438A" w:rsidRDefault="00C326C3" w:rsidP="007D3130">
            <w:pPr>
              <w:pStyle w:val="BodyText"/>
              <w:ind w:left="884"/>
              <w:rPr>
                <w:b/>
              </w:rPr>
            </w:pPr>
            <w:r w:rsidRPr="00C807CB">
              <w:rPr>
                <w:b/>
                <w:noProof/>
              </w:rPr>
              <w:drawing>
                <wp:anchor distT="0" distB="0" distL="114300" distR="114300" simplePos="0" relativeHeight="251795456" behindDoc="0" locked="0" layoutInCell="1" allowOverlap="1" wp14:anchorId="211CD3C4" wp14:editId="69F4DA92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B438A">
              <w:rPr>
                <w:b/>
              </w:rPr>
              <w:t xml:space="preserve">NZTS only </w:t>
            </w:r>
          </w:p>
          <w:p w14:paraId="1D33D966" w14:textId="77777777" w:rsidR="00C326C3" w:rsidRPr="00690507" w:rsidRDefault="00C326C3" w:rsidP="007D3130">
            <w:pPr>
              <w:pStyle w:val="BodyText"/>
              <w:ind w:left="884"/>
            </w:pPr>
            <w:r w:rsidRPr="00690507">
              <w:t>The shipment report must be printed and signed off by the Product Manager.  If it is under or over 5% must also be signed off by the business manager</w:t>
            </w:r>
            <w:r>
              <w:t>.</w:t>
            </w:r>
          </w:p>
        </w:tc>
      </w:tr>
      <w:tr w:rsidR="00C326C3" w:rsidRPr="00690507" w14:paraId="7584C0AC" w14:textId="77777777" w:rsidTr="264F3B93">
        <w:trPr>
          <w:trHeight w:val="613"/>
        </w:trPr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3A22031C" w14:textId="77777777" w:rsidR="00C326C3" w:rsidRDefault="264F3B93" w:rsidP="007D3130">
            <w:pPr>
              <w:pStyle w:val="ListNumber"/>
            </w:pPr>
            <w:r>
              <w:t xml:space="preserve">Navigate and open </w:t>
            </w:r>
          </w:p>
          <w:p w14:paraId="45DE202A" w14:textId="77777777" w:rsidR="00C326C3" w:rsidRPr="00C807CB" w:rsidRDefault="00C326C3" w:rsidP="007D3130">
            <w:pPr>
              <w:pStyle w:val="BodyText"/>
              <w:ind w:left="884"/>
              <w:rPr>
                <w:b/>
                <w:noProof/>
              </w:rPr>
            </w:pPr>
            <w:r w:rsidRPr="003A3F08">
              <w:rPr>
                <w:b/>
              </w:rPr>
              <w:t xml:space="preserve">GGNZ &gt; Accounts payable &gt; common &gt; Landed costing &gt; landed cost documents </w:t>
            </w:r>
            <w:r>
              <w:t xml:space="preserve"> </w:t>
            </w:r>
          </w:p>
        </w:tc>
      </w:tr>
      <w:tr w:rsidR="00C326C3" w:rsidRPr="00690507" w14:paraId="41035B07" w14:textId="77777777" w:rsidTr="264F3B93">
        <w:trPr>
          <w:trHeight w:val="613"/>
        </w:trPr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00E08963" w14:textId="77777777" w:rsidR="00C326C3" w:rsidRPr="00C807CB" w:rsidRDefault="264F3B93" w:rsidP="007D3130">
            <w:pPr>
              <w:pStyle w:val="ListNumber"/>
              <w:rPr>
                <w:b/>
                <w:bCs/>
                <w:noProof/>
              </w:rPr>
            </w:pPr>
            <w:r>
              <w:t>Open landed cost document</w:t>
            </w:r>
          </w:p>
        </w:tc>
      </w:tr>
      <w:tr w:rsidR="00C326C3" w:rsidRPr="00690507" w14:paraId="4F757A16" w14:textId="77777777" w:rsidTr="264F3B93">
        <w:trPr>
          <w:trHeight w:val="2546"/>
        </w:trPr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38C800FF" w14:textId="77777777" w:rsidR="00C326C3" w:rsidRPr="001C7D48" w:rsidRDefault="264F3B93" w:rsidP="007D3130">
            <w:pPr>
              <w:pStyle w:val="ListNumber"/>
            </w:pPr>
            <w:r>
              <w:t xml:space="preserve">Select </w:t>
            </w:r>
            <w:r w:rsidRPr="264F3B93">
              <w:rPr>
                <w:b/>
                <w:bCs/>
              </w:rPr>
              <w:t>Price update</w:t>
            </w:r>
          </w:p>
          <w:p w14:paraId="6BDB19B1" w14:textId="77777777" w:rsidR="00C326C3" w:rsidRDefault="00C326C3" w:rsidP="007D3130">
            <w:pPr>
              <w:pStyle w:val="BodyText"/>
              <w:ind w:left="884"/>
            </w:pPr>
            <w:r w:rsidRPr="00690507">
              <w:rPr>
                <w:noProof/>
              </w:rPr>
              <w:drawing>
                <wp:anchor distT="0" distB="0" distL="114300" distR="114300" simplePos="0" relativeHeight="251796480" behindDoc="0" locked="0" layoutInCell="1" allowOverlap="1" wp14:anchorId="7172011B" wp14:editId="3DA1627E">
                  <wp:simplePos x="0" y="0"/>
                  <wp:positionH relativeFrom="column">
                    <wp:posOffset>428448</wp:posOffset>
                  </wp:positionH>
                  <wp:positionV relativeFrom="paragraph">
                    <wp:posOffset>209150</wp:posOffset>
                  </wp:positionV>
                  <wp:extent cx="4550054" cy="1024128"/>
                  <wp:effectExtent l="0" t="0" r="3175" b="5080"/>
                  <wp:wrapNone/>
                  <wp:docPr id="267" name="Picture 267" descr="C:\Users\SAMANT~1\AppData\Local\Temp\SNAGHTML52bba5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C:\Users\SAMANT~1\AppData\Local\Temp\SNAGHTML52bba53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596" b="68321"/>
                          <a:stretch/>
                        </pic:blipFill>
                        <pic:spPr bwMode="auto">
                          <a:xfrm>
                            <a:off x="0" y="0"/>
                            <a:ext cx="4550054" cy="1024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690507">
              <w:t>The Landed cost sell price update window displays</w:t>
            </w:r>
          </w:p>
        </w:tc>
      </w:tr>
      <w:tr w:rsidR="00C326C3" w:rsidRPr="00690507" w14:paraId="2B9BBC94" w14:textId="77777777" w:rsidTr="264F3B93">
        <w:trPr>
          <w:trHeight w:val="2045"/>
        </w:trPr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68D96F4A" w14:textId="77777777" w:rsidR="00C326C3" w:rsidRPr="007C4F27" w:rsidRDefault="264F3B93" w:rsidP="007D3130">
            <w:pPr>
              <w:pStyle w:val="ListNumber"/>
            </w:pPr>
            <w:r>
              <w:t xml:space="preserve">Select </w:t>
            </w:r>
            <w:r w:rsidRPr="264F3B93">
              <w:rPr>
                <w:b/>
                <w:bCs/>
              </w:rPr>
              <w:t>Shipment Report</w:t>
            </w:r>
          </w:p>
          <w:p w14:paraId="788F46CA" w14:textId="77777777" w:rsidR="00C326C3" w:rsidRPr="00690507" w:rsidRDefault="00C326C3" w:rsidP="007D3130">
            <w:pPr>
              <w:pStyle w:val="ListContinue"/>
            </w:pPr>
            <w:r w:rsidRPr="00690507">
              <w:rPr>
                <w:noProof/>
              </w:rPr>
              <w:drawing>
                <wp:anchor distT="0" distB="0" distL="114300" distR="114300" simplePos="0" relativeHeight="251794432" behindDoc="0" locked="0" layoutInCell="1" allowOverlap="1" wp14:anchorId="734C5503" wp14:editId="52663ABE">
                  <wp:simplePos x="0" y="0"/>
                  <wp:positionH relativeFrom="column">
                    <wp:posOffset>837153</wp:posOffset>
                  </wp:positionH>
                  <wp:positionV relativeFrom="paragraph">
                    <wp:posOffset>284450</wp:posOffset>
                  </wp:positionV>
                  <wp:extent cx="3739515" cy="550373"/>
                  <wp:effectExtent l="0" t="0" r="0" b="2540"/>
                  <wp:wrapNone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1156"/>
                          <a:stretch/>
                        </pic:blipFill>
                        <pic:spPr bwMode="auto">
                          <a:xfrm>
                            <a:off x="0" y="0"/>
                            <a:ext cx="3739910" cy="55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690507">
              <w:t>The Shipment Report window displays</w:t>
            </w:r>
          </w:p>
        </w:tc>
      </w:tr>
      <w:tr w:rsidR="00C326C3" w:rsidRPr="007C4F27" w14:paraId="2298CE66" w14:textId="77777777" w:rsidTr="264F3B93"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109E43B9" w14:textId="77777777" w:rsidR="00C326C3" w:rsidRPr="007C4F27" w:rsidRDefault="00C326C3" w:rsidP="007D3130">
            <w:pPr>
              <w:pStyle w:val="ListNumber"/>
            </w:pPr>
            <w:r>
              <w:br w:type="page"/>
            </w:r>
            <w:r w:rsidR="264F3B93">
              <w:t xml:space="preserve">Select </w:t>
            </w:r>
            <w:r w:rsidR="264F3B93" w:rsidRPr="264F3B93">
              <w:rPr>
                <w:b/>
                <w:bCs/>
              </w:rPr>
              <w:t>OK</w:t>
            </w:r>
          </w:p>
        </w:tc>
      </w:tr>
      <w:tr w:rsidR="00C326C3" w:rsidRPr="00690507" w14:paraId="758F01A2" w14:textId="77777777" w:rsidTr="264F3B93">
        <w:trPr>
          <w:trHeight w:val="7394"/>
        </w:trPr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5B32EFC0" w14:textId="77777777" w:rsidR="00C326C3" w:rsidRPr="004C65EF" w:rsidRDefault="264F3B93" w:rsidP="007D3130">
            <w:pPr>
              <w:pStyle w:val="ListNumber"/>
              <w:rPr>
                <w:b/>
                <w:bCs/>
              </w:rPr>
            </w:pPr>
            <w:r>
              <w:t xml:space="preserve">Save </w:t>
            </w:r>
            <w:r w:rsidRPr="264F3B93">
              <w:rPr>
                <w:b/>
                <w:bCs/>
              </w:rPr>
              <w:t xml:space="preserve">Shipment Report </w:t>
            </w:r>
          </w:p>
          <w:p w14:paraId="4C248AA4" w14:textId="77777777" w:rsidR="00C326C3" w:rsidRPr="00690507" w:rsidRDefault="00C326C3" w:rsidP="007D3130">
            <w:pPr>
              <w:pStyle w:val="ListContinue"/>
            </w:pPr>
            <w:r>
              <w:t>S</w:t>
            </w:r>
            <w:r w:rsidRPr="00690507">
              <w:t xml:space="preserve">elect </w:t>
            </w:r>
            <w:r w:rsidRPr="00621E89">
              <w:rPr>
                <w:b/>
              </w:rPr>
              <w:t xml:space="preserve">Save </w:t>
            </w:r>
            <w:r w:rsidRPr="00F76B38">
              <w:t>and appropriate option</w:t>
            </w:r>
          </w:p>
          <w:p w14:paraId="30E79304" w14:textId="77777777" w:rsidR="00C326C3" w:rsidRPr="00690507" w:rsidRDefault="00C326C3" w:rsidP="007D3130">
            <w:pPr>
              <w:pStyle w:val="ListContinue"/>
            </w:pPr>
            <w:r w:rsidRPr="00690507">
              <w:t xml:space="preserve">Select </w:t>
            </w:r>
            <w:r w:rsidRPr="008A7765">
              <w:rPr>
                <w:b/>
              </w:rPr>
              <w:t>Close</w:t>
            </w:r>
          </w:p>
          <w:p w14:paraId="3EFFC756" w14:textId="77777777" w:rsidR="00C326C3" w:rsidRPr="00690507" w:rsidRDefault="00C326C3" w:rsidP="007D3130">
            <w:pPr>
              <w:pStyle w:val="BodyTex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97504" behindDoc="0" locked="0" layoutInCell="1" allowOverlap="1" wp14:anchorId="36E85F2B" wp14:editId="0B97CDCA">
                      <wp:simplePos x="0" y="0"/>
                      <wp:positionH relativeFrom="column">
                        <wp:posOffset>-42578</wp:posOffset>
                      </wp:positionH>
                      <wp:positionV relativeFrom="paragraph">
                        <wp:posOffset>75989</wp:posOffset>
                      </wp:positionV>
                      <wp:extent cx="5850255" cy="3481070"/>
                      <wp:effectExtent l="0" t="0" r="0" b="5080"/>
                      <wp:wrapNone/>
                      <wp:docPr id="270" name="Group 2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50255" cy="3481070"/>
                                <a:chOff x="0" y="0"/>
                                <a:chExt cx="5850255" cy="34810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Picture 26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10711" b="3839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850255" cy="34810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269" name="Rectangle 269"/>
                              <wps:cNvSpPr/>
                              <wps:spPr>
                                <a:xfrm>
                                  <a:off x="1720459" y="1079079"/>
                                  <a:ext cx="1729126" cy="1490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51B9AFEC">
                    <v:group id="Group 270" style="position:absolute;margin-left:-3.35pt;margin-top:6pt;width:460.65pt;height:274.1pt;z-index:251797504" coordsize="58502,34810" o:spid="_x0000_s1026" w14:anchorId="5EA49BF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">
                      <v:shape id="Picture 268" style="position:absolute;width:58502;height:34810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">
                        <v:imagedata cropright="7020f" cropbottom="25161f" o:title="" r:id="rId45"/>
                      </v:shape>
                      <v:rect id="Rectangle 269" style="position:absolute;left:17204;top:10790;width:17291;height:14908;visibility:visible;mso-wrap-style:square;v-text-anchor:middle" o:spid="_x0000_s1028" filled="f" strokecolor="red" strokeweight="2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"/>
                    </v:group>
                  </w:pict>
                </mc:Fallback>
              </mc:AlternateContent>
            </w:r>
          </w:p>
        </w:tc>
      </w:tr>
    </w:tbl>
    <w:p w14:paraId="0A3EAA6D" w14:textId="0B19EFD4" w:rsidR="00C326C3" w:rsidRDefault="00C326C3" w:rsidP="00C326C3">
      <w:pPr>
        <w:pStyle w:val="BodyText"/>
      </w:pPr>
    </w:p>
    <w:p w14:paraId="7D1246EB" w14:textId="77777777" w:rsidR="00C326C3" w:rsidRDefault="00C326C3">
      <w:pPr>
        <w:spacing w:line="240" w:lineRule="auto"/>
        <w:rPr>
          <w:rFonts w:eastAsia="Times New Roman" w:cs="Times New Roman"/>
          <w:color w:val="414141"/>
          <w:spacing w:val="4"/>
          <w:szCs w:val="24"/>
        </w:rPr>
      </w:pPr>
      <w:r>
        <w:br w:type="page"/>
      </w:r>
    </w:p>
    <w:p w14:paraId="327DE5D7" w14:textId="1091536C" w:rsidR="0094357F" w:rsidRDefault="00AA5378" w:rsidP="003741DE">
      <w:pPr>
        <w:pStyle w:val="Task"/>
      </w:pPr>
      <w:bookmarkStart w:id="22" w:name="_Toc520794104"/>
      <w:r>
        <w:t>Manage price update</w:t>
      </w:r>
      <w:r w:rsidR="00F54D68">
        <w:t xml:space="preserve"> (NZTS </w:t>
      </w:r>
      <w:r w:rsidR="005D756E">
        <w:t>o</w:t>
      </w:r>
      <w:r w:rsidR="00F54D68">
        <w:t>nly)</w:t>
      </w:r>
      <w:bookmarkEnd w:id="22"/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498"/>
      </w:tblGrid>
      <w:tr w:rsidR="00F477BC" w:rsidRPr="00690507" w14:paraId="19DB33CD" w14:textId="77777777" w:rsidTr="264F3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22E72DF7" w14:textId="77777777" w:rsidR="00F477BC" w:rsidRPr="00690507" w:rsidRDefault="00F477BC" w:rsidP="00F477BC">
            <w:pPr>
              <w:pStyle w:val="BodyText"/>
            </w:pPr>
            <w:r w:rsidRPr="00690507">
              <w:t>On</w:t>
            </w:r>
            <w:r>
              <w:t>c</w:t>
            </w:r>
            <w:r w:rsidRPr="00690507">
              <w:t xml:space="preserve">e all </w:t>
            </w:r>
            <w:r w:rsidR="0028060A">
              <w:t>p</w:t>
            </w:r>
            <w:r>
              <w:t>urchase orders</w:t>
            </w:r>
            <w:r w:rsidRPr="00690507">
              <w:t xml:space="preserve"> associated with the shipment have been invoiced</w:t>
            </w:r>
            <w:r w:rsidR="00053106">
              <w:t>.  Update the price</w:t>
            </w:r>
            <w:r w:rsidR="00356543">
              <w:t xml:space="preserve"> to make sure the Gough Group are charging the correct margin.</w:t>
            </w:r>
            <w:r w:rsidRPr="00690507">
              <w:rPr>
                <w:noProof/>
              </w:rPr>
              <w:drawing>
                <wp:anchor distT="0" distB="0" distL="114300" distR="114300" simplePos="0" relativeHeight="251641856" behindDoc="1" locked="0" layoutInCell="1" allowOverlap="1" wp14:anchorId="33BBB64A" wp14:editId="434D1205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7620</wp:posOffset>
                  </wp:positionV>
                  <wp:extent cx="374015" cy="359410"/>
                  <wp:effectExtent l="0" t="0" r="6985" b="2540"/>
                  <wp:wrapTight wrapText="bothSides">
                    <wp:wrapPolygon edited="0">
                      <wp:start x="0" y="0"/>
                      <wp:lineTo x="0" y="20608"/>
                      <wp:lineTo x="20903" y="20608"/>
                      <wp:lineTo x="20903" y="0"/>
                      <wp:lineTo x="0" y="0"/>
                    </wp:wrapPolygon>
                  </wp:wrapTight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401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165B5" w:rsidRPr="00690507" w14:paraId="7265C4F2" w14:textId="77777777" w:rsidTr="264F3B93"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095EF580" w14:textId="77777777" w:rsidR="003165B5" w:rsidRDefault="264F3B93" w:rsidP="003165B5">
            <w:pPr>
              <w:pStyle w:val="ListNumber"/>
            </w:pPr>
            <w:r>
              <w:t xml:space="preserve">Navigate and open </w:t>
            </w:r>
          </w:p>
          <w:p w14:paraId="1AFCE18E" w14:textId="77777777" w:rsidR="003165B5" w:rsidRPr="000138E4" w:rsidRDefault="003165B5" w:rsidP="003165B5">
            <w:pPr>
              <w:pStyle w:val="ListContinue"/>
              <w:rPr>
                <w:b/>
              </w:rPr>
            </w:pPr>
            <w:r w:rsidRPr="003A3F08">
              <w:rPr>
                <w:b/>
              </w:rPr>
              <w:t xml:space="preserve">GGNZ &gt; Accounts payable &gt; common &gt; Landed costing &gt; landed cost documents </w:t>
            </w:r>
            <w:r>
              <w:t xml:space="preserve"> </w:t>
            </w:r>
          </w:p>
        </w:tc>
      </w:tr>
      <w:tr w:rsidR="003165B5" w:rsidRPr="00690507" w14:paraId="7BD506C7" w14:textId="77777777" w:rsidTr="264F3B93"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4541793E" w14:textId="77777777" w:rsidR="003165B5" w:rsidRDefault="264F3B93" w:rsidP="003165B5">
            <w:pPr>
              <w:pStyle w:val="ListNumber"/>
            </w:pPr>
            <w:r>
              <w:t>Open landed cost document</w:t>
            </w:r>
          </w:p>
        </w:tc>
      </w:tr>
      <w:tr w:rsidR="0003224F" w:rsidRPr="00690507" w14:paraId="4EE66FDF" w14:textId="77777777" w:rsidTr="264F3B93">
        <w:trPr>
          <w:trHeight w:val="2516"/>
        </w:trPr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3671F688" w14:textId="77777777" w:rsidR="0003224F" w:rsidRPr="001C7D48" w:rsidRDefault="264F3B93" w:rsidP="004B2B59">
            <w:pPr>
              <w:pStyle w:val="ListNumber"/>
            </w:pPr>
            <w:r>
              <w:t xml:space="preserve">Select </w:t>
            </w:r>
            <w:r w:rsidRPr="264F3B93">
              <w:rPr>
                <w:b/>
                <w:bCs/>
              </w:rPr>
              <w:t>Price update</w:t>
            </w:r>
          </w:p>
          <w:p w14:paraId="4D0B8B29" w14:textId="77777777" w:rsidR="0003224F" w:rsidRPr="00690507" w:rsidRDefault="00EB438A" w:rsidP="006C6924">
            <w:pPr>
              <w:pStyle w:val="ListContinue"/>
            </w:pPr>
            <w:r w:rsidRPr="00690507">
              <w:rPr>
                <w:noProof/>
              </w:rPr>
              <w:drawing>
                <wp:anchor distT="0" distB="0" distL="114300" distR="114300" simplePos="0" relativeHeight="251639808" behindDoc="0" locked="0" layoutInCell="1" allowOverlap="1" wp14:anchorId="7EB91B2F" wp14:editId="1E54E452">
                  <wp:simplePos x="0" y="0"/>
                  <wp:positionH relativeFrom="column">
                    <wp:posOffset>428448</wp:posOffset>
                  </wp:positionH>
                  <wp:positionV relativeFrom="paragraph">
                    <wp:posOffset>209150</wp:posOffset>
                  </wp:positionV>
                  <wp:extent cx="4550054" cy="1024128"/>
                  <wp:effectExtent l="0" t="0" r="3175" b="5080"/>
                  <wp:wrapNone/>
                  <wp:docPr id="97" name="Picture 97" descr="C:\Users\SAMANT~1\AppData\Local\Temp\SNAGHTML52bba5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C:\Users\SAMANT~1\AppData\Local\Temp\SNAGHTML52bba53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596" b="68321"/>
                          <a:stretch/>
                        </pic:blipFill>
                        <pic:spPr bwMode="auto">
                          <a:xfrm>
                            <a:off x="0" y="0"/>
                            <a:ext cx="4550054" cy="1024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1C7D48" w:rsidRPr="00690507">
              <w:t>The Landed cost sell price update window displays</w:t>
            </w:r>
          </w:p>
        </w:tc>
      </w:tr>
      <w:tr w:rsidR="00EB438A" w:rsidRPr="00690507" w14:paraId="3E028BB6" w14:textId="77777777" w:rsidTr="264F3B93">
        <w:trPr>
          <w:trHeight w:val="613"/>
        </w:trPr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795E9EE4" w14:textId="77777777" w:rsidR="00EB438A" w:rsidRPr="00690507" w:rsidRDefault="00EB438A" w:rsidP="00690507">
            <w:pPr>
              <w:pStyle w:val="BodyText"/>
            </w:pPr>
            <w:r w:rsidRPr="00690507">
              <w:rPr>
                <w:noProof/>
              </w:rPr>
              <w:drawing>
                <wp:anchor distT="0" distB="0" distL="114300" distR="114300" simplePos="0" relativeHeight="251642880" behindDoc="1" locked="0" layoutInCell="1" allowOverlap="1" wp14:anchorId="39C7D636" wp14:editId="4271A6D7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-12468</wp:posOffset>
                  </wp:positionV>
                  <wp:extent cx="374015" cy="359410"/>
                  <wp:effectExtent l="0" t="0" r="6985" b="2540"/>
                  <wp:wrapTight wrapText="bothSides">
                    <wp:wrapPolygon edited="0">
                      <wp:start x="0" y="0"/>
                      <wp:lineTo x="0" y="20608"/>
                      <wp:lineTo x="20903" y="20608"/>
                      <wp:lineTo x="20903" y="0"/>
                      <wp:lineTo x="0" y="0"/>
                    </wp:wrapPolygon>
                  </wp:wrapTight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401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NZTS need to keep track of percentage variance approval see task Tracking shipment variances </w:t>
            </w:r>
          </w:p>
        </w:tc>
      </w:tr>
      <w:tr w:rsidR="0003224F" w14:paraId="0CF6125E" w14:textId="77777777" w:rsidTr="264F3B93">
        <w:trPr>
          <w:trHeight w:val="2948"/>
        </w:trPr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02B69AC4" w14:textId="77777777" w:rsidR="0003224F" w:rsidRPr="00E76D88" w:rsidRDefault="264F3B93" w:rsidP="005B1F2B">
            <w:pPr>
              <w:pStyle w:val="ListNumber"/>
            </w:pPr>
            <w:r>
              <w:t xml:space="preserve">Select </w:t>
            </w:r>
            <w:r w:rsidRPr="264F3B93">
              <w:rPr>
                <w:b/>
                <w:bCs/>
              </w:rPr>
              <w:t>Update</w:t>
            </w:r>
          </w:p>
          <w:p w14:paraId="325BF5EB" w14:textId="77777777" w:rsidR="0003224F" w:rsidRPr="00690507" w:rsidRDefault="00E76D88" w:rsidP="00E76D88">
            <w:pPr>
              <w:pStyle w:val="ListContinue"/>
            </w:pPr>
            <w:r w:rsidRPr="00690507">
              <w:rPr>
                <w:noProof/>
              </w:rPr>
              <w:drawing>
                <wp:anchor distT="0" distB="0" distL="114300" distR="114300" simplePos="0" relativeHeight="251640832" behindDoc="0" locked="0" layoutInCell="1" allowOverlap="1" wp14:anchorId="1D1A5C0D" wp14:editId="174A1F50">
                  <wp:simplePos x="0" y="0"/>
                  <wp:positionH relativeFrom="column">
                    <wp:posOffset>-3861</wp:posOffset>
                  </wp:positionH>
                  <wp:positionV relativeFrom="paragraph">
                    <wp:posOffset>206408</wp:posOffset>
                  </wp:positionV>
                  <wp:extent cx="5908856" cy="1230757"/>
                  <wp:effectExtent l="0" t="0" r="0" b="7620"/>
                  <wp:wrapNone/>
                  <wp:docPr id="103" name="Picture 103" descr="C:\Users\SAMANT~1\AppData\Local\Temp\SNAGHTML52ca87c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Users\SAMANT~1\AppData\Local\Temp\SNAGHTML52ca87c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90" b="68788"/>
                          <a:stretch/>
                        </pic:blipFill>
                        <pic:spPr bwMode="auto">
                          <a:xfrm>
                            <a:off x="0" y="0"/>
                            <a:ext cx="5908856" cy="1230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90507">
              <w:t xml:space="preserve">The </w:t>
            </w:r>
            <w:r w:rsidRPr="00E76D88">
              <w:rPr>
                <w:b/>
              </w:rPr>
              <w:t>Update window</w:t>
            </w:r>
            <w:r w:rsidRPr="00690507">
              <w:t xml:space="preserve"> displays</w:t>
            </w:r>
          </w:p>
        </w:tc>
      </w:tr>
      <w:tr w:rsidR="0003224F" w14:paraId="2A12C3C6" w14:textId="77777777" w:rsidTr="264F3B93">
        <w:trPr>
          <w:trHeight w:val="3000"/>
        </w:trPr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572B4A08" w14:textId="77777777" w:rsidR="007C2117" w:rsidRDefault="264F3B93" w:rsidP="00690507">
            <w:pPr>
              <w:pStyle w:val="ListNumber"/>
            </w:pPr>
            <w:r>
              <w:t xml:space="preserve">Select the action you are going to take on with this price logic </w:t>
            </w:r>
          </w:p>
          <w:p w14:paraId="32C4035A" w14:textId="77777777" w:rsidR="0003224F" w:rsidRDefault="0003224F" w:rsidP="007C2117">
            <w:pPr>
              <w:pStyle w:val="ListContinue"/>
              <w:rPr>
                <w:b/>
              </w:rPr>
            </w:pPr>
            <w:r w:rsidRPr="00690507">
              <w:t xml:space="preserve">Select </w:t>
            </w:r>
            <w:r w:rsidRPr="007C2117">
              <w:rPr>
                <w:b/>
              </w:rPr>
              <w:t>OK</w:t>
            </w:r>
          </w:p>
          <w:p w14:paraId="24C1637F" w14:textId="77777777" w:rsidR="007C2117" w:rsidRPr="00690507" w:rsidRDefault="007C2117" w:rsidP="007C2117">
            <w:pPr>
              <w:pStyle w:val="ListContinue"/>
            </w:pPr>
            <w:r w:rsidRPr="00690507">
              <w:rPr>
                <w:noProof/>
              </w:rPr>
              <w:drawing>
                <wp:anchor distT="0" distB="0" distL="114300" distR="114300" simplePos="0" relativeHeight="251643904" behindDoc="0" locked="0" layoutInCell="1" allowOverlap="1" wp14:anchorId="11A00992" wp14:editId="439BE0C8">
                  <wp:simplePos x="0" y="0"/>
                  <wp:positionH relativeFrom="column">
                    <wp:posOffset>1437640</wp:posOffset>
                  </wp:positionH>
                  <wp:positionV relativeFrom="paragraph">
                    <wp:posOffset>255422</wp:posOffset>
                  </wp:positionV>
                  <wp:extent cx="2003729" cy="1011056"/>
                  <wp:effectExtent l="19050" t="19050" r="15875" b="17780"/>
                  <wp:wrapNone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729" cy="101105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An Infolog confirming the action you have selected will appear. </w:t>
            </w:r>
          </w:p>
        </w:tc>
      </w:tr>
      <w:tr w:rsidR="0003224F" w14:paraId="25806C1B" w14:textId="77777777" w:rsidTr="264F3B93"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2CED4518" w14:textId="77777777" w:rsidR="0003224F" w:rsidRPr="00690507" w:rsidRDefault="264F3B93" w:rsidP="007C2117">
            <w:pPr>
              <w:pStyle w:val="ListNumber"/>
            </w:pPr>
            <w:r>
              <w:t xml:space="preserve">Select </w:t>
            </w:r>
            <w:r w:rsidRPr="264F3B93">
              <w:rPr>
                <w:b/>
                <w:bCs/>
              </w:rPr>
              <w:t>Close</w:t>
            </w:r>
            <w:r>
              <w:t xml:space="preserve">  </w:t>
            </w:r>
          </w:p>
        </w:tc>
      </w:tr>
      <w:tr w:rsidR="0003224F" w14:paraId="79E6ECF2" w14:textId="77777777" w:rsidTr="264F3B93">
        <w:trPr>
          <w:trHeight w:val="5225"/>
        </w:trPr>
        <w:tc>
          <w:tcPr>
            <w:tcW w:w="9498" w:type="dxa"/>
            <w:tcBorders>
              <w:top w:val="single" w:sz="4" w:space="0" w:color="A6A6A6" w:themeColor="background1" w:themeShade="A6"/>
              <w:bottom w:val="single" w:sz="4" w:space="0" w:color="A6A6A6" w:themeColor="background1" w:themeShade="A6"/>
            </w:tcBorders>
            <w:tcMar>
              <w:top w:w="113" w:type="dxa"/>
              <w:bottom w:w="113" w:type="dxa"/>
            </w:tcMar>
          </w:tcPr>
          <w:p w14:paraId="4AC01F1A" w14:textId="77777777" w:rsidR="003165B5" w:rsidRDefault="264F3B93" w:rsidP="004B2B59">
            <w:pPr>
              <w:pStyle w:val="ListNumber"/>
            </w:pPr>
            <w:r>
              <w:t xml:space="preserve">Close landed cost price update window </w:t>
            </w:r>
          </w:p>
          <w:p w14:paraId="4775F360" w14:textId="77777777" w:rsidR="0003224F" w:rsidRPr="00690507" w:rsidRDefault="003165B5" w:rsidP="003165B5">
            <w:pPr>
              <w:pStyle w:val="ListContinue"/>
            </w:pPr>
            <w:r w:rsidRPr="00690507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4E0B4214" wp14:editId="20F2E8E9">
                  <wp:simplePos x="0" y="0"/>
                  <wp:positionH relativeFrom="column">
                    <wp:posOffset>351366</wp:posOffset>
                  </wp:positionH>
                  <wp:positionV relativeFrom="paragraph">
                    <wp:posOffset>229822</wp:posOffset>
                  </wp:positionV>
                  <wp:extent cx="4864608" cy="2655418"/>
                  <wp:effectExtent l="0" t="0" r="0" b="0"/>
                  <wp:wrapNone/>
                  <wp:docPr id="106" name="Picture 106" descr="C:\Users\SAMANT~1\AppData\Local\Temp\SNAGHTML52d2fb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Users\SAMANT~1\AppData\Local\Temp\SNAGHTML52d2fb7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44" b="12460"/>
                          <a:stretch/>
                        </pic:blipFill>
                        <pic:spPr bwMode="auto">
                          <a:xfrm>
                            <a:off x="0" y="0"/>
                            <a:ext cx="4864608" cy="2655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t>Select</w:t>
            </w:r>
            <w:r w:rsidR="0003224F" w:rsidRPr="00690507">
              <w:t xml:space="preserve"> </w:t>
            </w:r>
            <w:r w:rsidR="0003224F" w:rsidRPr="0043637F">
              <w:rPr>
                <w:b/>
              </w:rPr>
              <w:t>Close</w:t>
            </w:r>
          </w:p>
          <w:p w14:paraId="130675EE" w14:textId="77777777" w:rsidR="0003224F" w:rsidRPr="00690507" w:rsidRDefault="0003224F" w:rsidP="00690507">
            <w:pPr>
              <w:pStyle w:val="BodyText"/>
            </w:pPr>
          </w:p>
        </w:tc>
      </w:tr>
    </w:tbl>
    <w:p w14:paraId="2B1CF6AD" w14:textId="77777777" w:rsidR="00376746" w:rsidRDefault="007308E1" w:rsidP="005A2DB8">
      <w:pPr>
        <w:pStyle w:val="BodyText"/>
      </w:pPr>
      <w:r>
        <w:br w:type="page"/>
      </w:r>
    </w:p>
    <w:p w14:paraId="4071D922" w14:textId="737F019F" w:rsidR="00BF4CC0" w:rsidRDefault="00AE6704" w:rsidP="00BF4CC0">
      <w:pPr>
        <w:pStyle w:val="Task"/>
      </w:pPr>
      <w:bookmarkStart w:id="23" w:name="_Toc520794105"/>
      <w:r>
        <w:t>Close the landed cost</w:t>
      </w:r>
      <w:bookmarkEnd w:id="23"/>
      <w:r>
        <w:t xml:space="preserve"> </w:t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498"/>
      </w:tblGrid>
      <w:tr w:rsidR="00F54D68" w:rsidRPr="00F54D68" w14:paraId="56130FD3" w14:textId="77777777" w:rsidTr="264F3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58"/>
        </w:trPr>
        <w:tc>
          <w:tcPr>
            <w:tcW w:w="9498" w:type="dxa"/>
            <w:tcMar>
              <w:top w:w="113" w:type="dxa"/>
              <w:bottom w:w="113" w:type="dxa"/>
            </w:tcMar>
          </w:tcPr>
          <w:p w14:paraId="281C1610" w14:textId="0DD31D70" w:rsidR="00F54D68" w:rsidRDefault="264F3B93" w:rsidP="00F54D68">
            <w:pPr>
              <w:pStyle w:val="ListNumber"/>
              <w:rPr>
                <w:b/>
                <w:bCs/>
              </w:rPr>
            </w:pPr>
            <w:r>
              <w:t xml:space="preserve">Once all invoicing is complete, select </w:t>
            </w:r>
            <w:r w:rsidRPr="264F3B93">
              <w:rPr>
                <w:b/>
                <w:bCs/>
              </w:rPr>
              <w:t>Landed cost document &gt; Receipt &gt; Receipt costs</w:t>
            </w:r>
          </w:p>
          <w:p w14:paraId="771D15B8" w14:textId="2F55C673" w:rsidR="00F54D68" w:rsidRPr="00C326C3" w:rsidRDefault="00C326C3" w:rsidP="00C326C3">
            <w:pPr>
              <w:pStyle w:val="ListContinue"/>
            </w:pPr>
            <w:r w:rsidRPr="00F54D68">
              <w:rPr>
                <w:noProof/>
              </w:rPr>
              <w:drawing>
                <wp:anchor distT="0" distB="0" distL="114300" distR="114300" simplePos="0" relativeHeight="251798528" behindDoc="0" locked="0" layoutInCell="1" allowOverlap="1" wp14:anchorId="1A8D9BB6" wp14:editId="0CC732BC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284480</wp:posOffset>
                  </wp:positionV>
                  <wp:extent cx="5716129" cy="1562100"/>
                  <wp:effectExtent l="0" t="0" r="0" b="0"/>
                  <wp:wrapNone/>
                  <wp:docPr id="110" name="Picture 110" descr="C:\Users\SAMANT~1\AppData\Local\Temp\SNAGHTML521d81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SAMANT~1\AppData\Local\Temp\SNAGHTML521d81cb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357" b="56801"/>
                          <a:stretch/>
                        </pic:blipFill>
                        <pic:spPr bwMode="auto">
                          <a:xfrm>
                            <a:off x="0" y="0"/>
                            <a:ext cx="5716129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54D68" w:rsidRPr="00F54D68">
              <w:t xml:space="preserve">The </w:t>
            </w:r>
            <w:r w:rsidR="00F54D68" w:rsidRPr="00D81807">
              <w:rPr>
                <w:b/>
              </w:rPr>
              <w:t xml:space="preserve">Landed cost receipt costs </w:t>
            </w:r>
            <w:r w:rsidR="00F54D68" w:rsidRPr="00F54D68">
              <w:t>window displays</w:t>
            </w:r>
          </w:p>
          <w:p w14:paraId="58873542" w14:textId="30790F89" w:rsidR="00F54D68" w:rsidRPr="00F54D68" w:rsidRDefault="00F54D68" w:rsidP="00F54D68">
            <w:pPr>
              <w:pStyle w:val="BodyText"/>
            </w:pPr>
          </w:p>
        </w:tc>
      </w:tr>
      <w:tr w:rsidR="00F54D68" w:rsidRPr="00F54D68" w14:paraId="7A9186CA" w14:textId="77777777" w:rsidTr="264F3B93">
        <w:tc>
          <w:tcPr>
            <w:tcW w:w="9498" w:type="dxa"/>
          </w:tcPr>
          <w:p w14:paraId="2AF7768E" w14:textId="1ACC49D8" w:rsidR="00F54D68" w:rsidRDefault="264F3B93" w:rsidP="00C326C3">
            <w:pPr>
              <w:pStyle w:val="ListNumber"/>
            </w:pPr>
            <w:r>
              <w:t xml:space="preserve">Select </w:t>
            </w:r>
            <w:r w:rsidRPr="264F3B93">
              <w:rPr>
                <w:b/>
                <w:bCs/>
              </w:rPr>
              <w:t>Close</w:t>
            </w:r>
          </w:p>
          <w:p w14:paraId="77BEBE05" w14:textId="5293BA7E" w:rsidR="00D81807" w:rsidRPr="00F54D68" w:rsidRDefault="00D81807" w:rsidP="00D81807">
            <w:pPr>
              <w:pStyle w:val="ListContinue"/>
            </w:pPr>
            <w:r w:rsidRPr="00F54D68">
              <w:t>The Microsoft Dynamics window displays</w:t>
            </w:r>
          </w:p>
          <w:p w14:paraId="728BDC5B" w14:textId="77777777" w:rsidR="00F54D68" w:rsidRPr="00F54D68" w:rsidRDefault="00F54D68" w:rsidP="00F54D68">
            <w:pPr>
              <w:pStyle w:val="BodyText"/>
            </w:pPr>
            <w:r w:rsidRPr="00F54D68">
              <w:rPr>
                <w:noProof/>
              </w:rPr>
              <w:drawing>
                <wp:inline distT="0" distB="0" distL="0" distR="0" wp14:anchorId="7D840183" wp14:editId="4C3B09CE">
                  <wp:extent cx="5001370" cy="1448144"/>
                  <wp:effectExtent l="0" t="0" r="0" b="0"/>
                  <wp:docPr id="111" name="Picture 111" descr="C:\Users\SAMANT~1\AppData\Local\Temp\SNAGHTML52de89c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C:\Users\SAMANT~1\AppData\Local\Temp\SNAGHTML52de89c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1421" cy="1448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D68" w:rsidRPr="00F54D68" w14:paraId="3947408C" w14:textId="77777777" w:rsidTr="264F3B93">
        <w:tc>
          <w:tcPr>
            <w:tcW w:w="9498" w:type="dxa"/>
          </w:tcPr>
          <w:p w14:paraId="130AACA7" w14:textId="39FC6082" w:rsidR="00F54D68" w:rsidRPr="00F54D68" w:rsidRDefault="264F3B93" w:rsidP="00D81807">
            <w:pPr>
              <w:pStyle w:val="ListNumber"/>
            </w:pPr>
            <w:r>
              <w:t xml:space="preserve">Select </w:t>
            </w:r>
            <w:r w:rsidRPr="264F3B93">
              <w:rPr>
                <w:b/>
                <w:bCs/>
              </w:rPr>
              <w:t>Yes</w:t>
            </w:r>
          </w:p>
          <w:p w14:paraId="1B8E3300" w14:textId="77777777" w:rsidR="00F54D68" w:rsidRPr="00F54D68" w:rsidRDefault="00F54D68" w:rsidP="00F54D68">
            <w:pPr>
              <w:pStyle w:val="BodyText"/>
            </w:pPr>
            <w:r w:rsidRPr="00F54D68">
              <w:rPr>
                <w:noProof/>
              </w:rPr>
              <w:drawing>
                <wp:inline distT="0" distB="0" distL="0" distR="0" wp14:anchorId="0FF4108F" wp14:editId="212C06EE">
                  <wp:extent cx="3489837" cy="1160890"/>
                  <wp:effectExtent l="0" t="0" r="0" b="127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707" cy="1161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6E1D55" w14:textId="77777777" w:rsidR="00AE6704" w:rsidRPr="00BF4CC0" w:rsidRDefault="00AE6704" w:rsidP="00AE6704">
      <w:pPr>
        <w:pStyle w:val="BodyText"/>
      </w:pPr>
    </w:p>
    <w:sectPr w:rsidR="00AE6704" w:rsidRPr="00BF4CC0" w:rsidSect="004B06AE">
      <w:footerReference w:type="default" r:id="rId53"/>
      <w:headerReference w:type="first" r:id="rId54"/>
      <w:footerReference w:type="first" r:id="rId55"/>
      <w:pgSz w:w="11900" w:h="16840"/>
      <w:pgMar w:top="1338" w:right="1440" w:bottom="1440" w:left="1440" w:header="708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C946C6" w14:textId="77777777" w:rsidR="00C3384B" w:rsidRDefault="00C3384B">
      <w:pPr>
        <w:spacing w:after="0" w:line="240" w:lineRule="auto"/>
      </w:pPr>
      <w:r>
        <w:separator/>
      </w:r>
    </w:p>
  </w:endnote>
  <w:endnote w:type="continuationSeparator" w:id="0">
    <w:p w14:paraId="3052643F" w14:textId="77777777" w:rsidR="00C3384B" w:rsidRDefault="00C338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 Semibold">
    <w:altName w:val="Segoe UI"/>
    <w:charset w:val="00"/>
    <w:family w:val="swiss"/>
    <w:pitch w:val="variable"/>
    <w:sig w:usb0="E10002FF" w:usb1="5000ECF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49DF35" w14:textId="3006F325" w:rsidR="003A4866" w:rsidRPr="00D368BA" w:rsidRDefault="003A4866" w:rsidP="00D368BA">
    <w:pPr>
      <w:pStyle w:val="Footer"/>
      <w:tabs>
        <w:tab w:val="right" w:pos="8931"/>
      </w:tabs>
      <w:ind w:right="89"/>
    </w:pPr>
    <w:r>
      <w:t>SOP number: PRT_8.1</w:t>
    </w:r>
    <w:r>
      <w:tab/>
    </w:r>
    <w:r w:rsidRPr="00027FC0">
      <w:rPr>
        <w:b/>
      </w:rPr>
      <w:fldChar w:fldCharType="begin"/>
    </w:r>
    <w:r w:rsidRPr="00027FC0">
      <w:rPr>
        <w:b/>
      </w:rPr>
      <w:instrText xml:space="preserve"> DOCPROPERTY  Title  \* MERGEFORMAT </w:instrText>
    </w:r>
    <w:r w:rsidRPr="00027FC0">
      <w:rPr>
        <w:b/>
      </w:rPr>
      <w:fldChar w:fldCharType="separate"/>
    </w:r>
    <w:r w:rsidR="00382B7C">
      <w:rPr>
        <w:b/>
      </w:rPr>
      <w:t>Landed Costs (non CAT)</w:t>
    </w:r>
    <w:r w:rsidRPr="00027FC0">
      <w:rPr>
        <w:b/>
      </w:rPr>
      <w:fldChar w:fldCharType="end"/>
    </w:r>
    <w:r w:rsidRPr="00027FC0">
      <w:rPr>
        <w:b/>
      </w:rPr>
      <w:t xml:space="preserve"> | </w:t>
    </w:r>
    <w:r>
      <w:rPr>
        <w:b/>
      </w:rPr>
      <w:t>SOP</w:t>
    </w:r>
    <w:r w:rsidRPr="00027FC0">
      <w:rPr>
        <w:b/>
      </w:rPr>
      <w:br/>
    </w:r>
    <w:r>
      <w:t xml:space="preserve">Last updated: </w:t>
    </w:r>
    <w:r>
      <w:fldChar w:fldCharType="begin"/>
    </w:r>
    <w:r>
      <w:instrText xml:space="preserve"> SAVEDATE  \@ "d MMMM yyyy"  \* MERGEFORMAT </w:instrText>
    </w:r>
    <w:r>
      <w:fldChar w:fldCharType="separate"/>
    </w:r>
    <w:r w:rsidR="00717406">
      <w:t>18 January 2019</w:t>
    </w:r>
    <w:r>
      <w:fldChar w:fldCharType="end"/>
    </w:r>
    <w:r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35897">
      <w:t>10</w:t>
    </w:r>
    <w:r>
      <w:fldChar w:fldCharType="end"/>
    </w:r>
    <w:r>
      <w:t xml:space="preserve"> of </w:t>
    </w:r>
    <w:fldSimple w:instr=" NUMPAGES  \* Arabic  \* MERGEFORMAT ">
      <w:r w:rsidR="00235897">
        <w:t>21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28BD1D" w14:textId="0E77E024" w:rsidR="003A4866" w:rsidRPr="00BC2245" w:rsidRDefault="003A4866" w:rsidP="00D368BA">
    <w:pPr>
      <w:pStyle w:val="Footer"/>
      <w:tabs>
        <w:tab w:val="right" w:pos="8931"/>
      </w:tabs>
      <w:ind w:right="89"/>
    </w:pPr>
    <w:r>
      <w:t>SOP number: PRT_8.1</w:t>
    </w:r>
    <w:r>
      <w:tab/>
    </w:r>
    <w:r w:rsidRPr="00027FC0">
      <w:rPr>
        <w:b/>
      </w:rPr>
      <w:fldChar w:fldCharType="begin"/>
    </w:r>
    <w:r w:rsidRPr="00027FC0">
      <w:rPr>
        <w:b/>
      </w:rPr>
      <w:instrText xml:space="preserve"> DOCPROPERTY  Title  \* MERGEFORMAT </w:instrText>
    </w:r>
    <w:r w:rsidRPr="00027FC0">
      <w:rPr>
        <w:b/>
      </w:rPr>
      <w:fldChar w:fldCharType="separate"/>
    </w:r>
    <w:r w:rsidR="00382B7C">
      <w:rPr>
        <w:b/>
      </w:rPr>
      <w:t>Landed Costs (non CAT)</w:t>
    </w:r>
    <w:r w:rsidRPr="00027FC0">
      <w:rPr>
        <w:b/>
      </w:rPr>
      <w:fldChar w:fldCharType="end"/>
    </w:r>
    <w:r w:rsidRPr="00027FC0">
      <w:rPr>
        <w:b/>
      </w:rPr>
      <w:t xml:space="preserve"> | </w:t>
    </w:r>
    <w:r>
      <w:rPr>
        <w:b/>
      </w:rPr>
      <w:t>SOP</w:t>
    </w:r>
    <w:r w:rsidRPr="00027FC0">
      <w:rPr>
        <w:b/>
      </w:rPr>
      <w:br/>
    </w:r>
    <w:r>
      <w:t xml:space="preserve">Last updated: </w:t>
    </w:r>
    <w:r>
      <w:fldChar w:fldCharType="begin"/>
    </w:r>
    <w:r>
      <w:instrText xml:space="preserve"> SAVEDATE  \@ "d MMMM yyyy"  \* MERGEFORMAT </w:instrText>
    </w:r>
    <w:r>
      <w:fldChar w:fldCharType="separate"/>
    </w:r>
    <w:r w:rsidR="00717406">
      <w:t>18 January 2019</w:t>
    </w:r>
    <w:r>
      <w:fldChar w:fldCharType="end"/>
    </w:r>
    <w:r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35897">
      <w:t>1</w:t>
    </w:r>
    <w:r>
      <w:fldChar w:fldCharType="end"/>
    </w:r>
    <w:r>
      <w:t xml:space="preserve"> of </w:t>
    </w:r>
    <w:fldSimple w:instr=" NUMPAGES  \* Arabic  \* MERGEFORMAT ">
      <w:r w:rsidR="00235897">
        <w:t>21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DDFED9" w14:textId="77777777" w:rsidR="00C3384B" w:rsidRDefault="00C3384B">
      <w:pPr>
        <w:spacing w:after="0" w:line="240" w:lineRule="auto"/>
      </w:pPr>
      <w:r>
        <w:separator/>
      </w:r>
    </w:p>
  </w:footnote>
  <w:footnote w:type="continuationSeparator" w:id="0">
    <w:p w14:paraId="32D89E22" w14:textId="77777777" w:rsidR="00C3384B" w:rsidRDefault="00C338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AED694" w14:textId="6D2E3336" w:rsidR="003A4866" w:rsidRPr="00BB0A14" w:rsidRDefault="003A4866" w:rsidP="0095062E">
    <w:pPr>
      <w:pStyle w:val="Header"/>
      <w:tabs>
        <w:tab w:val="right" w:pos="8931"/>
      </w:tabs>
      <w:spacing w:before="240"/>
      <w:ind w:right="89"/>
      <w:jc w:val="left"/>
      <w:rPr>
        <w:rFonts w:ascii="Verdana" w:hAnsi="Verdana"/>
        <w:b/>
        <w:color w:val="FFE312"/>
        <w:sz w:val="36"/>
        <w:szCs w:val="36"/>
      </w:rPr>
    </w:pPr>
    <w:r w:rsidRPr="00D32E4C">
      <w:rPr>
        <w:noProof/>
        <w:lang w:val="en-GB" w:eastAsia="en-GB"/>
      </w:rPr>
      <w:drawing>
        <wp:anchor distT="0" distB="0" distL="114300" distR="114300" simplePos="0" relativeHeight="251635712" behindDoc="1" locked="0" layoutInCell="1" allowOverlap="1" wp14:anchorId="2E4027E0" wp14:editId="6E467697">
          <wp:simplePos x="0" y="0"/>
          <wp:positionH relativeFrom="page">
            <wp:posOffset>19050</wp:posOffset>
          </wp:positionH>
          <wp:positionV relativeFrom="paragraph">
            <wp:posOffset>-443230</wp:posOffset>
          </wp:positionV>
          <wp:extent cx="7537938" cy="1254125"/>
          <wp:effectExtent l="0" t="0" r="6350" b="3175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OU001 bann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7938" cy="1254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2040843B" wp14:editId="661D8B32">
              <wp:simplePos x="0" y="0"/>
              <wp:positionH relativeFrom="column">
                <wp:posOffset>-67235</wp:posOffset>
              </wp:positionH>
              <wp:positionV relativeFrom="paragraph">
                <wp:posOffset>-180639</wp:posOffset>
              </wp:positionV>
              <wp:extent cx="4639235" cy="399393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39235" cy="39939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AA43511" w14:textId="77777777" w:rsidR="003A4866" w:rsidRPr="00FF21C5" w:rsidRDefault="003A4866">
                          <w:pPr>
                            <w:rPr>
                              <w:color w:val="FFFFFF" w:themeColor="background1"/>
                              <w:sz w:val="18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8"/>
                              <w:szCs w:val="36"/>
                            </w:rPr>
                            <w:t>SOP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 w14:anchorId="6B42EFDD">
            <v:shapetype id="_x0000_t202" coordsize="21600,21600" o:spt="202" path="m,l,21600r21600,l21600,xe" w14:anchorId="2040843B">
              <v:stroke joinstyle="miter"/>
              <v:path gradientshapeok="t" o:connecttype="rect"/>
            </v:shapetype>
            <v:shape id="Text Box 5" style="position:absolute;margin-left:-5.3pt;margin-top:-14.2pt;width:365.3pt;height:31.4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5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">
              <v:textbox>
                <w:txbxContent>
                  <w:p w:rsidRPr="00FF21C5" w:rsidR="003A4866" w:rsidRDefault="003A4866" w14:paraId="6674BD71" w14:textId="77777777">
                    <w:pPr>
                      <w:rPr>
                        <w:color w:val="FFFFFF" w:themeColor="background1"/>
                        <w:sz w:val="18"/>
                      </w:rPr>
                    </w:pPr>
                    <w:r>
                      <w:rPr>
                        <w:b/>
                        <w:color w:val="FFFFFF" w:themeColor="background1"/>
                        <w:sz w:val="28"/>
                        <w:szCs w:val="36"/>
                      </w:rPr>
                      <w:t>SOP</w:t>
                    </w:r>
                  </w:p>
                </w:txbxContent>
              </v:textbox>
            </v:shape>
          </w:pict>
        </mc:Fallback>
      </mc:AlternateContent>
    </w:r>
    <w:sdt>
      <w:sdtPr>
        <w:rPr>
          <w:rFonts w:ascii="Verdana" w:hAnsi="Verdana"/>
          <w:b/>
          <w:color w:val="FFE312"/>
          <w:sz w:val="36"/>
          <w:szCs w:val="36"/>
        </w:rPr>
        <w:alias w:val="Title"/>
        <w:tag w:val=""/>
        <w:id w:val="8080282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ascii="Verdana" w:hAnsi="Verdana"/>
            <w:b/>
            <w:color w:val="FFE312"/>
            <w:sz w:val="36"/>
            <w:szCs w:val="36"/>
          </w:rPr>
          <w:t>Landed Costs</w:t>
        </w:r>
        <w:r w:rsidR="00B844A1">
          <w:rPr>
            <w:rFonts w:ascii="Verdana" w:hAnsi="Verdana"/>
            <w:b/>
            <w:color w:val="FFE312"/>
            <w:sz w:val="36"/>
            <w:szCs w:val="36"/>
          </w:rPr>
          <w:t xml:space="preserve"> (no</w:t>
        </w:r>
        <w:r w:rsidR="00382B7C">
          <w:rPr>
            <w:rFonts w:ascii="Verdana" w:hAnsi="Verdana"/>
            <w:b/>
            <w:color w:val="FFE312"/>
            <w:sz w:val="36"/>
            <w:szCs w:val="36"/>
          </w:rPr>
          <w:t>n</w:t>
        </w:r>
        <w:r w:rsidR="00B844A1">
          <w:rPr>
            <w:rFonts w:ascii="Verdana" w:hAnsi="Verdana"/>
            <w:b/>
            <w:color w:val="FFE312"/>
            <w:sz w:val="36"/>
            <w:szCs w:val="36"/>
          </w:rPr>
          <w:t xml:space="preserve"> CAT)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82131"/>
    <w:multiLevelType w:val="hybridMultilevel"/>
    <w:tmpl w:val="0218D244"/>
    <w:lvl w:ilvl="0" w:tplc="1409000F">
      <w:start w:val="1"/>
      <w:numFmt w:val="decimal"/>
      <w:lvlText w:val="%1."/>
      <w:lvlJc w:val="left"/>
      <w:pPr>
        <w:ind w:left="360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245F66"/>
    <w:multiLevelType w:val="hybridMultilevel"/>
    <w:tmpl w:val="95648FCC"/>
    <w:lvl w:ilvl="0" w:tplc="288495A6">
      <w:start w:val="8"/>
      <w:numFmt w:val="decimal"/>
      <w:lvlText w:val="%1."/>
      <w:lvlJc w:val="left"/>
      <w:pPr>
        <w:ind w:left="502" w:hanging="360"/>
      </w:pPr>
    </w:lvl>
    <w:lvl w:ilvl="1" w:tplc="14090019">
      <w:start w:val="1"/>
      <w:numFmt w:val="lowerLetter"/>
      <w:lvlText w:val="%2."/>
      <w:lvlJc w:val="left"/>
      <w:pPr>
        <w:ind w:left="1222" w:hanging="360"/>
      </w:pPr>
    </w:lvl>
    <w:lvl w:ilvl="2" w:tplc="1409001B">
      <w:start w:val="1"/>
      <w:numFmt w:val="lowerRoman"/>
      <w:lvlText w:val="%3."/>
      <w:lvlJc w:val="right"/>
      <w:pPr>
        <w:ind w:left="1942" w:hanging="180"/>
      </w:pPr>
    </w:lvl>
    <w:lvl w:ilvl="3" w:tplc="1409000F">
      <w:start w:val="1"/>
      <w:numFmt w:val="decimal"/>
      <w:lvlText w:val="%4."/>
      <w:lvlJc w:val="left"/>
      <w:pPr>
        <w:ind w:left="2662" w:hanging="360"/>
      </w:pPr>
    </w:lvl>
    <w:lvl w:ilvl="4" w:tplc="14090019">
      <w:start w:val="1"/>
      <w:numFmt w:val="lowerLetter"/>
      <w:lvlText w:val="%5."/>
      <w:lvlJc w:val="left"/>
      <w:pPr>
        <w:ind w:left="3382" w:hanging="360"/>
      </w:pPr>
    </w:lvl>
    <w:lvl w:ilvl="5" w:tplc="1409001B">
      <w:start w:val="1"/>
      <w:numFmt w:val="lowerRoman"/>
      <w:lvlText w:val="%6."/>
      <w:lvlJc w:val="right"/>
      <w:pPr>
        <w:ind w:left="4102" w:hanging="180"/>
      </w:pPr>
    </w:lvl>
    <w:lvl w:ilvl="6" w:tplc="1409000F">
      <w:start w:val="1"/>
      <w:numFmt w:val="decimal"/>
      <w:lvlText w:val="%7."/>
      <w:lvlJc w:val="left"/>
      <w:pPr>
        <w:ind w:left="4822" w:hanging="360"/>
      </w:pPr>
    </w:lvl>
    <w:lvl w:ilvl="7" w:tplc="14090019">
      <w:start w:val="1"/>
      <w:numFmt w:val="lowerLetter"/>
      <w:lvlText w:val="%8."/>
      <w:lvlJc w:val="left"/>
      <w:pPr>
        <w:ind w:left="5542" w:hanging="360"/>
      </w:pPr>
    </w:lvl>
    <w:lvl w:ilvl="8" w:tplc="1409001B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2B70287C"/>
    <w:multiLevelType w:val="multilevel"/>
    <w:tmpl w:val="E44CFD3A"/>
    <w:lvl w:ilvl="0">
      <w:start w:val="1"/>
      <w:numFmt w:val="decimal"/>
      <w:pStyle w:val="Task"/>
      <w:lvlText w:val="Task %1."/>
      <w:lvlJc w:val="left"/>
      <w:pPr>
        <w:tabs>
          <w:tab w:val="num" w:pos="2693"/>
        </w:tabs>
        <w:ind w:left="992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38F72B82"/>
    <w:multiLevelType w:val="multilevel"/>
    <w:tmpl w:val="80EA033C"/>
    <w:lvl w:ilvl="0">
      <w:start w:val="1"/>
      <w:numFmt w:val="bullet"/>
      <w:pStyle w:val="ListBullet"/>
      <w:lvlText w:val="▪"/>
      <w:lvlJc w:val="left"/>
      <w:pPr>
        <w:tabs>
          <w:tab w:val="num" w:pos="567"/>
        </w:tabs>
        <w:ind w:left="567" w:hanging="283"/>
      </w:pPr>
      <w:rPr>
        <w:rFonts w:ascii="Calibri" w:hAnsi="Calibri" w:hint="default"/>
        <w:color w:val="auto"/>
        <w:sz w:val="20"/>
      </w:rPr>
    </w:lvl>
    <w:lvl w:ilvl="1">
      <w:start w:val="1"/>
      <w:numFmt w:val="bullet"/>
      <w:pStyle w:val="ListBullet2"/>
      <w:lvlText w:val="▪"/>
      <w:lvlJc w:val="left"/>
      <w:pPr>
        <w:tabs>
          <w:tab w:val="num" w:pos="992"/>
        </w:tabs>
        <w:ind w:left="992" w:hanging="425"/>
      </w:pPr>
      <w:rPr>
        <w:rFonts w:ascii="Calibri" w:hAnsi="Calibri" w:hint="default"/>
        <w:color w:val="auto"/>
        <w:sz w:val="16"/>
      </w:rPr>
    </w:lvl>
    <w:lvl w:ilvl="2">
      <w:start w:val="1"/>
      <w:numFmt w:val="bullet"/>
      <w:pStyle w:val="ListBullet3"/>
      <w:lvlText w:val="▪"/>
      <w:lvlJc w:val="left"/>
      <w:pPr>
        <w:tabs>
          <w:tab w:val="num" w:pos="1701"/>
        </w:tabs>
        <w:ind w:left="1531" w:hanging="397"/>
      </w:pPr>
      <w:rPr>
        <w:rFonts w:ascii="Calibri" w:hAnsi="Calibri" w:hint="default"/>
        <w:color w:val="auto"/>
        <w:sz w:val="16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B5A1D82"/>
    <w:multiLevelType w:val="multilevel"/>
    <w:tmpl w:val="2FC2806A"/>
    <w:lvl w:ilvl="0">
      <w:start w:val="1"/>
      <w:numFmt w:val="decimal"/>
      <w:lvlRestart w:val="0"/>
      <w:pStyle w:val="ListNumber"/>
      <w:lvlText w:val="%1."/>
      <w:lvlJc w:val="left"/>
      <w:pPr>
        <w:tabs>
          <w:tab w:val="num" w:pos="567"/>
        </w:tabs>
        <w:ind w:left="567" w:hanging="425"/>
      </w:pPr>
      <w:rPr>
        <w:rFonts w:hint="default"/>
        <w:b w:val="0"/>
        <w:i w:val="0"/>
        <w:color w:val="auto"/>
        <w:sz w:val="20"/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992"/>
        </w:tabs>
        <w:ind w:left="992" w:hanging="425"/>
      </w:pPr>
      <w:rPr>
        <w:rFonts w:hint="default"/>
        <w:b w:val="0"/>
      </w:rPr>
    </w:lvl>
    <w:lvl w:ilvl="2">
      <w:start w:val="1"/>
      <w:numFmt w:val="lowerRoman"/>
      <w:pStyle w:val="ListNumber3"/>
      <w:lvlText w:val="%3."/>
      <w:lvlJc w:val="right"/>
      <w:pPr>
        <w:tabs>
          <w:tab w:val="num" w:pos="1417"/>
        </w:tabs>
        <w:ind w:left="1417" w:hanging="425"/>
      </w:pPr>
      <w:rPr>
        <w:rFonts w:hint="default"/>
        <w:b w:val="0"/>
      </w:rPr>
    </w:lvl>
    <w:lvl w:ilvl="3">
      <w:start w:val="1"/>
      <w:numFmt w:val="decimal"/>
      <w:lvlText w:val="%4."/>
      <w:lvlJc w:val="left"/>
      <w:pPr>
        <w:tabs>
          <w:tab w:val="num" w:pos="482"/>
        </w:tabs>
        <w:ind w:left="2183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439"/>
        </w:tabs>
        <w:ind w:left="4439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59"/>
        </w:tabs>
        <w:ind w:left="5159" w:hanging="181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79"/>
        </w:tabs>
        <w:ind w:left="5879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99"/>
        </w:tabs>
        <w:ind w:left="6599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319"/>
        </w:tabs>
        <w:ind w:left="7319" w:hanging="181"/>
      </w:pPr>
      <w:rPr>
        <w:rFonts w:hint="default"/>
      </w:rPr>
    </w:lvl>
  </w:abstractNum>
  <w:abstractNum w:abstractNumId="5" w15:restartNumberingAfterBreak="0">
    <w:nsid w:val="68222C67"/>
    <w:multiLevelType w:val="multilevel"/>
    <w:tmpl w:val="9B64B25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0"/>
  </w:num>
  <w:num w:numId="8">
    <w:abstractNumId w:val="1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ttachedTemplate r:id="rId1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57F"/>
    <w:rsid w:val="00011CA4"/>
    <w:rsid w:val="000138E4"/>
    <w:rsid w:val="00014256"/>
    <w:rsid w:val="000244C2"/>
    <w:rsid w:val="00027FC0"/>
    <w:rsid w:val="0003224F"/>
    <w:rsid w:val="0003753A"/>
    <w:rsid w:val="0004100A"/>
    <w:rsid w:val="00051F07"/>
    <w:rsid w:val="00053106"/>
    <w:rsid w:val="00053223"/>
    <w:rsid w:val="00061A05"/>
    <w:rsid w:val="00064534"/>
    <w:rsid w:val="00073469"/>
    <w:rsid w:val="000738FC"/>
    <w:rsid w:val="000744F8"/>
    <w:rsid w:val="00090DEB"/>
    <w:rsid w:val="00091976"/>
    <w:rsid w:val="000930A4"/>
    <w:rsid w:val="000A391D"/>
    <w:rsid w:val="000B2CC6"/>
    <w:rsid w:val="000B7238"/>
    <w:rsid w:val="000C5A0E"/>
    <w:rsid w:val="000D4A22"/>
    <w:rsid w:val="000E1920"/>
    <w:rsid w:val="000E3302"/>
    <w:rsid w:val="000E4C6F"/>
    <w:rsid w:val="000F0F18"/>
    <w:rsid w:val="000F6A6C"/>
    <w:rsid w:val="00101769"/>
    <w:rsid w:val="00112E47"/>
    <w:rsid w:val="001138EE"/>
    <w:rsid w:val="00121817"/>
    <w:rsid w:val="00121864"/>
    <w:rsid w:val="00126838"/>
    <w:rsid w:val="00131157"/>
    <w:rsid w:val="00132AE0"/>
    <w:rsid w:val="00141790"/>
    <w:rsid w:val="00142194"/>
    <w:rsid w:val="001443C2"/>
    <w:rsid w:val="00146F16"/>
    <w:rsid w:val="0015040B"/>
    <w:rsid w:val="00176F14"/>
    <w:rsid w:val="0018302F"/>
    <w:rsid w:val="00185056"/>
    <w:rsid w:val="00187C7A"/>
    <w:rsid w:val="00195533"/>
    <w:rsid w:val="001A30BB"/>
    <w:rsid w:val="001B2E45"/>
    <w:rsid w:val="001C5843"/>
    <w:rsid w:val="001C7D48"/>
    <w:rsid w:val="001D5EB2"/>
    <w:rsid w:val="001E07CE"/>
    <w:rsid w:val="001E18E0"/>
    <w:rsid w:val="001E2EFE"/>
    <w:rsid w:val="001E7899"/>
    <w:rsid w:val="001E796F"/>
    <w:rsid w:val="001E7F20"/>
    <w:rsid w:val="001F2274"/>
    <w:rsid w:val="001F4524"/>
    <w:rsid w:val="001F47D7"/>
    <w:rsid w:val="001F6EFF"/>
    <w:rsid w:val="001F7BB2"/>
    <w:rsid w:val="0021148D"/>
    <w:rsid w:val="002138A9"/>
    <w:rsid w:val="00232F55"/>
    <w:rsid w:val="002352BE"/>
    <w:rsid w:val="00235897"/>
    <w:rsid w:val="00241044"/>
    <w:rsid w:val="0024794F"/>
    <w:rsid w:val="0025416C"/>
    <w:rsid w:val="0028010A"/>
    <w:rsid w:val="0028060A"/>
    <w:rsid w:val="00281BCD"/>
    <w:rsid w:val="002B166C"/>
    <w:rsid w:val="002B2B29"/>
    <w:rsid w:val="002B58C9"/>
    <w:rsid w:val="002B5B3E"/>
    <w:rsid w:val="002D753A"/>
    <w:rsid w:val="002F31D4"/>
    <w:rsid w:val="003025A5"/>
    <w:rsid w:val="0031251D"/>
    <w:rsid w:val="003165B5"/>
    <w:rsid w:val="00322685"/>
    <w:rsid w:val="00324364"/>
    <w:rsid w:val="00327796"/>
    <w:rsid w:val="00332120"/>
    <w:rsid w:val="00343F14"/>
    <w:rsid w:val="0035308B"/>
    <w:rsid w:val="00354D98"/>
    <w:rsid w:val="00356543"/>
    <w:rsid w:val="003601DA"/>
    <w:rsid w:val="00372D5C"/>
    <w:rsid w:val="003741DE"/>
    <w:rsid w:val="00376746"/>
    <w:rsid w:val="00382B7C"/>
    <w:rsid w:val="00383E2E"/>
    <w:rsid w:val="0038531E"/>
    <w:rsid w:val="00391FA8"/>
    <w:rsid w:val="003961E9"/>
    <w:rsid w:val="00397F7C"/>
    <w:rsid w:val="003A3F08"/>
    <w:rsid w:val="003A4866"/>
    <w:rsid w:val="003A4909"/>
    <w:rsid w:val="003C3EB4"/>
    <w:rsid w:val="003D0A2A"/>
    <w:rsid w:val="003E39C2"/>
    <w:rsid w:val="003F77E9"/>
    <w:rsid w:val="00410FAA"/>
    <w:rsid w:val="004125BE"/>
    <w:rsid w:val="00422F2B"/>
    <w:rsid w:val="00423A2D"/>
    <w:rsid w:val="0043637F"/>
    <w:rsid w:val="0043683C"/>
    <w:rsid w:val="0044456E"/>
    <w:rsid w:val="00447A5E"/>
    <w:rsid w:val="004553AE"/>
    <w:rsid w:val="00462D94"/>
    <w:rsid w:val="0047169C"/>
    <w:rsid w:val="00474F70"/>
    <w:rsid w:val="004808DD"/>
    <w:rsid w:val="00487762"/>
    <w:rsid w:val="00492FBF"/>
    <w:rsid w:val="0049386E"/>
    <w:rsid w:val="004B06AE"/>
    <w:rsid w:val="004B2B59"/>
    <w:rsid w:val="004B7AB0"/>
    <w:rsid w:val="004C65EF"/>
    <w:rsid w:val="004E09AE"/>
    <w:rsid w:val="004E0FC8"/>
    <w:rsid w:val="004E24EA"/>
    <w:rsid w:val="004F4219"/>
    <w:rsid w:val="004F4C71"/>
    <w:rsid w:val="00503EDD"/>
    <w:rsid w:val="00505182"/>
    <w:rsid w:val="005104DE"/>
    <w:rsid w:val="005114B9"/>
    <w:rsid w:val="00525CC7"/>
    <w:rsid w:val="00527215"/>
    <w:rsid w:val="00530A0E"/>
    <w:rsid w:val="00537C6E"/>
    <w:rsid w:val="00544F27"/>
    <w:rsid w:val="00554EDA"/>
    <w:rsid w:val="00556E25"/>
    <w:rsid w:val="00556EE3"/>
    <w:rsid w:val="005676F4"/>
    <w:rsid w:val="005711C9"/>
    <w:rsid w:val="005716BF"/>
    <w:rsid w:val="00572994"/>
    <w:rsid w:val="0057495F"/>
    <w:rsid w:val="0058192A"/>
    <w:rsid w:val="005854A7"/>
    <w:rsid w:val="00587EC3"/>
    <w:rsid w:val="00590A83"/>
    <w:rsid w:val="005A2CAA"/>
    <w:rsid w:val="005A2DB8"/>
    <w:rsid w:val="005B1F2B"/>
    <w:rsid w:val="005C5A35"/>
    <w:rsid w:val="005C734E"/>
    <w:rsid w:val="005D0614"/>
    <w:rsid w:val="005D296B"/>
    <w:rsid w:val="005D756E"/>
    <w:rsid w:val="005F3630"/>
    <w:rsid w:val="005F4CEE"/>
    <w:rsid w:val="006051A8"/>
    <w:rsid w:val="00617BBF"/>
    <w:rsid w:val="00621E89"/>
    <w:rsid w:val="006225E0"/>
    <w:rsid w:val="00623C1F"/>
    <w:rsid w:val="00630124"/>
    <w:rsid w:val="00636232"/>
    <w:rsid w:val="00640CE0"/>
    <w:rsid w:val="0065350A"/>
    <w:rsid w:val="0065569F"/>
    <w:rsid w:val="00661374"/>
    <w:rsid w:val="00671511"/>
    <w:rsid w:val="00676134"/>
    <w:rsid w:val="006840F2"/>
    <w:rsid w:val="006848A8"/>
    <w:rsid w:val="00690507"/>
    <w:rsid w:val="00691C9D"/>
    <w:rsid w:val="00695E55"/>
    <w:rsid w:val="006A4D0A"/>
    <w:rsid w:val="006A4EFF"/>
    <w:rsid w:val="006B0639"/>
    <w:rsid w:val="006B5D23"/>
    <w:rsid w:val="006C030F"/>
    <w:rsid w:val="006C6924"/>
    <w:rsid w:val="006D1FFE"/>
    <w:rsid w:val="006D3DFC"/>
    <w:rsid w:val="006E2889"/>
    <w:rsid w:val="006F452D"/>
    <w:rsid w:val="006F6006"/>
    <w:rsid w:val="006F7755"/>
    <w:rsid w:val="00703A1F"/>
    <w:rsid w:val="00714067"/>
    <w:rsid w:val="00714DB0"/>
    <w:rsid w:val="00717406"/>
    <w:rsid w:val="0072049B"/>
    <w:rsid w:val="007223B1"/>
    <w:rsid w:val="007228BF"/>
    <w:rsid w:val="00722A0B"/>
    <w:rsid w:val="007234AF"/>
    <w:rsid w:val="00724EEC"/>
    <w:rsid w:val="00727A57"/>
    <w:rsid w:val="007308E1"/>
    <w:rsid w:val="00732EC6"/>
    <w:rsid w:val="00734D6F"/>
    <w:rsid w:val="0073554F"/>
    <w:rsid w:val="0073622E"/>
    <w:rsid w:val="00743A0D"/>
    <w:rsid w:val="00750EBE"/>
    <w:rsid w:val="007657D3"/>
    <w:rsid w:val="00766EDD"/>
    <w:rsid w:val="007731CD"/>
    <w:rsid w:val="00776353"/>
    <w:rsid w:val="00791CA7"/>
    <w:rsid w:val="00797D8F"/>
    <w:rsid w:val="007A3CBD"/>
    <w:rsid w:val="007A49A3"/>
    <w:rsid w:val="007A7464"/>
    <w:rsid w:val="007A7BA1"/>
    <w:rsid w:val="007B1407"/>
    <w:rsid w:val="007B2FBD"/>
    <w:rsid w:val="007B5CD1"/>
    <w:rsid w:val="007C1C42"/>
    <w:rsid w:val="007C2117"/>
    <w:rsid w:val="007C2CF7"/>
    <w:rsid w:val="007C4F27"/>
    <w:rsid w:val="007C7C9B"/>
    <w:rsid w:val="007E255C"/>
    <w:rsid w:val="007E28D0"/>
    <w:rsid w:val="007E36DE"/>
    <w:rsid w:val="00810676"/>
    <w:rsid w:val="008161E4"/>
    <w:rsid w:val="00830024"/>
    <w:rsid w:val="00835452"/>
    <w:rsid w:val="00837B10"/>
    <w:rsid w:val="0084303E"/>
    <w:rsid w:val="008571D0"/>
    <w:rsid w:val="00866F76"/>
    <w:rsid w:val="00873ABD"/>
    <w:rsid w:val="0087571B"/>
    <w:rsid w:val="008809B5"/>
    <w:rsid w:val="00894C73"/>
    <w:rsid w:val="008A58BA"/>
    <w:rsid w:val="008A7765"/>
    <w:rsid w:val="008B515E"/>
    <w:rsid w:val="008B52D8"/>
    <w:rsid w:val="008B5D1D"/>
    <w:rsid w:val="008B7D4C"/>
    <w:rsid w:val="008C0553"/>
    <w:rsid w:val="008C42F1"/>
    <w:rsid w:val="008C6119"/>
    <w:rsid w:val="008C62AD"/>
    <w:rsid w:val="008C6C62"/>
    <w:rsid w:val="008D230A"/>
    <w:rsid w:val="008E5ABB"/>
    <w:rsid w:val="008F6022"/>
    <w:rsid w:val="00901020"/>
    <w:rsid w:val="0090315F"/>
    <w:rsid w:val="00905562"/>
    <w:rsid w:val="009101DC"/>
    <w:rsid w:val="00927869"/>
    <w:rsid w:val="00934B78"/>
    <w:rsid w:val="009407C4"/>
    <w:rsid w:val="0094357F"/>
    <w:rsid w:val="0095062E"/>
    <w:rsid w:val="00960752"/>
    <w:rsid w:val="00960A79"/>
    <w:rsid w:val="00963395"/>
    <w:rsid w:val="0096681E"/>
    <w:rsid w:val="009701B5"/>
    <w:rsid w:val="009774A3"/>
    <w:rsid w:val="0098046F"/>
    <w:rsid w:val="00984344"/>
    <w:rsid w:val="00993EEF"/>
    <w:rsid w:val="0099446D"/>
    <w:rsid w:val="00994B02"/>
    <w:rsid w:val="009A0213"/>
    <w:rsid w:val="009B0740"/>
    <w:rsid w:val="009C2B88"/>
    <w:rsid w:val="009C5300"/>
    <w:rsid w:val="009C7C8C"/>
    <w:rsid w:val="009D3366"/>
    <w:rsid w:val="009F54A9"/>
    <w:rsid w:val="00A0595B"/>
    <w:rsid w:val="00A07A56"/>
    <w:rsid w:val="00A24CD4"/>
    <w:rsid w:val="00A27058"/>
    <w:rsid w:val="00A3262B"/>
    <w:rsid w:val="00A3367F"/>
    <w:rsid w:val="00A34637"/>
    <w:rsid w:val="00A36DED"/>
    <w:rsid w:val="00A373F4"/>
    <w:rsid w:val="00A45453"/>
    <w:rsid w:val="00A61B7F"/>
    <w:rsid w:val="00A62637"/>
    <w:rsid w:val="00A664F7"/>
    <w:rsid w:val="00A70421"/>
    <w:rsid w:val="00A72351"/>
    <w:rsid w:val="00A81CED"/>
    <w:rsid w:val="00A83168"/>
    <w:rsid w:val="00A86DC8"/>
    <w:rsid w:val="00A94951"/>
    <w:rsid w:val="00A9533F"/>
    <w:rsid w:val="00A96BD7"/>
    <w:rsid w:val="00AA2AB9"/>
    <w:rsid w:val="00AA5378"/>
    <w:rsid w:val="00AA56A9"/>
    <w:rsid w:val="00AB4F75"/>
    <w:rsid w:val="00AC26F9"/>
    <w:rsid w:val="00AC4B04"/>
    <w:rsid w:val="00AC4EF3"/>
    <w:rsid w:val="00AC52F2"/>
    <w:rsid w:val="00AD16AC"/>
    <w:rsid w:val="00AD206F"/>
    <w:rsid w:val="00AD54BF"/>
    <w:rsid w:val="00AD62F1"/>
    <w:rsid w:val="00AE3078"/>
    <w:rsid w:val="00AE500C"/>
    <w:rsid w:val="00AE6704"/>
    <w:rsid w:val="00AE7993"/>
    <w:rsid w:val="00B349F8"/>
    <w:rsid w:val="00B543B3"/>
    <w:rsid w:val="00B6368E"/>
    <w:rsid w:val="00B66782"/>
    <w:rsid w:val="00B7248B"/>
    <w:rsid w:val="00B73858"/>
    <w:rsid w:val="00B74A42"/>
    <w:rsid w:val="00B80C5A"/>
    <w:rsid w:val="00B844A1"/>
    <w:rsid w:val="00B84539"/>
    <w:rsid w:val="00B905EE"/>
    <w:rsid w:val="00B94448"/>
    <w:rsid w:val="00BB0A14"/>
    <w:rsid w:val="00BB1CF1"/>
    <w:rsid w:val="00BB3703"/>
    <w:rsid w:val="00BB5891"/>
    <w:rsid w:val="00BC1A4D"/>
    <w:rsid w:val="00BC2245"/>
    <w:rsid w:val="00BC283F"/>
    <w:rsid w:val="00BC28A7"/>
    <w:rsid w:val="00BC7CDC"/>
    <w:rsid w:val="00BD0295"/>
    <w:rsid w:val="00BF035F"/>
    <w:rsid w:val="00BF3757"/>
    <w:rsid w:val="00BF4CC0"/>
    <w:rsid w:val="00BF6DAA"/>
    <w:rsid w:val="00BF7B82"/>
    <w:rsid w:val="00C078B4"/>
    <w:rsid w:val="00C07BF6"/>
    <w:rsid w:val="00C246A5"/>
    <w:rsid w:val="00C27CCB"/>
    <w:rsid w:val="00C326C3"/>
    <w:rsid w:val="00C3384B"/>
    <w:rsid w:val="00C35FBA"/>
    <w:rsid w:val="00C3668A"/>
    <w:rsid w:val="00C445EF"/>
    <w:rsid w:val="00C44AFF"/>
    <w:rsid w:val="00C50E33"/>
    <w:rsid w:val="00C52C59"/>
    <w:rsid w:val="00C564D4"/>
    <w:rsid w:val="00C807CB"/>
    <w:rsid w:val="00C8763E"/>
    <w:rsid w:val="00C95380"/>
    <w:rsid w:val="00C954A3"/>
    <w:rsid w:val="00C962A0"/>
    <w:rsid w:val="00CA112D"/>
    <w:rsid w:val="00CA29E3"/>
    <w:rsid w:val="00CB06FC"/>
    <w:rsid w:val="00CB12A8"/>
    <w:rsid w:val="00CB71C2"/>
    <w:rsid w:val="00CC0CCA"/>
    <w:rsid w:val="00CC72AE"/>
    <w:rsid w:val="00CD3E97"/>
    <w:rsid w:val="00CD49E9"/>
    <w:rsid w:val="00CD5FF1"/>
    <w:rsid w:val="00D02E2B"/>
    <w:rsid w:val="00D05C08"/>
    <w:rsid w:val="00D063CA"/>
    <w:rsid w:val="00D066D8"/>
    <w:rsid w:val="00D3142F"/>
    <w:rsid w:val="00D32E4C"/>
    <w:rsid w:val="00D334FC"/>
    <w:rsid w:val="00D368BA"/>
    <w:rsid w:val="00D60747"/>
    <w:rsid w:val="00D651E4"/>
    <w:rsid w:val="00D65D73"/>
    <w:rsid w:val="00D706A1"/>
    <w:rsid w:val="00D75382"/>
    <w:rsid w:val="00D8067C"/>
    <w:rsid w:val="00D81807"/>
    <w:rsid w:val="00D870B7"/>
    <w:rsid w:val="00D92734"/>
    <w:rsid w:val="00D92C2E"/>
    <w:rsid w:val="00D952EF"/>
    <w:rsid w:val="00DA16DD"/>
    <w:rsid w:val="00DA2EAD"/>
    <w:rsid w:val="00DA37BC"/>
    <w:rsid w:val="00DB24EB"/>
    <w:rsid w:val="00DB41EC"/>
    <w:rsid w:val="00DB56E2"/>
    <w:rsid w:val="00DC1B2D"/>
    <w:rsid w:val="00DC3789"/>
    <w:rsid w:val="00DC5AB5"/>
    <w:rsid w:val="00DC6311"/>
    <w:rsid w:val="00DD255B"/>
    <w:rsid w:val="00DE1BD8"/>
    <w:rsid w:val="00DE7FFB"/>
    <w:rsid w:val="00DF1C34"/>
    <w:rsid w:val="00DF3C1A"/>
    <w:rsid w:val="00E07E4A"/>
    <w:rsid w:val="00E27CEC"/>
    <w:rsid w:val="00E505BE"/>
    <w:rsid w:val="00E73725"/>
    <w:rsid w:val="00E76D88"/>
    <w:rsid w:val="00E871CC"/>
    <w:rsid w:val="00E903BB"/>
    <w:rsid w:val="00E93D50"/>
    <w:rsid w:val="00E96411"/>
    <w:rsid w:val="00EA1C87"/>
    <w:rsid w:val="00EA46E4"/>
    <w:rsid w:val="00EA6008"/>
    <w:rsid w:val="00EB438A"/>
    <w:rsid w:val="00ED101B"/>
    <w:rsid w:val="00EE6791"/>
    <w:rsid w:val="00F0393E"/>
    <w:rsid w:val="00F1304C"/>
    <w:rsid w:val="00F14BB6"/>
    <w:rsid w:val="00F16AAE"/>
    <w:rsid w:val="00F21C7B"/>
    <w:rsid w:val="00F22508"/>
    <w:rsid w:val="00F23A3B"/>
    <w:rsid w:val="00F27694"/>
    <w:rsid w:val="00F3473D"/>
    <w:rsid w:val="00F401CC"/>
    <w:rsid w:val="00F4248B"/>
    <w:rsid w:val="00F4560E"/>
    <w:rsid w:val="00F477BC"/>
    <w:rsid w:val="00F54D68"/>
    <w:rsid w:val="00F62DF5"/>
    <w:rsid w:val="00F72198"/>
    <w:rsid w:val="00F73B0C"/>
    <w:rsid w:val="00F76B38"/>
    <w:rsid w:val="00F909E0"/>
    <w:rsid w:val="00FA1049"/>
    <w:rsid w:val="00FA2BF7"/>
    <w:rsid w:val="00FA5B2D"/>
    <w:rsid w:val="00FA7A2A"/>
    <w:rsid w:val="00FB6103"/>
    <w:rsid w:val="00FC2D2A"/>
    <w:rsid w:val="00FC71DB"/>
    <w:rsid w:val="00FD7832"/>
    <w:rsid w:val="00FE44BE"/>
    <w:rsid w:val="00FE5238"/>
    <w:rsid w:val="00FF2E31"/>
    <w:rsid w:val="264F3B9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."/>
  <w:listSeparator w:val=","/>
  <w14:docId w14:val="5FD496D3"/>
  <w15:docId w15:val="{B16229EE-EAAA-46BA-81E9-C03CD7EEE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4" w:qFormat="1"/>
    <w:lsdException w:name="heading 2" w:semiHidden="1" w:uiPriority="4" w:unhideWhenUsed="1" w:qFormat="1"/>
    <w:lsdException w:name="heading 3" w:semiHidden="1" w:uiPriority="4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79" w:unhideWhenUsed="1"/>
    <w:lsdException w:name="annotation text" w:semiHidden="1" w:unhideWhenUsed="1"/>
    <w:lsdException w:name="header" w:semiHidden="1" w:uiPriority="59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44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79" w:unhideWhenUsed="1"/>
    <w:lsdException w:name="annotation reference" w:semiHidden="1" w:unhideWhenUsed="1"/>
    <w:lsdException w:name="line number" w:semiHidden="1" w:unhideWhenUsed="1"/>
    <w:lsdException w:name="page number" w:semiHidden="1" w:uiPriority="58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9" w:unhideWhenUsed="1" w:qFormat="1"/>
    <w:lsdException w:name="List Number" w:semiHidden="1" w:uiPriority="1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9" w:unhideWhenUsed="1" w:qFormat="1"/>
    <w:lsdException w:name="List Bullet 3" w:semiHidden="1" w:uiPriority="29" w:unhideWhenUsed="1" w:qFormat="1"/>
    <w:lsdException w:name="List Bullet 4" w:semiHidden="1" w:unhideWhenUsed="1"/>
    <w:lsdException w:name="List Bullet 5" w:semiHidden="1" w:unhideWhenUsed="1"/>
    <w:lsdException w:name="List Number 2" w:semiHidden="1" w:uiPriority="19" w:unhideWhenUsed="1" w:qFormat="1"/>
    <w:lsdException w:name="List Number 3" w:semiHidden="1" w:uiPriority="19" w:unhideWhenUsed="1" w:qFormat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iPriority="30" w:unhideWhenUsed="1" w:qFormat="1"/>
    <w:lsdException w:name="List Continue 2" w:semiHidden="1" w:uiPriority="30" w:unhideWhenUsed="1" w:qFormat="1"/>
    <w:lsdException w:name="List Continue 3" w:semiHidden="1" w:uiPriority="3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5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99"/>
    <w:rsid w:val="00AE3078"/>
    <w:pPr>
      <w:spacing w:line="276" w:lineRule="auto"/>
    </w:pPr>
    <w:rPr>
      <w:rFonts w:ascii="Verdana" w:hAnsi="Verdana"/>
      <w:sz w:val="20"/>
      <w:szCs w:val="22"/>
      <w:lang w:val="en-NZ"/>
    </w:rPr>
  </w:style>
  <w:style w:type="paragraph" w:styleId="Heading1">
    <w:name w:val="heading 1"/>
    <w:next w:val="BodyText"/>
    <w:link w:val="Heading1Char"/>
    <w:uiPriority w:val="4"/>
    <w:qFormat/>
    <w:rsid w:val="00D02E2B"/>
    <w:pPr>
      <w:spacing w:before="100" w:line="480" w:lineRule="atLeast"/>
      <w:ind w:right="-754"/>
      <w:outlineLvl w:val="0"/>
    </w:pPr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paragraph" w:styleId="Heading2">
    <w:name w:val="heading 2"/>
    <w:basedOn w:val="Heading1"/>
    <w:next w:val="BodyText"/>
    <w:link w:val="Heading2Char"/>
    <w:uiPriority w:val="4"/>
    <w:qFormat/>
    <w:rsid w:val="00D02E2B"/>
    <w:pPr>
      <w:numPr>
        <w:ilvl w:val="1"/>
      </w:numPr>
      <w:spacing w:line="360" w:lineRule="atLeast"/>
      <w:outlineLvl w:val="1"/>
    </w:pPr>
    <w:rPr>
      <w:bCs/>
      <w:iCs/>
      <w:sz w:val="32"/>
      <w:szCs w:val="28"/>
    </w:rPr>
  </w:style>
  <w:style w:type="paragraph" w:styleId="Heading3">
    <w:name w:val="heading 3"/>
    <w:basedOn w:val="Heading2"/>
    <w:next w:val="BodyText"/>
    <w:link w:val="Heading3Char"/>
    <w:uiPriority w:val="4"/>
    <w:qFormat/>
    <w:rsid w:val="00CB71C2"/>
    <w:pPr>
      <w:keepNext/>
      <w:keepLines/>
      <w:numPr>
        <w:ilvl w:val="0"/>
      </w:numPr>
      <w:spacing w:line="280" w:lineRule="atLeast"/>
      <w:outlineLvl w:val="2"/>
    </w:pPr>
    <w:rPr>
      <w:rFonts w:eastAsiaTheme="majorEastAsia"/>
      <w:bCs w:val="0"/>
      <w:szCs w:val="26"/>
    </w:rPr>
  </w:style>
  <w:style w:type="paragraph" w:styleId="Heading4">
    <w:name w:val="heading 4"/>
    <w:basedOn w:val="BodyText"/>
    <w:next w:val="BodyText"/>
    <w:link w:val="Heading4Char"/>
    <w:uiPriority w:val="9"/>
    <w:qFormat/>
    <w:rsid w:val="00CB71C2"/>
    <w:pPr>
      <w:outlineLvl w:val="3"/>
    </w:pPr>
    <w:rPr>
      <w:rFonts w:cs="Arial"/>
      <w:b/>
      <w:szCs w:val="19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CB71C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1C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1C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1C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1C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qFormat/>
    <w:rsid w:val="00691C9D"/>
    <w:pPr>
      <w:spacing w:after="240" w:line="240" w:lineRule="atLeast"/>
    </w:pPr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character" w:customStyle="1" w:styleId="BodyTextChar">
    <w:name w:val="Body Text Char"/>
    <w:basedOn w:val="DefaultParagraphFont"/>
    <w:link w:val="BodyText"/>
    <w:rsid w:val="00691C9D"/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paragraph" w:customStyle="1" w:styleId="BodyTextCentre">
    <w:name w:val="Body Text (Centre)"/>
    <w:basedOn w:val="BodyText"/>
    <w:rsid w:val="00CB71C2"/>
    <w:pPr>
      <w:jc w:val="center"/>
    </w:pPr>
  </w:style>
  <w:style w:type="paragraph" w:customStyle="1" w:styleId="BodyTextRight">
    <w:name w:val="Body Text (Right)"/>
    <w:basedOn w:val="BodyText"/>
    <w:rsid w:val="00CB71C2"/>
    <w:pPr>
      <w:jc w:val="right"/>
    </w:pPr>
  </w:style>
  <w:style w:type="paragraph" w:styleId="Caption">
    <w:name w:val="caption"/>
    <w:basedOn w:val="BodyText"/>
    <w:next w:val="BodyText"/>
    <w:uiPriority w:val="44"/>
    <w:qFormat/>
    <w:rsid w:val="00CB71C2"/>
    <w:rPr>
      <w:rFonts w:eastAsia="Arial" w:cs="Arial"/>
      <w:b/>
      <w:bCs/>
      <w:szCs w:val="19"/>
      <w:lang w:eastAsia="en-GB"/>
    </w:rPr>
  </w:style>
  <w:style w:type="character" w:styleId="CommentReference">
    <w:name w:val="annotation reference"/>
    <w:uiPriority w:val="99"/>
    <w:semiHidden/>
    <w:rsid w:val="00CB7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CB71C2"/>
    <w:pPr>
      <w:spacing w:line="260" w:lineRule="atLeast"/>
    </w:pPr>
    <w:rPr>
      <w:spacing w:val="6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71C2"/>
    <w:rPr>
      <w:rFonts w:ascii="Verdana" w:eastAsia="Times New Roman" w:hAnsi="Verdana" w:cs="Times New Roman"/>
      <w:spacing w:val="6"/>
      <w:sz w:val="22"/>
      <w:szCs w:val="20"/>
      <w:lang w:val="en-NZ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71C2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71C2"/>
    <w:rPr>
      <w:rFonts w:ascii="Verdana" w:eastAsia="Times New Roman" w:hAnsi="Verdana" w:cs="Times New Roman"/>
      <w:b/>
      <w:bCs/>
      <w:spacing w:val="6"/>
      <w:sz w:val="22"/>
      <w:szCs w:val="20"/>
      <w:lang w:val="en-NZ"/>
    </w:rPr>
  </w:style>
  <w:style w:type="character" w:styleId="FollowedHyperlink">
    <w:name w:val="FollowedHyperlink"/>
    <w:basedOn w:val="DefaultParagraphFont"/>
    <w:uiPriority w:val="99"/>
    <w:rsid w:val="00CB71C2"/>
    <w:rPr>
      <w:color w:val="808080" w:themeColor="background1" w:themeShade="80"/>
      <w:u w:val="single"/>
    </w:rPr>
  </w:style>
  <w:style w:type="paragraph" w:styleId="Footer">
    <w:name w:val="footer"/>
    <w:link w:val="FooterChar"/>
    <w:uiPriority w:val="99"/>
    <w:qFormat/>
    <w:rsid w:val="0094357F"/>
    <w:pPr>
      <w:tabs>
        <w:tab w:val="right" w:pos="14570"/>
      </w:tabs>
      <w:spacing w:after="40" w:line="160" w:lineRule="atLeast"/>
      <w:ind w:right="-478"/>
    </w:pPr>
    <w:rPr>
      <w:rFonts w:ascii="Verdana" w:eastAsia="Times New Roman" w:hAnsi="Verdana" w:cs="Times New Roman"/>
      <w:noProof/>
      <w:sz w:val="16"/>
      <w:szCs w:val="12"/>
      <w:lang w:val="en-NZ"/>
    </w:rPr>
  </w:style>
  <w:style w:type="character" w:customStyle="1" w:styleId="FooterChar">
    <w:name w:val="Footer Char"/>
    <w:basedOn w:val="DefaultParagraphFont"/>
    <w:link w:val="Footer"/>
    <w:uiPriority w:val="99"/>
    <w:rsid w:val="0094357F"/>
    <w:rPr>
      <w:rFonts w:ascii="Verdana" w:eastAsia="Times New Roman" w:hAnsi="Verdana" w:cs="Times New Roman"/>
      <w:noProof/>
      <w:sz w:val="16"/>
      <w:szCs w:val="12"/>
      <w:lang w:val="en-NZ"/>
    </w:rPr>
  </w:style>
  <w:style w:type="character" w:styleId="FootnoteReference">
    <w:name w:val="footnote reference"/>
    <w:basedOn w:val="DefaultParagraphFont"/>
    <w:uiPriority w:val="79"/>
    <w:rsid w:val="00CB71C2"/>
    <w:rPr>
      <w:rFonts w:ascii="Arial" w:hAnsi="Arial"/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79"/>
    <w:rsid w:val="00CB71C2"/>
    <w:pPr>
      <w:tabs>
        <w:tab w:val="left" w:pos="340"/>
      </w:tabs>
      <w:spacing w:before="40" w:after="40" w:line="160" w:lineRule="atLeast"/>
      <w:ind w:left="113" w:hanging="113"/>
    </w:pPr>
    <w:rPr>
      <w:rFonts w:eastAsia="Arial" w:cs="Arial"/>
      <w:spacing w:val="6"/>
      <w:w w:val="103"/>
      <w:sz w:val="16"/>
      <w:szCs w:val="19"/>
      <w:lang w:eastAsia="en-GB"/>
    </w:rPr>
  </w:style>
  <w:style w:type="character" w:customStyle="1" w:styleId="FootnoteTextChar">
    <w:name w:val="Footnote Text Char"/>
    <w:basedOn w:val="DefaultParagraphFont"/>
    <w:link w:val="FootnoteText"/>
    <w:uiPriority w:val="79"/>
    <w:rsid w:val="00CB71C2"/>
    <w:rPr>
      <w:rFonts w:ascii="Verdana" w:eastAsia="Arial" w:hAnsi="Verdana" w:cs="Arial"/>
      <w:spacing w:val="6"/>
      <w:w w:val="103"/>
      <w:sz w:val="16"/>
      <w:szCs w:val="19"/>
      <w:lang w:val="en-NZ" w:eastAsia="en-GB"/>
    </w:rPr>
  </w:style>
  <w:style w:type="paragraph" w:styleId="Header">
    <w:name w:val="header"/>
    <w:link w:val="HeaderChar"/>
    <w:uiPriority w:val="59"/>
    <w:qFormat/>
    <w:rsid w:val="00CB71C2"/>
    <w:pPr>
      <w:tabs>
        <w:tab w:val="right" w:pos="14601"/>
      </w:tabs>
      <w:spacing w:after="40" w:line="260" w:lineRule="atLeast"/>
      <w:ind w:right="-46"/>
      <w:jc w:val="right"/>
    </w:pPr>
    <w:rPr>
      <w:rFonts w:ascii="Arial" w:eastAsia="Times New Roman" w:hAnsi="Arial" w:cs="Times New Roman"/>
      <w:sz w:val="16"/>
      <w:szCs w:val="22"/>
      <w:lang w:val="en-NZ"/>
    </w:rPr>
  </w:style>
  <w:style w:type="character" w:customStyle="1" w:styleId="HeaderChar">
    <w:name w:val="Header Char"/>
    <w:basedOn w:val="DefaultParagraphFont"/>
    <w:link w:val="Header"/>
    <w:uiPriority w:val="59"/>
    <w:rsid w:val="00CB71C2"/>
    <w:rPr>
      <w:rFonts w:ascii="Arial" w:eastAsia="Times New Roman" w:hAnsi="Arial" w:cs="Times New Roman"/>
      <w:sz w:val="16"/>
      <w:szCs w:val="22"/>
      <w:lang w:val="en-NZ"/>
    </w:rPr>
  </w:style>
  <w:style w:type="character" w:customStyle="1" w:styleId="Heading1Char">
    <w:name w:val="Heading 1 Char"/>
    <w:basedOn w:val="DefaultParagraphFont"/>
    <w:link w:val="Heading1"/>
    <w:uiPriority w:val="4"/>
    <w:rsid w:val="00D02E2B"/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character" w:customStyle="1" w:styleId="Heading2Char">
    <w:name w:val="Heading 2 Char"/>
    <w:basedOn w:val="DefaultParagraphFont"/>
    <w:link w:val="Heading2"/>
    <w:uiPriority w:val="4"/>
    <w:rsid w:val="00D02E2B"/>
    <w:rPr>
      <w:rFonts w:ascii="Verdana" w:eastAsia="Arial" w:hAnsi="Verdana" w:cs="Lato Semibold"/>
      <w:b/>
      <w:bCs/>
      <w:iCs/>
      <w:color w:val="414141"/>
      <w:sz w:val="32"/>
      <w:szCs w:val="28"/>
      <w:lang w:val="en-NZ"/>
    </w:rPr>
  </w:style>
  <w:style w:type="character" w:customStyle="1" w:styleId="Heading3Char">
    <w:name w:val="Heading 3 Char"/>
    <w:basedOn w:val="DefaultParagraphFont"/>
    <w:link w:val="Heading3"/>
    <w:uiPriority w:val="4"/>
    <w:rsid w:val="00CB71C2"/>
    <w:rPr>
      <w:rFonts w:asciiTheme="majorHAnsi" w:eastAsiaTheme="majorEastAsia" w:hAnsiTheme="majorHAnsi" w:cs="Lato Semibold"/>
      <w:b/>
      <w:iCs/>
      <w:color w:val="414141"/>
      <w:sz w:val="32"/>
      <w:szCs w:val="26"/>
      <w:lang w:val="en-NZ"/>
    </w:rPr>
  </w:style>
  <w:style w:type="character" w:customStyle="1" w:styleId="Heading4Char">
    <w:name w:val="Heading 4 Char"/>
    <w:basedOn w:val="DefaultParagraphFont"/>
    <w:link w:val="Heading4"/>
    <w:uiPriority w:val="9"/>
    <w:rsid w:val="00CB71C2"/>
    <w:rPr>
      <w:rFonts w:ascii="Verdana" w:eastAsia="Times New Roman" w:hAnsi="Verdana" w:cs="Arial"/>
      <w:b/>
      <w:color w:val="414141"/>
      <w:spacing w:val="4"/>
      <w:sz w:val="22"/>
      <w:szCs w:val="19"/>
      <w:lang w:val="en-NZ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71C2"/>
    <w:rPr>
      <w:rFonts w:asciiTheme="majorHAnsi" w:eastAsiaTheme="majorEastAsia" w:hAnsiTheme="majorHAnsi" w:cstheme="majorBidi"/>
      <w:color w:val="365F91" w:themeColor="accent1" w:themeShade="BF"/>
      <w:sz w:val="20"/>
      <w:szCs w:val="22"/>
      <w:lang w:val="en-NZ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1C2"/>
    <w:rPr>
      <w:rFonts w:asciiTheme="majorHAnsi" w:eastAsiaTheme="majorEastAsia" w:hAnsiTheme="majorHAnsi" w:cstheme="majorBidi"/>
      <w:color w:val="243F60" w:themeColor="accent1" w:themeShade="7F"/>
      <w:sz w:val="20"/>
      <w:szCs w:val="22"/>
      <w:lang w:val="en-NZ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1C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2"/>
      <w:lang w:val="en-NZ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1C2"/>
    <w:rPr>
      <w:rFonts w:asciiTheme="majorHAnsi" w:eastAsiaTheme="majorEastAsia" w:hAnsiTheme="majorHAnsi" w:cstheme="majorBidi"/>
      <w:color w:val="272727" w:themeColor="text1" w:themeTint="D8"/>
      <w:sz w:val="20"/>
      <w:szCs w:val="21"/>
      <w:lang w:val="en-NZ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1C2"/>
    <w:rPr>
      <w:rFonts w:asciiTheme="majorHAnsi" w:eastAsiaTheme="majorEastAsia" w:hAnsiTheme="majorHAnsi" w:cstheme="majorBidi"/>
      <w:i/>
      <w:iCs/>
      <w:color w:val="272727" w:themeColor="text1" w:themeTint="D8"/>
      <w:sz w:val="20"/>
      <w:szCs w:val="21"/>
      <w:lang w:val="en-NZ"/>
    </w:rPr>
  </w:style>
  <w:style w:type="character" w:styleId="Hyperlink">
    <w:name w:val="Hyperlink"/>
    <w:basedOn w:val="DefaultParagraphFont"/>
    <w:uiPriority w:val="99"/>
    <w:rsid w:val="00DE7FFB"/>
    <w:rPr>
      <w:color w:val="D9D9D9"/>
      <w:u w:val="single"/>
    </w:rPr>
  </w:style>
  <w:style w:type="paragraph" w:styleId="ListBullet">
    <w:name w:val="List Bullet"/>
    <w:basedOn w:val="BodyText"/>
    <w:link w:val="ListBulletChar"/>
    <w:uiPriority w:val="29"/>
    <w:qFormat/>
    <w:rsid w:val="00661374"/>
    <w:pPr>
      <w:numPr>
        <w:numId w:val="2"/>
      </w:numPr>
      <w:spacing w:before="100" w:after="200"/>
      <w:contextualSpacing/>
    </w:pPr>
    <w:rPr>
      <w:lang w:eastAsia="en-GB"/>
    </w:rPr>
  </w:style>
  <w:style w:type="character" w:customStyle="1" w:styleId="ListBulletChar">
    <w:name w:val="List Bullet Char"/>
    <w:link w:val="ListBullet"/>
    <w:uiPriority w:val="29"/>
    <w:rsid w:val="00661374"/>
    <w:rPr>
      <w:rFonts w:ascii="Verdana" w:eastAsia="Times New Roman" w:hAnsi="Verdana" w:cs="Times New Roman"/>
      <w:color w:val="414141"/>
      <w:spacing w:val="4"/>
      <w:sz w:val="20"/>
      <w:lang w:val="en-NZ" w:eastAsia="en-GB"/>
    </w:rPr>
  </w:style>
  <w:style w:type="paragraph" w:styleId="ListBullet2">
    <w:name w:val="List Bullet 2"/>
    <w:basedOn w:val="ListBullet"/>
    <w:uiPriority w:val="29"/>
    <w:qFormat/>
    <w:rsid w:val="00CB71C2"/>
    <w:pPr>
      <w:numPr>
        <w:ilvl w:val="1"/>
      </w:numPr>
    </w:pPr>
  </w:style>
  <w:style w:type="paragraph" w:styleId="ListBullet3">
    <w:name w:val="List Bullet 3"/>
    <w:basedOn w:val="ListBullet2"/>
    <w:uiPriority w:val="29"/>
    <w:qFormat/>
    <w:rsid w:val="00CB71C2"/>
    <w:pPr>
      <w:numPr>
        <w:ilvl w:val="2"/>
      </w:numPr>
      <w:tabs>
        <w:tab w:val="clear" w:pos="1701"/>
        <w:tab w:val="left" w:pos="1418"/>
      </w:tabs>
    </w:pPr>
    <w:rPr>
      <w:noProof/>
    </w:rPr>
  </w:style>
  <w:style w:type="paragraph" w:styleId="ListContinue">
    <w:name w:val="List Continue"/>
    <w:basedOn w:val="BodyText"/>
    <w:uiPriority w:val="30"/>
    <w:qFormat/>
    <w:rsid w:val="00CB71C2"/>
    <w:pPr>
      <w:spacing w:before="100" w:after="200"/>
      <w:ind w:left="567"/>
    </w:pPr>
  </w:style>
  <w:style w:type="paragraph" w:styleId="ListContinue2">
    <w:name w:val="List Continue 2"/>
    <w:basedOn w:val="BodyText"/>
    <w:uiPriority w:val="30"/>
    <w:qFormat/>
    <w:rsid w:val="00CB71C2"/>
    <w:pPr>
      <w:spacing w:before="100" w:after="100"/>
      <w:ind w:left="992"/>
    </w:pPr>
  </w:style>
  <w:style w:type="paragraph" w:styleId="ListContinue3">
    <w:name w:val="List Continue 3"/>
    <w:basedOn w:val="BodyText"/>
    <w:uiPriority w:val="30"/>
    <w:rsid w:val="00CB71C2"/>
    <w:pPr>
      <w:spacing w:before="100" w:after="100"/>
      <w:ind w:left="1418"/>
    </w:pPr>
  </w:style>
  <w:style w:type="paragraph" w:styleId="ListNumber">
    <w:name w:val="List Number"/>
    <w:basedOn w:val="BodyText"/>
    <w:link w:val="ListNumberChar"/>
    <w:uiPriority w:val="19"/>
    <w:qFormat/>
    <w:rsid w:val="00661374"/>
    <w:pPr>
      <w:numPr>
        <w:numId w:val="3"/>
      </w:numPr>
      <w:spacing w:before="100" w:after="200"/>
      <w:contextualSpacing/>
    </w:pPr>
  </w:style>
  <w:style w:type="character" w:customStyle="1" w:styleId="ListNumberChar">
    <w:name w:val="List Number Char"/>
    <w:link w:val="ListNumber"/>
    <w:uiPriority w:val="19"/>
    <w:rsid w:val="00661374"/>
    <w:rPr>
      <w:rFonts w:ascii="Verdana" w:eastAsia="Times New Roman" w:hAnsi="Verdana" w:cs="Times New Roman"/>
      <w:color w:val="414141"/>
      <w:spacing w:val="4"/>
      <w:sz w:val="20"/>
      <w:lang w:val="en-NZ"/>
    </w:rPr>
  </w:style>
  <w:style w:type="paragraph" w:styleId="ListNumber2">
    <w:name w:val="List Number 2"/>
    <w:basedOn w:val="ListNumber"/>
    <w:uiPriority w:val="19"/>
    <w:qFormat/>
    <w:rsid w:val="00CB71C2"/>
    <w:pPr>
      <w:numPr>
        <w:ilvl w:val="1"/>
      </w:numPr>
    </w:pPr>
  </w:style>
  <w:style w:type="paragraph" w:styleId="ListNumber3">
    <w:name w:val="List Number 3"/>
    <w:basedOn w:val="ListNumber2"/>
    <w:uiPriority w:val="19"/>
    <w:qFormat/>
    <w:rsid w:val="00CB71C2"/>
    <w:pPr>
      <w:numPr>
        <w:ilvl w:val="2"/>
      </w:numPr>
    </w:pPr>
  </w:style>
  <w:style w:type="character" w:styleId="PageNumber">
    <w:name w:val="page number"/>
    <w:basedOn w:val="DefaultParagraphFont"/>
    <w:uiPriority w:val="58"/>
    <w:rsid w:val="00CB71C2"/>
    <w:rPr>
      <w:sz w:val="16"/>
    </w:rPr>
  </w:style>
  <w:style w:type="paragraph" w:styleId="Quote">
    <w:name w:val="Quote"/>
    <w:basedOn w:val="BodyText"/>
    <w:link w:val="QuoteChar"/>
    <w:uiPriority w:val="98"/>
    <w:qFormat/>
    <w:rsid w:val="00CB71C2"/>
    <w:pPr>
      <w:ind w:left="567" w:right="567"/>
    </w:pPr>
    <w:rPr>
      <w:i/>
      <w:lang w:val="en-GB"/>
    </w:rPr>
  </w:style>
  <w:style w:type="character" w:customStyle="1" w:styleId="QuoteChar">
    <w:name w:val="Quote Char"/>
    <w:basedOn w:val="DefaultParagraphFont"/>
    <w:link w:val="Quote"/>
    <w:uiPriority w:val="98"/>
    <w:rsid w:val="00AE3078"/>
    <w:rPr>
      <w:rFonts w:ascii="Verdana" w:eastAsia="Times New Roman" w:hAnsi="Verdana" w:cs="Times New Roman"/>
      <w:i/>
      <w:color w:val="414141"/>
      <w:spacing w:val="4"/>
      <w:sz w:val="20"/>
      <w:lang w:val="en-GB"/>
    </w:rPr>
  </w:style>
  <w:style w:type="paragraph" w:styleId="Title">
    <w:name w:val="Title"/>
    <w:basedOn w:val="Normal"/>
    <w:next w:val="BodyText"/>
    <w:link w:val="TitleChar"/>
    <w:uiPriority w:val="99"/>
    <w:qFormat/>
    <w:rsid w:val="00DE7FFB"/>
    <w:pPr>
      <w:spacing w:after="40"/>
    </w:pPr>
    <w:rPr>
      <w:rFonts w:eastAsiaTheme="majorEastAsia" w:cstheme="majorBidi"/>
      <w:b/>
      <w:color w:val="FFE312"/>
      <w:sz w:val="36"/>
      <w:szCs w:val="72"/>
    </w:rPr>
  </w:style>
  <w:style w:type="character" w:customStyle="1" w:styleId="TitleChar">
    <w:name w:val="Title Char"/>
    <w:basedOn w:val="DefaultParagraphFont"/>
    <w:link w:val="Title"/>
    <w:uiPriority w:val="99"/>
    <w:rsid w:val="00DE7FFB"/>
    <w:rPr>
      <w:rFonts w:ascii="Verdana" w:eastAsiaTheme="majorEastAsia" w:hAnsi="Verdana" w:cstheme="majorBidi"/>
      <w:b/>
      <w:color w:val="FFE312"/>
      <w:sz w:val="36"/>
      <w:szCs w:val="72"/>
      <w:lang w:val="en-NZ"/>
    </w:rPr>
  </w:style>
  <w:style w:type="paragraph" w:styleId="Subtitle">
    <w:name w:val="Subtitle"/>
    <w:basedOn w:val="Normal"/>
    <w:link w:val="SubtitleChar"/>
    <w:uiPriority w:val="99"/>
    <w:qFormat/>
    <w:rsid w:val="00CB71C2"/>
    <w:pPr>
      <w:spacing w:after="440"/>
      <w:jc w:val="right"/>
    </w:pPr>
    <w:rPr>
      <w:rFonts w:asciiTheme="majorHAnsi" w:hAnsiTheme="majorHAnsi"/>
      <w:b/>
      <w:color w:val="FFFFFF" w:themeColor="background1"/>
      <w:sz w:val="44"/>
      <w:szCs w:val="44"/>
    </w:rPr>
  </w:style>
  <w:style w:type="character" w:customStyle="1" w:styleId="SubtitleChar">
    <w:name w:val="Subtitle Char"/>
    <w:basedOn w:val="DefaultParagraphFont"/>
    <w:link w:val="Subtitle"/>
    <w:uiPriority w:val="99"/>
    <w:rsid w:val="00CB71C2"/>
    <w:rPr>
      <w:rFonts w:asciiTheme="majorHAnsi" w:eastAsia="Times New Roman" w:hAnsiTheme="majorHAnsi" w:cs="Times New Roman"/>
      <w:b/>
      <w:color w:val="FFFFFF" w:themeColor="background1"/>
      <w:sz w:val="44"/>
      <w:szCs w:val="44"/>
      <w:lang w:val="en-NZ"/>
    </w:rPr>
  </w:style>
  <w:style w:type="table" w:styleId="TableGrid">
    <w:name w:val="Table Grid"/>
    <w:basedOn w:val="TableNormal"/>
    <w:uiPriority w:val="59"/>
    <w:rsid w:val="005C734E"/>
    <w:pPr>
      <w:spacing w:before="20" w:after="20" w:line="180" w:lineRule="atLeast"/>
    </w:pPr>
    <w:rPr>
      <w:rFonts w:ascii="Verdana" w:eastAsia="Times New Roman" w:hAnsi="Verdana" w:cs="Times New Roman"/>
      <w:sz w:val="20"/>
      <w:szCs w:val="20"/>
      <w:lang w:val="en-NZ" w:eastAsia="en-NZ"/>
    </w:rPr>
    <w:tblPr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  <w:tblCellMar>
        <w:top w:w="85" w:type="dxa"/>
        <w:left w:w="85" w:type="dxa"/>
        <w:bottom w:w="85" w:type="dxa"/>
        <w:right w:w="85" w:type="dxa"/>
      </w:tblCellMar>
    </w:tblPr>
    <w:trPr>
      <w:cantSplit/>
    </w:trPr>
    <w:tcPr>
      <w:shd w:val="clear" w:color="auto" w:fill="auto"/>
    </w:tcPr>
    <w:tblStylePr w:type="firstRow">
      <w:rPr>
        <w:b w:val="0"/>
      </w:rPr>
    </w:tblStylePr>
  </w:style>
  <w:style w:type="paragraph" w:customStyle="1" w:styleId="TableText">
    <w:name w:val="Table Text"/>
    <w:basedOn w:val="BodyText"/>
    <w:link w:val="TableTextChar"/>
    <w:uiPriority w:val="7"/>
    <w:qFormat/>
    <w:rsid w:val="005A2DB8"/>
    <w:pPr>
      <w:spacing w:after="80" w:line="160" w:lineRule="atLeast"/>
    </w:pPr>
    <w:rPr>
      <w:lang w:eastAsia="en-NZ"/>
    </w:rPr>
  </w:style>
  <w:style w:type="character" w:customStyle="1" w:styleId="TableTextChar">
    <w:name w:val="Table Text Char"/>
    <w:basedOn w:val="BodyTextChar"/>
    <w:link w:val="TableText"/>
    <w:uiPriority w:val="7"/>
    <w:rsid w:val="00AE3078"/>
    <w:rPr>
      <w:rFonts w:ascii="Verdana" w:eastAsia="Times New Roman" w:hAnsi="Verdana" w:cs="Times New Roman"/>
      <w:color w:val="414141"/>
      <w:spacing w:val="4"/>
      <w:sz w:val="20"/>
      <w:lang w:val="en-NZ" w:eastAsia="en-NZ"/>
    </w:rPr>
  </w:style>
  <w:style w:type="paragraph" w:styleId="TOC1">
    <w:name w:val="toc 1"/>
    <w:basedOn w:val="BodyText"/>
    <w:autoRedefine/>
    <w:uiPriority w:val="39"/>
    <w:unhideWhenUsed/>
    <w:rsid w:val="008D230A"/>
    <w:pPr>
      <w:tabs>
        <w:tab w:val="left" w:pos="426"/>
        <w:tab w:val="right" w:leader="dot" w:pos="8931"/>
      </w:tabs>
    </w:pPr>
    <w:rPr>
      <w:rFonts w:eastAsiaTheme="minorEastAsia" w:cstheme="minorBidi"/>
      <w:b/>
      <w:noProof/>
      <w:sz w:val="24"/>
      <w:szCs w:val="22"/>
      <w:lang w:eastAsia="en-NZ"/>
    </w:rPr>
  </w:style>
  <w:style w:type="paragraph" w:styleId="TOC2">
    <w:name w:val="toc 2"/>
    <w:basedOn w:val="TOC1"/>
    <w:autoRedefine/>
    <w:uiPriority w:val="39"/>
    <w:unhideWhenUsed/>
    <w:rsid w:val="008D230A"/>
    <w:pPr>
      <w:tabs>
        <w:tab w:val="clear" w:pos="426"/>
        <w:tab w:val="left" w:pos="851"/>
      </w:tabs>
      <w:spacing w:line="300" w:lineRule="atLeast"/>
      <w:ind w:left="284"/>
      <w:contextualSpacing/>
    </w:pPr>
    <w:rPr>
      <w:b w:val="0"/>
      <w:color w:val="auto"/>
      <w:spacing w:val="0"/>
    </w:rPr>
  </w:style>
  <w:style w:type="paragraph" w:styleId="TOC3">
    <w:name w:val="toc 3"/>
    <w:basedOn w:val="TOC2"/>
    <w:next w:val="BodyText"/>
    <w:autoRedefine/>
    <w:uiPriority w:val="39"/>
    <w:unhideWhenUsed/>
    <w:rsid w:val="00CB71C2"/>
    <w:pPr>
      <w:ind w:left="567"/>
    </w:pPr>
  </w:style>
  <w:style w:type="paragraph" w:styleId="TOC4">
    <w:name w:val="toc 4"/>
    <w:basedOn w:val="Normal"/>
    <w:next w:val="Normal"/>
    <w:autoRedefine/>
    <w:uiPriority w:val="39"/>
    <w:semiHidden/>
    <w:rsid w:val="00CB71C2"/>
    <w:pPr>
      <w:spacing w:after="100" w:line="259" w:lineRule="auto"/>
      <w:ind w:left="660"/>
    </w:pPr>
    <w:rPr>
      <w:rFonts w:eastAsiaTheme="minorEastAsia"/>
      <w:lang w:eastAsia="en-NZ"/>
    </w:rPr>
  </w:style>
  <w:style w:type="paragraph" w:styleId="TOC5">
    <w:name w:val="toc 5"/>
    <w:basedOn w:val="Normal"/>
    <w:next w:val="Normal"/>
    <w:autoRedefine/>
    <w:uiPriority w:val="39"/>
    <w:semiHidden/>
    <w:rsid w:val="00CB71C2"/>
    <w:pPr>
      <w:spacing w:after="100" w:line="259" w:lineRule="auto"/>
      <w:ind w:left="880"/>
    </w:pPr>
    <w:rPr>
      <w:rFonts w:eastAsiaTheme="minorEastAsia"/>
      <w:lang w:eastAsia="en-NZ"/>
    </w:rPr>
  </w:style>
  <w:style w:type="paragraph" w:styleId="TOC6">
    <w:name w:val="toc 6"/>
    <w:basedOn w:val="Normal"/>
    <w:next w:val="Normal"/>
    <w:autoRedefine/>
    <w:uiPriority w:val="39"/>
    <w:semiHidden/>
    <w:rsid w:val="00CB71C2"/>
    <w:pPr>
      <w:spacing w:after="100" w:line="259" w:lineRule="auto"/>
      <w:ind w:left="1100"/>
    </w:pPr>
    <w:rPr>
      <w:rFonts w:eastAsiaTheme="minorEastAsia"/>
      <w:lang w:eastAsia="en-NZ"/>
    </w:rPr>
  </w:style>
  <w:style w:type="paragraph" w:styleId="TOC7">
    <w:name w:val="toc 7"/>
    <w:basedOn w:val="Normal"/>
    <w:next w:val="Normal"/>
    <w:autoRedefine/>
    <w:uiPriority w:val="39"/>
    <w:semiHidden/>
    <w:rsid w:val="00CB71C2"/>
    <w:pPr>
      <w:spacing w:after="100" w:line="259" w:lineRule="auto"/>
      <w:ind w:left="1320"/>
    </w:pPr>
    <w:rPr>
      <w:rFonts w:eastAsiaTheme="minorEastAsia"/>
      <w:lang w:eastAsia="en-NZ"/>
    </w:rPr>
  </w:style>
  <w:style w:type="paragraph" w:styleId="TOC8">
    <w:name w:val="toc 8"/>
    <w:basedOn w:val="Normal"/>
    <w:next w:val="Normal"/>
    <w:autoRedefine/>
    <w:uiPriority w:val="39"/>
    <w:semiHidden/>
    <w:rsid w:val="00CB71C2"/>
    <w:pPr>
      <w:spacing w:after="100" w:line="259" w:lineRule="auto"/>
      <w:ind w:left="1540"/>
    </w:pPr>
    <w:rPr>
      <w:rFonts w:eastAsiaTheme="minorEastAsia"/>
      <w:lang w:eastAsia="en-NZ"/>
    </w:rPr>
  </w:style>
  <w:style w:type="paragraph" w:styleId="TOC9">
    <w:name w:val="toc 9"/>
    <w:basedOn w:val="Normal"/>
    <w:next w:val="Normal"/>
    <w:autoRedefine/>
    <w:uiPriority w:val="39"/>
    <w:semiHidden/>
    <w:rsid w:val="00CB71C2"/>
    <w:pPr>
      <w:spacing w:after="100" w:line="259" w:lineRule="auto"/>
      <w:ind w:left="1760"/>
    </w:pPr>
    <w:rPr>
      <w:rFonts w:eastAsiaTheme="minorEastAsia"/>
      <w:lang w:eastAsia="en-NZ"/>
    </w:rPr>
  </w:style>
  <w:style w:type="paragraph" w:styleId="TOCHeading">
    <w:name w:val="TOC Heading"/>
    <w:basedOn w:val="Heading1"/>
    <w:next w:val="BodyText"/>
    <w:uiPriority w:val="39"/>
    <w:qFormat/>
    <w:rsid w:val="00CB71C2"/>
    <w:pPr>
      <w:keepNext/>
      <w:keepLines/>
      <w:spacing w:line="240" w:lineRule="atLeast"/>
      <w:outlineLvl w:val="9"/>
    </w:pPr>
    <w:rPr>
      <w:rFonts w:eastAsiaTheme="majorEastAsia" w:cstheme="majorBidi"/>
      <w:bCs/>
      <w:szCs w:val="28"/>
      <w:lang w:val="en-US" w:eastAsia="ja-JP"/>
    </w:rPr>
  </w:style>
  <w:style w:type="paragraph" w:customStyle="1" w:styleId="Task">
    <w:name w:val="Task"/>
    <w:basedOn w:val="Heading1"/>
    <w:link w:val="TaskChar"/>
    <w:uiPriority w:val="5"/>
    <w:qFormat/>
    <w:rsid w:val="003741DE"/>
    <w:pPr>
      <w:numPr>
        <w:numId w:val="4"/>
      </w:numPr>
      <w:tabs>
        <w:tab w:val="clear" w:pos="2693"/>
        <w:tab w:val="num" w:pos="426"/>
      </w:tabs>
      <w:ind w:left="0"/>
      <w:outlineLvl w:val="1"/>
    </w:pPr>
  </w:style>
  <w:style w:type="character" w:customStyle="1" w:styleId="TaskChar">
    <w:name w:val="Task Char"/>
    <w:basedOn w:val="Heading1Char"/>
    <w:link w:val="Task"/>
    <w:uiPriority w:val="5"/>
    <w:rsid w:val="003741DE"/>
    <w:rPr>
      <w:rFonts w:ascii="Verdana" w:eastAsia="Arial" w:hAnsi="Verdana" w:cs="Lato Semibold"/>
      <w:b/>
      <w:color w:val="414141"/>
      <w:sz w:val="36"/>
      <w:szCs w:val="32"/>
      <w:lang w:val="en-NZ"/>
    </w:rPr>
  </w:style>
  <w:style w:type="character" w:styleId="PlaceholderText">
    <w:name w:val="Placeholder Text"/>
    <w:basedOn w:val="DefaultParagraphFont"/>
    <w:uiPriority w:val="99"/>
    <w:semiHidden/>
    <w:rsid w:val="00BB0A14"/>
    <w:rPr>
      <w:color w:val="808080"/>
    </w:rPr>
  </w:style>
  <w:style w:type="paragraph" w:styleId="ListParagraph">
    <w:name w:val="List Paragraph"/>
    <w:basedOn w:val="Normal"/>
    <w:uiPriority w:val="34"/>
    <w:qFormat/>
    <w:rsid w:val="000B2CC6"/>
    <w:pPr>
      <w:spacing w:after="0" w:line="360" w:lineRule="auto"/>
      <w:ind w:left="720"/>
      <w:contextualSpacing/>
    </w:pPr>
    <w:rPr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3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57F"/>
    <w:rPr>
      <w:rFonts w:ascii="Tahoma" w:hAnsi="Tahoma" w:cs="Tahoma"/>
      <w:sz w:val="16"/>
      <w:szCs w:val="16"/>
      <w:lang w:val="en-NZ"/>
    </w:rPr>
  </w:style>
  <w:style w:type="character" w:styleId="UnresolvedMention">
    <w:name w:val="Unresolved Mention"/>
    <w:basedOn w:val="DefaultParagraphFont"/>
    <w:uiPriority w:val="99"/>
    <w:semiHidden/>
    <w:unhideWhenUsed/>
    <w:rsid w:val="00D870B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mailto:fxinvoices@goughgroup.co.nz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oter" Target="footer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customXml" Target="../customXml/item5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0" Type="http://schemas.openxmlformats.org/officeDocument/2006/relationships/image" Target="cid:image004.jpg@01D4030A.0759F800" TargetMode="External"/><Relationship Id="rId41" Type="http://schemas.openxmlformats.org/officeDocument/2006/relationships/image" Target="media/image27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ph\Documents\Custom%20Office%20Templates\SOP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 Semibold">
    <w:altName w:val="Segoe UI"/>
    <w:charset w:val="00"/>
    <w:family w:val="swiss"/>
    <w:pitch w:val="variable"/>
    <w:sig w:usb0="E10002FF" w:usb1="5000ECF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012C"/>
    <w:rsid w:val="0078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  <a:effectLst/>
      </a:spPr>
      <a:bodyPr rtlCol="0" anchor="ctr"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37E4FC9E568549B008472E73ED3A73" ma:contentTypeVersion="25" ma:contentTypeDescription="Create a new document." ma:contentTypeScope="" ma:versionID="2425bbe8854752dd8be25f1aa7687b78">
  <xsd:schema xmlns:xsd="http://www.w3.org/2001/XMLSchema" xmlns:xs="http://www.w3.org/2001/XMLSchema" xmlns:p="http://schemas.microsoft.com/office/2006/metadata/properties" xmlns:ns1="http://schemas.microsoft.com/sharepoint/v3" xmlns:ns2="ef771d1d-d70d-4d80-8b8d-420e2422cbf9" xmlns:ns3="http://schemas.microsoft.com/sharepoint/v3/fields" xmlns:ns4="13bfd587-5662-4c43-913e-045f37872afe" targetNamespace="http://schemas.microsoft.com/office/2006/metadata/properties" ma:root="true" ma:fieldsID="494e5d5b017010f4270bab875a37edf6" ns1:_="" ns2:_="" ns3:_="" ns4:_="">
    <xsd:import namespace="http://schemas.microsoft.com/sharepoint/v3"/>
    <xsd:import namespace="ef771d1d-d70d-4d80-8b8d-420e2422cbf9"/>
    <xsd:import namespace="http://schemas.microsoft.com/sharepoint/v3/fields"/>
    <xsd:import namespace="13bfd587-5662-4c43-913e-045f37872afe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1:ReportOwner" minOccurs="0"/>
                <xsd:element ref="ns3:_Status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4:SharedWithUsers" minOccurs="0"/>
                <xsd:element ref="ns4:SharedWithDetails" minOccurs="0"/>
                <xsd:element ref="ns2:MediaServiceOCR" minOccurs="0"/>
                <xsd:element ref="ns2:p049fdb7771b491490bdd74e00a7dc96" minOccurs="0"/>
                <xsd:element ref="ns4:TaxCatchAll" minOccurs="0"/>
                <xsd:element ref="ns4:_dlc_DocId" minOccurs="0"/>
                <xsd:element ref="ns4:_dlc_DocIdUrl" minOccurs="0"/>
                <xsd:element ref="ns4:_dlc_DocIdPersistId" minOccurs="0"/>
                <xsd:element ref="ns2:Function" minOccurs="0"/>
                <xsd:element ref="ns2:Activity" minOccurs="0"/>
                <xsd:element ref="ns2:Sub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eportOwner" ma:index="3" nillable="true" ma:displayName="Owner" ma:description="For use on NAXT SOPs only. See the relevant promapp processes for process and document owners." ma:list="UserInfo" ma:SearchPeopleOnly="false" ma:SharePointGroup="0" ma:internalName="Repor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71d1d-d70d-4d80-8b8d-420e2422cbf9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" ma:format="Dropdown" ma:internalName="Document_x0020_Type">
      <xsd:simpleType>
        <xsd:restriction base="dms:Choice">
          <xsd:enumeration value="Intranet - Regularly Updated Operational File"/>
          <xsd:enumeration value="Guide/Instruction"/>
          <xsd:enumeration value="NAXT Guide ( SOP )"/>
          <xsd:enumeration value="D365 Guide"/>
          <xsd:enumeration value="Form"/>
          <xsd:enumeration value="Template"/>
          <xsd:enumeration value="Information"/>
          <xsd:enumeration value="Policy"/>
          <xsd:enumeration value="Standard"/>
          <xsd:enumeration value="Media"/>
        </xsd:restriction>
      </xsd:simpleType>
    </xsd:element>
    <xsd:element name="MediaServiceMetadata" ma:index="7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9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p049fdb7771b491490bdd74e00a7dc96" ma:index="19" nillable="true" ma:taxonomy="true" ma:internalName="p049fdb7771b491490bdd74e00a7dc96" ma:taxonomyFieldName="Topic" ma:displayName="Topic" ma:default="" ma:fieldId="{9049fdb7-771b-4914-90bd-d74e00a7dc96}" ma:taxonomyMulti="true" ma:sspId="8d13bacf-4540-44e4-9c50-aeb92aa9b1ed" ma:termSetId="841d5dd1-0006-43b8-8b6b-184d4b874bb0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Function" ma:index="24" nillable="true" ma:displayName="Function" ma:default="No Function" ma:hidden="true" ma:internalName="Function" ma:readOnly="false">
      <xsd:simpleType>
        <xsd:restriction base="dms:Text">
          <xsd:maxLength value="255"/>
        </xsd:restriction>
      </xsd:simpleType>
    </xsd:element>
    <xsd:element name="Activity" ma:index="25" nillable="true" ma:displayName="Activity" ma:default="No Activity" ma:hidden="true" ma:internalName="Activity" ma:readOnly="false">
      <xsd:simpleType>
        <xsd:restriction base="dms:Text">
          <xsd:maxLength value="255"/>
        </xsd:restriction>
      </xsd:simpleType>
    </xsd:element>
    <xsd:element name="Subactivity" ma:index="26" nillable="true" ma:displayName="Subactivity" ma:default="No Subactivity" ma:hidden="true" ma:internalName="Subactivity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4" nillable="true" ma:displayName="NAXT Guide Status" ma:description="For use on NAXT SOPs only" ma:format="Dropdown" ma:internalName="_Status">
      <xsd:simpleType>
        <xsd:restriction base="dms:Choice">
          <xsd:enumeration value="To be Reviewed"/>
          <xsd:enumeration value="To be Updated"/>
          <xsd:enumeration value="Validated for Use in Q1, 2018"/>
          <xsd:enumeration value="Validated for Use in Q2, 2018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fd587-5662-4c43-913e-045f37872af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7aaa771-f355-4f64-bf5d-08e9bdb52844}" ma:internalName="TaxCatchAll" ma:showField="CatchAllData" ma:web="13bfd587-5662-4c43-913e-045f37872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NAXT Guide 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_x0020_Type xmlns="ef771d1d-d70d-4d80-8b8d-420e2422cbf9">NAXT Guide ( SOP )</Document_x0020_Type>
    <_Status xmlns="http://schemas.microsoft.com/sharepoint/v3/fields" xsi:nil="true"/>
    <ReportOwner xmlns="http://schemas.microsoft.com/sharepoint/v3">
      <UserInfo>
        <DisplayName/>
        <AccountId xsi:nil="true"/>
        <AccountType/>
      </UserInfo>
    </ReportOwner>
    <p049fdb7771b491490bdd74e00a7dc96 xmlns="ef771d1d-d70d-4d80-8b8d-420e2422cbf9">
      <Terms xmlns="http://schemas.microsoft.com/office/infopath/2007/PartnerControls"/>
    </p049fdb7771b491490bdd74e00a7dc96>
    <TaxCatchAll xmlns="13bfd587-5662-4c43-913e-045f37872afe"/>
    <_dlc_DocId xmlns="13bfd587-5662-4c43-913e-045f37872afe">GGKL-1341018776-4516</_dlc_DocId>
    <_dlc_DocIdUrl xmlns="13bfd587-5662-4c43-913e-045f37872afe">
      <Url>https://goughgroupltd.sharepoint.com/sites/GoughGroupKnowledge/_layouts/15/DocIdRedir.aspx?ID=GGKL-1341018776-4516</Url>
      <Description>GGKL-1341018776-4516</Description>
    </_dlc_DocIdUrl>
    <Activity xmlns="ef771d1d-d70d-4d80-8b8d-420e2422cbf9">Archived Guides</Activity>
    <Subactivity xmlns="ef771d1d-d70d-4d80-8b8d-420e2422cbf9">No Subactivity</Subactivity>
    <Function xmlns="ef771d1d-d70d-4d80-8b8d-420e2422cbf9">NAXT Guides</Function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C356FB-4035-43E4-9053-50CE190FE6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FA86A40-284B-4AB1-AD25-24FB5B86B94C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CD99B558-1CE2-478E-9325-9C7BE343719A}"/>
</file>

<file path=customXml/itemProps4.xml><?xml version="1.0" encoding="utf-8"?>
<ds:datastoreItem xmlns:ds="http://schemas.openxmlformats.org/officeDocument/2006/customXml" ds:itemID="{C282A2DE-5AB3-47DE-BCDF-0D2240349C52}">
  <ds:schemaRefs>
    <ds:schemaRef ds:uri="http://purl.org/dc/elements/1.1/"/>
    <ds:schemaRef ds:uri="http://www.w3.org/XML/1998/namespace"/>
    <ds:schemaRef ds:uri="http://purl.org/dc/terms/"/>
    <ds:schemaRef ds:uri="http://schemas.microsoft.com/office/2006/metadata/properties"/>
    <ds:schemaRef ds:uri="ef771d1d-d70d-4d80-8b8d-420e2422cbf9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schemas.microsoft.com/office/infopath/2007/PartnerControls"/>
    <ds:schemaRef ds:uri="13bfd587-5662-4c43-913e-045f37872afe"/>
    <ds:schemaRef ds:uri="http://schemas.microsoft.com/sharepoint/v3/fields"/>
    <ds:schemaRef ds:uri="http://schemas.microsoft.com/sharepoint/v3"/>
  </ds:schemaRefs>
</ds:datastoreItem>
</file>

<file path=customXml/itemProps5.xml><?xml version="1.0" encoding="utf-8"?>
<ds:datastoreItem xmlns:ds="http://schemas.openxmlformats.org/officeDocument/2006/customXml" ds:itemID="{7C8647D9-5FAC-4988-A154-56CEA9500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SOP template.dotx</Template>
  <TotalTime>1</TotalTime>
  <Pages>21</Pages>
  <Words>1461</Words>
  <Characters>8328</Characters>
  <Application>Microsoft Office Word</Application>
  <DocSecurity>0</DocSecurity>
  <Lines>69</Lines>
  <Paragraphs>19</Paragraphs>
  <ScaleCrop>false</ScaleCrop>
  <Company>Hewlett-Packard</Company>
  <LinksUpToDate>false</LinksUpToDate>
  <CharactersWithSpaces>9770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Landed Costs (non CAT)</dc:title>
  <dc:creator>Sarah</dc:creator>
  <cp:lastModifiedBy>Devan Sykes</cp:lastModifiedBy>
  <cp:revision>6</cp:revision>
  <dcterms:created xsi:type="dcterms:W3CDTF">2018-07-30T21:52:00Z</dcterms:created>
  <dcterms:modified xsi:type="dcterms:W3CDTF">2019-01-17T20:20:00Z</dcterms:modified>
  <cp:contentStatus>Validated for Use in Q2, 2018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0x0101004037E4FC9E568549B008472E73ED3A73</vt:lpwstr>
  </property>
  <property fmtid="{D5CDD505-2E9C-101B-9397-08002B2CF9AE}" pid="3" name="_dlc_DocIdItemGuid">
    <vt:lpwstr>f91c3d58-c3b1-48d5-9801-a2eb499ebc08</vt:lpwstr>
  </property>
  <property fmtid="{D5CDD505-2E9C-101B-9397-08002B2CF9AE}" pid="4" name="Topic">
    <vt:lpwstr/>
  </property>
  <property fmtid="{D5CDD505-2E9C-101B-9397-08002B2CF9AE}" pid="5" name="AuthorIds_UIVersion_1536">
    <vt:lpwstr>193</vt:lpwstr>
  </property>
</Properties>
</file>