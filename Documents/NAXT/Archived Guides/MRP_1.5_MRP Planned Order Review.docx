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6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0B86A" w14:textId="77777777" w:rsidR="00BB0A14" w:rsidRPr="007F6CAA" w:rsidRDefault="00BB0A14" w:rsidP="00D02E2B">
      <w:pPr>
        <w:pStyle w:val="Heading1"/>
      </w:pPr>
    </w:p>
    <w:p w14:paraId="12BFB924" w14:textId="77777777" w:rsidR="005854A7" w:rsidRPr="007F6CAA" w:rsidRDefault="00722A0B" w:rsidP="00D02E2B">
      <w:pPr>
        <w:pStyle w:val="Heading1"/>
      </w:pPr>
      <w:bookmarkStart w:id="0" w:name="_Toc492453697"/>
      <w:bookmarkStart w:id="1" w:name="_Toc492460488"/>
      <w:bookmarkStart w:id="2" w:name="_Toc492460540"/>
      <w:bookmarkStart w:id="3" w:name="_Toc492460846"/>
      <w:r w:rsidRPr="007F6CAA">
        <w:t>Purpose</w:t>
      </w:r>
      <w:bookmarkEnd w:id="0"/>
      <w:bookmarkEnd w:id="1"/>
      <w:bookmarkEnd w:id="2"/>
      <w:bookmarkEnd w:id="3"/>
    </w:p>
    <w:p w14:paraId="602E4CA7" w14:textId="77777777" w:rsidR="00934AFC" w:rsidRPr="007F6CAA" w:rsidRDefault="00934AFC" w:rsidP="00934AFC">
      <w:pPr>
        <w:pStyle w:val="BodyText"/>
      </w:pPr>
      <w:r w:rsidRPr="007F6CAA">
        <w:t>This Standard Operating Procedure (SOP) details the steps to follow in NAXT system to review the Planned Orders output from MRP (Master P</w:t>
      </w:r>
      <w:r w:rsidR="00244ED6">
        <w:t xml:space="preserve">lanning), </w:t>
      </w:r>
      <w:r w:rsidR="00A26989">
        <w:t>these will become</w:t>
      </w:r>
      <w:r w:rsidR="00244ED6">
        <w:t xml:space="preserve"> Purchase or</w:t>
      </w:r>
      <w:r w:rsidRPr="007F6CAA">
        <w:t xml:space="preserve"> Transfer </w:t>
      </w:r>
      <w:r w:rsidR="00244ED6">
        <w:t>o</w:t>
      </w:r>
      <w:r w:rsidRPr="007F6CAA">
        <w:t>rder</w:t>
      </w:r>
      <w:r w:rsidR="00244ED6">
        <w:t>s</w:t>
      </w:r>
      <w:r w:rsidRPr="007F6CAA">
        <w:t>. The schedule (Batch Jobs) have run the pr</w:t>
      </w:r>
      <w:r w:rsidR="00CD175C" w:rsidRPr="007F6CAA">
        <w:t xml:space="preserve">evious evening by </w:t>
      </w:r>
      <w:r w:rsidR="00D43F85" w:rsidRPr="007F6CAA">
        <w:t>Service Desk</w:t>
      </w:r>
      <w:r w:rsidR="00244ED6">
        <w:t>.</w:t>
      </w:r>
    </w:p>
    <w:p w14:paraId="6B3F93CF" w14:textId="77777777" w:rsidR="00FA31D3" w:rsidRPr="007F6CAA" w:rsidRDefault="00FA31D3" w:rsidP="00FA31D3">
      <w:pPr>
        <w:pStyle w:val="BodyText"/>
      </w:pPr>
      <w:r w:rsidRPr="007F6CAA">
        <w:t xml:space="preserve">Stock </w:t>
      </w:r>
      <w:r w:rsidR="00CD175C" w:rsidRPr="007F6CAA">
        <w:t>r</w:t>
      </w:r>
      <w:r w:rsidRPr="007F6CAA">
        <w:t xml:space="preserve">eplenishment is about when to stock certain items/parts, and if they are stocked how </w:t>
      </w:r>
      <w:r w:rsidR="00933954" w:rsidRPr="007F6CAA">
        <w:t xml:space="preserve">much inventory should be kept </w:t>
      </w:r>
      <w:proofErr w:type="gramStart"/>
      <w:r w:rsidR="00933954" w:rsidRPr="007F6CAA">
        <w:t>to</w:t>
      </w:r>
      <w:r w:rsidRPr="007F6CAA">
        <w:t xml:space="preserve"> m</w:t>
      </w:r>
      <w:r w:rsidR="00933954" w:rsidRPr="007F6CAA">
        <w:t>e</w:t>
      </w:r>
      <w:r w:rsidRPr="007F6CAA">
        <w:t>et</w:t>
      </w:r>
      <w:proofErr w:type="gramEnd"/>
      <w:r w:rsidRPr="007F6CAA">
        <w:t xml:space="preserve"> our customer</w:t>
      </w:r>
      <w:r w:rsidR="00933954" w:rsidRPr="007F6CAA">
        <w:t>’</w:t>
      </w:r>
      <w:r w:rsidRPr="007F6CAA">
        <w:t xml:space="preserve">s requirements, but at the same time, do not over stock our warehouses. </w:t>
      </w:r>
    </w:p>
    <w:p w14:paraId="011650AF" w14:textId="77777777" w:rsidR="00A8300C" w:rsidRPr="007F6CAA" w:rsidRDefault="00A8300C" w:rsidP="00FA31D3">
      <w:pPr>
        <w:pStyle w:val="BodyText"/>
      </w:pPr>
      <w:r w:rsidRPr="007F6CAA">
        <w:t>Sales requirements are for when there are firm sales orders for</w:t>
      </w:r>
      <w:r w:rsidR="00CD175C" w:rsidRPr="007F6CAA">
        <w:t xml:space="preserve"> certain</w:t>
      </w:r>
      <w:r w:rsidRPr="007F6CAA">
        <w:t xml:space="preserve"> items</w:t>
      </w:r>
      <w:r w:rsidR="00CD175C" w:rsidRPr="007F6CAA">
        <w:t xml:space="preserve"> (CAT/Hyster), and we wish</w:t>
      </w:r>
      <w:r w:rsidRPr="007F6CAA">
        <w:t xml:space="preserve"> to</w:t>
      </w:r>
      <w:r w:rsidR="008E4D0F" w:rsidRPr="007F6CAA">
        <w:t xml:space="preserve"> be able to</w:t>
      </w:r>
      <w:r w:rsidRPr="007F6CAA">
        <w:t xml:space="preserve"> combine orders to order </w:t>
      </w:r>
      <w:r w:rsidR="008E4D0F" w:rsidRPr="007F6CAA">
        <w:t xml:space="preserve">via </w:t>
      </w:r>
      <w:r w:rsidRPr="007F6CAA">
        <w:t>emergency airfreight.</w:t>
      </w:r>
    </w:p>
    <w:p w14:paraId="5021ED04" w14:textId="77777777" w:rsidR="00FA31D3" w:rsidRPr="007F6CAA" w:rsidRDefault="00FA31D3" w:rsidP="00FA31D3">
      <w:pPr>
        <w:pStyle w:val="BodyText"/>
      </w:pPr>
      <w:r w:rsidRPr="007F6CAA">
        <w:t xml:space="preserve">NAXT Master Planning is the process that is only the start point of our Gough Group replenishment decision, we still need to be effective in the management </w:t>
      </w:r>
      <w:r w:rsidR="00EF0C98">
        <w:t xml:space="preserve">of </w:t>
      </w:r>
      <w:r w:rsidRPr="007F6CAA">
        <w:t>our outstanding purchase/transfer orders and production orders, counting journals, and in our management of our customer orders.</w:t>
      </w:r>
    </w:p>
    <w:p w14:paraId="408E8912" w14:textId="77777777" w:rsidR="009B2CD4" w:rsidRPr="007F6CAA" w:rsidRDefault="009B2CD4" w:rsidP="00FA31D3">
      <w:pPr>
        <w:pStyle w:val="BodyText"/>
      </w:pPr>
    </w:p>
    <w:p w14:paraId="372D5BF2" w14:textId="77777777" w:rsidR="00FA31D3" w:rsidRPr="007F6CAA" w:rsidRDefault="00FA31D3" w:rsidP="00FA31D3">
      <w:pPr>
        <w:pStyle w:val="Heading1"/>
      </w:pPr>
      <w:r w:rsidRPr="007F6CAA">
        <w:t xml:space="preserve">Prerequisite </w:t>
      </w:r>
    </w:p>
    <w:p w14:paraId="622D15AC" w14:textId="77777777" w:rsidR="00FA31D3" w:rsidRPr="007F6CAA" w:rsidRDefault="00927A88" w:rsidP="00FA31D3">
      <w:pPr>
        <w:pStyle w:val="BodyText"/>
      </w:pPr>
      <w:r w:rsidRPr="007F6CAA">
        <w:t>Run Master planning via batch job</w:t>
      </w:r>
      <w:r w:rsidR="00FA31D3" w:rsidRPr="007F6CAA">
        <w:t>. These jobs are all scheduled by IT</w:t>
      </w:r>
      <w:r w:rsidRPr="007F6CAA">
        <w:t>S</w:t>
      </w:r>
      <w:r w:rsidR="00FA31D3" w:rsidRPr="007F6CAA">
        <w:t>D out of business hours.</w:t>
      </w:r>
    </w:p>
    <w:p w14:paraId="76A5619D" w14:textId="77777777" w:rsidR="00FA6810" w:rsidRPr="007F6CAA" w:rsidRDefault="00FA6810" w:rsidP="00FA6810">
      <w:pPr>
        <w:pStyle w:val="Heading1"/>
      </w:pPr>
      <w:r w:rsidRPr="007F6CAA">
        <w:t xml:space="preserve">Terminology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FA6810" w:rsidRPr="007F6CAA" w14:paraId="2D780A64" w14:textId="77777777" w:rsidTr="00244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572" w:type="pct"/>
          </w:tcPr>
          <w:p w14:paraId="419EC716" w14:textId="77777777" w:rsidR="00FA6810" w:rsidRPr="007F6CAA" w:rsidRDefault="00FA6810" w:rsidP="00244ED6">
            <w:pPr>
              <w:pStyle w:val="TableText"/>
              <w:rPr>
                <w:b/>
              </w:rPr>
            </w:pPr>
            <w:r w:rsidRPr="007F6CAA">
              <w:rPr>
                <w:b/>
              </w:rPr>
              <w:t>MRP</w:t>
            </w:r>
          </w:p>
        </w:tc>
        <w:tc>
          <w:tcPr>
            <w:tcW w:w="3428" w:type="pct"/>
          </w:tcPr>
          <w:p w14:paraId="0B57417D" w14:textId="3600E454" w:rsidR="00FA6810" w:rsidRPr="007F6CAA" w:rsidRDefault="00244ED6" w:rsidP="00244ED6">
            <w:pPr>
              <w:pStyle w:val="TableText"/>
            </w:pPr>
            <w:r>
              <w:t>Material Requirements Planning</w:t>
            </w:r>
          </w:p>
        </w:tc>
      </w:tr>
      <w:tr w:rsidR="00FA6810" w:rsidRPr="007F6CAA" w14:paraId="619A1645" w14:textId="77777777" w:rsidTr="00244ED6">
        <w:trPr>
          <w:trHeight w:val="567"/>
        </w:trPr>
        <w:tc>
          <w:tcPr>
            <w:tcW w:w="1572" w:type="pct"/>
          </w:tcPr>
          <w:p w14:paraId="71336EB7" w14:textId="77777777" w:rsidR="00FA6810" w:rsidRPr="007F6CAA" w:rsidRDefault="00FA6810" w:rsidP="00244ED6">
            <w:pPr>
              <w:pStyle w:val="TableText"/>
              <w:rPr>
                <w:b/>
              </w:rPr>
            </w:pPr>
            <w:r w:rsidRPr="007F6CAA">
              <w:rPr>
                <w:b/>
              </w:rPr>
              <w:t>SOS</w:t>
            </w:r>
          </w:p>
        </w:tc>
        <w:tc>
          <w:tcPr>
            <w:tcW w:w="3428" w:type="pct"/>
          </w:tcPr>
          <w:p w14:paraId="5D2B4F9D" w14:textId="77777777" w:rsidR="00FA6810" w:rsidRPr="007F6CAA" w:rsidRDefault="00FA6810" w:rsidP="00244ED6">
            <w:pPr>
              <w:pStyle w:val="TableText"/>
            </w:pPr>
            <w:r w:rsidRPr="007F6CAA">
              <w:t>Source of supply</w:t>
            </w:r>
          </w:p>
        </w:tc>
      </w:tr>
      <w:tr w:rsidR="00FA6810" w:rsidRPr="007F6CAA" w14:paraId="68E0A589" w14:textId="77777777" w:rsidTr="00244ED6">
        <w:trPr>
          <w:trHeight w:val="567"/>
        </w:trPr>
        <w:tc>
          <w:tcPr>
            <w:tcW w:w="1572" w:type="pct"/>
          </w:tcPr>
          <w:p w14:paraId="6F5545E8" w14:textId="77777777" w:rsidR="00FA6810" w:rsidRPr="007F6CAA" w:rsidRDefault="00FA6810" w:rsidP="00244ED6">
            <w:pPr>
              <w:pStyle w:val="TableText"/>
              <w:rPr>
                <w:b/>
              </w:rPr>
            </w:pPr>
            <w:r w:rsidRPr="007F6CAA">
              <w:rPr>
                <w:b/>
              </w:rPr>
              <w:t>Call</w:t>
            </w:r>
          </w:p>
        </w:tc>
        <w:tc>
          <w:tcPr>
            <w:tcW w:w="3428" w:type="pct"/>
          </w:tcPr>
          <w:p w14:paraId="3567C440" w14:textId="77777777" w:rsidR="00FA6810" w:rsidRPr="007F6CAA" w:rsidRDefault="00FA6810" w:rsidP="00244ED6">
            <w:pPr>
              <w:pStyle w:val="BodyText"/>
            </w:pPr>
            <w:r w:rsidRPr="007F6CAA">
              <w:rPr>
                <w:bCs/>
                <w:lang w:val="pt-BR"/>
              </w:rPr>
              <w:t>A Call is equivalent to a sales order hit, ie: this is a count on the numbero of times we have been asked for a item, via a sales order line, production order line, or service order line.</w:t>
            </w:r>
          </w:p>
        </w:tc>
      </w:tr>
      <w:tr w:rsidR="00FA6810" w:rsidRPr="007F6CAA" w14:paraId="1D494E45" w14:textId="77777777" w:rsidTr="00244ED6">
        <w:trPr>
          <w:trHeight w:val="567"/>
        </w:trPr>
        <w:tc>
          <w:tcPr>
            <w:tcW w:w="1572" w:type="pct"/>
          </w:tcPr>
          <w:p w14:paraId="0D3B7441" w14:textId="77777777" w:rsidR="00FA6810" w:rsidRPr="007F6CAA" w:rsidRDefault="00FA6810" w:rsidP="00244ED6">
            <w:pPr>
              <w:pStyle w:val="TableText"/>
              <w:rPr>
                <w:b/>
              </w:rPr>
            </w:pPr>
            <w:r w:rsidRPr="007F6CAA">
              <w:rPr>
                <w:b/>
              </w:rPr>
              <w:t>Demand</w:t>
            </w:r>
          </w:p>
        </w:tc>
        <w:tc>
          <w:tcPr>
            <w:tcW w:w="3428" w:type="pct"/>
          </w:tcPr>
          <w:p w14:paraId="3CE7A247" w14:textId="77777777" w:rsidR="00FA6810" w:rsidRPr="007F6CAA" w:rsidRDefault="00FA6810" w:rsidP="00244ED6">
            <w:pPr>
              <w:pStyle w:val="BodyText"/>
              <w:rPr>
                <w:bCs/>
                <w:lang w:val="pt-BR"/>
              </w:rPr>
            </w:pPr>
            <w:r w:rsidRPr="007F6CAA">
              <w:rPr>
                <w:bCs/>
                <w:lang w:val="pt-BR"/>
              </w:rPr>
              <w:t>Demand is the Quantity per Call.</w:t>
            </w:r>
          </w:p>
        </w:tc>
      </w:tr>
      <w:tr w:rsidR="00FA6810" w:rsidRPr="007F6CAA" w14:paraId="6B55586B" w14:textId="77777777" w:rsidTr="00244ED6">
        <w:trPr>
          <w:trHeight w:val="567"/>
        </w:trPr>
        <w:tc>
          <w:tcPr>
            <w:tcW w:w="1572" w:type="pct"/>
          </w:tcPr>
          <w:p w14:paraId="204C63B1" w14:textId="77777777" w:rsidR="00FA6810" w:rsidRPr="007F6CAA" w:rsidRDefault="00FA6810" w:rsidP="00244ED6">
            <w:pPr>
              <w:pStyle w:val="TableText"/>
              <w:rPr>
                <w:b/>
              </w:rPr>
            </w:pPr>
            <w:r w:rsidRPr="007F6CAA">
              <w:rPr>
                <w:b/>
              </w:rPr>
              <w:t>ABC</w:t>
            </w:r>
          </w:p>
        </w:tc>
        <w:tc>
          <w:tcPr>
            <w:tcW w:w="3428" w:type="pct"/>
          </w:tcPr>
          <w:p w14:paraId="2D9940BD" w14:textId="77777777" w:rsidR="00FA6810" w:rsidRPr="007F6CAA" w:rsidRDefault="00FA6810" w:rsidP="00244ED6">
            <w:pPr>
              <w:pStyle w:val="BodyText"/>
              <w:rPr>
                <w:bCs/>
                <w:lang w:val="pt-BR"/>
              </w:rPr>
            </w:pPr>
            <w:r w:rsidRPr="007F6CAA">
              <w:rPr>
                <w:bCs/>
                <w:lang w:val="pt-BR"/>
              </w:rPr>
              <w:t>A items generate 80% of our calls, B items 15%, and C items 5%.</w:t>
            </w:r>
          </w:p>
        </w:tc>
      </w:tr>
    </w:tbl>
    <w:p w14:paraId="442DDED5" w14:textId="77777777" w:rsidR="00FA6810" w:rsidRDefault="00FA6810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id="4" w:name="_Toc492453698"/>
      <w:bookmarkStart w:id="5" w:name="_Toc492460489"/>
      <w:r>
        <w:br w:type="page"/>
      </w:r>
    </w:p>
    <w:p w14:paraId="2ECA62D4" w14:textId="77777777" w:rsidR="00D65D73" w:rsidRDefault="00D65D73" w:rsidP="00FA6810">
      <w:pPr>
        <w:pStyle w:val="Heading1"/>
      </w:pPr>
      <w:r w:rsidRPr="007F6CAA">
        <w:lastRenderedPageBreak/>
        <w:t xml:space="preserve">What is covered in this </w:t>
      </w:r>
      <w:r w:rsidR="009B0740" w:rsidRPr="007F6CAA">
        <w:t>guide</w:t>
      </w:r>
    </w:p>
    <w:bookmarkStart w:id="6" w:name="_Toc492460847"/>
    <w:p w14:paraId="25654570" w14:textId="219AD0E7" w:rsidR="00F642E1" w:rsidRDefault="00FA681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"Task,1,Task Sub,2" </w:instrText>
      </w:r>
      <w:r>
        <w:rPr>
          <w:b w:val="0"/>
        </w:rPr>
        <w:fldChar w:fldCharType="separate"/>
      </w:r>
      <w:hyperlink w:anchor="_Toc517090588" w:history="1">
        <w:r w:rsidR="00F642E1" w:rsidRPr="004E3651">
          <w:rPr>
            <w:rStyle w:val="Hyperlink"/>
          </w:rPr>
          <w:t>Task 1.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Find planned orders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_Toc517090588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3</w:t>
        </w:r>
        <w:r w:rsidR="00F642E1">
          <w:rPr>
            <w:webHidden/>
          </w:rPr>
          <w:fldChar w:fldCharType="end"/>
        </w:r>
      </w:hyperlink>
    </w:p>
    <w:p w14:paraId="3925A48B" w14:textId="3263A860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89" w:history="1">
        <w:r w:rsidR="00F642E1" w:rsidRPr="004E3651">
          <w:rPr>
            <w:rStyle w:val="Hyperlink"/>
          </w:rPr>
          <w:t>Task 2.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Firm planned orders (Sales)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_Toc517090589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4</w:t>
        </w:r>
        <w:r w:rsidR="00F642E1">
          <w:rPr>
            <w:webHidden/>
          </w:rPr>
          <w:fldChar w:fldCharType="end"/>
        </w:r>
      </w:hyperlink>
    </w:p>
    <w:p w14:paraId="74262D94" w14:textId="152C4AB0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0" w:history="1">
        <w:r w:rsidR="00F642E1" w:rsidRPr="004E3651">
          <w:rPr>
            <w:rStyle w:val="Hyperlink"/>
          </w:rPr>
          <w:t>Task 3.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Set up planned order view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_Toc517090590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6</w:t>
        </w:r>
        <w:r w:rsidR="00F642E1">
          <w:rPr>
            <w:webHidden/>
          </w:rPr>
          <w:fldChar w:fldCharType="end"/>
        </w:r>
      </w:hyperlink>
    </w:p>
    <w:p w14:paraId="77AF72BC" w14:textId="3237A102" w:rsidR="00F642E1" w:rsidRDefault="00187490">
      <w:pPr>
        <w:pStyle w:val="TOC2"/>
        <w:rPr>
          <w:rFonts w:asciiTheme="minorHAnsi" w:hAnsiTheme="minorHAnsi"/>
          <w:sz w:val="22"/>
        </w:rPr>
      </w:pPr>
      <w:hyperlink w:anchor="_Toc517090591" w:history="1">
        <w:r w:rsidR="00F642E1" w:rsidRPr="004E3651">
          <w:rPr>
            <w:rStyle w:val="Hyperlink"/>
          </w:rPr>
          <w:t>Definition of fields displayed in the Planned Order form.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_Toc517090591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9</w:t>
        </w:r>
        <w:r w:rsidR="00F642E1">
          <w:rPr>
            <w:webHidden/>
          </w:rPr>
          <w:fldChar w:fldCharType="end"/>
        </w:r>
      </w:hyperlink>
    </w:p>
    <w:p w14:paraId="20D18CC3" w14:textId="5E49DC94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2" w:history="1">
        <w:r w:rsidR="00F642E1" w:rsidRPr="004E3651">
          <w:rPr>
            <w:rStyle w:val="Hyperlink"/>
          </w:rPr>
          <w:t>Task 4.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Set up edit in grid form view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_Toc517090592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11</w:t>
        </w:r>
        <w:r w:rsidR="00F642E1">
          <w:rPr>
            <w:webHidden/>
          </w:rPr>
          <w:fldChar w:fldCharType="end"/>
        </w:r>
      </w:hyperlink>
    </w:p>
    <w:p w14:paraId="2211CF10" w14:textId="375249AD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3" w:history="1">
        <w:r w:rsidR="00F642E1" w:rsidRPr="004E3651">
          <w:rPr>
            <w:rStyle w:val="Hyperlink"/>
          </w:rPr>
          <w:t>Task 5.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Review required quantity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_Toc517090593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12</w:t>
        </w:r>
        <w:r w:rsidR="00F642E1">
          <w:rPr>
            <w:webHidden/>
          </w:rPr>
          <w:fldChar w:fldCharType="end"/>
        </w:r>
      </w:hyperlink>
    </w:p>
    <w:p w14:paraId="20415176" w14:textId="45D0763D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4" w:history="1">
        <w:r w:rsidR="00F642E1" w:rsidRPr="004E3651">
          <w:rPr>
            <w:rStyle w:val="Hyperlink"/>
          </w:rPr>
          <w:t>Task 6.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Delete a planned order line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_Toc517090594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15</w:t>
        </w:r>
        <w:r w:rsidR="00F642E1">
          <w:rPr>
            <w:webHidden/>
          </w:rPr>
          <w:fldChar w:fldCharType="end"/>
        </w:r>
      </w:hyperlink>
    </w:p>
    <w:p w14:paraId="04DEDBA3" w14:textId="5124FAF6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5" w:history="1">
        <w:r w:rsidR="00F642E1" w:rsidRPr="004E3651">
          <w:rPr>
            <w:rStyle w:val="Hyperlink"/>
          </w:rPr>
          <w:t>Task 7.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Add items manually (Purchasing staff only)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_Toc517090595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16</w:t>
        </w:r>
        <w:r w:rsidR="00F642E1">
          <w:rPr>
            <w:webHidden/>
          </w:rPr>
          <w:fldChar w:fldCharType="end"/>
        </w:r>
      </w:hyperlink>
    </w:p>
    <w:p w14:paraId="749C9F6E" w14:textId="2859B22F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6" w:history="1">
        <w:r w:rsidR="00F642E1" w:rsidRPr="004E3651">
          <w:rPr>
            <w:rStyle w:val="Hyperlink"/>
          </w:rPr>
          <w:t>Task 8.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Firm planned orders (Stock)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_Toc517090596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19</w:t>
        </w:r>
        <w:r w:rsidR="00F642E1">
          <w:rPr>
            <w:webHidden/>
          </w:rPr>
          <w:fldChar w:fldCharType="end"/>
        </w:r>
      </w:hyperlink>
    </w:p>
    <w:p w14:paraId="379D270A" w14:textId="36D2967C" w:rsidR="00F642E1" w:rsidRDefault="0018749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7" w:history="1">
        <w:r w:rsidR="00F642E1" w:rsidRPr="004E3651">
          <w:rPr>
            <w:rStyle w:val="Hyperlink"/>
          </w:rPr>
          <w:t>Task 9.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Action firmed orders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_Toc517090597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20</w:t>
        </w:r>
        <w:r w:rsidR="00F642E1">
          <w:rPr>
            <w:webHidden/>
          </w:rPr>
          <w:fldChar w:fldCharType="end"/>
        </w:r>
      </w:hyperlink>
    </w:p>
    <w:p w14:paraId="22EF69A6" w14:textId="245D5510" w:rsidR="00F642E1" w:rsidRDefault="00187490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8" w:history="1">
        <w:r w:rsidR="00F642E1" w:rsidRPr="004E3651">
          <w:rPr>
            <w:rStyle w:val="Hyperlink"/>
          </w:rPr>
          <w:t>Task 10.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Action purchase orders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_Toc517090598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21</w:t>
        </w:r>
        <w:r w:rsidR="00F642E1">
          <w:rPr>
            <w:webHidden/>
          </w:rPr>
          <w:fldChar w:fldCharType="end"/>
        </w:r>
      </w:hyperlink>
    </w:p>
    <w:p w14:paraId="55B4D5ED" w14:textId="4234C1D9" w:rsidR="00F642E1" w:rsidRDefault="00187490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599" w:history="1">
        <w:r w:rsidR="00F642E1" w:rsidRPr="004E3651">
          <w:rPr>
            <w:rStyle w:val="Hyperlink"/>
          </w:rPr>
          <w:t>Task 11.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Action transfer orders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_Toc517090599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23</w:t>
        </w:r>
        <w:r w:rsidR="00F642E1">
          <w:rPr>
            <w:webHidden/>
          </w:rPr>
          <w:fldChar w:fldCharType="end"/>
        </w:r>
      </w:hyperlink>
    </w:p>
    <w:p w14:paraId="157FD006" w14:textId="34BA91F7" w:rsidR="00F642E1" w:rsidRDefault="00187490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600" w:history="1">
        <w:r w:rsidR="00F642E1" w:rsidRPr="004E3651">
          <w:rPr>
            <w:rStyle w:val="Hyperlink"/>
          </w:rPr>
          <w:t>Task 12.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Setting frozen min/max levels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_Toc517090600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24</w:t>
        </w:r>
        <w:r w:rsidR="00F642E1">
          <w:rPr>
            <w:webHidden/>
          </w:rPr>
          <w:fldChar w:fldCharType="end"/>
        </w:r>
      </w:hyperlink>
    </w:p>
    <w:p w14:paraId="635C315F" w14:textId="463A5D6B" w:rsidR="00F642E1" w:rsidRDefault="00187490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7090601" w:history="1">
        <w:r w:rsidR="00F642E1" w:rsidRPr="004E3651">
          <w:rPr>
            <w:rStyle w:val="Hyperlink"/>
          </w:rPr>
          <w:t>Task 13.</w:t>
        </w:r>
        <w:r w:rsidR="00F642E1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F642E1" w:rsidRPr="004E3651">
          <w:rPr>
            <w:rStyle w:val="Hyperlink"/>
          </w:rPr>
          <w:t>FAQ: Required Quantity Variances (Stock)</w:t>
        </w:r>
        <w:r w:rsidR="00F642E1">
          <w:rPr>
            <w:webHidden/>
          </w:rPr>
          <w:tab/>
        </w:r>
        <w:r w:rsidR="00F642E1">
          <w:rPr>
            <w:webHidden/>
          </w:rPr>
          <w:fldChar w:fldCharType="begin"/>
        </w:r>
        <w:r w:rsidR="00F642E1">
          <w:rPr>
            <w:webHidden/>
          </w:rPr>
          <w:instrText xml:space="preserve"> PAGEREF _Toc517090601 \h </w:instrText>
        </w:r>
        <w:r w:rsidR="00F642E1">
          <w:rPr>
            <w:webHidden/>
          </w:rPr>
        </w:r>
        <w:r w:rsidR="00F642E1">
          <w:rPr>
            <w:webHidden/>
          </w:rPr>
          <w:fldChar w:fldCharType="separate"/>
        </w:r>
        <w:r w:rsidR="00F642E1">
          <w:rPr>
            <w:webHidden/>
          </w:rPr>
          <w:t>27</w:t>
        </w:r>
        <w:r w:rsidR="00F642E1">
          <w:rPr>
            <w:webHidden/>
          </w:rPr>
          <w:fldChar w:fldCharType="end"/>
        </w:r>
      </w:hyperlink>
    </w:p>
    <w:p w14:paraId="4D1856B5" w14:textId="6AAC1E47" w:rsidR="00FA6810" w:rsidRDefault="00FA6810" w:rsidP="00FA6810">
      <w:pPr>
        <w:pStyle w:val="BodyText"/>
        <w:rPr>
          <w:rFonts w:eastAsiaTheme="minorEastAsia"/>
          <w:noProof/>
          <w:lang w:eastAsia="en-NZ"/>
        </w:rPr>
      </w:pPr>
      <w:r>
        <w:rPr>
          <w:rFonts w:eastAsiaTheme="minorEastAsia"/>
          <w:noProof/>
          <w:lang w:eastAsia="en-NZ"/>
        </w:rPr>
        <w:fldChar w:fldCharType="end"/>
      </w:r>
    </w:p>
    <w:p w14:paraId="39C32995" w14:textId="77777777" w:rsidR="00DE7FFB" w:rsidRPr="007F6CAA" w:rsidRDefault="00691C9D" w:rsidP="00691C9D">
      <w:pPr>
        <w:pStyle w:val="Heading1"/>
      </w:pPr>
      <w:bookmarkStart w:id="7" w:name="_Toc492453699"/>
      <w:bookmarkStart w:id="8" w:name="_Toc492460490"/>
      <w:bookmarkStart w:id="9" w:name="_Toc492460848"/>
      <w:bookmarkEnd w:id="4"/>
      <w:bookmarkEnd w:id="5"/>
      <w:bookmarkEnd w:id="6"/>
      <w:r w:rsidRPr="007F6CAA">
        <w:t>Use of icons</w:t>
      </w:r>
      <w:bookmarkEnd w:id="7"/>
      <w:bookmarkEnd w:id="8"/>
      <w:bookmarkEnd w:id="9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3F3F5B" w:rsidRPr="007F6CAA" w14:paraId="24AB3420" w14:textId="77777777" w:rsidTr="00F05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14:paraId="0F1F0C14" w14:textId="77777777" w:rsidR="003F3F5B" w:rsidRPr="007F6CAA" w:rsidRDefault="003F3F5B" w:rsidP="00F0561D">
            <w:pPr>
              <w:pStyle w:val="TableText"/>
              <w:rPr>
                <w:noProof/>
              </w:rPr>
            </w:pPr>
            <w:r w:rsidRPr="007F6CAA">
              <w:rPr>
                <w:noProof/>
              </w:rPr>
              <w:drawing>
                <wp:inline distT="0" distB="0" distL="0" distR="0" wp14:anchorId="776E54FE" wp14:editId="5EBF8D48">
                  <wp:extent cx="540000" cy="54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351F11AA" w14:textId="77777777" w:rsidR="003F3F5B" w:rsidRPr="007F6CAA" w:rsidRDefault="003F3F5B" w:rsidP="00F0561D">
            <w:pPr>
              <w:pStyle w:val="TableText"/>
              <w:rPr>
                <w:b/>
              </w:rPr>
            </w:pPr>
            <w:r w:rsidRPr="007F6CAA">
              <w:rPr>
                <w:b/>
              </w:rPr>
              <w:t>Business rule</w:t>
            </w:r>
          </w:p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03F57BA8" w14:textId="77777777" w:rsidR="003F3F5B" w:rsidRPr="007F6CAA" w:rsidRDefault="003F3F5B" w:rsidP="00F0561D">
            <w:pPr>
              <w:pStyle w:val="TableText"/>
            </w:pPr>
            <w:r w:rsidRPr="007F6CAA">
              <w:rPr>
                <w:noProof/>
              </w:rPr>
              <w:drawing>
                <wp:inline distT="0" distB="0" distL="0" distR="0" wp14:anchorId="759BEA7B" wp14:editId="797F5D07">
                  <wp:extent cx="540000" cy="54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7B9587C9" w14:textId="77777777" w:rsidR="003F3F5B" w:rsidRPr="007F6CAA" w:rsidRDefault="003F3F5B" w:rsidP="00F0561D">
            <w:pPr>
              <w:pStyle w:val="TableText"/>
            </w:pPr>
            <w:r w:rsidRPr="007F6CAA">
              <w:rPr>
                <w:b/>
              </w:rPr>
              <w:t>Key point / Tips</w:t>
            </w:r>
          </w:p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32872D38" w14:textId="77777777" w:rsidR="003F3F5B" w:rsidRPr="007F6CAA" w:rsidRDefault="003F3F5B" w:rsidP="00F0561D">
            <w:pPr>
              <w:pStyle w:val="TableText"/>
            </w:pPr>
            <w:r w:rsidRPr="007F6CAA">
              <w:rPr>
                <w:b/>
                <w:noProof/>
              </w:rPr>
              <w:drawing>
                <wp:inline distT="0" distB="0" distL="0" distR="0" wp14:anchorId="2620C88F" wp14:editId="52BAE8E5">
                  <wp:extent cx="540000" cy="5400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06DE9949" w14:textId="77777777" w:rsidR="003F3F5B" w:rsidRPr="007F6CAA" w:rsidRDefault="003F3F5B" w:rsidP="00F0561D">
            <w:pPr>
              <w:pStyle w:val="TableText"/>
            </w:pPr>
            <w:r w:rsidRPr="007F6CAA">
              <w:rPr>
                <w:b/>
              </w:rPr>
              <w:t>Information</w:t>
            </w:r>
          </w:p>
        </w:tc>
      </w:tr>
    </w:tbl>
    <w:p w14:paraId="56FB88B7" w14:textId="77777777" w:rsidR="000E1920" w:rsidRPr="007F6CAA" w:rsidRDefault="000E1920" w:rsidP="005854A7">
      <w:pPr>
        <w:tabs>
          <w:tab w:val="left" w:pos="1311"/>
        </w:tabs>
      </w:pPr>
    </w:p>
    <w:p w14:paraId="0AB8AD33" w14:textId="77777777" w:rsidR="005C734E" w:rsidRPr="007F6CAA" w:rsidRDefault="005C734E" w:rsidP="007308E1">
      <w:pPr>
        <w:pStyle w:val="BodyText"/>
        <w:rPr>
          <w:rFonts w:eastAsia="Arial"/>
        </w:rPr>
      </w:pPr>
    </w:p>
    <w:p w14:paraId="69D93366" w14:textId="77777777" w:rsidR="00D65D73" w:rsidRPr="007F6CAA" w:rsidRDefault="00D65D73" w:rsidP="007308E1">
      <w:pPr>
        <w:pStyle w:val="BodyText"/>
        <w:rPr>
          <w:rFonts w:eastAsia="Arial"/>
        </w:rPr>
      </w:pPr>
      <w:r w:rsidRPr="007F6CAA">
        <w:br w:type="page"/>
      </w:r>
    </w:p>
    <w:p w14:paraId="4C95C0E5" w14:textId="09BFD68E" w:rsidR="00934AFC" w:rsidRPr="007F6CAA" w:rsidRDefault="002D2268" w:rsidP="00D43F85">
      <w:pPr>
        <w:pStyle w:val="Task"/>
      </w:pPr>
      <w:bookmarkStart w:id="10" w:name="_Toc511987908"/>
      <w:bookmarkStart w:id="11" w:name="_Ref516417539"/>
      <w:bookmarkStart w:id="12" w:name="_Toc517090588"/>
      <w:bookmarkStart w:id="13" w:name="_Toc492460491"/>
      <w:r w:rsidRPr="007F6CAA">
        <w:lastRenderedPageBreak/>
        <w:t>Find</w:t>
      </w:r>
      <w:r w:rsidR="00934AFC" w:rsidRPr="007F6CAA">
        <w:t xml:space="preserve"> </w:t>
      </w:r>
      <w:r w:rsidR="005C36F0">
        <w:t>p</w:t>
      </w:r>
      <w:r w:rsidR="00934AFC" w:rsidRPr="007F6CAA">
        <w:t xml:space="preserve">lanned </w:t>
      </w:r>
      <w:r w:rsidR="005C36F0">
        <w:t>o</w:t>
      </w:r>
      <w:r w:rsidR="00934AFC" w:rsidRPr="007F6CAA">
        <w:t>rders</w:t>
      </w:r>
      <w:bookmarkEnd w:id="10"/>
      <w:bookmarkEnd w:id="11"/>
      <w:bookmarkEnd w:id="12"/>
    </w:p>
    <w:tbl>
      <w:tblPr>
        <w:tblStyle w:val="TableGrid"/>
        <w:tblW w:w="5000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20"/>
      </w:tblGrid>
      <w:tr w:rsidR="00934AFC" w:rsidRPr="007F6CAA" w14:paraId="7A17A352" w14:textId="77777777" w:rsidTr="00F05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tcMar>
              <w:top w:w="113" w:type="dxa"/>
              <w:bottom w:w="113" w:type="dxa"/>
            </w:tcMar>
          </w:tcPr>
          <w:p w14:paraId="28160029" w14:textId="77777777" w:rsidR="00934AFC" w:rsidRPr="007F6CAA" w:rsidRDefault="00934AFC" w:rsidP="00934AFC">
            <w:pPr>
              <w:pStyle w:val="ListNumber"/>
              <w:tabs>
                <w:tab w:val="clear" w:pos="567"/>
                <w:tab w:val="num" w:pos="425"/>
              </w:tabs>
              <w:ind w:left="425"/>
            </w:pPr>
            <w:r w:rsidRPr="007F6CAA">
              <w:t xml:space="preserve">Navigate and open </w:t>
            </w:r>
          </w:p>
          <w:p w14:paraId="6F10FF1B" w14:textId="77777777" w:rsidR="00934AFC" w:rsidRPr="007F6CAA" w:rsidRDefault="00934AFC" w:rsidP="00F0561D">
            <w:pPr>
              <w:pStyle w:val="ListContinue"/>
              <w:rPr>
                <w:b/>
              </w:rPr>
            </w:pPr>
            <w:r w:rsidRPr="007F6CAA">
              <w:rPr>
                <w:b/>
              </w:rPr>
              <w:t>GGNZ &gt; Master Planning &gt; Common &gt; Planned orders</w:t>
            </w:r>
          </w:p>
        </w:tc>
      </w:tr>
      <w:tr w:rsidR="00934AFC" w:rsidRPr="007F6CAA" w14:paraId="6AF66DED" w14:textId="77777777" w:rsidTr="00F0561D">
        <w:tc>
          <w:tcPr>
            <w:tcW w:w="5000" w:type="pct"/>
            <w:tcMar>
              <w:top w:w="113" w:type="dxa"/>
              <w:bottom w:w="113" w:type="dxa"/>
            </w:tcMar>
          </w:tcPr>
          <w:p w14:paraId="77E16C02" w14:textId="77777777" w:rsidR="00934AFC" w:rsidRPr="007F6CAA" w:rsidRDefault="00934AFC" w:rsidP="00934AFC">
            <w:pPr>
              <w:pStyle w:val="ListNumber"/>
              <w:tabs>
                <w:tab w:val="clear" w:pos="567"/>
                <w:tab w:val="num" w:pos="425"/>
              </w:tabs>
              <w:ind w:left="425"/>
            </w:pPr>
            <w:r w:rsidRPr="007F6CAA">
              <w:t xml:space="preserve">Select the </w:t>
            </w:r>
            <w:r w:rsidR="008655AA" w:rsidRPr="007F6CAA">
              <w:t xml:space="preserve">appropriate </w:t>
            </w:r>
            <w:r w:rsidRPr="007F6CAA">
              <w:t xml:space="preserve">planned order to review from the </w:t>
            </w:r>
            <w:r w:rsidR="00CD175C" w:rsidRPr="007F6CAA">
              <w:t xml:space="preserve">Plan </w:t>
            </w:r>
            <w:r w:rsidRPr="007F6CAA">
              <w:t>drop-down box.</w:t>
            </w:r>
          </w:p>
          <w:p w14:paraId="1DF9863C" w14:textId="77777777" w:rsidR="00934AFC" w:rsidRPr="007F6CAA" w:rsidRDefault="00934AFC" w:rsidP="00F0561D">
            <w:pPr>
              <w:pStyle w:val="ListNumber"/>
              <w:numPr>
                <w:ilvl w:val="0"/>
                <w:numId w:val="0"/>
              </w:numPr>
              <w:ind w:left="567"/>
            </w:pPr>
          </w:p>
          <w:p w14:paraId="089F68DE" w14:textId="77777777" w:rsidR="00934AFC" w:rsidRPr="007F6CAA" w:rsidRDefault="008655AA" w:rsidP="00F0561D">
            <w:pPr>
              <w:pStyle w:val="ListNumber"/>
              <w:numPr>
                <w:ilvl w:val="0"/>
                <w:numId w:val="0"/>
              </w:numPr>
              <w:ind w:left="567"/>
            </w:pPr>
            <w:r w:rsidRPr="007F6CAA">
              <w:rPr>
                <w:noProof/>
              </w:rPr>
              <w:drawing>
                <wp:inline distT="0" distB="0" distL="0" distR="0" wp14:anchorId="678575F3" wp14:editId="060AE68A">
                  <wp:extent cx="5347098" cy="2543724"/>
                  <wp:effectExtent l="0" t="0" r="635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79" cy="256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6C18C" w14:textId="77777777" w:rsidR="00934AFC" w:rsidRPr="007F6CAA" w:rsidRDefault="00934AFC" w:rsidP="00F0561D">
            <w:pPr>
              <w:pStyle w:val="ListNumber"/>
              <w:numPr>
                <w:ilvl w:val="0"/>
                <w:numId w:val="0"/>
              </w:numPr>
              <w:ind w:left="567"/>
            </w:pPr>
          </w:p>
          <w:p w14:paraId="5ABBFAD7" w14:textId="77777777" w:rsidR="00934AFC" w:rsidRPr="007F6CAA" w:rsidRDefault="00934AFC" w:rsidP="00F0561D">
            <w:pPr>
              <w:pStyle w:val="ListNumber"/>
              <w:numPr>
                <w:ilvl w:val="0"/>
                <w:numId w:val="0"/>
              </w:numPr>
              <w:ind w:left="567"/>
            </w:pPr>
          </w:p>
          <w:p w14:paraId="7892E1EB" w14:textId="77777777" w:rsidR="00934AFC" w:rsidRPr="007F6CAA" w:rsidRDefault="008655AA" w:rsidP="00F0561D">
            <w:pPr>
              <w:pStyle w:val="ListNumber"/>
              <w:numPr>
                <w:ilvl w:val="0"/>
                <w:numId w:val="0"/>
              </w:numPr>
              <w:ind w:left="567"/>
              <w:rPr>
                <w:b/>
              </w:rPr>
            </w:pPr>
            <w:r w:rsidRPr="007F6CAA">
              <w:rPr>
                <w:b/>
              </w:rPr>
              <w:t>Gough NZTS</w:t>
            </w:r>
            <w:r w:rsidR="00037BC8" w:rsidRPr="007F6CAA">
              <w:rPr>
                <w:b/>
              </w:rPr>
              <w:t xml:space="preserve"> (TWL and </w:t>
            </w:r>
            <w:proofErr w:type="spellStart"/>
            <w:r w:rsidR="00037BC8" w:rsidRPr="007F6CAA">
              <w:rPr>
                <w:b/>
              </w:rPr>
              <w:t>Transpecs</w:t>
            </w:r>
            <w:proofErr w:type="spellEnd"/>
            <w:r w:rsidR="00037BC8" w:rsidRPr="007F6CAA">
              <w:rPr>
                <w:b/>
              </w:rPr>
              <w:t>)</w:t>
            </w:r>
          </w:p>
          <w:p w14:paraId="35F1F014" w14:textId="77777777" w:rsidR="00934AFC" w:rsidRPr="007F6CAA" w:rsidRDefault="00331E4B" w:rsidP="00331E4B">
            <w:pPr>
              <w:pStyle w:val="ListBullet2"/>
            </w:pPr>
            <w:r>
              <w:t>‘</w:t>
            </w:r>
            <w:r w:rsidR="00486BCF" w:rsidRPr="007F6CAA">
              <w:t>NZTSBT</w:t>
            </w:r>
            <w:r>
              <w:t>’</w:t>
            </w:r>
            <w:r w:rsidR="00486BCF" w:rsidRPr="007F6CAA">
              <w:t xml:space="preserve"> </w:t>
            </w:r>
            <w:r w:rsidR="008655AA" w:rsidRPr="007F6CAA">
              <w:t>Stock Transfer orders</w:t>
            </w:r>
            <w:r w:rsidR="00934AFC" w:rsidRPr="007F6CAA">
              <w:t xml:space="preserve"> start with </w:t>
            </w:r>
            <w:r w:rsidR="00486BCF" w:rsidRPr="007F6CAA">
              <w:t xml:space="preserve">this </w:t>
            </w:r>
            <w:r w:rsidR="00934AFC" w:rsidRPr="007F6CAA">
              <w:t xml:space="preserve">then the relative warehouse no, </w:t>
            </w:r>
            <w:proofErr w:type="spellStart"/>
            <w:r w:rsidR="00934AFC" w:rsidRPr="007F6CAA">
              <w:t>eg</w:t>
            </w:r>
            <w:proofErr w:type="spellEnd"/>
            <w:r w:rsidR="00934AFC" w:rsidRPr="007F6CAA">
              <w:t xml:space="preserve">: </w:t>
            </w:r>
            <w:r w:rsidR="008655AA" w:rsidRPr="007F6CAA">
              <w:t>NZTSBT</w:t>
            </w:r>
            <w:r w:rsidR="00934AFC" w:rsidRPr="007F6CAA">
              <w:t>10C</w:t>
            </w:r>
            <w:r w:rsidR="001921AC" w:rsidRPr="007F6CAA">
              <w:t>.</w:t>
            </w:r>
          </w:p>
          <w:p w14:paraId="1D9404E9" w14:textId="77777777" w:rsidR="00934AFC" w:rsidRPr="007F6CAA" w:rsidRDefault="00331E4B" w:rsidP="00331E4B">
            <w:pPr>
              <w:pStyle w:val="ListBullet2"/>
            </w:pPr>
            <w:r>
              <w:t>‘</w:t>
            </w:r>
            <w:r w:rsidR="00486BCF" w:rsidRPr="007F6CAA">
              <w:t>NZTSDI</w:t>
            </w:r>
            <w:r>
              <w:t>’</w:t>
            </w:r>
            <w:r w:rsidR="00486BCF" w:rsidRPr="007F6CAA">
              <w:t xml:space="preserve"> </w:t>
            </w:r>
            <w:r w:rsidR="008655AA" w:rsidRPr="007F6CAA">
              <w:t xml:space="preserve">Stock </w:t>
            </w:r>
            <w:r w:rsidR="00934AFC" w:rsidRPr="007F6CAA">
              <w:t>Miscellaneous direct purchase orders, vendor to branch, (SOS</w:t>
            </w:r>
            <w:r w:rsidR="008655AA" w:rsidRPr="007F6CAA">
              <w:t xml:space="preserve"> </w:t>
            </w:r>
            <w:r w:rsidR="00934AFC" w:rsidRPr="007F6CAA">
              <w:t xml:space="preserve">400) start with </w:t>
            </w:r>
            <w:r w:rsidR="00486BCF" w:rsidRPr="007F6CAA">
              <w:t xml:space="preserve">this </w:t>
            </w:r>
            <w:r w:rsidR="00934AFC" w:rsidRPr="007F6CAA">
              <w:t>then the relative warehouse</w:t>
            </w:r>
            <w:r w:rsidR="008655AA" w:rsidRPr="007F6CAA">
              <w:t>, followed by an S.</w:t>
            </w:r>
            <w:r w:rsidR="00934AFC" w:rsidRPr="007F6CAA">
              <w:t xml:space="preserve"> e</w:t>
            </w:r>
            <w:r w:rsidR="00A33C32" w:rsidRPr="007F6CAA">
              <w:t>.</w:t>
            </w:r>
            <w:r w:rsidR="00934AFC" w:rsidRPr="007F6CAA">
              <w:t>g</w:t>
            </w:r>
            <w:r w:rsidR="00A33C32" w:rsidRPr="007F6CAA">
              <w:t>.</w:t>
            </w:r>
            <w:r w:rsidR="00934AFC" w:rsidRPr="007F6CAA">
              <w:t xml:space="preserve">: </w:t>
            </w:r>
            <w:r w:rsidR="008655AA" w:rsidRPr="007F6CAA">
              <w:t>NZTSD</w:t>
            </w:r>
            <w:r w:rsidR="001921AC" w:rsidRPr="007F6CAA">
              <w:t>I</w:t>
            </w:r>
            <w:r w:rsidR="00934AFC" w:rsidRPr="007F6CAA">
              <w:t>10C</w:t>
            </w:r>
            <w:r w:rsidR="008655AA" w:rsidRPr="007F6CAA">
              <w:t>S</w:t>
            </w:r>
          </w:p>
          <w:p w14:paraId="528D29B9" w14:textId="77777777" w:rsidR="00486BCF" w:rsidRPr="007F6CAA" w:rsidRDefault="00331E4B" w:rsidP="00331E4B">
            <w:pPr>
              <w:pStyle w:val="ListBullet2"/>
            </w:pPr>
            <w:r>
              <w:t>‘</w:t>
            </w:r>
            <w:r w:rsidR="00486BCF" w:rsidRPr="007F6CAA">
              <w:t>NZTSHE</w:t>
            </w:r>
            <w:r>
              <w:t>’</w:t>
            </w:r>
            <w:r w:rsidR="00486BCF" w:rsidRPr="007F6CAA">
              <w:t xml:space="preserve">, </w:t>
            </w:r>
            <w:r w:rsidR="008655AA" w:rsidRPr="007F6CAA">
              <w:t xml:space="preserve">Stock </w:t>
            </w:r>
            <w:r w:rsidR="00934AFC" w:rsidRPr="007F6CAA">
              <w:t>Hella Direct Purchase orders, Hella to branch, (SOS</w:t>
            </w:r>
            <w:r w:rsidR="00486BCF" w:rsidRPr="007F6CAA">
              <w:t xml:space="preserve"> </w:t>
            </w:r>
            <w:r w:rsidR="00934AFC" w:rsidRPr="007F6CAA">
              <w:t xml:space="preserve">475) start with </w:t>
            </w:r>
            <w:r w:rsidR="00486BCF" w:rsidRPr="007F6CAA">
              <w:t xml:space="preserve">this </w:t>
            </w:r>
            <w:r w:rsidR="008655AA" w:rsidRPr="007F6CAA">
              <w:t>then the relative warehouse, followed by an S</w:t>
            </w:r>
            <w:r w:rsidR="00A33C32" w:rsidRPr="007F6CAA">
              <w:t>.</w:t>
            </w:r>
            <w:r w:rsidR="00486BCF" w:rsidRPr="007F6CAA">
              <w:t xml:space="preserve"> e</w:t>
            </w:r>
            <w:r w:rsidR="00A33C32" w:rsidRPr="007F6CAA">
              <w:t>.</w:t>
            </w:r>
            <w:r w:rsidR="00486BCF" w:rsidRPr="007F6CAA">
              <w:t>g</w:t>
            </w:r>
            <w:r w:rsidR="00A33C32" w:rsidRPr="007F6CAA">
              <w:t>.</w:t>
            </w:r>
            <w:r w:rsidR="00486BCF" w:rsidRPr="007F6CAA">
              <w:t xml:space="preserve">: </w:t>
            </w:r>
            <w:r w:rsidR="008655AA" w:rsidRPr="007F6CAA">
              <w:t>NZTSHE</w:t>
            </w:r>
            <w:r w:rsidR="00486BCF" w:rsidRPr="007F6CAA">
              <w:t>10C</w:t>
            </w:r>
            <w:r w:rsidR="008655AA" w:rsidRPr="007F6CAA">
              <w:t>S</w:t>
            </w:r>
          </w:p>
          <w:p w14:paraId="1DBDF5C6" w14:textId="48298603" w:rsidR="00486BCF" w:rsidRPr="00BC76C6" w:rsidRDefault="00331E4B" w:rsidP="00BC76C6">
            <w:pPr>
              <w:pStyle w:val="ListBullet2"/>
            </w:pPr>
            <w:r>
              <w:t>‘</w:t>
            </w:r>
            <w:r w:rsidR="00486BCF" w:rsidRPr="007F6CAA">
              <w:t>NZTSBG</w:t>
            </w:r>
            <w:r>
              <w:t>’</w:t>
            </w:r>
            <w:r w:rsidR="00486BCF" w:rsidRPr="007F6CAA">
              <w:t xml:space="preserve"> </w:t>
            </w:r>
            <w:r w:rsidR="008655AA" w:rsidRPr="007F6CAA">
              <w:t xml:space="preserve">Stock </w:t>
            </w:r>
            <w:r w:rsidR="00934AFC" w:rsidRPr="007F6CAA">
              <w:t>Product Managers plans for o</w:t>
            </w:r>
            <w:r w:rsidR="009F660F" w:rsidRPr="007F6CAA">
              <w:t xml:space="preserve">ur DC’s start with </w:t>
            </w:r>
            <w:r w:rsidR="00486BCF" w:rsidRPr="007F6CAA">
              <w:t>then the Product M</w:t>
            </w:r>
            <w:r w:rsidR="008655AA" w:rsidRPr="007F6CAA">
              <w:t>anagers code, followed by an S</w:t>
            </w:r>
            <w:r w:rsidR="00486BCF" w:rsidRPr="007F6CAA">
              <w:t>, e</w:t>
            </w:r>
            <w:r w:rsidR="00A33C32" w:rsidRPr="007F6CAA">
              <w:t>.</w:t>
            </w:r>
            <w:r w:rsidR="00486BCF" w:rsidRPr="007F6CAA">
              <w:t>g</w:t>
            </w:r>
            <w:r w:rsidR="00A33C32" w:rsidRPr="007F6CAA">
              <w:t>.</w:t>
            </w:r>
            <w:r w:rsidR="00486BCF" w:rsidRPr="007F6CAA">
              <w:t xml:space="preserve">: </w:t>
            </w:r>
            <w:r w:rsidR="008655AA" w:rsidRPr="007F6CAA">
              <w:t>NZTS</w:t>
            </w:r>
            <w:r w:rsidR="00486BCF" w:rsidRPr="007F6CAA">
              <w:t>BG03S</w:t>
            </w:r>
            <w:r w:rsidR="008655AA" w:rsidRPr="007F6CAA">
              <w:t>.</w:t>
            </w:r>
          </w:p>
          <w:p w14:paraId="1B8A7E14" w14:textId="77777777" w:rsidR="00486BCF" w:rsidRPr="007F6CAA" w:rsidRDefault="008655AA" w:rsidP="00331E4B">
            <w:pPr>
              <w:pStyle w:val="ListBullet2"/>
            </w:pPr>
            <w:r w:rsidRPr="007F6CAA">
              <w:rPr>
                <w:b/>
              </w:rPr>
              <w:t xml:space="preserve">Gough </w:t>
            </w:r>
            <w:r w:rsidR="00486BCF" w:rsidRPr="007F6CAA">
              <w:rPr>
                <w:b/>
              </w:rPr>
              <w:t xml:space="preserve">Palfinger </w:t>
            </w:r>
            <w:r w:rsidR="00486BCF" w:rsidRPr="007F6CAA">
              <w:t>use</w:t>
            </w:r>
            <w:r w:rsidR="001921AC" w:rsidRPr="007F6CAA">
              <w:t xml:space="preserve">s </w:t>
            </w:r>
            <w:r w:rsidR="00331E4B">
              <w:t>‘</w:t>
            </w:r>
            <w:r w:rsidR="00486BCF" w:rsidRPr="007F6CAA">
              <w:t>GGMNZPALS</w:t>
            </w:r>
            <w:r w:rsidR="00331E4B">
              <w:t>’</w:t>
            </w:r>
            <w:r w:rsidR="00CD175C" w:rsidRPr="007F6CAA">
              <w:t xml:space="preserve"> for stock orders.</w:t>
            </w:r>
          </w:p>
          <w:p w14:paraId="2B13943E" w14:textId="56AC2DD7" w:rsidR="008655AA" w:rsidRPr="007F6CAA" w:rsidRDefault="008655AA" w:rsidP="00331E4B">
            <w:pPr>
              <w:pStyle w:val="ListBullet2"/>
            </w:pPr>
            <w:r w:rsidRPr="007F6CAA">
              <w:rPr>
                <w:b/>
              </w:rPr>
              <w:t xml:space="preserve">Gough Materials Handling </w:t>
            </w:r>
            <w:r w:rsidRPr="007F6CAA">
              <w:t xml:space="preserve">uses </w:t>
            </w:r>
            <w:r w:rsidR="00331E4B">
              <w:t>‘</w:t>
            </w:r>
            <w:r w:rsidRPr="007F6CAA">
              <w:t>GGMGMHS</w:t>
            </w:r>
            <w:r w:rsidR="00331E4B">
              <w:t>’</w:t>
            </w:r>
            <w:r w:rsidRPr="007F6CAA">
              <w:t xml:space="preserve"> for stock orders, and </w:t>
            </w:r>
            <w:r w:rsidR="00331E4B">
              <w:t>‘</w:t>
            </w:r>
            <w:r w:rsidRPr="007F6CAA">
              <w:t>GGM</w:t>
            </w:r>
            <w:r w:rsidR="005B70C2">
              <w:t>CAT</w:t>
            </w:r>
            <w:r w:rsidR="00331E4B">
              <w:t>’</w:t>
            </w:r>
            <w:r w:rsidRPr="007F6CAA">
              <w:t xml:space="preserve"> for sales orders.</w:t>
            </w:r>
          </w:p>
          <w:p w14:paraId="292AD33C" w14:textId="77777777" w:rsidR="008655AA" w:rsidRPr="008D1D6F" w:rsidRDefault="008655AA" w:rsidP="00331E4B">
            <w:pPr>
              <w:pStyle w:val="ListBullet2"/>
            </w:pPr>
            <w:r w:rsidRPr="007F6CAA">
              <w:rPr>
                <w:b/>
              </w:rPr>
              <w:t xml:space="preserve">Gough CAT </w:t>
            </w:r>
            <w:r w:rsidRPr="007F6CAA">
              <w:t xml:space="preserve">uses </w:t>
            </w:r>
            <w:r w:rsidR="00331E4B">
              <w:t>‘</w:t>
            </w:r>
            <w:r w:rsidRPr="007F6CAA">
              <w:t>GGMCATS</w:t>
            </w:r>
            <w:r w:rsidR="00331E4B">
              <w:t>’</w:t>
            </w:r>
            <w:r w:rsidRPr="007F6CAA">
              <w:t xml:space="preserve"> for stock orders, and </w:t>
            </w:r>
            <w:r w:rsidR="00331E4B">
              <w:t>‘</w:t>
            </w:r>
            <w:r w:rsidRPr="007F6CAA">
              <w:t>GGMCAT</w:t>
            </w:r>
            <w:r w:rsidR="00331E4B">
              <w:t>’</w:t>
            </w:r>
            <w:r w:rsidRPr="007F6CAA">
              <w:t xml:space="preserve"> for sales orders</w:t>
            </w:r>
          </w:p>
        </w:tc>
      </w:tr>
      <w:tr w:rsidR="008D1D6F" w:rsidRPr="007F6CAA" w14:paraId="36901561" w14:textId="77777777" w:rsidTr="00F0561D">
        <w:tc>
          <w:tcPr>
            <w:tcW w:w="5000" w:type="pct"/>
            <w:tcMar>
              <w:top w:w="113" w:type="dxa"/>
              <w:bottom w:w="113" w:type="dxa"/>
            </w:tcMar>
          </w:tcPr>
          <w:p w14:paraId="0AE401BB" w14:textId="77777777" w:rsidR="00DB488D" w:rsidRDefault="00DB488D" w:rsidP="00DB488D">
            <w:pPr>
              <w:pStyle w:val="ListNumber"/>
            </w:pPr>
            <w:r>
              <w:t xml:space="preserve">What type of order are you completing </w:t>
            </w:r>
          </w:p>
          <w:p w14:paraId="6823144F" w14:textId="17714ADB" w:rsidR="00DB488D" w:rsidRDefault="00DB488D" w:rsidP="00DB488D">
            <w:pPr>
              <w:pStyle w:val="ListNumber2"/>
            </w:pPr>
            <w:proofErr w:type="gramStart"/>
            <w:r>
              <w:t>S</w:t>
            </w:r>
            <w:r w:rsidR="008D1D6F" w:rsidRPr="007F6CAA">
              <w:t>ales order requirements,</w:t>
            </w:r>
            <w:proofErr w:type="gramEnd"/>
            <w:r w:rsidR="008D1D6F" w:rsidRPr="007F6CAA">
              <w:t xml:space="preserve"> </w:t>
            </w:r>
            <w:r>
              <w:t>see</w:t>
            </w:r>
            <w:r w:rsidR="008D1D6F" w:rsidRPr="007F6CAA">
              <w:t xml:space="preserve"> </w:t>
            </w:r>
            <w:r>
              <w:fldChar w:fldCharType="begin"/>
            </w:r>
            <w:r>
              <w:instrText xml:space="preserve"> REF _Ref516417456 \r \h </w:instrText>
            </w:r>
            <w:r>
              <w:fldChar w:fldCharType="separate"/>
            </w:r>
            <w:r w:rsidR="00F642E1">
              <w:t>Task 2</w:t>
            </w:r>
            <w:r>
              <w:fldChar w:fldCharType="end"/>
            </w:r>
            <w:r w:rsidR="00CA1BE4">
              <w:t xml:space="preserve"> </w:t>
            </w:r>
            <w:r w:rsidR="00CA1BE4">
              <w:fldChar w:fldCharType="begin"/>
            </w:r>
            <w:r w:rsidR="00CA1BE4">
              <w:instrText xml:space="preserve"> REF _Ref516417456 \h </w:instrText>
            </w:r>
            <w:r w:rsidR="00CA1BE4">
              <w:fldChar w:fldCharType="separate"/>
            </w:r>
            <w:r w:rsidR="00F642E1" w:rsidRPr="007F6CAA">
              <w:t xml:space="preserve">Firm </w:t>
            </w:r>
            <w:r w:rsidR="00F642E1">
              <w:t>p</w:t>
            </w:r>
            <w:r w:rsidR="00F642E1" w:rsidRPr="007F6CAA">
              <w:t xml:space="preserve">lanned </w:t>
            </w:r>
            <w:r w:rsidR="00F642E1">
              <w:t>o</w:t>
            </w:r>
            <w:r w:rsidR="00F642E1" w:rsidRPr="007F6CAA">
              <w:t>rders (Sales)</w:t>
            </w:r>
            <w:r w:rsidR="00CA1BE4">
              <w:fldChar w:fldCharType="end"/>
            </w:r>
          </w:p>
          <w:p w14:paraId="24CF0F71" w14:textId="14493D06" w:rsidR="008D1D6F" w:rsidRPr="007F6CAA" w:rsidRDefault="00DB488D" w:rsidP="00DB488D">
            <w:pPr>
              <w:pStyle w:val="ListNumber2"/>
            </w:pPr>
            <w:proofErr w:type="gramStart"/>
            <w:r>
              <w:t>S</w:t>
            </w:r>
            <w:r w:rsidR="008D1D6F" w:rsidRPr="007F6CAA">
              <w:t>tock order requirements,</w:t>
            </w:r>
            <w:proofErr w:type="gramEnd"/>
            <w:r w:rsidR="008D1D6F" w:rsidRPr="007F6CAA">
              <w:t xml:space="preserve"> </w:t>
            </w:r>
            <w:r>
              <w:t>see</w:t>
            </w:r>
            <w:r w:rsidR="008D1D6F" w:rsidRPr="007F6CAA">
              <w:t xml:space="preserve"> </w:t>
            </w:r>
            <w:r w:rsidR="00CA1BE4">
              <w:fldChar w:fldCharType="begin"/>
            </w:r>
            <w:r w:rsidR="00CA1BE4">
              <w:instrText xml:space="preserve"> REF _Ref517090199 \r \h </w:instrText>
            </w:r>
            <w:r w:rsidR="00CA1BE4">
              <w:fldChar w:fldCharType="separate"/>
            </w:r>
            <w:r w:rsidR="00F642E1">
              <w:t>Task 8</w:t>
            </w:r>
            <w:r w:rsidR="00CA1BE4">
              <w:fldChar w:fldCharType="end"/>
            </w:r>
            <w:r w:rsidR="00CA1BE4">
              <w:t xml:space="preserve"> </w:t>
            </w:r>
            <w:r w:rsidR="00CA1BE4">
              <w:fldChar w:fldCharType="begin"/>
            </w:r>
            <w:r w:rsidR="00CA1BE4">
              <w:instrText xml:space="preserve"> REF _Ref517090204 \h </w:instrText>
            </w:r>
            <w:r w:rsidR="00CA1BE4">
              <w:fldChar w:fldCharType="separate"/>
            </w:r>
            <w:r w:rsidR="00F642E1" w:rsidRPr="007F6CAA">
              <w:t xml:space="preserve">Firm </w:t>
            </w:r>
            <w:r w:rsidR="00F642E1">
              <w:t>p</w:t>
            </w:r>
            <w:r w:rsidR="00F642E1" w:rsidRPr="007F6CAA">
              <w:t>lanned orders (Stock)</w:t>
            </w:r>
            <w:r w:rsidR="00CA1BE4">
              <w:fldChar w:fldCharType="end"/>
            </w:r>
          </w:p>
        </w:tc>
      </w:tr>
    </w:tbl>
    <w:p w14:paraId="5090EDF9" w14:textId="5CB3A774" w:rsidR="00B649B4" w:rsidRDefault="00934AFC" w:rsidP="00D43F85">
      <w:pPr>
        <w:pStyle w:val="Task"/>
      </w:pPr>
      <w:r w:rsidRPr="007F6CAA">
        <w:br w:type="page"/>
      </w:r>
      <w:bookmarkStart w:id="14" w:name="_Ref516417456"/>
      <w:bookmarkStart w:id="15" w:name="_Ref516418336"/>
      <w:bookmarkStart w:id="16" w:name="_Toc517090589"/>
      <w:r w:rsidR="00B649B4" w:rsidRPr="007F6CAA">
        <w:lastRenderedPageBreak/>
        <w:t xml:space="preserve">Firm </w:t>
      </w:r>
      <w:r w:rsidR="005C36F0">
        <w:t>p</w:t>
      </w:r>
      <w:r w:rsidR="00B649B4" w:rsidRPr="007F6CAA">
        <w:t xml:space="preserve">lanned </w:t>
      </w:r>
      <w:r w:rsidR="005C36F0">
        <w:t>o</w:t>
      </w:r>
      <w:r w:rsidR="00B649B4" w:rsidRPr="007F6CAA">
        <w:t>rders</w:t>
      </w:r>
      <w:r w:rsidR="00E7622F" w:rsidRPr="007F6CAA">
        <w:t xml:space="preserve"> (Sales)</w:t>
      </w:r>
      <w:bookmarkEnd w:id="14"/>
      <w:bookmarkEnd w:id="15"/>
      <w:bookmarkEnd w:id="16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F264A6" w14:paraId="33BD842D" w14:textId="77777777" w:rsidTr="00244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14:paraId="63064B16" w14:textId="77E606B9" w:rsidR="00F321D5" w:rsidRDefault="00F321D5" w:rsidP="00F321D5">
            <w:pPr>
              <w:pStyle w:val="ListNumber"/>
            </w:pPr>
            <w:r w:rsidRPr="007F6CAA">
              <w:t xml:space="preserve">Select GGMCAT Plan from </w:t>
            </w:r>
            <w:r>
              <w:fldChar w:fldCharType="begin"/>
            </w:r>
            <w:r>
              <w:instrText xml:space="preserve"> REF _Ref516417539 \r \h </w:instrText>
            </w:r>
            <w:r>
              <w:fldChar w:fldCharType="separate"/>
            </w:r>
            <w:r w:rsidR="00F642E1">
              <w:t>Task 1</w:t>
            </w:r>
            <w:r>
              <w:fldChar w:fldCharType="end"/>
            </w:r>
            <w:r w:rsidRPr="007F6CAA">
              <w:t xml:space="preserve">. </w:t>
            </w:r>
          </w:p>
          <w:p w14:paraId="037B7ED6" w14:textId="77777777" w:rsidR="00F264A6" w:rsidRDefault="00F321D5" w:rsidP="00F321D5">
            <w:pPr>
              <w:pStyle w:val="ListContinue"/>
            </w:pPr>
            <w:r w:rsidRPr="007F6CAA">
              <w:t>All sales orders requirements are in this plan.</w:t>
            </w:r>
          </w:p>
        </w:tc>
      </w:tr>
      <w:tr w:rsidR="00F264A6" w14:paraId="1AB1623B" w14:textId="77777777" w:rsidTr="0044068C">
        <w:trPr>
          <w:trHeight w:val="6271"/>
        </w:trPr>
        <w:tc>
          <w:tcPr>
            <w:tcW w:w="5000" w:type="pct"/>
          </w:tcPr>
          <w:p w14:paraId="0884812D" w14:textId="77777777" w:rsidR="00DC2196" w:rsidRDefault="00F5585C" w:rsidP="00244ED6">
            <w:pPr>
              <w:pStyle w:val="ListNumber"/>
            </w:pPr>
            <w:r>
              <w:t>Select all lines for your business unit to confirm</w:t>
            </w:r>
          </w:p>
          <w:p w14:paraId="5E5C521E" w14:textId="77777777" w:rsidR="00F264A6" w:rsidRPr="00DB50B5" w:rsidRDefault="00485505" w:rsidP="00F5585C">
            <w:pPr>
              <w:pStyle w:val="ListNumber2"/>
            </w:pPr>
            <w:r>
              <w:t xml:space="preserve">Apply the following </w:t>
            </w:r>
            <w:r w:rsidRPr="00485505">
              <w:t>MRP consolidation code</w:t>
            </w:r>
          </w:p>
          <w:p w14:paraId="16C740A3" w14:textId="77777777" w:rsidR="00DB50B5" w:rsidRPr="00DB50B5" w:rsidRDefault="00DB50B5" w:rsidP="00F5585C">
            <w:pPr>
              <w:pStyle w:val="ListNumber3"/>
            </w:pPr>
            <w:r w:rsidRPr="00DB50B5">
              <w:t>GMH: GMHBO</w:t>
            </w:r>
          </w:p>
          <w:p w14:paraId="75076ABA" w14:textId="77777777" w:rsidR="00DB50B5" w:rsidRDefault="00DB50B5" w:rsidP="00F5585C">
            <w:pPr>
              <w:pStyle w:val="ListNumber3"/>
            </w:pPr>
            <w:r w:rsidRPr="00DB50B5">
              <w:t>CAT: 000CATAKW, 000CATCHW, etc</w:t>
            </w:r>
          </w:p>
          <w:p w14:paraId="389666A5" w14:textId="77777777" w:rsidR="009F672C" w:rsidRDefault="009F672C" w:rsidP="009F672C">
            <w:pPr>
              <w:pStyle w:val="ListContinue"/>
            </w:pPr>
            <w:r>
              <w:t xml:space="preserve">Use the filter to ensure only your own business units orders are firmed. </w:t>
            </w:r>
          </w:p>
          <w:p w14:paraId="7CEC9231" w14:textId="77777777" w:rsidR="00DC2196" w:rsidRDefault="00581448" w:rsidP="00F5585C">
            <w:pPr>
              <w:pStyle w:val="ListNumber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31" behindDoc="0" locked="0" layoutInCell="1" allowOverlap="1" wp14:anchorId="05AAA20C" wp14:editId="178A484B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280035</wp:posOffset>
                      </wp:positionV>
                      <wp:extent cx="5534660" cy="2313940"/>
                      <wp:effectExtent l="0" t="0" r="889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34660" cy="2313940"/>
                                <a:chOff x="0" y="0"/>
                                <a:chExt cx="5534660" cy="23139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809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33650" cy="2294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Picture 6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511"/>
                                <a:stretch/>
                              </pic:blipFill>
                              <pic:spPr bwMode="auto">
                                <a:xfrm>
                                  <a:off x="2714625" y="47625"/>
                                  <a:ext cx="2820035" cy="22663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96" name="Oval 96"/>
                              <wps:cNvSpPr/>
                              <wps:spPr>
                                <a:xfrm>
                                  <a:off x="3790950" y="2381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7DD7A9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Oval 97"/>
                              <wps:cNvSpPr/>
                              <wps:spPr>
                                <a:xfrm>
                                  <a:off x="95250" y="5524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67DD131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AAA20C" id="Group 98" o:spid="_x0000_s1026" style="position:absolute;left:0;text-align:left;margin-left:10.75pt;margin-top:22.05pt;width:435.8pt;height:182.2pt;z-index:251657231" coordsize="55346,23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6" o:spid="_x0000_s1027" type="#_x0000_t75" style="position:absolute;width:25336;height:2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">
                        <v:imagedata r:id="rId17" o:title="" cropright="53041f"/>
                      </v:shape>
                      <v:shape id="Picture 63" o:spid="_x0000_s1028" type="#_x0000_t75" style="position:absolute;left:27146;top:476;width:28200;height:22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">
                        <v:imagedata r:id="rId17" o:title="" cropleft="51453f"/>
                      </v:shape>
                      <v:oval id="Oval 96" o:spid="_x0000_s1029" style="position:absolute;left:37909;top:2381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" fillcolor="red" strokecolor="red">
                        <v:textbox inset="0,0,0,0">
                          <w:txbxContent>
                            <w:p w14:paraId="557DD7A9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97" o:spid="_x0000_s1030" style="position:absolute;left:952;top:5524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" fillcolor="red" strokecolor="red">
                        <v:textbox inset="0,0,0,0">
                          <w:txbxContent>
                            <w:p w14:paraId="167DD131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DC2196">
              <w:t xml:space="preserve">Select all lines </w:t>
            </w:r>
          </w:p>
        </w:tc>
      </w:tr>
      <w:tr w:rsidR="00F264A6" w14:paraId="2979B203" w14:textId="77777777" w:rsidTr="00331E4B">
        <w:trPr>
          <w:trHeight w:val="2268"/>
        </w:trPr>
        <w:tc>
          <w:tcPr>
            <w:tcW w:w="5000" w:type="pct"/>
          </w:tcPr>
          <w:p w14:paraId="221231CD" w14:textId="77777777" w:rsidR="009F672C" w:rsidRPr="00581448" w:rsidRDefault="00581448" w:rsidP="00581448">
            <w:pPr>
              <w:pStyle w:val="ListNumber"/>
            </w:pPr>
            <w:r w:rsidRPr="007F6CAA">
              <w:rPr>
                <w:noProof/>
              </w:rPr>
              <w:drawing>
                <wp:anchor distT="0" distB="0" distL="114300" distR="114300" simplePos="0" relativeHeight="251657232" behindDoc="0" locked="0" layoutInCell="1" allowOverlap="1" wp14:anchorId="5EAAD1C3" wp14:editId="2F04186C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266065</wp:posOffset>
                  </wp:positionV>
                  <wp:extent cx="3644036" cy="1118236"/>
                  <wp:effectExtent l="0" t="0" r="0" b="571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036" cy="111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Select </w:t>
            </w:r>
            <w:r w:rsidRPr="00581448">
              <w:rPr>
                <w:b/>
              </w:rPr>
              <w:t>Firm</w:t>
            </w:r>
          </w:p>
          <w:p w14:paraId="2F0D3A13" w14:textId="77777777" w:rsidR="00581448" w:rsidRDefault="00581448" w:rsidP="00581448">
            <w:pPr>
              <w:pStyle w:val="BodyText"/>
            </w:pPr>
          </w:p>
        </w:tc>
      </w:tr>
      <w:tr w:rsidR="00F264A6" w14:paraId="1F56309F" w14:textId="77777777" w:rsidTr="001E2BFF">
        <w:trPr>
          <w:trHeight w:val="2654"/>
        </w:trPr>
        <w:tc>
          <w:tcPr>
            <w:tcW w:w="5000" w:type="pct"/>
          </w:tcPr>
          <w:p w14:paraId="3CAEDF07" w14:textId="77777777" w:rsidR="00581448" w:rsidRDefault="00581448" w:rsidP="00581448">
            <w:pPr>
              <w:pStyle w:val="ListNumber"/>
            </w:pPr>
            <w:r w:rsidRPr="007F6CAA">
              <w:t xml:space="preserve">Check </w:t>
            </w:r>
            <w:r w:rsidR="001E2BFF" w:rsidRPr="001E2BFF">
              <w:rPr>
                <w:b/>
              </w:rPr>
              <w:t>S</w:t>
            </w:r>
            <w:r w:rsidRPr="001E2BFF">
              <w:rPr>
                <w:b/>
              </w:rPr>
              <w:t xml:space="preserve">etup </w:t>
            </w:r>
            <w:r w:rsidRPr="007F6CAA">
              <w:t xml:space="preserve">tab </w:t>
            </w:r>
            <w:r w:rsidR="001E2BFF">
              <w:t>&gt;</w:t>
            </w:r>
            <w:r w:rsidRPr="007F6CAA">
              <w:t xml:space="preserve"> </w:t>
            </w:r>
            <w:r w:rsidR="001E2BFF" w:rsidRPr="001E2BFF">
              <w:rPr>
                <w:b/>
              </w:rPr>
              <w:t>U</w:t>
            </w:r>
            <w:r w:rsidRPr="001E2BFF">
              <w:rPr>
                <w:b/>
              </w:rPr>
              <w:t>pdate marking</w:t>
            </w:r>
            <w:r w:rsidRPr="007F6CAA">
              <w:t xml:space="preserve"> is set to Standard </w:t>
            </w:r>
          </w:p>
          <w:p w14:paraId="1BAEE364" w14:textId="77777777" w:rsidR="00F264A6" w:rsidRDefault="001E2BFF" w:rsidP="009F0107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42" behindDoc="0" locked="0" layoutInCell="1" allowOverlap="1" wp14:anchorId="17CB84C8" wp14:editId="4B29C365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290830</wp:posOffset>
                      </wp:positionV>
                      <wp:extent cx="2607945" cy="1076325"/>
                      <wp:effectExtent l="0" t="0" r="1905" b="9525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7945" cy="1076325"/>
                                <a:chOff x="0" y="0"/>
                                <a:chExt cx="2607945" cy="10763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7945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180975" y="523875"/>
                                  <a:ext cx="13620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Rectangle 65"/>
                              <wps:cNvSpPr/>
                              <wps:spPr>
                                <a:xfrm>
                                  <a:off x="533400" y="276225"/>
                                  <a:ext cx="40957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760B44" id="Group 67" o:spid="_x0000_s1026" style="position:absolute;margin-left:31pt;margin-top:22.9pt;width:205.35pt;height:84.75pt;z-index:251657242" coordsize="26079,10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">
                      <v:shape id="Picture 37" o:spid="_x0000_s1027" type="#_x0000_t75" style="position:absolute;width:2607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">
                        <v:imagedata r:id="rId20" o:title=""/>
                      </v:shape>
                      <v:rect id="Rectangle 57" o:spid="_x0000_s1028" style="position:absolute;left:1809;top:5238;width:13621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qoMxAAAANsAAAAPAAAAZHJzL2Rvd25yZXYueG1sRI9Ba8JA&#10;FITvQv/D8gpepNlYaF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LgmqgzEAAAA2wAAAA8A&#10;AAAAAAAAAAAAAAAABwIAAGRycy9kb3ducmV2LnhtbFBLBQYAAAAAAwADALcAAAD4AgAAAAA=&#10;" filled="f" strokecolor="red" strokeweight="2.25pt"/>
                      <v:rect id="Rectangle 65" o:spid="_x0000_s1029" style="position:absolute;left:5334;top:2762;width:409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 w:rsidR="00EC52F6">
              <w:t>This</w:t>
            </w:r>
            <w:r w:rsidR="00581448" w:rsidRPr="007F6CAA">
              <w:t xml:space="preserve"> keeps the marking to the Sales orde</w:t>
            </w:r>
            <w:r w:rsidR="00581448">
              <w:t>r</w:t>
            </w:r>
          </w:p>
        </w:tc>
      </w:tr>
      <w:tr w:rsidR="00F264A6" w14:paraId="72D94A4A" w14:textId="77777777" w:rsidTr="00244ED6">
        <w:trPr>
          <w:trHeight w:val="550"/>
        </w:trPr>
        <w:tc>
          <w:tcPr>
            <w:tcW w:w="5000" w:type="pct"/>
          </w:tcPr>
          <w:p w14:paraId="48940D91" w14:textId="77777777" w:rsidR="00F264A6" w:rsidRDefault="00EC52F6" w:rsidP="00244ED6">
            <w:pPr>
              <w:pStyle w:val="ListNumber"/>
            </w:pPr>
            <w:r>
              <w:lastRenderedPageBreak/>
              <w:t xml:space="preserve">Select </w:t>
            </w:r>
            <w:r w:rsidR="001E2BFF">
              <w:rPr>
                <w:b/>
              </w:rPr>
              <w:t>OK</w:t>
            </w:r>
          </w:p>
        </w:tc>
      </w:tr>
      <w:tr w:rsidR="00F264A6" w14:paraId="5EF84654" w14:textId="77777777" w:rsidTr="00244ED6">
        <w:trPr>
          <w:trHeight w:val="550"/>
        </w:trPr>
        <w:tc>
          <w:tcPr>
            <w:tcW w:w="5000" w:type="pct"/>
          </w:tcPr>
          <w:p w14:paraId="1503F830" w14:textId="73F1D91B" w:rsidR="00264D8E" w:rsidRPr="007F6CAA" w:rsidRDefault="00264D8E" w:rsidP="00264D8E">
            <w:pPr>
              <w:pStyle w:val="ListNumber"/>
            </w:pPr>
            <w:r w:rsidRPr="007F6CAA">
              <w:t xml:space="preserve">For CAT interface orders, refer to SOP </w:t>
            </w:r>
            <w:r w:rsidRPr="00264D8E">
              <w:rPr>
                <w:b/>
              </w:rPr>
              <w:t>MRP_1.4</w:t>
            </w:r>
            <w:r w:rsidR="009F0107">
              <w:rPr>
                <w:b/>
              </w:rPr>
              <w:t>_</w:t>
            </w:r>
            <w:r w:rsidRPr="00264D8E">
              <w:rPr>
                <w:b/>
              </w:rPr>
              <w:t>Gough CAT purchase orders</w:t>
            </w:r>
          </w:p>
          <w:p w14:paraId="5455144A" w14:textId="610FB56E" w:rsidR="00F264A6" w:rsidRDefault="00264D8E" w:rsidP="00264D8E">
            <w:pPr>
              <w:pStyle w:val="ListContinue"/>
            </w:pPr>
            <w:r w:rsidRPr="007F6CAA">
              <w:t xml:space="preserve">For GMH Hyster orders, </w:t>
            </w:r>
            <w:r>
              <w:t xml:space="preserve">see </w:t>
            </w:r>
            <w:r>
              <w:fldChar w:fldCharType="begin"/>
            </w:r>
            <w:r>
              <w:instrText xml:space="preserve"> REF _Ref516418161 \r \h </w:instrText>
            </w:r>
            <w:r>
              <w:fldChar w:fldCharType="separate"/>
            </w:r>
            <w:r w:rsidR="00F642E1">
              <w:t>Task 9</w:t>
            </w:r>
            <w:r>
              <w:fldChar w:fldCharType="end"/>
            </w:r>
            <w:r>
              <w:t xml:space="preserve"> </w:t>
            </w:r>
            <w:r>
              <w:fldChar w:fldCharType="begin"/>
            </w:r>
            <w:r>
              <w:instrText xml:space="preserve"> REF _Ref516418164 \h </w:instrText>
            </w:r>
            <w:r>
              <w:fldChar w:fldCharType="separate"/>
            </w:r>
            <w:r w:rsidR="00F642E1" w:rsidRPr="007F6CAA">
              <w:t xml:space="preserve">Action </w:t>
            </w:r>
            <w:r w:rsidR="00F642E1">
              <w:t>f</w:t>
            </w:r>
            <w:r w:rsidR="00F642E1" w:rsidRPr="007F6CAA">
              <w:t xml:space="preserve">irmed </w:t>
            </w:r>
            <w:r w:rsidR="00F642E1">
              <w:t>o</w:t>
            </w:r>
            <w:r w:rsidR="00F642E1" w:rsidRPr="007F6CAA">
              <w:t>rders</w:t>
            </w:r>
            <w:r>
              <w:fldChar w:fldCharType="end"/>
            </w:r>
          </w:p>
        </w:tc>
      </w:tr>
    </w:tbl>
    <w:p w14:paraId="75AEF07C" w14:textId="77777777" w:rsidR="00264D8E" w:rsidRDefault="00264D8E" w:rsidP="00A17DC7">
      <w:pPr>
        <w:pStyle w:val="BodyText"/>
      </w:pPr>
      <w:bookmarkStart w:id="17" w:name="_Toc511987909"/>
      <w:bookmarkStart w:id="18" w:name="_Ref516417471"/>
    </w:p>
    <w:p w14:paraId="534CBB6F" w14:textId="77777777" w:rsidR="00264D8E" w:rsidRDefault="00264D8E" w:rsidP="00A17DC7">
      <w:pPr>
        <w:pStyle w:val="BodyText"/>
      </w:pPr>
      <w:r>
        <w:br w:type="page"/>
      </w:r>
    </w:p>
    <w:p w14:paraId="41BF6ADD" w14:textId="2B51B75A" w:rsidR="00934AFC" w:rsidRPr="007F6CAA" w:rsidRDefault="00934AFC" w:rsidP="00F15022">
      <w:pPr>
        <w:pStyle w:val="Task"/>
      </w:pPr>
      <w:bookmarkStart w:id="19" w:name="_Ref516418360"/>
      <w:bookmarkStart w:id="20" w:name="_Toc517090590"/>
      <w:r w:rsidRPr="007F6CAA">
        <w:lastRenderedPageBreak/>
        <w:t xml:space="preserve">Set up </w:t>
      </w:r>
      <w:r w:rsidR="005C36F0">
        <w:t>p</w:t>
      </w:r>
      <w:r w:rsidRPr="007F6CAA">
        <w:t xml:space="preserve">lanned </w:t>
      </w:r>
      <w:r w:rsidR="005C36F0">
        <w:t>o</w:t>
      </w:r>
      <w:r w:rsidRPr="007F6CAA">
        <w:t>rder view</w:t>
      </w:r>
      <w:bookmarkEnd w:id="17"/>
      <w:bookmarkEnd w:id="18"/>
      <w:bookmarkEnd w:id="19"/>
      <w:bookmarkEnd w:id="20"/>
    </w:p>
    <w:tbl>
      <w:tblPr>
        <w:tblStyle w:val="TableGrid"/>
        <w:tblW w:w="5335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7"/>
        <w:gridCol w:w="127"/>
      </w:tblGrid>
      <w:tr w:rsidR="00934AFC" w:rsidRPr="007F6CAA" w14:paraId="690FE29B" w14:textId="77777777" w:rsidTr="00331E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67737C72" w14:textId="77777777" w:rsidR="00934AFC" w:rsidRPr="007F6CAA" w:rsidRDefault="00934AFC" w:rsidP="0044068C">
            <w:pPr>
              <w:pStyle w:val="BodyText"/>
              <w:ind w:left="1044"/>
            </w:pPr>
            <w:r w:rsidRPr="007F6CAA">
              <w:rPr>
                <w:b/>
                <w:noProof/>
              </w:rPr>
              <w:drawing>
                <wp:anchor distT="0" distB="0" distL="114300" distR="114300" simplePos="0" relativeHeight="251657217" behindDoc="0" locked="0" layoutInCell="1" allowOverlap="1" wp14:anchorId="62593407" wp14:editId="1C39E391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7DC7">
              <w:t>P</w:t>
            </w:r>
            <w:r w:rsidRPr="007F6CAA">
              <w:t>ersonalise th</w:t>
            </w:r>
            <w:r w:rsidR="0079477D" w:rsidRPr="007F6CAA">
              <w:t>e</w:t>
            </w:r>
            <w:r w:rsidRPr="007F6CAA">
              <w:t xml:space="preserve"> </w:t>
            </w:r>
            <w:r w:rsidR="0079477D" w:rsidRPr="007F6CAA">
              <w:t xml:space="preserve">Planned orders </w:t>
            </w:r>
            <w:r w:rsidRPr="007F6CAA">
              <w:t>form</w:t>
            </w:r>
            <w:r w:rsidR="00E96EE6" w:rsidRPr="007F6CAA">
              <w:t xml:space="preserve"> for efficiency purposes.</w:t>
            </w:r>
          </w:p>
          <w:p w14:paraId="547A0B49" w14:textId="77777777" w:rsidR="001C76D6" w:rsidRPr="007F6CAA" w:rsidRDefault="00934AFC" w:rsidP="0044068C">
            <w:pPr>
              <w:pStyle w:val="BodyText"/>
              <w:ind w:left="1044"/>
            </w:pPr>
            <w:r w:rsidRPr="007F6CAA">
              <w:t xml:space="preserve">Our recommendation is to Retrieve from user which is </w:t>
            </w:r>
            <w:r w:rsidR="00274595" w:rsidRPr="007F6CAA">
              <w:t>the</w:t>
            </w:r>
            <w:r w:rsidRPr="007F6CAA">
              <w:t xml:space="preserve"> NZTS recommended form view. </w:t>
            </w:r>
            <w:r w:rsidR="00A17DC7">
              <w:t>T</w:t>
            </w:r>
            <w:r w:rsidRPr="007F6CAA">
              <w:t xml:space="preserve">his </w:t>
            </w:r>
            <w:r w:rsidR="00244ED6">
              <w:t>form</w:t>
            </w:r>
            <w:r w:rsidRPr="007F6CAA">
              <w:t xml:space="preserve"> is used for all business units including CAT Parts, some of th</w:t>
            </w:r>
            <w:r w:rsidR="00244ED6">
              <w:t>eir</w:t>
            </w:r>
            <w:r w:rsidRPr="007F6CAA">
              <w:t xml:space="preserve"> column headers </w:t>
            </w:r>
            <w:r w:rsidR="00274595" w:rsidRPr="007F6CAA">
              <w:t>are not used by other businesses</w:t>
            </w:r>
            <w:r w:rsidRPr="007F6CAA">
              <w:t>.</w:t>
            </w:r>
          </w:p>
        </w:tc>
      </w:tr>
      <w:tr w:rsidR="00C4273B" w:rsidRPr="007F6CAA" w14:paraId="2D37F743" w14:textId="77777777" w:rsidTr="00331E4B">
        <w:trPr>
          <w:trHeight w:val="1020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21755483" w14:textId="77777777" w:rsidR="00C4273B" w:rsidRPr="0044068C" w:rsidRDefault="00C4273B" w:rsidP="0044068C">
            <w:pPr>
              <w:pStyle w:val="BodyText"/>
            </w:pPr>
            <w:r w:rsidRPr="0044068C">
              <w:t>As an alternative, the planned orders can be exported and analysed in Excel. Macros can be used to amend a view and import current data, and conditional formatting can be used</w:t>
            </w:r>
            <w:r w:rsidRPr="0044068C">
              <w:rPr>
                <w:noProof/>
              </w:rPr>
              <w:drawing>
                <wp:anchor distT="0" distB="0" distL="114300" distR="114300" simplePos="0" relativeHeight="251657239" behindDoc="0" locked="0" layoutInCell="1" allowOverlap="1" wp14:anchorId="63AD8A3D" wp14:editId="73DBFE66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4068C">
              <w:t xml:space="preserve"> to highlight items that need quantity reviews or stocking decisions.</w:t>
            </w:r>
          </w:p>
        </w:tc>
      </w:tr>
      <w:tr w:rsidR="00E1769C" w:rsidRPr="007F6CAA" w14:paraId="3FFF02A6" w14:textId="77777777" w:rsidTr="00331E4B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57159EBA" w14:textId="1BDD42A2" w:rsidR="00E1769C" w:rsidRPr="007F6CAA" w:rsidRDefault="00E1769C" w:rsidP="00E1769C">
            <w:pPr>
              <w:pStyle w:val="BodyText"/>
            </w:pPr>
            <w:r w:rsidRPr="007F6CAA">
              <w:t xml:space="preserve">MRP Consolidation code as used by GMH/CAT </w:t>
            </w:r>
            <w:r w:rsidR="00244ED6">
              <w:t>in</w:t>
            </w:r>
            <w:r w:rsidRPr="007F6CAA">
              <w:t xml:space="preserve"> </w:t>
            </w:r>
            <w:r>
              <w:fldChar w:fldCharType="begin"/>
            </w:r>
            <w:r>
              <w:instrText xml:space="preserve"> REF _Ref516418336 \r \h </w:instrText>
            </w:r>
            <w:r>
              <w:fldChar w:fldCharType="separate"/>
            </w:r>
            <w:r w:rsidR="00F642E1">
              <w:t>Task 2</w:t>
            </w:r>
            <w:r>
              <w:fldChar w:fldCharType="end"/>
            </w:r>
            <w:r>
              <w:t xml:space="preserve"> </w:t>
            </w:r>
            <w:r w:rsidRPr="007F6CAA">
              <w:t xml:space="preserve">is not in this setup, if you are a user who performs </w:t>
            </w:r>
            <w:r>
              <w:fldChar w:fldCharType="begin"/>
            </w:r>
            <w:r>
              <w:instrText xml:space="preserve"> REF _Ref516418336 \r \h </w:instrText>
            </w:r>
            <w:r>
              <w:fldChar w:fldCharType="separate"/>
            </w:r>
            <w:r w:rsidR="00F642E1">
              <w:t>Task 2</w:t>
            </w:r>
            <w:r>
              <w:fldChar w:fldCharType="end"/>
            </w:r>
            <w:r>
              <w:t xml:space="preserve"> to</w:t>
            </w:r>
            <w:r w:rsidR="00CA1BE4">
              <w:t xml:space="preserve"> </w:t>
            </w:r>
            <w:r w:rsidR="00CA1BE4">
              <w:fldChar w:fldCharType="begin"/>
            </w:r>
            <w:r w:rsidR="00CA1BE4">
              <w:instrText xml:space="preserve"> REF _Ref517090335 \r \h </w:instrText>
            </w:r>
            <w:r w:rsidR="00CA1BE4">
              <w:fldChar w:fldCharType="separate"/>
            </w:r>
            <w:r w:rsidR="00F642E1">
              <w:t>Task 8</w:t>
            </w:r>
            <w:r w:rsidR="00CA1BE4">
              <w:fldChar w:fldCharType="end"/>
            </w:r>
            <w:r w:rsidRPr="007F6CAA">
              <w:t>, this field will need to be added in again via the Personalisation screen found in this Task, then dragged and dropped to where the user wants it.</w:t>
            </w:r>
          </w:p>
          <w:p w14:paraId="73773A28" w14:textId="77777777" w:rsidR="00E1769C" w:rsidRPr="008C21D7" w:rsidRDefault="00E1769C" w:rsidP="00E1769C">
            <w:pPr>
              <w:pStyle w:val="BodyText"/>
            </w:pPr>
            <w:r w:rsidRPr="007F6CAA">
              <w:rPr>
                <w:noProof/>
              </w:rPr>
              <w:drawing>
                <wp:inline distT="0" distB="0" distL="0" distR="0" wp14:anchorId="116AE8F0" wp14:editId="59BB8F41">
                  <wp:extent cx="5727700" cy="3961130"/>
                  <wp:effectExtent l="0" t="0" r="635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96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1D7" w:rsidRPr="007F6CAA" w14:paraId="110498EA" w14:textId="77777777" w:rsidTr="00331E4B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3515665C" w14:textId="77777777" w:rsidR="008C21D7" w:rsidRPr="007F6CAA" w:rsidRDefault="008C21D7" w:rsidP="008C21D7">
            <w:pPr>
              <w:pStyle w:val="BodyText"/>
            </w:pPr>
            <w:r w:rsidRPr="008C21D7">
              <w:rPr>
                <w:noProof/>
              </w:rPr>
              <w:drawing>
                <wp:anchor distT="0" distB="0" distL="114300" distR="114300" simplePos="0" relativeHeight="251657233" behindDoc="0" locked="0" layoutInCell="1" allowOverlap="1" wp14:anchorId="68258B78" wp14:editId="0B73A8B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t>If your personal usage data is reset by IT</w:t>
            </w:r>
            <w:r w:rsidR="00C4273B">
              <w:t>SD</w:t>
            </w:r>
            <w:r w:rsidRPr="007F6CAA">
              <w:t xml:space="preserve"> for technical reasons, the personalisation will be </w:t>
            </w:r>
            <w:proofErr w:type="gramStart"/>
            <w:r w:rsidRPr="007F6CAA">
              <w:t>lost</w:t>
            </w:r>
            <w:proofErr w:type="gramEnd"/>
            <w:r w:rsidRPr="007F6CAA">
              <w:t xml:space="preserve"> and this task will need to be repeated.</w:t>
            </w:r>
          </w:p>
        </w:tc>
      </w:tr>
      <w:tr w:rsidR="00934AFC" w:rsidRPr="007F6CAA" w14:paraId="64183802" w14:textId="77777777" w:rsidTr="00331E4B">
        <w:trPr>
          <w:gridAfter w:val="1"/>
          <w:wAfter w:w="66" w:type="pct"/>
          <w:trHeight w:val="3567"/>
        </w:trPr>
        <w:tc>
          <w:tcPr>
            <w:tcW w:w="4934" w:type="pct"/>
            <w:tcMar>
              <w:top w:w="113" w:type="dxa"/>
              <w:bottom w:w="113" w:type="dxa"/>
            </w:tcMar>
          </w:tcPr>
          <w:p w14:paraId="786AF30A" w14:textId="77777777" w:rsidR="00274595" w:rsidRPr="007F6CAA" w:rsidRDefault="0079477D" w:rsidP="0079477D">
            <w:pPr>
              <w:pStyle w:val="ListNumber"/>
            </w:pPr>
            <w:r w:rsidRPr="007F6CAA">
              <w:lastRenderedPageBreak/>
              <w:t xml:space="preserve">In the </w:t>
            </w:r>
            <w:r w:rsidRPr="00331E4B">
              <w:rPr>
                <w:b/>
              </w:rPr>
              <w:t>Planned orders</w:t>
            </w:r>
            <w:r w:rsidRPr="007F6CAA">
              <w:t xml:space="preserve"> view, right-click on a field header and left</w:t>
            </w:r>
            <w:r w:rsidR="006A1CC6" w:rsidRPr="007F6CAA">
              <w:t>-</w:t>
            </w:r>
            <w:r w:rsidRPr="007F6CAA">
              <w:t>click on Personalise</w:t>
            </w:r>
          </w:p>
          <w:p w14:paraId="39FAC304" w14:textId="77777777" w:rsidR="00934AFC" w:rsidRPr="007F6CAA" w:rsidRDefault="00DE7F12" w:rsidP="008C21D7">
            <w:pPr>
              <w:pStyle w:val="ListNumber"/>
              <w:numPr>
                <w:ilvl w:val="0"/>
                <w:numId w:val="0"/>
              </w:numPr>
              <w:ind w:left="56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46" behindDoc="0" locked="0" layoutInCell="1" allowOverlap="1" wp14:anchorId="06812EDD" wp14:editId="6F1CA190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119380</wp:posOffset>
                      </wp:positionV>
                      <wp:extent cx="5410200" cy="1642745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10200" cy="1642745"/>
                                <a:chOff x="0" y="0"/>
                                <a:chExt cx="5410200" cy="1642745"/>
                              </a:xfrm>
                            </wpg:grpSpPr>
                            <wpg:grpSp>
                              <wpg:cNvPr id="69" name="Group 69"/>
                              <wpg:cNvGrpSpPr/>
                              <wpg:grpSpPr>
                                <a:xfrm>
                                  <a:off x="0" y="0"/>
                                  <a:ext cx="5410200" cy="1642745"/>
                                  <a:chOff x="0" y="0"/>
                                  <a:chExt cx="5410200" cy="164274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554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5410200" cy="164274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68" name="Rectangle 68"/>
                                <wps:cNvSpPr/>
                                <wps:spPr>
                                  <a:xfrm>
                                    <a:off x="1809750" y="704850"/>
                                    <a:ext cx="10096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1" name="Rectangle 71"/>
                              <wps:cNvSpPr/>
                              <wps:spPr>
                                <a:xfrm>
                                  <a:off x="133350" y="85725"/>
                                  <a:ext cx="100965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B992CA" id="Group 72" o:spid="_x0000_s1026" style="position:absolute;margin-left:27.25pt;margin-top:9.4pt;width:426pt;height:129.35pt;z-index:251657246" coordsize="54102,16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">
                      <v:group id="Group 69" o:spid="_x0000_s1027" style="position:absolute;width:54102;height:16427" coordsize="54102,16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<v:shape id="Picture 25" o:spid="_x0000_s1028" type="#_x0000_t75" style="position:absolute;width:54102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">
                          <v:imagedata r:id="rId23" o:title="" cropright="3633f"/>
                        </v:shape>
                        <v:rect id="Rectangle 68" o:spid="_x0000_s1029" style="position:absolute;left:18097;top:7048;width:10097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" filled="f" strokecolor="red" strokeweight="2.25pt"/>
                      </v:group>
                      <v:rect id="Rectangle 71" o:spid="_x0000_s1030" style="position:absolute;left:1333;top:857;width:10097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" filled="f" strokecolor="red" strokeweight="2.25pt"/>
                    </v:group>
                  </w:pict>
                </mc:Fallback>
              </mc:AlternateContent>
            </w:r>
          </w:p>
        </w:tc>
      </w:tr>
      <w:tr w:rsidR="008C21D7" w:rsidRPr="007F6CAA" w14:paraId="5FC5D597" w14:textId="77777777" w:rsidTr="00331E4B">
        <w:trPr>
          <w:gridAfter w:val="1"/>
          <w:wAfter w:w="66" w:type="pct"/>
          <w:trHeight w:val="3153"/>
        </w:trPr>
        <w:tc>
          <w:tcPr>
            <w:tcW w:w="4934" w:type="pct"/>
            <w:tcMar>
              <w:top w:w="113" w:type="dxa"/>
              <w:bottom w:w="113" w:type="dxa"/>
            </w:tcMar>
          </w:tcPr>
          <w:p w14:paraId="1029907A" w14:textId="77777777" w:rsidR="008C21D7" w:rsidRPr="007F6CAA" w:rsidRDefault="00331E4B" w:rsidP="008C21D7">
            <w:pPr>
              <w:pStyle w:val="ListNumber"/>
            </w:pPr>
            <w:r w:rsidRPr="007F6CAA">
              <w:rPr>
                <w:noProof/>
              </w:rPr>
              <w:drawing>
                <wp:anchor distT="0" distB="0" distL="114300" distR="114300" simplePos="0" relativeHeight="251657243" behindDoc="0" locked="0" layoutInCell="1" allowOverlap="1" wp14:anchorId="6F7AB069" wp14:editId="386F01C8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332105</wp:posOffset>
                  </wp:positionV>
                  <wp:extent cx="5727700" cy="1541780"/>
                  <wp:effectExtent l="0" t="0" r="6350" b="127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C21D7" w:rsidRPr="007F6CAA">
              <w:t xml:space="preserve">Select </w:t>
            </w:r>
            <w:r w:rsidR="008C21D7" w:rsidRPr="00331E4B">
              <w:rPr>
                <w:b/>
              </w:rPr>
              <w:t>Retrieve from user</w:t>
            </w:r>
          </w:p>
          <w:p w14:paraId="25985371" w14:textId="77777777" w:rsidR="008C21D7" w:rsidRPr="007F6CAA" w:rsidRDefault="008C21D7" w:rsidP="008C21D7">
            <w:pPr>
              <w:pStyle w:val="BodyText"/>
            </w:pPr>
          </w:p>
        </w:tc>
      </w:tr>
      <w:tr w:rsidR="00934AFC" w:rsidRPr="007F6CAA" w14:paraId="2C6A9953" w14:textId="77777777" w:rsidTr="00331E4B">
        <w:trPr>
          <w:trHeight w:val="4365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439FDCE5" w14:textId="77777777" w:rsidR="00331E4B" w:rsidRDefault="00331E4B" w:rsidP="00E92E41">
            <w:pPr>
              <w:pStyle w:val="ListNumber"/>
              <w:tabs>
                <w:tab w:val="clear" w:pos="567"/>
                <w:tab w:val="num" w:pos="425"/>
              </w:tabs>
              <w:ind w:left="425"/>
            </w:pPr>
            <w:r>
              <w:t>D</w:t>
            </w:r>
            <w:r w:rsidR="00934AFC" w:rsidRPr="007F6CAA">
              <w:t xml:space="preserve">ouble click </w:t>
            </w:r>
            <w:proofErr w:type="spellStart"/>
            <w:r w:rsidR="0079477D" w:rsidRPr="00331E4B">
              <w:rPr>
                <w:b/>
              </w:rPr>
              <w:t>b</w:t>
            </w:r>
            <w:r w:rsidR="00934AFC" w:rsidRPr="00331E4B">
              <w:rPr>
                <w:b/>
              </w:rPr>
              <w:t>evanb</w:t>
            </w:r>
            <w:proofErr w:type="spellEnd"/>
          </w:p>
          <w:p w14:paraId="3BBF13E2" w14:textId="1AEE0C6C" w:rsidR="00934AFC" w:rsidRPr="007F6CAA" w:rsidRDefault="00331E4B" w:rsidP="009F0107">
            <w:pPr>
              <w:pStyle w:val="ListContinue"/>
            </w:pPr>
            <w:r w:rsidRPr="007F6CAA">
              <w:rPr>
                <w:noProof/>
              </w:rPr>
              <w:drawing>
                <wp:anchor distT="0" distB="0" distL="114300" distR="114300" simplePos="0" relativeHeight="251657244" behindDoc="0" locked="0" layoutInCell="1" allowOverlap="1" wp14:anchorId="221E7672" wp14:editId="15A421DC">
                  <wp:simplePos x="0" y="0"/>
                  <wp:positionH relativeFrom="column">
                    <wp:posOffset>289281</wp:posOffset>
                  </wp:positionH>
                  <wp:positionV relativeFrom="paragraph">
                    <wp:posOffset>245745</wp:posOffset>
                  </wp:positionV>
                  <wp:extent cx="3342857" cy="2142857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857" cy="2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This</w:t>
            </w:r>
            <w:r w:rsidR="00934AFC" w:rsidRPr="007F6CAA">
              <w:t xml:space="preserve"> has set up recommended f</w:t>
            </w:r>
            <w:r>
              <w:t>ro</w:t>
            </w:r>
            <w:r w:rsidR="00934AFC" w:rsidRPr="007F6CAA">
              <w:t>m defaults</w:t>
            </w:r>
          </w:p>
        </w:tc>
      </w:tr>
      <w:tr w:rsidR="00934AFC" w:rsidRPr="007F6CAA" w14:paraId="33811233" w14:textId="77777777" w:rsidTr="00331E4B">
        <w:trPr>
          <w:trHeight w:val="3000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1088BEED" w14:textId="77777777" w:rsidR="00934AFC" w:rsidRPr="007F6CAA" w:rsidRDefault="001C76D6" w:rsidP="00934AFC">
            <w:pPr>
              <w:pStyle w:val="ListNumber"/>
              <w:tabs>
                <w:tab w:val="clear" w:pos="567"/>
                <w:tab w:val="num" w:pos="425"/>
              </w:tabs>
              <w:ind w:left="425"/>
              <w:rPr>
                <w:b/>
              </w:rPr>
            </w:pPr>
            <w:r w:rsidRPr="007F6CAA">
              <w:lastRenderedPageBreak/>
              <w:t>Select the appropriate setup</w:t>
            </w:r>
          </w:p>
          <w:p w14:paraId="69113F4B" w14:textId="77777777" w:rsidR="001C76D6" w:rsidRPr="007F6CAA" w:rsidRDefault="001C76D6" w:rsidP="008C21D7">
            <w:pPr>
              <w:pStyle w:val="ListNumber2"/>
              <w:rPr>
                <w:b/>
              </w:rPr>
            </w:pPr>
            <w:r w:rsidRPr="007F6CAA">
              <w:t xml:space="preserve">NZTS-Planned </w:t>
            </w:r>
            <w:r w:rsidR="00DE268E" w:rsidRPr="007F6CAA">
              <w:t>P</w:t>
            </w:r>
            <w:r w:rsidRPr="007F6CAA">
              <w:t>urchase for stock purchase orders</w:t>
            </w:r>
          </w:p>
          <w:p w14:paraId="55B61F19" w14:textId="77777777" w:rsidR="001C76D6" w:rsidRPr="007F6CAA" w:rsidRDefault="00331E4B" w:rsidP="008C21D7">
            <w:pPr>
              <w:pStyle w:val="ListNumber2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34" behindDoc="0" locked="0" layoutInCell="1" allowOverlap="1" wp14:anchorId="34290E70" wp14:editId="54B3C458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230505</wp:posOffset>
                      </wp:positionV>
                      <wp:extent cx="3275965" cy="1104265"/>
                      <wp:effectExtent l="0" t="0" r="635" b="635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75965" cy="1104265"/>
                                <a:chOff x="0" y="0"/>
                                <a:chExt cx="3275965" cy="11042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5965" cy="1104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" name="Oval 101"/>
                              <wps:cNvSpPr/>
                              <wps:spPr>
                                <a:xfrm>
                                  <a:off x="1704975" y="2857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73140CA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Oval 102"/>
                              <wps:cNvSpPr/>
                              <wps:spPr>
                                <a:xfrm>
                                  <a:off x="1514475" y="5334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EB40DD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290E70" id="Group 103" o:spid="_x0000_s1031" style="position:absolute;left:0;text-align:left;margin-left:28pt;margin-top:18.15pt;width:257.95pt;height:86.95pt;z-index:251657234" coordsize="32759,11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">
                      <v:shape id="Picture 35" o:spid="_x0000_s1032" type="#_x0000_t75" style="position:absolute;width:32759;height:1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">
                        <v:imagedata r:id="rId27" o:title=""/>
                      </v:shape>
                      <v:oval id="Oval 101" o:spid="_x0000_s1033" style="position:absolute;left:17049;top:285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" fillcolor="red" strokecolor="red">
                        <v:textbox inset="0,0,0,0">
                          <w:txbxContent>
                            <w:p w14:paraId="673140CA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102" o:spid="_x0000_s1034" style="position:absolute;left:15144;top:5334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" fillcolor="red" strokecolor="red">
                        <v:textbox inset="0,0,0,0">
                          <w:txbxContent>
                            <w:p w14:paraId="04EB40DD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1C76D6" w:rsidRPr="007F6CAA">
              <w:t xml:space="preserve">NZTS-Planned </w:t>
            </w:r>
            <w:r w:rsidR="00DE268E" w:rsidRPr="007F6CAA">
              <w:t>T</w:t>
            </w:r>
            <w:r w:rsidR="001C76D6" w:rsidRPr="007F6CAA">
              <w:t>ransfer for stock transfer orders</w:t>
            </w:r>
          </w:p>
          <w:p w14:paraId="46D3EFC7" w14:textId="77777777" w:rsidR="00934AFC" w:rsidRPr="007F6CAA" w:rsidRDefault="00934AFC" w:rsidP="00F0561D">
            <w:pPr>
              <w:pStyle w:val="ListNumber"/>
              <w:numPr>
                <w:ilvl w:val="0"/>
                <w:numId w:val="0"/>
              </w:numPr>
              <w:ind w:left="567"/>
              <w:rPr>
                <w:noProof/>
              </w:rPr>
            </w:pPr>
          </w:p>
          <w:p w14:paraId="4BA27C22" w14:textId="77777777" w:rsidR="00934AFC" w:rsidRPr="008C21D7" w:rsidRDefault="00934AFC" w:rsidP="008C21D7">
            <w:pPr>
              <w:pStyle w:val="ListNumber"/>
              <w:numPr>
                <w:ilvl w:val="0"/>
                <w:numId w:val="0"/>
              </w:numPr>
              <w:ind w:left="567"/>
              <w:rPr>
                <w:b/>
              </w:rPr>
            </w:pPr>
          </w:p>
        </w:tc>
      </w:tr>
      <w:tr w:rsidR="00934AFC" w:rsidRPr="007F6CAA" w14:paraId="20C5BF28" w14:textId="77777777" w:rsidTr="00331E4B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79A3ECF0" w14:textId="77777777" w:rsidR="00934AFC" w:rsidRPr="00331E4B" w:rsidRDefault="00934AFC" w:rsidP="00331E4B">
            <w:pPr>
              <w:pStyle w:val="ListNumber"/>
              <w:tabs>
                <w:tab w:val="clear" w:pos="567"/>
                <w:tab w:val="num" w:pos="425"/>
              </w:tabs>
              <w:ind w:left="425"/>
            </w:pPr>
            <w:r w:rsidRPr="007F6CAA">
              <w:t xml:space="preserve">Close </w:t>
            </w:r>
            <w:r w:rsidRPr="00331E4B">
              <w:rPr>
                <w:b/>
              </w:rPr>
              <w:t>Planned Orders</w:t>
            </w:r>
          </w:p>
        </w:tc>
      </w:tr>
      <w:tr w:rsidR="00331E4B" w:rsidRPr="007F6CAA" w14:paraId="734A2B39" w14:textId="77777777" w:rsidTr="00331E4B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5D4320B2" w14:textId="77777777" w:rsidR="00331E4B" w:rsidRPr="007F6CAA" w:rsidRDefault="00DE7F12" w:rsidP="00331E4B">
            <w:pPr>
              <w:pStyle w:val="BodyText"/>
            </w:pPr>
            <w:r w:rsidRPr="00DE7F12">
              <w:rPr>
                <w:b/>
                <w:noProof/>
              </w:rPr>
              <w:drawing>
                <wp:anchor distT="0" distB="0" distL="114300" distR="114300" simplePos="0" relativeHeight="251657245" behindDoc="0" locked="0" layoutInCell="1" allowOverlap="1" wp14:anchorId="124BC8A2" wp14:editId="0F80527E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31E4B" w:rsidRPr="007F6CAA">
              <w:t>When you go back to a menu the system resets to the form view you had just selected</w:t>
            </w:r>
          </w:p>
        </w:tc>
      </w:tr>
      <w:tr w:rsidR="00934AFC" w:rsidRPr="007F6CAA" w14:paraId="4DD9EF19" w14:textId="77777777" w:rsidTr="00DE7F12">
        <w:trPr>
          <w:trHeight w:val="4989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7F690C62" w14:textId="77777777" w:rsidR="00DE7F12" w:rsidRDefault="001C76D6" w:rsidP="009F0107">
            <w:pPr>
              <w:pStyle w:val="ListNumber"/>
            </w:pPr>
            <w:r w:rsidRPr="007F6CAA">
              <w:t>Re-</w:t>
            </w:r>
            <w:r w:rsidR="00934AFC" w:rsidRPr="007F6CAA">
              <w:t xml:space="preserve">Open </w:t>
            </w:r>
            <w:r w:rsidR="00DE7F12" w:rsidRPr="00DE7F12">
              <w:t>P</w:t>
            </w:r>
            <w:r w:rsidR="00934AFC" w:rsidRPr="00DE7F12">
              <w:t>lanned orders</w:t>
            </w:r>
          </w:p>
          <w:p w14:paraId="7C0D1458" w14:textId="77777777" w:rsidR="001C76D6" w:rsidRPr="007F6CAA" w:rsidRDefault="00DE7F12" w:rsidP="009F0107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47" behindDoc="0" locked="0" layoutInCell="1" allowOverlap="1" wp14:anchorId="32AF0287" wp14:editId="48E95C2D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247650</wp:posOffset>
                      </wp:positionV>
                      <wp:extent cx="5774055" cy="2447925"/>
                      <wp:effectExtent l="19050" t="0" r="0" b="9525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4055" cy="2447925"/>
                                <a:chOff x="0" y="0"/>
                                <a:chExt cx="5774055" cy="2447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3516" b="55499"/>
                                <a:stretch/>
                              </pic:blipFill>
                              <pic:spPr bwMode="auto">
                                <a:xfrm>
                                  <a:off x="38100" y="0"/>
                                  <a:ext cx="5735955" cy="24479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73" name="Rectangle 73"/>
                              <wps:cNvSpPr/>
                              <wps:spPr>
                                <a:xfrm>
                                  <a:off x="0" y="914400"/>
                                  <a:ext cx="78105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4C34BD" id="Group 75" o:spid="_x0000_s1026" style="position:absolute;margin-left:18.25pt;margin-top:19.5pt;width:454.65pt;height:192.75pt;z-index:251657247" coordsize="57740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">
                      <v:shape id="Picture 38" o:spid="_x0000_s1027" type="#_x0000_t75" style="position:absolute;left:381;width:57359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">
                        <v:imagedata r:id="rId29" o:title="" cropbottom="36372f" cropright="28519f"/>
                      </v:shape>
                      <v:rect id="Rectangle 73" o:spid="_x0000_s1028" style="position:absolute;top:9144;width:7810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>
              <w:t>T</w:t>
            </w:r>
            <w:r w:rsidR="00934AFC" w:rsidRPr="007F6CAA">
              <w:t xml:space="preserve">he correct settings will have </w:t>
            </w:r>
            <w:r w:rsidR="00934AFC" w:rsidRPr="009F0107">
              <w:t>been</w:t>
            </w:r>
            <w:r w:rsidR="00934AFC" w:rsidRPr="007F6CAA">
              <w:t xml:space="preserve"> applied</w:t>
            </w:r>
          </w:p>
          <w:p w14:paraId="1CD260D8" w14:textId="77777777" w:rsidR="00934AFC" w:rsidRPr="007F6CAA" w:rsidRDefault="00934AFC" w:rsidP="001C76D6">
            <w:pPr>
              <w:pStyle w:val="ListNumber"/>
              <w:numPr>
                <w:ilvl w:val="0"/>
                <w:numId w:val="0"/>
              </w:numPr>
              <w:ind w:left="425"/>
            </w:pPr>
            <w:r w:rsidRPr="007F6CAA">
              <w:t xml:space="preserve"> </w:t>
            </w:r>
          </w:p>
        </w:tc>
      </w:tr>
      <w:tr w:rsidR="00F0561D" w:rsidRPr="007F6CAA" w14:paraId="470BCB53" w14:textId="77777777" w:rsidTr="00331E4B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3CB66780" w14:textId="77777777" w:rsidR="0044068C" w:rsidRDefault="0044068C" w:rsidP="0044068C">
            <w:pPr>
              <w:pStyle w:val="TaskSub"/>
              <w:spacing w:before="0" w:after="0"/>
            </w:pPr>
            <w:bookmarkStart w:id="21" w:name="_Toc517090591"/>
            <w:r w:rsidRPr="007F6CAA">
              <w:lastRenderedPageBreak/>
              <w:t>Definition of fields displayed in the Planned Order form.</w:t>
            </w:r>
            <w:bookmarkEnd w:id="21"/>
          </w:p>
          <w:p w14:paraId="3CAD7609" w14:textId="77777777" w:rsidR="00AF2DFF" w:rsidRPr="007F6CAA" w:rsidRDefault="0044068C" w:rsidP="0044068C">
            <w:pPr>
              <w:pStyle w:val="BodyText"/>
            </w:pPr>
            <w:r>
              <w:t xml:space="preserve">Displayed in the order of the </w:t>
            </w:r>
            <w:r w:rsidR="00AF2DFF" w:rsidRPr="007F6CAA">
              <w:t>NZTS-Planned Transfer</w:t>
            </w:r>
          </w:p>
          <w:p w14:paraId="65961D9F" w14:textId="3AE05E28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Dangerous Goods</w:t>
            </w:r>
            <w:r w:rsidR="005A4466" w:rsidRPr="009F0107">
              <w:t xml:space="preserve"> </w:t>
            </w:r>
            <w:r w:rsidR="00DE7F12" w:rsidRPr="009F0107">
              <w:tab/>
            </w:r>
            <w:r w:rsidRPr="009F0107">
              <w:t xml:space="preserve">Is the item a dangerous good, Y or N = Yes or No. </w:t>
            </w:r>
            <w:r w:rsidR="00B355B5" w:rsidRPr="009F0107">
              <w:t xml:space="preserve">For </w:t>
            </w:r>
            <w:r w:rsidR="00B50D00" w:rsidRPr="009F0107">
              <w:t>When f</w:t>
            </w:r>
            <w:r w:rsidR="00B355B5" w:rsidRPr="009F0107">
              <w:t xml:space="preserve">irming </w:t>
            </w:r>
            <w:r w:rsidR="00B50D00" w:rsidRPr="009F0107">
              <w:t>transfer orders</w:t>
            </w:r>
            <w:r w:rsidR="00B355B5" w:rsidRPr="009F0107">
              <w:t xml:space="preserve"> these are filtered out </w:t>
            </w:r>
            <w:r w:rsidR="00DE7F12" w:rsidRPr="009F0107">
              <w:t>separately,</w:t>
            </w:r>
            <w:r w:rsidR="00B50D00" w:rsidRPr="009F0107">
              <w:t xml:space="preserve"> so the Sending warehouse can segregate DG’s from regular items</w:t>
            </w:r>
          </w:p>
          <w:p w14:paraId="4AFB3B3F" w14:textId="3FB886FE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Stocked</w:t>
            </w:r>
            <w:r w:rsidRPr="009F0107">
              <w:t xml:space="preserve"> </w:t>
            </w:r>
            <w:r w:rsidR="00DE7F12" w:rsidRPr="009F0107">
              <w:tab/>
            </w:r>
            <w:r w:rsidRPr="009F0107">
              <w:t>Is the item recommended to be Stocked in your warehouse Yes or No. (Note: Frozen Min/Max</w:t>
            </w:r>
            <w:r w:rsidR="00AF2DFF" w:rsidRPr="009F0107">
              <w:t>’</w:t>
            </w:r>
            <w:r w:rsidRPr="009F0107">
              <w:t xml:space="preserve">s are set as No, </w:t>
            </w:r>
            <w:r w:rsidR="00B50D00" w:rsidRPr="009F0107">
              <w:t xml:space="preserve">so </w:t>
            </w:r>
            <w:r w:rsidRPr="009F0107">
              <w:t>you do need to look at these items).</w:t>
            </w:r>
          </w:p>
          <w:p w14:paraId="231CBB9A" w14:textId="77777777" w:rsidR="00AF2DFF" w:rsidRPr="009F0107" w:rsidRDefault="00AF2DFF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Plan</w:t>
            </w:r>
            <w:r w:rsidR="00DE7F12" w:rsidRPr="009F0107">
              <w:tab/>
            </w:r>
            <w:r w:rsidRPr="009F0107">
              <w:t>Is your plan number</w:t>
            </w:r>
          </w:p>
          <w:p w14:paraId="2055C303" w14:textId="41FA02E5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Reference</w:t>
            </w:r>
            <w:r w:rsidR="00DE7F12" w:rsidRPr="009F0107">
              <w:tab/>
            </w:r>
            <w:r w:rsidRPr="009F0107">
              <w:t>Is the planned order type, note Master planning generates requirements, for planned transfer, planned purchase order, or planned production orders</w:t>
            </w:r>
          </w:p>
          <w:p w14:paraId="1527092F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Item</w:t>
            </w:r>
            <w:r w:rsidRPr="009F0107">
              <w:t xml:space="preserve"> </w:t>
            </w:r>
            <w:r w:rsidRPr="009F0107">
              <w:rPr>
                <w:b/>
              </w:rPr>
              <w:t>n</w:t>
            </w:r>
            <w:r w:rsidR="00AF2DFF" w:rsidRPr="009F0107">
              <w:rPr>
                <w:b/>
              </w:rPr>
              <w:t>umber</w:t>
            </w:r>
            <w:r w:rsidR="00DE7F12" w:rsidRPr="009F0107">
              <w:tab/>
            </w:r>
            <w:proofErr w:type="gramStart"/>
            <w:r w:rsidR="00DE7F12" w:rsidRPr="009F0107">
              <w:t>T</w:t>
            </w:r>
            <w:r w:rsidRPr="009F0107">
              <w:t>he</w:t>
            </w:r>
            <w:proofErr w:type="gramEnd"/>
            <w:r w:rsidRPr="009F0107">
              <w:t xml:space="preserve"> part no.</w:t>
            </w:r>
          </w:p>
          <w:p w14:paraId="1598014E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Product name</w:t>
            </w:r>
            <w:r w:rsidRPr="009F0107">
              <w:t xml:space="preserve"> </w:t>
            </w:r>
            <w:r w:rsidR="00DE7F12" w:rsidRPr="009F0107">
              <w:tab/>
            </w:r>
            <w:proofErr w:type="gramStart"/>
            <w:r w:rsidR="00DE7F12" w:rsidRPr="009F0107">
              <w:t>T</w:t>
            </w:r>
            <w:r w:rsidRPr="009F0107">
              <w:t>he</w:t>
            </w:r>
            <w:proofErr w:type="gramEnd"/>
            <w:r w:rsidRPr="009F0107">
              <w:t xml:space="preserve"> item name</w:t>
            </w:r>
          </w:p>
          <w:p w14:paraId="0376CDC7" w14:textId="59809F4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From warehouse</w:t>
            </w:r>
            <w:r w:rsidRPr="009F0107">
              <w:t xml:space="preserve"> </w:t>
            </w:r>
            <w:r w:rsidR="00DE7F12" w:rsidRPr="009F0107">
              <w:tab/>
            </w:r>
            <w:proofErr w:type="gramStart"/>
            <w:r w:rsidRPr="009F0107">
              <w:t>In</w:t>
            </w:r>
            <w:proofErr w:type="gramEnd"/>
            <w:r w:rsidRPr="009F0107">
              <w:t xml:space="preserve"> the case of transfer</w:t>
            </w:r>
            <w:r w:rsidR="00AF2DFF" w:rsidRPr="009F0107">
              <w:t>s</w:t>
            </w:r>
            <w:r w:rsidRPr="009F0107">
              <w:t xml:space="preserve"> this is the warehouse you are transferring from, usually a Distribution warehouse, </w:t>
            </w:r>
            <w:r w:rsidR="00AF2DFF" w:rsidRPr="009F0107">
              <w:t>eg:</w:t>
            </w:r>
            <w:r w:rsidRPr="009F0107">
              <w:t>10D, 15D</w:t>
            </w:r>
            <w:r w:rsidR="00AF2DFF" w:rsidRPr="009F0107">
              <w:t>, 60D</w:t>
            </w:r>
          </w:p>
          <w:p w14:paraId="7FC106DB" w14:textId="26C357A7" w:rsidR="00934AFC" w:rsidRPr="009F0107" w:rsidRDefault="009F0107" w:rsidP="009F0107">
            <w:pPr>
              <w:pStyle w:val="ListBullet"/>
              <w:numPr>
                <w:ilvl w:val="0"/>
                <w:numId w:val="0"/>
              </w:numPr>
              <w:ind w:left="4446"/>
            </w:pPr>
            <w:r>
              <w:br/>
            </w:r>
            <w:r w:rsidR="00AF2DFF" w:rsidRPr="009F0107">
              <w:t xml:space="preserve">! </w:t>
            </w:r>
            <w:r w:rsidR="00934AFC" w:rsidRPr="009F0107">
              <w:t xml:space="preserve">You cannot filter </w:t>
            </w:r>
            <w:r w:rsidR="00AF2DFF" w:rsidRPr="009F0107">
              <w:t xml:space="preserve">on </w:t>
            </w:r>
            <w:r w:rsidR="00934AFC" w:rsidRPr="009F0107">
              <w:t>this f</w:t>
            </w:r>
            <w:r w:rsidR="00AF2DFF" w:rsidRPr="009F0107">
              <w:t xml:space="preserve">ield in the </w:t>
            </w:r>
            <w:r w:rsidR="00331E4B" w:rsidRPr="009F0107">
              <w:t>‘</w:t>
            </w:r>
            <w:r w:rsidR="00AF2DFF" w:rsidRPr="009F0107">
              <w:t>Edit in Grid</w:t>
            </w:r>
            <w:r w:rsidR="00331E4B" w:rsidRPr="009F0107">
              <w:t>’</w:t>
            </w:r>
            <w:r w:rsidR="00AF2DFF" w:rsidRPr="009F0107">
              <w:t xml:space="preserve"> form, only in the Planned Order form</w:t>
            </w:r>
          </w:p>
          <w:p w14:paraId="2B310F46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To warehouse</w:t>
            </w:r>
            <w:r w:rsidRPr="009F0107">
              <w:t xml:space="preserve"> </w:t>
            </w:r>
            <w:r w:rsidR="00DE7F12" w:rsidRPr="009F0107">
              <w:tab/>
            </w:r>
            <w:r w:rsidRPr="009F0107">
              <w:t>This is the warehouse the goods are going to</w:t>
            </w:r>
          </w:p>
          <w:p w14:paraId="1423B2E5" w14:textId="09F3698F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From warehouse</w:t>
            </w:r>
            <w:r w:rsidR="00DE7F12" w:rsidRPr="009F0107">
              <w:rPr>
                <w:b/>
              </w:rPr>
              <w:t xml:space="preserve"> available physical</w:t>
            </w:r>
            <w:r w:rsidRPr="009F0107">
              <w:t xml:space="preserve"> </w:t>
            </w:r>
            <w:r w:rsidR="00DE7F12" w:rsidRPr="009F0107">
              <w:tab/>
            </w:r>
            <w:r w:rsidRPr="009F0107">
              <w:t>This is the inventory physically available in the</w:t>
            </w:r>
            <w:r w:rsidR="00DE7F12" w:rsidRPr="009F0107">
              <w:t xml:space="preserve"> ‘</w:t>
            </w:r>
            <w:r w:rsidR="00AF2DFF" w:rsidRPr="009F0107">
              <w:t>From</w:t>
            </w:r>
            <w:r w:rsidR="00DE7F12" w:rsidRPr="009F0107">
              <w:t>’</w:t>
            </w:r>
            <w:r w:rsidRPr="009F0107">
              <w:t xml:space="preserve"> warehouse</w:t>
            </w:r>
          </w:p>
          <w:p w14:paraId="3892B317" w14:textId="6CB1BFA8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Last 6-month average demand</w:t>
            </w:r>
            <w:r w:rsidR="009F0107" w:rsidRPr="009F0107">
              <w:tab/>
            </w:r>
            <w:r w:rsidR="00DE7F12" w:rsidRPr="009F0107">
              <w:t>T</w:t>
            </w:r>
            <w:r w:rsidRPr="009F0107">
              <w:t>his is the last 6-month average monthly demand for this item in your warehouse</w:t>
            </w:r>
          </w:p>
          <w:p w14:paraId="6EED4029" w14:textId="4FD8D2CA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To warehouse available physical</w:t>
            </w:r>
            <w:r w:rsidRPr="009F0107">
              <w:t xml:space="preserve"> </w:t>
            </w:r>
            <w:r w:rsidR="009F0107" w:rsidRPr="009F0107">
              <w:tab/>
            </w:r>
            <w:r w:rsidRPr="009F0107">
              <w:t>This is the inventory physically available in your warehouse</w:t>
            </w:r>
          </w:p>
          <w:p w14:paraId="1EC357B0" w14:textId="524D2521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To warehouse ordered</w:t>
            </w:r>
            <w:r w:rsidRPr="009F0107">
              <w:t xml:space="preserve"> </w:t>
            </w:r>
            <w:r w:rsidR="00DE7F12" w:rsidRPr="009F0107">
              <w:tab/>
            </w:r>
            <w:r w:rsidRPr="009F0107">
              <w:t xml:space="preserve">This is the inventory </w:t>
            </w:r>
            <w:r w:rsidR="00331E4B" w:rsidRPr="009F0107">
              <w:t>‘</w:t>
            </w:r>
            <w:r w:rsidRPr="009F0107">
              <w:t>ordered</w:t>
            </w:r>
            <w:r w:rsidR="00331E4B" w:rsidRPr="009F0107">
              <w:t>’</w:t>
            </w:r>
            <w:r w:rsidRPr="009F0107">
              <w:t xml:space="preserve"> or under transfer into your warehouse, note can be a quantity under return for credit as well</w:t>
            </w:r>
          </w:p>
          <w:p w14:paraId="4707B8E7" w14:textId="749640CC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Req. Quantity</w:t>
            </w:r>
            <w:r w:rsidRPr="009F0107">
              <w:t xml:space="preserve"> </w:t>
            </w:r>
            <w:r w:rsidR="00DE7F12" w:rsidRPr="009F0107">
              <w:tab/>
              <w:t>T</w:t>
            </w:r>
            <w:r w:rsidRPr="009F0107">
              <w:t>his is the quantity you are reviewing to transfer or order</w:t>
            </w:r>
          </w:p>
          <w:p w14:paraId="0E4D5814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Package qty</w:t>
            </w:r>
            <w:r w:rsidRPr="009F0107">
              <w:t xml:space="preserve"> </w:t>
            </w:r>
            <w:r w:rsidR="000E1A98" w:rsidRPr="009F0107">
              <w:tab/>
              <w:t>T</w:t>
            </w:r>
            <w:r w:rsidRPr="009F0107">
              <w:t>his</w:t>
            </w:r>
            <w:r w:rsidR="00D26FCD" w:rsidRPr="009F0107">
              <w:t xml:space="preserve"> is the purchase pack</w:t>
            </w:r>
            <w:r w:rsidR="00835849" w:rsidRPr="009F0107">
              <w:t>age</w:t>
            </w:r>
            <w:r w:rsidR="00D26FCD" w:rsidRPr="009F0107">
              <w:t xml:space="preserve"> quantity</w:t>
            </w:r>
          </w:p>
          <w:p w14:paraId="4838A8CB" w14:textId="3E2D865C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Site Activity Calls 6 Months</w:t>
            </w:r>
            <w:r w:rsidRPr="009F0107">
              <w:t xml:space="preserve"> </w:t>
            </w:r>
            <w:r w:rsidR="000E1A98" w:rsidRPr="009F0107">
              <w:tab/>
              <w:t>T</w:t>
            </w:r>
            <w:r w:rsidRPr="009F0107">
              <w:t>his is a transfer pack quantity.</w:t>
            </w:r>
            <w:r w:rsidR="00CE5D55" w:rsidRPr="009F0107">
              <w:t xml:space="preserve"> (NZTS have appropriated the Activity indicator 6M field on the Released Product – Parts tab</w:t>
            </w:r>
            <w:r w:rsidR="00D26FCD" w:rsidRPr="009F0107">
              <w:t xml:space="preserve"> </w:t>
            </w:r>
            <w:r w:rsidR="00CE5D55" w:rsidRPr="009F0107">
              <w:t xml:space="preserve">for this purpose so </w:t>
            </w:r>
            <w:r w:rsidR="00D26FCD" w:rsidRPr="009F0107">
              <w:t xml:space="preserve">it </w:t>
            </w:r>
            <w:r w:rsidR="00CE5D55" w:rsidRPr="009F0107">
              <w:t>is a visual cue only)</w:t>
            </w:r>
          </w:p>
          <w:p w14:paraId="40B0500F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Calc</w:t>
            </w:r>
            <w:r w:rsidR="00835849" w:rsidRPr="009F0107">
              <w:rPr>
                <w:b/>
              </w:rPr>
              <w:t>.</w:t>
            </w:r>
            <w:r w:rsidRPr="009F0107">
              <w:rPr>
                <w:b/>
              </w:rPr>
              <w:t xml:space="preserve"> minimum</w:t>
            </w:r>
            <w:r w:rsidRPr="009F0107">
              <w:t xml:space="preserve"> </w:t>
            </w:r>
            <w:r w:rsidR="000E1A98" w:rsidRPr="009F0107">
              <w:tab/>
              <w:t>T</w:t>
            </w:r>
            <w:r w:rsidRPr="009F0107">
              <w:t>his is the MRP minimum calculated stock level</w:t>
            </w:r>
          </w:p>
          <w:p w14:paraId="46FC20E5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Calc</w:t>
            </w:r>
            <w:r w:rsidR="00835849" w:rsidRPr="009F0107">
              <w:rPr>
                <w:b/>
              </w:rPr>
              <w:t>.</w:t>
            </w:r>
            <w:r w:rsidRPr="009F0107">
              <w:rPr>
                <w:b/>
              </w:rPr>
              <w:t xml:space="preserve"> </w:t>
            </w:r>
            <w:r w:rsidR="00835849" w:rsidRPr="009F0107">
              <w:rPr>
                <w:b/>
              </w:rPr>
              <w:t>m</w:t>
            </w:r>
            <w:r w:rsidRPr="009F0107">
              <w:rPr>
                <w:b/>
              </w:rPr>
              <w:t>aximum</w:t>
            </w:r>
            <w:r w:rsidRPr="009F0107">
              <w:t xml:space="preserve"> </w:t>
            </w:r>
            <w:r w:rsidR="000E1A98" w:rsidRPr="009F0107">
              <w:tab/>
              <w:t>T</w:t>
            </w:r>
            <w:r w:rsidRPr="009F0107">
              <w:t>his is the MRP maximum calculated stock level</w:t>
            </w:r>
          </w:p>
          <w:p w14:paraId="5186DC0A" w14:textId="4DAE1F84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Extended Dealer Net</w:t>
            </w:r>
            <w:r w:rsidRPr="009F0107">
              <w:t xml:space="preserve"> </w:t>
            </w:r>
            <w:r w:rsidR="000E1A98" w:rsidRPr="009F0107">
              <w:tab/>
              <w:t>I</w:t>
            </w:r>
            <w:r w:rsidRPr="009F0107">
              <w:t>s the extended purchase price in currency used by the vendor, or NZD for tra</w:t>
            </w:r>
            <w:r w:rsidR="00D26FCD" w:rsidRPr="009F0107">
              <w:t>nsfers or local purchase orders, multiplied by Req. quantity</w:t>
            </w:r>
          </w:p>
          <w:p w14:paraId="3DB44639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 xml:space="preserve">Unit </w:t>
            </w:r>
            <w:r w:rsidR="000E1A98" w:rsidRPr="009F0107">
              <w:tab/>
              <w:t>P</w:t>
            </w:r>
            <w:r w:rsidRPr="009F0107">
              <w:t>urchase unit of measure</w:t>
            </w:r>
          </w:p>
          <w:p w14:paraId="47F6C356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SOS</w:t>
            </w:r>
            <w:r w:rsidRPr="009F0107">
              <w:t xml:space="preserve"> </w:t>
            </w:r>
            <w:r w:rsidR="000E1A98" w:rsidRPr="009F0107">
              <w:tab/>
              <w:t>S</w:t>
            </w:r>
            <w:r w:rsidRPr="009F0107">
              <w:t>ource of supply</w:t>
            </w:r>
          </w:p>
          <w:p w14:paraId="60B090C8" w14:textId="2BFBD881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Part indicator</w:t>
            </w:r>
            <w:r w:rsidRPr="009F0107">
              <w:t xml:space="preserve"> </w:t>
            </w:r>
            <w:r w:rsidR="000E1A98" w:rsidRPr="009F0107">
              <w:tab/>
              <w:t>U</w:t>
            </w:r>
            <w:r w:rsidRPr="009F0107">
              <w:t xml:space="preserve">sed to flag groups of products in NAXT so </w:t>
            </w:r>
            <w:r w:rsidR="00835849" w:rsidRPr="009F0107">
              <w:t>NZTS</w:t>
            </w:r>
            <w:r w:rsidRPr="009F0107">
              <w:t xml:space="preserve"> can filter/ manage differently, </w:t>
            </w:r>
            <w:r w:rsidR="000E1A98" w:rsidRPr="009F0107">
              <w:t>e.g.</w:t>
            </w:r>
            <w:r w:rsidRPr="009F0107">
              <w:t>: core range</w:t>
            </w:r>
          </w:p>
          <w:p w14:paraId="70AF40FD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Product Manager</w:t>
            </w:r>
            <w:r w:rsidR="00D26FCD" w:rsidRPr="009F0107">
              <w:t xml:space="preserve"> </w:t>
            </w:r>
            <w:r w:rsidR="000E1A98" w:rsidRPr="009F0107">
              <w:tab/>
            </w:r>
            <w:r w:rsidR="00D26FCD" w:rsidRPr="009F0107">
              <w:t>I</w:t>
            </w:r>
            <w:r w:rsidRPr="009F0107">
              <w:t>nitial</w:t>
            </w:r>
            <w:r w:rsidR="00D26FCD" w:rsidRPr="009F0107">
              <w:t>s</w:t>
            </w:r>
            <w:r w:rsidRPr="009F0107">
              <w:t>, who’s responsible for managing this item.</w:t>
            </w:r>
          </w:p>
          <w:p w14:paraId="0E5D1F2D" w14:textId="2B51662D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lastRenderedPageBreak/>
              <w:t>ABC-code calls</w:t>
            </w:r>
            <w:r w:rsidR="000E1A98" w:rsidRPr="009F0107">
              <w:tab/>
              <w:t>T</w:t>
            </w:r>
            <w:r w:rsidRPr="009F0107">
              <w:t xml:space="preserve">his is our ABC inventory classification, this is calculated on </w:t>
            </w:r>
            <w:proofErr w:type="spellStart"/>
            <w:r w:rsidRPr="009F0107">
              <w:t>Paretos</w:t>
            </w:r>
            <w:proofErr w:type="spellEnd"/>
            <w:r w:rsidRPr="009F0107">
              <w:t xml:space="preserve"> principles, and </w:t>
            </w:r>
            <w:proofErr w:type="spellStart"/>
            <w:r w:rsidRPr="009F0107">
              <w:t>A</w:t>
            </w:r>
            <w:proofErr w:type="spellEnd"/>
            <w:r w:rsidRPr="009F0107">
              <w:t xml:space="preserve"> item = top 80% of calls, a B item = the next 15% of calls, a C item is the last 5% of calls, a call is the count on how many times the item is </w:t>
            </w:r>
            <w:proofErr w:type="gramStart"/>
            <w:r w:rsidRPr="009F0107">
              <w:t>entered into</w:t>
            </w:r>
            <w:proofErr w:type="gramEnd"/>
            <w:r w:rsidRPr="009F0107">
              <w:t xml:space="preserve"> a sales order</w:t>
            </w:r>
            <w:r w:rsidR="00D26FCD" w:rsidRPr="009F0107">
              <w:t xml:space="preserve"> (incl</w:t>
            </w:r>
            <w:r w:rsidR="000E1A98" w:rsidRPr="009F0107">
              <w:t>.</w:t>
            </w:r>
            <w:r w:rsidR="00D26FCD" w:rsidRPr="009F0107">
              <w:t xml:space="preserve"> service calls</w:t>
            </w:r>
            <w:r w:rsidR="00244ED6" w:rsidRPr="009F0107">
              <w:t>)</w:t>
            </w:r>
          </w:p>
          <w:p w14:paraId="2581BF2A" w14:textId="0A4AA70B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Buyer Group</w:t>
            </w:r>
            <w:r w:rsidR="000E1A98" w:rsidRPr="009F0107">
              <w:tab/>
            </w:r>
            <w:r w:rsidRPr="009F0107">
              <w:t>Buyer group. Currently these are the same as P</w:t>
            </w:r>
            <w:r w:rsidR="00D26FCD" w:rsidRPr="009F0107">
              <w:t xml:space="preserve">roduct </w:t>
            </w:r>
            <w:r w:rsidRPr="009F0107">
              <w:t>M</w:t>
            </w:r>
            <w:r w:rsidR="00D26FCD" w:rsidRPr="009F0107">
              <w:t>anager</w:t>
            </w:r>
            <w:r w:rsidRPr="009F0107">
              <w:t>’s, however we do have flexibility in allocating these to other employees to order</w:t>
            </w:r>
          </w:p>
          <w:p w14:paraId="7D8F8279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Lead time</w:t>
            </w:r>
            <w:r w:rsidR="00D26FCD" w:rsidRPr="009F0107">
              <w:t xml:space="preserve"> </w:t>
            </w:r>
            <w:r w:rsidR="000E1A98" w:rsidRPr="009F0107">
              <w:tab/>
            </w:r>
            <w:r w:rsidR="00D26FCD" w:rsidRPr="009F0107">
              <w:t>Shown in actual Days, from the Vendor</w:t>
            </w:r>
          </w:p>
          <w:p w14:paraId="058D6275" w14:textId="5B0C7F0B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Dealer Activity</w:t>
            </w:r>
            <w:r w:rsidRPr="009F0107">
              <w:t xml:space="preserve"> </w:t>
            </w:r>
            <w:r w:rsidR="000E1A98" w:rsidRPr="009F0107">
              <w:tab/>
            </w:r>
            <w:r w:rsidRPr="009F0107">
              <w:t xml:space="preserve">Fast, </w:t>
            </w:r>
            <w:r w:rsidR="00B50D00" w:rsidRPr="009F0107">
              <w:t>M</w:t>
            </w:r>
            <w:r w:rsidRPr="009F0107">
              <w:t xml:space="preserve">edium or Slow. Fast = </w:t>
            </w:r>
            <w:r w:rsidR="00331E4B" w:rsidRPr="009F0107">
              <w:t>‘</w:t>
            </w:r>
            <w:r w:rsidRPr="009F0107">
              <w:t>A</w:t>
            </w:r>
            <w:r w:rsidR="00331E4B" w:rsidRPr="009F0107">
              <w:t>’</w:t>
            </w:r>
            <w:r w:rsidRPr="009F0107">
              <w:t xml:space="preserve"> inventory, Medium = </w:t>
            </w:r>
            <w:r w:rsidR="00331E4B" w:rsidRPr="009F0107">
              <w:t>‘</w:t>
            </w:r>
            <w:r w:rsidRPr="009F0107">
              <w:t>B</w:t>
            </w:r>
            <w:r w:rsidR="00331E4B" w:rsidRPr="009F0107">
              <w:t>’</w:t>
            </w:r>
            <w:r w:rsidRPr="009F0107">
              <w:t xml:space="preserve"> inventory, Slow = </w:t>
            </w:r>
            <w:r w:rsidR="00331E4B" w:rsidRPr="009F0107">
              <w:t>‘</w:t>
            </w:r>
            <w:r w:rsidRPr="009F0107">
              <w:t>C</w:t>
            </w:r>
            <w:r w:rsidR="00331E4B" w:rsidRPr="009F0107">
              <w:t>’</w:t>
            </w:r>
            <w:r w:rsidRPr="009F0107">
              <w:t xml:space="preserve"> inventory. (</w:t>
            </w:r>
            <w:r w:rsidR="00D26FCD" w:rsidRPr="009F0107">
              <w:t>For</w:t>
            </w:r>
            <w:r w:rsidRPr="009F0107">
              <w:t xml:space="preserve"> </w:t>
            </w:r>
            <w:r w:rsidR="00D26FCD" w:rsidRPr="009F0107">
              <w:t xml:space="preserve">SOS 000 </w:t>
            </w:r>
            <w:r w:rsidRPr="009F0107">
              <w:t>world this is dictated by CAT</w:t>
            </w:r>
            <w:r w:rsidR="00D26FCD" w:rsidRPr="009F0107">
              <w:t xml:space="preserve"> USA</w:t>
            </w:r>
            <w:r w:rsidRPr="009F0107">
              <w:t xml:space="preserve">, </w:t>
            </w:r>
            <w:r w:rsidR="00B50D00" w:rsidRPr="009F0107">
              <w:t>for other SOS’s</w:t>
            </w:r>
            <w:r w:rsidR="00D26FCD" w:rsidRPr="009F0107">
              <w:t xml:space="preserve"> </w:t>
            </w:r>
            <w:r w:rsidRPr="009F0107">
              <w:t xml:space="preserve">it is calculated by </w:t>
            </w:r>
            <w:r w:rsidR="00D26FCD" w:rsidRPr="009F0107">
              <w:t>the</w:t>
            </w:r>
            <w:r w:rsidRPr="009F0107">
              <w:t xml:space="preserve"> ABC inventory classification)</w:t>
            </w:r>
          </w:p>
          <w:p w14:paraId="1C06D7C8" w14:textId="77777777" w:rsidR="00934AFC" w:rsidRPr="009F0107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Currency</w:t>
            </w:r>
            <w:r w:rsidR="005A4466" w:rsidRPr="009F0107">
              <w:t xml:space="preserve"> </w:t>
            </w:r>
            <w:r w:rsidR="000E1A98" w:rsidRPr="009F0107">
              <w:tab/>
              <w:t>C</w:t>
            </w:r>
            <w:r w:rsidRPr="009F0107">
              <w:t xml:space="preserve">urrency </w:t>
            </w:r>
            <w:r w:rsidR="00B50D00" w:rsidRPr="009F0107">
              <w:t>as set on</w:t>
            </w:r>
            <w:r w:rsidRPr="009F0107">
              <w:t xml:space="preserve"> the </w:t>
            </w:r>
            <w:r w:rsidR="00B50D00" w:rsidRPr="009F0107">
              <w:t>Released Product</w:t>
            </w:r>
          </w:p>
          <w:p w14:paraId="4D90CCC0" w14:textId="0972A3E3" w:rsidR="00934AFC" w:rsidRPr="0044068C" w:rsidRDefault="00934AFC" w:rsidP="009F0107">
            <w:pPr>
              <w:pStyle w:val="ListBullet"/>
              <w:tabs>
                <w:tab w:val="clear" w:pos="567"/>
                <w:tab w:val="num" w:pos="477"/>
              </w:tabs>
              <w:ind w:left="4446" w:hanging="4162"/>
            </w:pPr>
            <w:r w:rsidRPr="009F0107">
              <w:rPr>
                <w:b/>
              </w:rPr>
              <w:t>Suggest order</w:t>
            </w:r>
            <w:r w:rsidR="00B355B5" w:rsidRPr="009F0107">
              <w:t xml:space="preserve"> </w:t>
            </w:r>
            <w:r w:rsidR="000E1A98" w:rsidRPr="009F0107">
              <w:tab/>
            </w:r>
            <w:r w:rsidR="00DA461C" w:rsidRPr="009F0107">
              <w:t xml:space="preserve">If the number of calls for a ‘Stocked’ item drops below the limit, the planned order for the item is created with the </w:t>
            </w:r>
            <w:proofErr w:type="spellStart"/>
            <w:r w:rsidR="00B355B5" w:rsidRPr="009F0107">
              <w:t>tic</w:t>
            </w:r>
            <w:r w:rsidR="00DA461C" w:rsidRPr="009F0107">
              <w:t>kbox</w:t>
            </w:r>
            <w:proofErr w:type="spellEnd"/>
            <w:r w:rsidR="00DA461C" w:rsidRPr="009F0107">
              <w:t xml:space="preserve"> </w:t>
            </w:r>
            <w:r w:rsidR="00B355B5" w:rsidRPr="009F0107">
              <w:t>ticked</w:t>
            </w:r>
            <w:r w:rsidR="00DA461C" w:rsidRPr="009F0107">
              <w:t xml:space="preserve"> on the planned orders form; this indicates for the </w:t>
            </w:r>
            <w:r w:rsidR="00B355B5" w:rsidRPr="009F0107">
              <w:t>planner</w:t>
            </w:r>
            <w:r w:rsidR="00DA461C" w:rsidRPr="009F0107">
              <w:t xml:space="preserve"> that the call number dropped, </w:t>
            </w:r>
            <w:r w:rsidR="00B355B5" w:rsidRPr="009F0107">
              <w:t>t</w:t>
            </w:r>
            <w:r w:rsidR="00DA461C" w:rsidRPr="009F0107">
              <w:t>he</w:t>
            </w:r>
            <w:r w:rsidR="00B355B5" w:rsidRPr="009F0107">
              <w:t>y</w:t>
            </w:r>
            <w:r w:rsidR="00DA461C" w:rsidRPr="009F0107">
              <w:t xml:space="preserve"> can decide whether to order or not</w:t>
            </w:r>
          </w:p>
        </w:tc>
      </w:tr>
    </w:tbl>
    <w:p w14:paraId="2A84065F" w14:textId="77777777" w:rsidR="00D43F85" w:rsidRPr="007F6CAA" w:rsidRDefault="00D43F85" w:rsidP="00D43F85">
      <w:pPr>
        <w:pStyle w:val="BodyText"/>
      </w:pPr>
      <w:bookmarkStart w:id="22" w:name="_Toc509675202"/>
      <w:bookmarkStart w:id="23" w:name="_Toc511987910"/>
    </w:p>
    <w:p w14:paraId="25F52E79" w14:textId="77777777" w:rsidR="00D43F85" w:rsidRPr="007F6CAA" w:rsidRDefault="00D43F85" w:rsidP="00D43F85">
      <w:pPr>
        <w:pStyle w:val="BodyText"/>
        <w:rPr>
          <w:rFonts w:eastAsia="Arial"/>
        </w:rPr>
      </w:pPr>
      <w:r w:rsidRPr="007F6CAA">
        <w:br w:type="page"/>
      </w:r>
    </w:p>
    <w:p w14:paraId="4A04A821" w14:textId="55CA1376" w:rsidR="00934AFC" w:rsidRPr="007F6CAA" w:rsidRDefault="00934AFC" w:rsidP="00F15022">
      <w:pPr>
        <w:pStyle w:val="Task"/>
      </w:pPr>
      <w:bookmarkStart w:id="24" w:name="_Toc517090592"/>
      <w:r w:rsidRPr="007F6CAA">
        <w:lastRenderedPageBreak/>
        <w:t xml:space="preserve">Set up </w:t>
      </w:r>
      <w:r w:rsidR="005C36F0">
        <w:t>e</w:t>
      </w:r>
      <w:r w:rsidRPr="007F6CAA">
        <w:t>dit in grid form view</w:t>
      </w:r>
      <w:bookmarkEnd w:id="22"/>
      <w:bookmarkEnd w:id="23"/>
      <w:bookmarkEnd w:id="24"/>
      <w:r w:rsidRPr="007F6CAA">
        <w:t xml:space="preserve"> </w:t>
      </w:r>
    </w:p>
    <w:tbl>
      <w:tblPr>
        <w:tblStyle w:val="TableGrid"/>
        <w:tblW w:w="5000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20"/>
      </w:tblGrid>
      <w:tr w:rsidR="008C21D7" w:rsidRPr="007F6CAA" w14:paraId="7C806626" w14:textId="77777777" w:rsidTr="008C2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tcW w:w="5000" w:type="pct"/>
            <w:tcMar>
              <w:top w:w="113" w:type="dxa"/>
              <w:bottom w:w="113" w:type="dxa"/>
            </w:tcMar>
          </w:tcPr>
          <w:p w14:paraId="2FB2E177" w14:textId="77777777" w:rsidR="008C21D7" w:rsidRPr="007F6CAA" w:rsidRDefault="004359C2" w:rsidP="008C21D7">
            <w:pPr>
              <w:pStyle w:val="BodyText"/>
            </w:pPr>
            <w:r w:rsidRPr="007F6CAA">
              <w:rPr>
                <w:noProof/>
              </w:rPr>
              <w:drawing>
                <wp:anchor distT="0" distB="0" distL="114300" distR="114300" simplePos="0" relativeHeight="251657235" behindDoc="0" locked="0" layoutInCell="1" allowOverlap="1" wp14:anchorId="1CD4F2F6" wp14:editId="3B82113A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2540</wp:posOffset>
                  </wp:positionV>
                  <wp:extent cx="540000" cy="540000"/>
                  <wp:effectExtent l="0" t="0" r="0" b="0"/>
                  <wp:wrapSquare wrapText="bothSides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C21D7" w:rsidRPr="007F6CAA">
              <w:t>When needing to amend many lines in a Planned order, it is recommended to use the Edit in grid view for ease of use. First, this screen also must be personalised for efficiency purposes.</w:t>
            </w:r>
          </w:p>
        </w:tc>
      </w:tr>
      <w:tr w:rsidR="00934AFC" w:rsidRPr="007F6CAA" w14:paraId="5A2603B8" w14:textId="77777777" w:rsidTr="00C42CF5">
        <w:trPr>
          <w:trHeight w:val="4205"/>
        </w:trPr>
        <w:tc>
          <w:tcPr>
            <w:tcW w:w="5000" w:type="pct"/>
            <w:tcMar>
              <w:top w:w="113" w:type="dxa"/>
              <w:bottom w:w="113" w:type="dxa"/>
            </w:tcMar>
          </w:tcPr>
          <w:p w14:paraId="64DBAA6D" w14:textId="66D5FEF3" w:rsidR="00934AFC" w:rsidRPr="00C42CF5" w:rsidRDefault="004359C2" w:rsidP="00C42CF5">
            <w:pPr>
              <w:pStyle w:val="ListNumber"/>
            </w:pPr>
            <w:r w:rsidRPr="004359C2"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401CBA1F" wp14:editId="07DBA09C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322580</wp:posOffset>
                  </wp:positionV>
                  <wp:extent cx="4467225" cy="2200275"/>
                  <wp:effectExtent l="0" t="0" r="9525" b="9525"/>
                  <wp:wrapNone/>
                  <wp:docPr id="23" name="Picture 23" descr="C:\Users\graemeo\AppData\Local\Temp\SNAGHTML17ba17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graemeo\AppData\Local\Temp\SNAGHTML17ba17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61" b="14122"/>
                          <a:stretch/>
                        </pic:blipFill>
                        <pic:spPr bwMode="auto">
                          <a:xfrm>
                            <a:off x="0" y="0"/>
                            <a:ext cx="446722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34AFC" w:rsidRPr="004359C2">
              <w:t xml:space="preserve">To change a recommended quantity in a planned order, select </w:t>
            </w:r>
            <w:r w:rsidR="00C42CF5">
              <w:rPr>
                <w:b/>
              </w:rPr>
              <w:t>E</w:t>
            </w:r>
            <w:r w:rsidR="00934AFC" w:rsidRPr="004359C2">
              <w:rPr>
                <w:b/>
              </w:rPr>
              <w:t>dit in grid</w:t>
            </w:r>
            <w:r w:rsidR="00934AFC" w:rsidRPr="004359C2">
              <w:t xml:space="preserve"> </w:t>
            </w:r>
          </w:p>
        </w:tc>
      </w:tr>
      <w:tr w:rsidR="00934AFC" w:rsidRPr="007F6CAA" w14:paraId="34C2A10B" w14:textId="77777777" w:rsidTr="00C42CF5">
        <w:trPr>
          <w:trHeight w:val="2455"/>
        </w:trPr>
        <w:tc>
          <w:tcPr>
            <w:tcW w:w="5000" w:type="pct"/>
            <w:tcMar>
              <w:top w:w="113" w:type="dxa"/>
              <w:bottom w:w="113" w:type="dxa"/>
            </w:tcMar>
          </w:tcPr>
          <w:p w14:paraId="161B12A5" w14:textId="715E3AE9" w:rsidR="00C42CF5" w:rsidRDefault="00934AFC" w:rsidP="009F0107">
            <w:pPr>
              <w:pStyle w:val="ListNumber"/>
            </w:pPr>
            <w:r w:rsidRPr="009F0107">
              <w:t>Repeat</w:t>
            </w:r>
            <w:r w:rsidRPr="007F6CAA">
              <w:t xml:space="preserve"> </w:t>
            </w:r>
            <w:r w:rsidR="004359C2">
              <w:rPr>
                <w:b/>
              </w:rPr>
              <w:fldChar w:fldCharType="begin"/>
            </w:r>
            <w:r w:rsidR="004359C2">
              <w:instrText xml:space="preserve"> REF _Ref516418360 \r \h </w:instrText>
            </w:r>
            <w:r w:rsidR="004359C2">
              <w:rPr>
                <w:b/>
              </w:rPr>
            </w:r>
            <w:r w:rsidR="004359C2">
              <w:rPr>
                <w:b/>
              </w:rPr>
              <w:fldChar w:fldCharType="separate"/>
            </w:r>
            <w:r w:rsidR="00F642E1">
              <w:t>Task 3</w:t>
            </w:r>
            <w:r w:rsidR="004359C2">
              <w:rPr>
                <w:b/>
              </w:rPr>
              <w:fldChar w:fldCharType="end"/>
            </w:r>
            <w:r w:rsidR="004359C2">
              <w:rPr>
                <w:b/>
              </w:rPr>
              <w:t xml:space="preserve"> </w:t>
            </w:r>
            <w:r w:rsidRPr="007F6CAA">
              <w:t>to person</w:t>
            </w:r>
            <w:r w:rsidR="002D0F21" w:rsidRPr="007F6CAA">
              <w:t>alise the edit in grid form view</w:t>
            </w:r>
          </w:p>
          <w:p w14:paraId="7F6987CD" w14:textId="06A464AD" w:rsidR="002D0F21" w:rsidRPr="007F6CAA" w:rsidRDefault="00C42CF5" w:rsidP="009F0107">
            <w:pPr>
              <w:pStyle w:val="ListContinue"/>
            </w:pPr>
            <w:r w:rsidRPr="009F0107">
              <w:rPr>
                <w:noProof/>
              </w:rPr>
              <w:drawing>
                <wp:anchor distT="0" distB="0" distL="114300" distR="114300" simplePos="0" relativeHeight="251657248" behindDoc="0" locked="0" layoutInCell="1" allowOverlap="1" wp14:anchorId="5D08CE64" wp14:editId="0FAD3F8A">
                  <wp:simplePos x="0" y="0"/>
                  <wp:positionH relativeFrom="column">
                    <wp:posOffset>271298</wp:posOffset>
                  </wp:positionH>
                  <wp:positionV relativeFrom="paragraph">
                    <wp:posOffset>254000</wp:posOffset>
                  </wp:positionV>
                  <wp:extent cx="2961905" cy="914286"/>
                  <wp:effectExtent l="0" t="0" r="0" b="635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05" cy="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D0F21" w:rsidRPr="009F0107">
              <w:t>The</w:t>
            </w:r>
            <w:r w:rsidR="002D0F21" w:rsidRPr="007F6CAA">
              <w:t xml:space="preserve"> configurations window will have an </w:t>
            </w:r>
            <w:r w:rsidR="002D0F21" w:rsidRPr="00C42CF5">
              <w:rPr>
                <w:b/>
              </w:rPr>
              <w:t>Edit in Grid</w:t>
            </w:r>
            <w:r w:rsidR="002D0F21" w:rsidRPr="007F6CAA">
              <w:t xml:space="preserve"> suffix</w:t>
            </w:r>
          </w:p>
          <w:p w14:paraId="0E8BBB23" w14:textId="77777777" w:rsidR="002D0F21" w:rsidRPr="007F6CAA" w:rsidRDefault="002D0F21" w:rsidP="002D0F21">
            <w:pPr>
              <w:pStyle w:val="ListNumber"/>
              <w:numPr>
                <w:ilvl w:val="0"/>
                <w:numId w:val="0"/>
              </w:numPr>
              <w:ind w:left="425"/>
            </w:pPr>
          </w:p>
          <w:p w14:paraId="2196E457" w14:textId="7159371E" w:rsidR="002D0F21" w:rsidRPr="007F6CAA" w:rsidRDefault="002D0F21" w:rsidP="002D0F21">
            <w:pPr>
              <w:pStyle w:val="ListNumber"/>
              <w:numPr>
                <w:ilvl w:val="0"/>
                <w:numId w:val="0"/>
              </w:numPr>
              <w:ind w:left="425"/>
            </w:pPr>
          </w:p>
        </w:tc>
      </w:tr>
      <w:tr w:rsidR="00934AFC" w:rsidRPr="007F6CAA" w14:paraId="4FF61213" w14:textId="77777777" w:rsidTr="00F0561D">
        <w:tc>
          <w:tcPr>
            <w:tcW w:w="5000" w:type="pct"/>
            <w:tcMar>
              <w:top w:w="113" w:type="dxa"/>
              <w:bottom w:w="113" w:type="dxa"/>
            </w:tcMar>
          </w:tcPr>
          <w:p w14:paraId="17A07EAA" w14:textId="77777777" w:rsidR="00C42CF5" w:rsidRDefault="005C07A9" w:rsidP="009F0107">
            <w:pPr>
              <w:pStyle w:val="ListNumber"/>
            </w:pPr>
            <w:r w:rsidRPr="007F6CAA">
              <w:t>Once completed, re-</w:t>
            </w:r>
            <w:r w:rsidR="002D0F21" w:rsidRPr="007F6CAA">
              <w:t xml:space="preserve">open </w:t>
            </w:r>
            <w:r w:rsidR="002D0F21" w:rsidRPr="00C42CF5">
              <w:rPr>
                <w:b/>
              </w:rPr>
              <w:t>Edit in Grid</w:t>
            </w:r>
          </w:p>
          <w:p w14:paraId="29A8E8C2" w14:textId="54101D81" w:rsidR="00934AFC" w:rsidRPr="004359C2" w:rsidRDefault="00C42CF5" w:rsidP="009F0107">
            <w:pPr>
              <w:pStyle w:val="ListContinue"/>
            </w:pPr>
            <w:r>
              <w:t>T</w:t>
            </w:r>
            <w:r w:rsidR="00934AFC" w:rsidRPr="007F6CAA">
              <w:t>he correct settings will display</w:t>
            </w:r>
          </w:p>
        </w:tc>
      </w:tr>
    </w:tbl>
    <w:p w14:paraId="2E203433" w14:textId="77777777" w:rsidR="002D0F21" w:rsidRPr="007F6CAA" w:rsidRDefault="002D0F21" w:rsidP="00934AFC"/>
    <w:p w14:paraId="247F6571" w14:textId="77777777" w:rsidR="00D43F85" w:rsidRPr="007F6CAA" w:rsidRDefault="00D43F85">
      <w:pPr>
        <w:spacing w:line="240" w:lineRule="auto"/>
      </w:pPr>
      <w:r w:rsidRPr="007F6CAA">
        <w:br w:type="page"/>
      </w:r>
    </w:p>
    <w:p w14:paraId="46635C85" w14:textId="34C653F2" w:rsidR="00934AFC" w:rsidRPr="007F6CAA" w:rsidRDefault="00934AFC" w:rsidP="00F15022">
      <w:pPr>
        <w:pStyle w:val="Task"/>
      </w:pPr>
      <w:bookmarkStart w:id="25" w:name="_Toc511987911"/>
      <w:bookmarkStart w:id="26" w:name="_Ref516415739"/>
      <w:bookmarkStart w:id="27" w:name="_Toc517090593"/>
      <w:r w:rsidRPr="007F6CAA">
        <w:lastRenderedPageBreak/>
        <w:t xml:space="preserve">Review </w:t>
      </w:r>
      <w:r w:rsidR="005C36F0">
        <w:t>r</w:t>
      </w:r>
      <w:r w:rsidRPr="007F6CAA">
        <w:t xml:space="preserve">equired </w:t>
      </w:r>
      <w:r w:rsidR="005C36F0">
        <w:t>q</w:t>
      </w:r>
      <w:r w:rsidRPr="007F6CAA">
        <w:t>uantity</w:t>
      </w:r>
      <w:bookmarkEnd w:id="25"/>
      <w:bookmarkEnd w:id="26"/>
      <w:bookmarkEnd w:id="27"/>
      <w:r w:rsidRPr="007F6CAA">
        <w:t xml:space="preserve"> </w:t>
      </w:r>
    </w:p>
    <w:tbl>
      <w:tblPr>
        <w:tblStyle w:val="TableGrid"/>
        <w:tblW w:w="5265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20"/>
        <w:gridCol w:w="336"/>
        <w:gridCol w:w="142"/>
      </w:tblGrid>
      <w:tr w:rsidR="00D43F85" w:rsidRPr="007F6CAA" w14:paraId="14366FC1" w14:textId="77777777" w:rsidTr="00CA1BE4">
        <w:trPr>
          <w:gridAfter w:val="2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52" w:type="pct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6CE12431" w14:textId="77777777" w:rsidR="00D43F85" w:rsidRPr="007F6CAA" w:rsidRDefault="00D43F85" w:rsidP="00D43F85">
            <w:pPr>
              <w:pStyle w:val="BodyText"/>
            </w:pPr>
            <w:r w:rsidRPr="007F6CAA">
              <w:rPr>
                <w:noProof/>
              </w:rPr>
              <w:drawing>
                <wp:anchor distT="0" distB="0" distL="114300" distR="114300" simplePos="0" relativeHeight="251657218" behindDoc="0" locked="0" layoutInCell="1" allowOverlap="1" wp14:anchorId="539D832C" wp14:editId="046B53D3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t>Review the required (</w:t>
            </w:r>
            <w:proofErr w:type="spellStart"/>
            <w:r w:rsidRPr="007F6CAA">
              <w:t>Req</w:t>
            </w:r>
            <w:proofErr w:type="spellEnd"/>
            <w:r w:rsidRPr="007F6CAA">
              <w:t xml:space="preserve">) quantities in a planned order to decide if the same quantities need to be kept, increased, decreased or deleted. </w:t>
            </w:r>
          </w:p>
        </w:tc>
      </w:tr>
      <w:tr w:rsidR="00934AFC" w:rsidRPr="007F6CAA" w14:paraId="5F56969F" w14:textId="77777777" w:rsidTr="00CA1BE4">
        <w:trPr>
          <w:gridAfter w:val="2"/>
          <w:wAfter w:w="252" w:type="pct"/>
          <w:trHeight w:val="5023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0769EDA6" w14:textId="77777777" w:rsidR="00D43F85" w:rsidRPr="007F6CAA" w:rsidRDefault="00D43F85" w:rsidP="00D43F85">
            <w:pPr>
              <w:pStyle w:val="ListNumber"/>
            </w:pPr>
            <w:r w:rsidRPr="007F6CAA">
              <w:t>View warehouse history:</w:t>
            </w:r>
          </w:p>
          <w:p w14:paraId="05CEA511" w14:textId="77777777" w:rsidR="00934AFC" w:rsidRPr="007F6CAA" w:rsidRDefault="00934AFC" w:rsidP="00D43F85">
            <w:pPr>
              <w:pStyle w:val="ListNumber2"/>
            </w:pPr>
            <w:r w:rsidRPr="007F6CAA">
              <w:t>Select first line.</w:t>
            </w:r>
          </w:p>
          <w:p w14:paraId="639F33A6" w14:textId="77777777" w:rsidR="00D43F85" w:rsidRPr="007F6CAA" w:rsidRDefault="000C33A1" w:rsidP="00D43F85">
            <w:pPr>
              <w:pStyle w:val="ListNumber2"/>
            </w:pPr>
            <w:r w:rsidRPr="007F6CAA">
              <w:t xml:space="preserve">Select </w:t>
            </w:r>
            <w:r w:rsidRPr="007F6CAA">
              <w:rPr>
                <w:b/>
              </w:rPr>
              <w:t>View</w:t>
            </w:r>
            <w:r w:rsidRPr="007F6CAA">
              <w:t xml:space="preserve"> </w:t>
            </w:r>
          </w:p>
          <w:p w14:paraId="6D8D432A" w14:textId="77777777" w:rsidR="00934AFC" w:rsidRPr="007F6CAA" w:rsidRDefault="00D43F85" w:rsidP="00D43F85">
            <w:pPr>
              <w:pStyle w:val="ListNumber2"/>
            </w:pPr>
            <w:r w:rsidRPr="007F6CAA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9" behindDoc="0" locked="0" layoutInCell="1" allowOverlap="1" wp14:anchorId="029BCA5C" wp14:editId="247B6C18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40005</wp:posOffset>
                      </wp:positionV>
                      <wp:extent cx="4257040" cy="2380615"/>
                      <wp:effectExtent l="0" t="0" r="0" b="63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57040" cy="2380615"/>
                                <a:chOff x="0" y="0"/>
                                <a:chExt cx="4257040" cy="23806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Picture 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0025"/>
                                  <a:ext cx="4257040" cy="2180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" name="Oval 7"/>
                              <wps:cNvSpPr/>
                              <wps:spPr>
                                <a:xfrm>
                                  <a:off x="85725" y="17335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B38F92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Oval 9"/>
                              <wps:cNvSpPr/>
                              <wps:spPr>
                                <a:xfrm>
                                  <a:off x="2095500" y="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08A6B1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Oval 10"/>
                              <wps:cNvSpPr/>
                              <wps:spPr>
                                <a:xfrm>
                                  <a:off x="3524250" y="5143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08FE03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9BCA5C" id="Group 15" o:spid="_x0000_s1035" style="position:absolute;left:0;text-align:left;margin-left:26.5pt;margin-top:3.15pt;width:335.2pt;height:187.45pt;z-index:251657219" coordsize="42570,23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">
                      <v:shape id="Picture 42" o:spid="_x0000_s1036" type="#_x0000_t75" style="position:absolute;top:2000;width:42570;height:21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">
                        <v:imagedata r:id="rId33" o:title=""/>
                      </v:shape>
                      <v:oval id="Oval 7" o:spid="_x0000_s1037" style="position:absolute;left:857;top:1733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" fillcolor="red" strokecolor="red">
                        <v:textbox inset="0,0,0,0">
                          <w:txbxContent>
                            <w:p w14:paraId="10B38F92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9" o:spid="_x0000_s1038" style="position:absolute;left:2095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" fillcolor="red" strokecolor="red">
                        <v:textbox inset="0,0,0,0">
                          <w:txbxContent>
                            <w:p w14:paraId="7708A6B1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10" o:spid="_x0000_s1039" style="position:absolute;left:35242;top:5143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" fillcolor="red" strokecolor="red">
                        <v:textbox inset="0,0,0,0">
                          <w:txbxContent>
                            <w:p w14:paraId="0708FE03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0C33A1" w:rsidRPr="007F6CAA">
              <w:t xml:space="preserve">Select </w:t>
            </w:r>
            <w:r w:rsidR="000C33A1" w:rsidRPr="007F6CAA">
              <w:rPr>
                <w:b/>
              </w:rPr>
              <w:t>Warehouse items</w:t>
            </w:r>
          </w:p>
        </w:tc>
      </w:tr>
      <w:tr w:rsidR="00D43F85" w:rsidRPr="007F6CAA" w14:paraId="1B62BEAC" w14:textId="77777777" w:rsidTr="00CA1BE4">
        <w:trPr>
          <w:gridAfter w:val="2"/>
          <w:wAfter w:w="252" w:type="pct"/>
          <w:trHeight w:val="899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17DD2F0D" w14:textId="6407FC8F" w:rsidR="00D43F85" w:rsidRPr="007F6CAA" w:rsidRDefault="00C42CF5" w:rsidP="00D43F85">
            <w:pPr>
              <w:pStyle w:val="BodyText"/>
            </w:pPr>
            <w:r w:rsidRPr="00C42CF5">
              <w:rPr>
                <w:b/>
                <w:noProof/>
                <w:lang w:val="pt-BR"/>
              </w:rPr>
              <w:drawing>
                <wp:anchor distT="0" distB="0" distL="114300" distR="114300" simplePos="0" relativeHeight="251657249" behindDoc="0" locked="0" layoutInCell="1" allowOverlap="1" wp14:anchorId="2170F3DC" wp14:editId="2DEE8F2A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7297A" w:rsidRPr="007F6CAA">
              <w:rPr>
                <w:lang w:val="pt-BR"/>
              </w:rPr>
              <w:t>The warehouse items tab is where you can view up to 25 months (current + 24) on an items call and demand.</w:t>
            </w:r>
          </w:p>
        </w:tc>
      </w:tr>
      <w:tr w:rsidR="00934AFC" w:rsidRPr="007F6CAA" w14:paraId="5733CEEF" w14:textId="77777777" w:rsidTr="00CA1BE4">
        <w:trPr>
          <w:gridAfter w:val="1"/>
          <w:wAfter w:w="75" w:type="pct"/>
          <w:trHeight w:val="567"/>
        </w:trPr>
        <w:tc>
          <w:tcPr>
            <w:tcW w:w="4925" w:type="pct"/>
            <w:gridSpan w:val="2"/>
            <w:tcMar>
              <w:top w:w="113" w:type="dxa"/>
              <w:bottom w:w="113" w:type="dxa"/>
            </w:tcMar>
          </w:tcPr>
          <w:p w14:paraId="363981C2" w14:textId="4121FE5B" w:rsidR="00C42CF5" w:rsidRPr="009F0107" w:rsidRDefault="00D43F85" w:rsidP="009F0107">
            <w:pPr>
              <w:pStyle w:val="ListNumber"/>
              <w:tabs>
                <w:tab w:val="clear" w:pos="567"/>
                <w:tab w:val="num" w:pos="425"/>
              </w:tabs>
            </w:pPr>
            <w:r w:rsidRPr="007F6CAA">
              <w:rPr>
                <w:bCs/>
                <w:lang w:val="pt-BR"/>
              </w:rPr>
              <w:t xml:space="preserve">Use the Min / Max levels to make the </w:t>
            </w:r>
            <w:r w:rsidR="00934AFC" w:rsidRPr="007F6CAA">
              <w:rPr>
                <w:bCs/>
                <w:lang w:val="pt-BR"/>
              </w:rPr>
              <w:t xml:space="preserve"> (R</w:t>
            </w:r>
            <w:r w:rsidR="00955BFD" w:rsidRPr="007F6CAA">
              <w:rPr>
                <w:bCs/>
                <w:lang w:val="pt-BR"/>
              </w:rPr>
              <w:t>eq</w:t>
            </w:r>
            <w:r w:rsidR="00934AFC" w:rsidRPr="007F6CAA">
              <w:rPr>
                <w:bCs/>
                <w:lang w:val="pt-BR"/>
              </w:rPr>
              <w:t xml:space="preserve"> Quan</w:t>
            </w:r>
            <w:r w:rsidR="000C33A1" w:rsidRPr="007F6CAA">
              <w:rPr>
                <w:bCs/>
                <w:lang w:val="pt-BR"/>
              </w:rPr>
              <w:t>t</w:t>
            </w:r>
            <w:r w:rsidR="00934AFC" w:rsidRPr="007F6CAA">
              <w:rPr>
                <w:bCs/>
                <w:lang w:val="pt-BR"/>
              </w:rPr>
              <w:t>ity) replenishment decision</w:t>
            </w:r>
          </w:p>
        </w:tc>
      </w:tr>
      <w:tr w:rsidR="00934AFC" w:rsidRPr="007F6CAA" w14:paraId="4309A7C8" w14:textId="77777777" w:rsidTr="00CA1BE4">
        <w:trPr>
          <w:gridAfter w:val="2"/>
          <w:wAfter w:w="252" w:type="pct"/>
          <w:trHeight w:val="13247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79969065" w14:textId="1A1EC970" w:rsidR="00934AFC" w:rsidRPr="007F6CAA" w:rsidRDefault="009F0107" w:rsidP="0007297A">
            <w:pPr>
              <w:pStyle w:val="BodyText"/>
              <w:rPr>
                <w:lang w:val="en-US"/>
              </w:rPr>
            </w:pPr>
            <w:r w:rsidRPr="00195481">
              <w:rPr>
                <w:b/>
                <w:noProof/>
                <w:lang w:val="en-US"/>
              </w:rPr>
              <w:lastRenderedPageBreak/>
              <w:drawing>
                <wp:anchor distT="0" distB="0" distL="114300" distR="114300" simplePos="0" relativeHeight="251657250" behindDoc="0" locked="0" layoutInCell="1" allowOverlap="1" wp14:anchorId="5BB19B5B" wp14:editId="33F70BCF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36195</wp:posOffset>
                  </wp:positionV>
                  <wp:extent cx="539750" cy="539750"/>
                  <wp:effectExtent l="0" t="0" r="0" b="0"/>
                  <wp:wrapSquare wrapText="bothSides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5BFD" w:rsidRPr="007F6CAA">
              <w:rPr>
                <w:lang w:val="en-US"/>
              </w:rPr>
              <w:t>Useful f</w:t>
            </w:r>
            <w:r w:rsidR="00934AFC" w:rsidRPr="007F6CAA">
              <w:rPr>
                <w:lang w:val="en-US"/>
              </w:rPr>
              <w:t>ields on the warehouse item form</w:t>
            </w:r>
            <w:r w:rsidR="00195481">
              <w:rPr>
                <w:lang w:val="en-US"/>
              </w:rPr>
              <w:t>:</w:t>
            </w:r>
          </w:p>
          <w:p w14:paraId="202E7046" w14:textId="410632CF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Warehouse</w:t>
            </w:r>
            <w:r w:rsidRPr="007F6CAA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ab/>
            </w:r>
            <w:r w:rsidR="00C42CF5">
              <w:rPr>
                <w:lang w:val="en-US"/>
              </w:rPr>
              <w:t>L</w:t>
            </w:r>
            <w:r w:rsidR="0007297A" w:rsidRPr="007F6CAA">
              <w:rPr>
                <w:lang w:val="en-US"/>
              </w:rPr>
              <w:t xml:space="preserve">ocation details </w:t>
            </w:r>
            <w:r w:rsidRPr="007F6CAA">
              <w:rPr>
                <w:lang w:val="en-US"/>
              </w:rPr>
              <w:t>11C = TWL Whangarei</w:t>
            </w:r>
          </w:p>
          <w:p w14:paraId="3095F164" w14:textId="1064BB08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Method Id</w:t>
            </w:r>
            <w:r w:rsidRPr="007F6CAA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ab/>
            </w:r>
            <w:proofErr w:type="gramStart"/>
            <w:r w:rsidR="00195481">
              <w:rPr>
                <w:lang w:val="en-US"/>
              </w:rPr>
              <w:t>F</w:t>
            </w:r>
            <w:r w:rsidRPr="007F6CAA">
              <w:rPr>
                <w:lang w:val="en-US"/>
              </w:rPr>
              <w:t>rom</w:t>
            </w:r>
            <w:proofErr w:type="gramEnd"/>
            <w:r w:rsidRPr="007F6CAA">
              <w:rPr>
                <w:lang w:val="en-US"/>
              </w:rPr>
              <w:t xml:space="preserve"> </w:t>
            </w:r>
            <w:r w:rsidR="00955BFD" w:rsidRPr="007F6CAA">
              <w:rPr>
                <w:lang w:val="en-US"/>
              </w:rPr>
              <w:t xml:space="preserve">Item </w:t>
            </w:r>
            <w:r w:rsidR="0007297A" w:rsidRPr="007F6CAA">
              <w:rPr>
                <w:lang w:val="en-US"/>
              </w:rPr>
              <w:t>Categorisation</w:t>
            </w:r>
          </w:p>
          <w:p w14:paraId="035A5981" w14:textId="39DFC5D4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Dealer net/Calls</w:t>
            </w:r>
            <w:r w:rsidRPr="007F6CAA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ab/>
            </w:r>
            <w:r w:rsidRPr="007F6CAA">
              <w:rPr>
                <w:lang w:val="en-US"/>
              </w:rPr>
              <w:t>Extended Dealer Net per call</w:t>
            </w:r>
          </w:p>
          <w:p w14:paraId="3C286AFA" w14:textId="42AE140C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Sto</w:t>
            </w:r>
            <w:r w:rsidR="00955BFD" w:rsidRPr="009F0107">
              <w:rPr>
                <w:b/>
                <w:lang w:val="en-US"/>
              </w:rPr>
              <w:t>cked indicator</w:t>
            </w:r>
            <w:r w:rsidR="0007297A" w:rsidRPr="007F6CAA">
              <w:rPr>
                <w:lang w:val="en-US"/>
              </w:rPr>
              <w:tab/>
            </w:r>
            <w:r w:rsidR="00195481">
              <w:rPr>
                <w:lang w:val="en-US"/>
              </w:rPr>
              <w:t>F</w:t>
            </w:r>
            <w:r w:rsidR="00955BFD" w:rsidRPr="007F6CAA">
              <w:rPr>
                <w:lang w:val="en-US"/>
              </w:rPr>
              <w:t>rom L</w:t>
            </w:r>
            <w:r w:rsidRPr="007F6CAA">
              <w:rPr>
                <w:lang w:val="en-US"/>
              </w:rPr>
              <w:t>ifecycle</w:t>
            </w:r>
          </w:p>
          <w:p w14:paraId="759CCCBD" w14:textId="352B0FCF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Cell Id</w:t>
            </w:r>
            <w:r w:rsidR="0007297A" w:rsidRPr="007F6CAA">
              <w:rPr>
                <w:lang w:val="en-US"/>
              </w:rPr>
              <w:tab/>
            </w:r>
            <w:proofErr w:type="gramStart"/>
            <w:r w:rsidR="00195481">
              <w:rPr>
                <w:lang w:val="en-US"/>
              </w:rPr>
              <w:t>F</w:t>
            </w:r>
            <w:r w:rsidRPr="007F6CAA">
              <w:rPr>
                <w:lang w:val="en-US"/>
              </w:rPr>
              <w:t>rom</w:t>
            </w:r>
            <w:proofErr w:type="gramEnd"/>
            <w:r w:rsidRPr="007F6CAA">
              <w:rPr>
                <w:lang w:val="en-US"/>
              </w:rPr>
              <w:t xml:space="preserve"> Item Categori</w:t>
            </w:r>
            <w:r w:rsidR="000C33A1" w:rsidRPr="007F6CAA">
              <w:rPr>
                <w:lang w:val="en-US"/>
              </w:rPr>
              <w:t>s</w:t>
            </w:r>
            <w:r w:rsidRPr="007F6CAA">
              <w:rPr>
                <w:lang w:val="en-US"/>
              </w:rPr>
              <w:t>ation</w:t>
            </w:r>
          </w:p>
          <w:p w14:paraId="1B675949" w14:textId="500A39FC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Lead time</w:t>
            </w:r>
            <w:r w:rsidR="0007297A" w:rsidRPr="007F6CAA">
              <w:rPr>
                <w:lang w:val="en-US"/>
              </w:rPr>
              <w:tab/>
            </w:r>
            <w:r w:rsidR="001B3EDE" w:rsidRPr="007F6CAA">
              <w:rPr>
                <w:lang w:val="en-US"/>
              </w:rPr>
              <w:t xml:space="preserve">From the </w:t>
            </w:r>
            <w:r w:rsidRPr="007F6CAA">
              <w:rPr>
                <w:lang w:val="en-US"/>
              </w:rPr>
              <w:t>Vendor.</w:t>
            </w:r>
            <w:r w:rsidR="001B3EDE" w:rsidRPr="007F6CAA">
              <w:rPr>
                <w:lang w:val="en-US"/>
              </w:rPr>
              <w:t xml:space="preserve"> For territorial sub-warehouses this will come from the Item Categorisation lead time</w:t>
            </w:r>
          </w:p>
          <w:p w14:paraId="66D90B47" w14:textId="73165AB1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Calc. min</w:t>
            </w:r>
            <w:r w:rsidR="0007297A" w:rsidRPr="007F6CAA">
              <w:rPr>
                <w:lang w:val="en-US"/>
              </w:rPr>
              <w:tab/>
            </w:r>
            <w:r w:rsidR="00195481">
              <w:rPr>
                <w:lang w:val="en-US"/>
              </w:rPr>
              <w:t>M</w:t>
            </w:r>
            <w:r w:rsidRPr="007F6CAA">
              <w:rPr>
                <w:lang w:val="en-US"/>
              </w:rPr>
              <w:t>in</w:t>
            </w:r>
            <w:r w:rsidR="00195481">
              <w:rPr>
                <w:lang w:val="en-US"/>
              </w:rPr>
              <w:t>.</w:t>
            </w:r>
            <w:r w:rsidRPr="007F6CAA">
              <w:rPr>
                <w:lang w:val="en-US"/>
              </w:rPr>
              <w:t xml:space="preserve"> calculation</w:t>
            </w:r>
          </w:p>
          <w:p w14:paraId="2F9280C1" w14:textId="3BA21C2E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Calc. max</w:t>
            </w:r>
            <w:r w:rsidR="0007297A" w:rsidRPr="007F6CAA">
              <w:rPr>
                <w:lang w:val="en-US"/>
              </w:rPr>
              <w:tab/>
            </w:r>
            <w:r w:rsidR="00195481">
              <w:rPr>
                <w:lang w:val="en-US"/>
              </w:rPr>
              <w:t>M</w:t>
            </w:r>
            <w:r w:rsidRPr="007F6CAA">
              <w:rPr>
                <w:lang w:val="en-US"/>
              </w:rPr>
              <w:t>ax</w:t>
            </w:r>
            <w:r w:rsidR="00195481">
              <w:rPr>
                <w:lang w:val="en-US"/>
              </w:rPr>
              <w:t>.</w:t>
            </w:r>
            <w:r w:rsidRPr="007F6CAA">
              <w:rPr>
                <w:lang w:val="en-US"/>
              </w:rPr>
              <w:t xml:space="preserve"> calculation</w:t>
            </w:r>
          </w:p>
          <w:p w14:paraId="22623D6A" w14:textId="77777777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Territorial order code</w:t>
            </w:r>
            <w:r w:rsidRPr="007F6CAA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ab/>
            </w:r>
            <w:r w:rsidRPr="007F6CAA">
              <w:rPr>
                <w:lang w:val="en-US"/>
              </w:rPr>
              <w:t>W</w:t>
            </w:r>
            <w:r w:rsidR="002A3D16" w:rsidRPr="007F6CAA">
              <w:rPr>
                <w:lang w:val="en-US"/>
              </w:rPr>
              <w:t xml:space="preserve">arehouse </w:t>
            </w:r>
            <w:r w:rsidRPr="007F6CAA">
              <w:rPr>
                <w:lang w:val="en-US"/>
              </w:rPr>
              <w:t>order in territorial hierarchy</w:t>
            </w:r>
            <w:r w:rsidR="002A3D16" w:rsidRPr="007F6CAA">
              <w:rPr>
                <w:lang w:val="en-US"/>
              </w:rPr>
              <w:t xml:space="preserve"> (not used by Transport)</w:t>
            </w:r>
          </w:p>
          <w:p w14:paraId="2DDAC20F" w14:textId="1DBE7A1D" w:rsidR="00934AFC" w:rsidRPr="009F0107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  <w:rPr>
                <w:b/>
              </w:rPr>
            </w:pPr>
            <w:r w:rsidRPr="009F0107">
              <w:rPr>
                <w:b/>
              </w:rPr>
              <w:t>Last six months average demand</w:t>
            </w:r>
          </w:p>
          <w:p w14:paraId="3C5375EB" w14:textId="2F5F7EFB" w:rsidR="00934AFC" w:rsidRPr="009F0107" w:rsidRDefault="000C33A1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  <w:rPr>
                <w:b/>
              </w:rPr>
            </w:pPr>
            <w:r w:rsidRPr="009F0107">
              <w:rPr>
                <w:b/>
                <w:lang w:val="en-US"/>
              </w:rPr>
              <w:t>Frozen inventory type</w:t>
            </w:r>
          </w:p>
          <w:p w14:paraId="68DF8240" w14:textId="7D9731DB" w:rsidR="00905026" w:rsidRPr="007F6CAA" w:rsidRDefault="00905026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Worker</w:t>
            </w:r>
            <w:r w:rsidRPr="007F6CAA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ab/>
            </w:r>
            <w:r w:rsidR="003C7736">
              <w:rPr>
                <w:lang w:val="en-US"/>
              </w:rPr>
              <w:t>Name</w:t>
            </w:r>
            <w:r w:rsidR="0007297A" w:rsidRPr="007F6CAA">
              <w:rPr>
                <w:lang w:val="en-US"/>
              </w:rPr>
              <w:t xml:space="preserve"> of the person who </w:t>
            </w:r>
            <w:r w:rsidRPr="007F6CAA">
              <w:rPr>
                <w:lang w:val="en-US"/>
              </w:rPr>
              <w:t xml:space="preserve">sets </w:t>
            </w:r>
            <w:r w:rsidR="0007297A" w:rsidRPr="007F6CAA">
              <w:rPr>
                <w:lang w:val="en-US"/>
              </w:rPr>
              <w:t>the</w:t>
            </w:r>
            <w:r w:rsidRPr="007F6CAA">
              <w:rPr>
                <w:lang w:val="en-US"/>
              </w:rPr>
              <w:t xml:space="preserve"> level</w:t>
            </w:r>
          </w:p>
          <w:p w14:paraId="6194AED5" w14:textId="48C39A82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Frozen to</w:t>
            </w:r>
            <w:r w:rsidR="0007297A" w:rsidRPr="007F6CAA">
              <w:rPr>
                <w:lang w:val="en-US"/>
              </w:rPr>
              <w:tab/>
            </w:r>
            <w:r w:rsidR="00195481">
              <w:rPr>
                <w:lang w:val="en-US"/>
              </w:rPr>
              <w:t>A</w:t>
            </w:r>
            <w:r w:rsidRPr="007F6CAA">
              <w:rPr>
                <w:lang w:val="en-US"/>
              </w:rPr>
              <w:t xml:space="preserve"> date the level is frozen to</w:t>
            </w:r>
          </w:p>
          <w:p w14:paraId="20041C90" w14:textId="43BE357A" w:rsidR="00934AFC" w:rsidRPr="007F6CAA" w:rsidRDefault="00905026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Reason to freeze</w:t>
            </w:r>
            <w:r w:rsidRPr="007F6CAA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ab/>
            </w:r>
            <w:r w:rsidR="00195481">
              <w:rPr>
                <w:lang w:val="en-US"/>
              </w:rPr>
              <w:t>A</w:t>
            </w:r>
            <w:r w:rsidR="00934AFC" w:rsidRPr="007F6CAA">
              <w:rPr>
                <w:lang w:val="en-US"/>
              </w:rPr>
              <w:t xml:space="preserve"> free </w:t>
            </w:r>
            <w:r w:rsidR="000C33A1" w:rsidRPr="007F6CAA">
              <w:rPr>
                <w:lang w:val="en-US"/>
              </w:rPr>
              <w:t xml:space="preserve">text </w:t>
            </w:r>
            <w:r w:rsidR="00934AFC" w:rsidRPr="007F6CAA">
              <w:rPr>
                <w:lang w:val="en-US"/>
              </w:rPr>
              <w:t xml:space="preserve">field you can type </w:t>
            </w:r>
            <w:r w:rsidR="000C33A1" w:rsidRPr="007F6CAA">
              <w:rPr>
                <w:lang w:val="en-US"/>
              </w:rPr>
              <w:t>a reason to freez</w:t>
            </w:r>
            <w:r w:rsidR="00195481">
              <w:rPr>
                <w:lang w:val="en-US"/>
              </w:rPr>
              <w:t>e</w:t>
            </w:r>
            <w:r w:rsidR="00934AFC" w:rsidRPr="007F6CAA">
              <w:rPr>
                <w:lang w:val="en-US"/>
              </w:rPr>
              <w:t xml:space="preserve"> </w:t>
            </w:r>
          </w:p>
          <w:p w14:paraId="58C88B77" w14:textId="551FEF7F" w:rsidR="00955BFD" w:rsidRPr="009F0107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  <w:rPr>
                <w:b/>
              </w:rPr>
            </w:pPr>
            <w:r w:rsidRPr="009F0107">
              <w:rPr>
                <w:b/>
                <w:lang w:val="en-US"/>
              </w:rPr>
              <w:t>Frozen min</w:t>
            </w:r>
            <w:r w:rsidR="00955BFD" w:rsidRPr="009F0107">
              <w:rPr>
                <w:b/>
                <w:lang w:val="en-US"/>
              </w:rPr>
              <w:t xml:space="preserve">imum </w:t>
            </w:r>
            <w:r w:rsidR="0007297A" w:rsidRPr="009F0107">
              <w:rPr>
                <w:b/>
                <w:lang w:val="en-US"/>
              </w:rPr>
              <w:t>/ m</w:t>
            </w:r>
            <w:r w:rsidRPr="009F0107">
              <w:rPr>
                <w:b/>
                <w:lang w:val="en-US"/>
              </w:rPr>
              <w:t>ax</w:t>
            </w:r>
            <w:r w:rsidR="00955BFD" w:rsidRPr="009F0107">
              <w:rPr>
                <w:b/>
                <w:lang w:val="en-US"/>
              </w:rPr>
              <w:t>imum</w:t>
            </w:r>
          </w:p>
          <w:p w14:paraId="209B3531" w14:textId="7C590D29" w:rsidR="00934AFC" w:rsidRPr="007F6CAA" w:rsidRDefault="000C33A1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Territorial Call/</w:t>
            </w:r>
            <w:r w:rsidR="00934AFC" w:rsidRPr="009F0107">
              <w:rPr>
                <w:b/>
                <w:lang w:val="en-US"/>
              </w:rPr>
              <w:t>Demand</w:t>
            </w:r>
            <w:r w:rsidR="0007297A" w:rsidRPr="007F6CAA">
              <w:rPr>
                <w:lang w:val="en-US"/>
              </w:rPr>
              <w:tab/>
            </w:r>
            <w:r w:rsidR="00195481">
              <w:rPr>
                <w:lang w:val="en-US"/>
              </w:rPr>
              <w:t>P</w:t>
            </w:r>
            <w:r w:rsidR="00934AFC" w:rsidRPr="007F6CAA">
              <w:rPr>
                <w:lang w:val="en-US"/>
              </w:rPr>
              <w:t>resents the rolled-up demand</w:t>
            </w:r>
            <w:r w:rsidRPr="007F6CAA">
              <w:rPr>
                <w:lang w:val="en-US"/>
              </w:rPr>
              <w:t xml:space="preserve"> if the box is ticked.</w:t>
            </w:r>
            <w:r w:rsidR="00955BFD" w:rsidRPr="007F6CAA">
              <w:rPr>
                <w:lang w:val="en-US"/>
              </w:rPr>
              <w:t xml:space="preserve"> Used for Distribution warehouses</w:t>
            </w:r>
          </w:p>
          <w:p w14:paraId="7D544DEC" w14:textId="5D1E0A35" w:rsidR="00934AFC" w:rsidRPr="007F6CAA" w:rsidRDefault="00934AFC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Qualified to stock date</w:t>
            </w:r>
            <w:r w:rsidR="0007297A" w:rsidRPr="007F6CAA">
              <w:rPr>
                <w:lang w:val="en-US"/>
              </w:rPr>
              <w:tab/>
            </w:r>
            <w:r w:rsidR="000C33A1" w:rsidRPr="007F6CAA">
              <w:rPr>
                <w:lang w:val="en-US"/>
              </w:rPr>
              <w:t>Date the item was considered stocked</w:t>
            </w:r>
          </w:p>
          <w:p w14:paraId="263E4E9F" w14:textId="7F5AE55D" w:rsidR="00934AFC" w:rsidRPr="007F6CAA" w:rsidRDefault="000C33A1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lang w:val="en-US"/>
              </w:rPr>
              <w:t>Qualified to planned order</w:t>
            </w:r>
            <w:r w:rsidR="0007297A" w:rsidRPr="007F6CAA">
              <w:rPr>
                <w:lang w:val="en-US"/>
              </w:rPr>
              <w:tab/>
            </w:r>
            <w:r w:rsidRPr="007F6CAA">
              <w:rPr>
                <w:lang w:val="en-US"/>
              </w:rPr>
              <w:t>Last time the item was on a planned order</w:t>
            </w:r>
          </w:p>
          <w:p w14:paraId="1F7E1573" w14:textId="612784A2" w:rsidR="009F0107" w:rsidRPr="009F0107" w:rsidRDefault="009F0107" w:rsidP="009F0107">
            <w:pPr>
              <w:pStyle w:val="ListNumber2"/>
              <w:tabs>
                <w:tab w:val="clear" w:pos="992"/>
                <w:tab w:val="num" w:pos="1470"/>
              </w:tabs>
              <w:ind w:left="4588" w:hanging="3544"/>
            </w:pPr>
            <w:r w:rsidRPr="009F0107">
              <w:rPr>
                <w:b/>
                <w:noProof/>
              </w:rPr>
              <w:drawing>
                <wp:anchor distT="0" distB="0" distL="114300" distR="114300" simplePos="0" relativeHeight="251657265" behindDoc="0" locked="0" layoutInCell="1" allowOverlap="1" wp14:anchorId="5A5071F6" wp14:editId="278CDDF7">
                  <wp:simplePos x="0" y="0"/>
                  <wp:positionH relativeFrom="column">
                    <wp:posOffset>279400</wp:posOffset>
                  </wp:positionH>
                  <wp:positionV relativeFrom="paragraph">
                    <wp:posOffset>504190</wp:posOffset>
                  </wp:positionV>
                  <wp:extent cx="5057775" cy="3758208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13" b="4237"/>
                          <a:stretch/>
                        </pic:blipFill>
                        <pic:spPr bwMode="auto">
                          <a:xfrm>
                            <a:off x="0" y="0"/>
                            <a:ext cx="5057775" cy="3758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33A1" w:rsidRPr="009F0107">
              <w:rPr>
                <w:b/>
              </w:rPr>
              <w:t>Activity since Last MP</w:t>
            </w:r>
            <w:r w:rsidR="000C33A1" w:rsidRPr="007F6CAA">
              <w:t xml:space="preserve"> </w:t>
            </w:r>
            <w:r w:rsidR="0007297A" w:rsidRPr="007F6CAA">
              <w:tab/>
              <w:t>Shows i</w:t>
            </w:r>
            <w:r w:rsidR="000C33A1" w:rsidRPr="007F6CAA">
              <w:t>f the item has had call/demand</w:t>
            </w:r>
            <w:r w:rsidR="002A3D16" w:rsidRPr="007F6CAA">
              <w:t xml:space="preserve"> or other transactions</w:t>
            </w:r>
            <w:r w:rsidR="000C33A1" w:rsidRPr="007F6CAA">
              <w:t xml:space="preserve"> since the last time it was on a planned order</w:t>
            </w:r>
          </w:p>
        </w:tc>
      </w:tr>
      <w:tr w:rsidR="0007297A" w:rsidRPr="007F6CAA" w14:paraId="2FB3AE94" w14:textId="77777777" w:rsidTr="00CA1BE4">
        <w:trPr>
          <w:gridAfter w:val="2"/>
          <w:wAfter w:w="252" w:type="pct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647676AD" w14:textId="04C2429D" w:rsidR="0007297A" w:rsidRPr="007F6CAA" w:rsidRDefault="00195481" w:rsidP="00195481">
            <w:pPr>
              <w:pStyle w:val="BodyText"/>
              <w:rPr>
                <w:lang w:val="en-US"/>
              </w:rPr>
            </w:pPr>
            <w:r w:rsidRPr="00195481">
              <w:rPr>
                <w:b/>
                <w:noProof/>
                <w:lang w:val="en-US"/>
              </w:rPr>
              <w:lastRenderedPageBreak/>
              <w:drawing>
                <wp:anchor distT="0" distB="0" distL="114300" distR="114300" simplePos="0" relativeHeight="251657251" behindDoc="0" locked="0" layoutInCell="1" allowOverlap="1" wp14:anchorId="1928B11E" wp14:editId="622C176F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7297A" w:rsidRPr="007F6CAA">
              <w:rPr>
                <w:lang w:val="en-US"/>
              </w:rPr>
              <w:t xml:space="preserve">For more info </w:t>
            </w:r>
            <w:r w:rsidR="005206FB">
              <w:rPr>
                <w:lang w:val="en-US"/>
              </w:rPr>
              <w:t xml:space="preserve">on </w:t>
            </w:r>
            <w:r w:rsidR="00CA1BE4">
              <w:rPr>
                <w:lang w:val="en-US"/>
              </w:rPr>
              <w:t>K</w:t>
            </w:r>
            <w:r w:rsidR="009F0107">
              <w:rPr>
                <w:lang w:val="en-US"/>
              </w:rPr>
              <w:t xml:space="preserve"> to </w:t>
            </w:r>
            <w:r w:rsidR="00CA1BE4">
              <w:rPr>
                <w:lang w:val="en-US"/>
              </w:rPr>
              <w:t>O</w:t>
            </w:r>
            <w:r w:rsidR="005206FB">
              <w:rPr>
                <w:lang w:val="en-US"/>
              </w:rPr>
              <w:t xml:space="preserve"> </w:t>
            </w:r>
            <w:r w:rsidR="0007297A" w:rsidRPr="007F6CAA">
              <w:rPr>
                <w:lang w:val="en-US"/>
              </w:rPr>
              <w:t xml:space="preserve">and to set Frozen Min/Max levels </w:t>
            </w:r>
            <w:r w:rsidR="00F15022" w:rsidRPr="007F6CAA">
              <w:rPr>
                <w:lang w:val="en-US"/>
              </w:rPr>
              <w:t>see</w:t>
            </w:r>
            <w:r w:rsidR="0007297A" w:rsidRPr="007F6CAA">
              <w:rPr>
                <w:lang w:val="en-US"/>
              </w:rPr>
              <w:t xml:space="preserve"> </w:t>
            </w:r>
            <w:r w:rsidR="00CA1BE4">
              <w:rPr>
                <w:lang w:val="en-US"/>
              </w:rPr>
              <w:fldChar w:fldCharType="begin"/>
            </w:r>
            <w:r w:rsidR="00CA1BE4">
              <w:rPr>
                <w:lang w:val="en-US"/>
              </w:rPr>
              <w:instrText xml:space="preserve"> REF _Ref517089978 \r \h </w:instrText>
            </w:r>
            <w:r w:rsidR="00CA1BE4">
              <w:rPr>
                <w:lang w:val="en-US"/>
              </w:rPr>
            </w:r>
            <w:r w:rsidR="00CA1BE4">
              <w:rPr>
                <w:lang w:val="en-US"/>
              </w:rPr>
              <w:fldChar w:fldCharType="separate"/>
            </w:r>
            <w:r w:rsidR="00F642E1">
              <w:rPr>
                <w:lang w:val="en-US"/>
              </w:rPr>
              <w:t>Task 12</w:t>
            </w:r>
            <w:r w:rsidR="00CA1BE4">
              <w:rPr>
                <w:lang w:val="en-US"/>
              </w:rPr>
              <w:fldChar w:fldCharType="end"/>
            </w:r>
            <w:r w:rsidR="00CA1BE4">
              <w:rPr>
                <w:lang w:val="en-US"/>
              </w:rPr>
              <w:t xml:space="preserve"> </w:t>
            </w:r>
            <w:r w:rsidR="00CA1BE4">
              <w:rPr>
                <w:lang w:val="en-US"/>
              </w:rPr>
              <w:fldChar w:fldCharType="begin"/>
            </w:r>
            <w:r w:rsidR="00CA1BE4">
              <w:rPr>
                <w:lang w:val="en-US"/>
              </w:rPr>
              <w:instrText xml:space="preserve"> REF _Ref517089982 \h </w:instrText>
            </w:r>
            <w:r w:rsidR="00CA1BE4">
              <w:rPr>
                <w:lang w:val="en-US"/>
              </w:rPr>
            </w:r>
            <w:r w:rsidR="00CA1BE4">
              <w:rPr>
                <w:lang w:val="en-US"/>
              </w:rPr>
              <w:fldChar w:fldCharType="separate"/>
            </w:r>
            <w:r w:rsidR="00F642E1" w:rsidRPr="007F6CAA">
              <w:t xml:space="preserve">Setting </w:t>
            </w:r>
            <w:r w:rsidR="00F642E1">
              <w:t>f</w:t>
            </w:r>
            <w:r w:rsidR="00F642E1" w:rsidRPr="007F6CAA">
              <w:t xml:space="preserve">rozen </w:t>
            </w:r>
            <w:r w:rsidR="00F642E1">
              <w:t>m</w:t>
            </w:r>
            <w:r w:rsidR="00F642E1" w:rsidRPr="007F6CAA">
              <w:t>in/</w:t>
            </w:r>
            <w:r w:rsidR="00F642E1">
              <w:t>m</w:t>
            </w:r>
            <w:r w:rsidR="00F642E1" w:rsidRPr="007F6CAA">
              <w:t xml:space="preserve">ax </w:t>
            </w:r>
            <w:r w:rsidR="00F642E1">
              <w:t>l</w:t>
            </w:r>
            <w:r w:rsidR="00F642E1" w:rsidRPr="007F6CAA">
              <w:t>evels</w:t>
            </w:r>
            <w:r w:rsidR="00CA1BE4">
              <w:rPr>
                <w:lang w:val="en-US"/>
              </w:rPr>
              <w:fldChar w:fldCharType="end"/>
            </w:r>
          </w:p>
        </w:tc>
      </w:tr>
      <w:tr w:rsidR="0007297A" w:rsidRPr="007F6CAA" w14:paraId="161564A2" w14:textId="77777777" w:rsidTr="00CA1BE4">
        <w:trPr>
          <w:gridAfter w:val="2"/>
          <w:wAfter w:w="252" w:type="pct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3EA31A00" w14:textId="77777777" w:rsidR="00195481" w:rsidRDefault="0007297A" w:rsidP="0007297A">
            <w:pPr>
              <w:pStyle w:val="ListNumber"/>
              <w:rPr>
                <w:lang w:val="en-US"/>
              </w:rPr>
            </w:pPr>
            <w:r w:rsidRPr="007F6CAA">
              <w:rPr>
                <w:lang w:val="en-US"/>
              </w:rPr>
              <w:t xml:space="preserve">Select </w:t>
            </w:r>
            <w:r w:rsidRPr="00195481">
              <w:rPr>
                <w:b/>
                <w:lang w:val="en-US"/>
              </w:rPr>
              <w:t>Close</w:t>
            </w:r>
            <w:r w:rsidRPr="007F6CAA">
              <w:rPr>
                <w:lang w:val="en-US"/>
              </w:rPr>
              <w:t xml:space="preserve"> </w:t>
            </w:r>
          </w:p>
          <w:p w14:paraId="1B3D348A" w14:textId="11EF69B5" w:rsidR="0007297A" w:rsidRPr="007F6CAA" w:rsidRDefault="00195481" w:rsidP="00195481">
            <w:pPr>
              <w:pStyle w:val="ListContinu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07297A" w:rsidRPr="007F6CAA">
              <w:rPr>
                <w:lang w:val="en-US"/>
              </w:rPr>
              <w:t>epeat for each line that you wish to review</w:t>
            </w:r>
          </w:p>
        </w:tc>
      </w:tr>
      <w:tr w:rsidR="00934AFC" w:rsidRPr="007F6CAA" w14:paraId="5D662C91" w14:textId="77777777" w:rsidTr="00CA1BE4">
        <w:trPr>
          <w:trHeight w:val="5736"/>
        </w:trPr>
        <w:tc>
          <w:tcPr>
            <w:tcW w:w="5000" w:type="pct"/>
            <w:gridSpan w:val="3"/>
            <w:tcMar>
              <w:top w:w="113" w:type="dxa"/>
              <w:bottom w:w="113" w:type="dxa"/>
            </w:tcMar>
          </w:tcPr>
          <w:p w14:paraId="4DC24DCD" w14:textId="77777777" w:rsidR="00934AFC" w:rsidRPr="007F6CAA" w:rsidRDefault="004359C2" w:rsidP="00934AFC">
            <w:pPr>
              <w:pStyle w:val="ListNumber"/>
              <w:tabs>
                <w:tab w:val="clear" w:pos="567"/>
                <w:tab w:val="num" w:pos="425"/>
              </w:tabs>
              <w:ind w:left="425"/>
            </w:pPr>
            <w:r>
              <w:rPr>
                <w:b/>
              </w:rPr>
              <w:br w:type="page"/>
            </w:r>
            <w:r w:rsidR="00905026" w:rsidRPr="007F6CAA">
              <w:t xml:space="preserve">In the </w:t>
            </w:r>
            <w:r w:rsidR="00905026" w:rsidRPr="00195481">
              <w:rPr>
                <w:b/>
              </w:rPr>
              <w:t>Edit in Grid</w:t>
            </w:r>
            <w:r w:rsidR="00905026" w:rsidRPr="007F6CAA">
              <w:t xml:space="preserve"> form a</w:t>
            </w:r>
            <w:r w:rsidR="00934AFC" w:rsidRPr="007F6CAA">
              <w:t>d</w:t>
            </w:r>
            <w:r w:rsidR="00905026" w:rsidRPr="007F6CAA">
              <w:t>just</w:t>
            </w:r>
            <w:r w:rsidR="00C04695">
              <w:t xml:space="preserve"> the </w:t>
            </w:r>
            <w:proofErr w:type="spellStart"/>
            <w:r w:rsidR="00C04695" w:rsidRPr="00C04695">
              <w:rPr>
                <w:b/>
              </w:rPr>
              <w:t>Req</w:t>
            </w:r>
            <w:proofErr w:type="spellEnd"/>
            <w:r w:rsidR="00C04695" w:rsidRPr="00C04695">
              <w:rPr>
                <w:b/>
              </w:rPr>
              <w:t xml:space="preserve"> quantity</w:t>
            </w:r>
            <w:r w:rsidR="00905026" w:rsidRPr="007F6CAA">
              <w:t xml:space="preserve"> as to your logic, within your business guidelines.</w:t>
            </w:r>
          </w:p>
          <w:p w14:paraId="322F9F18" w14:textId="77777777" w:rsidR="00550449" w:rsidRPr="007F6CAA" w:rsidRDefault="00550449" w:rsidP="00550449">
            <w:pPr>
              <w:pStyle w:val="ListNumber"/>
              <w:numPr>
                <w:ilvl w:val="0"/>
                <w:numId w:val="0"/>
              </w:numPr>
              <w:ind w:left="425"/>
            </w:pPr>
          </w:p>
          <w:p w14:paraId="67F72B97" w14:textId="77777777" w:rsidR="00550449" w:rsidRPr="007F6CAA" w:rsidRDefault="00E92E41" w:rsidP="00550449">
            <w:pPr>
              <w:pStyle w:val="ListNumber"/>
              <w:numPr>
                <w:ilvl w:val="0"/>
                <w:numId w:val="0"/>
              </w:numPr>
              <w:ind w:left="425"/>
            </w:pPr>
            <w:r w:rsidRPr="007F6CAA">
              <w:t>For NZTS the business</w:t>
            </w:r>
            <w:r w:rsidR="00550449" w:rsidRPr="007F6CAA">
              <w:t xml:space="preserve"> rules are</w:t>
            </w:r>
            <w:r w:rsidRPr="007F6CAA">
              <w:t xml:space="preserve"> based on ABC-code calls</w:t>
            </w:r>
            <w:r w:rsidR="00550449" w:rsidRPr="007F6CAA">
              <w:t xml:space="preserve">: </w:t>
            </w:r>
          </w:p>
          <w:p w14:paraId="6F9429B1" w14:textId="77777777" w:rsidR="00550449" w:rsidRPr="007F6CAA" w:rsidRDefault="00550449" w:rsidP="00195481">
            <w:pPr>
              <w:pStyle w:val="ListBullet2"/>
            </w:pPr>
            <w:r w:rsidRPr="007F6CAA">
              <w:rPr>
                <w:b/>
              </w:rPr>
              <w:t>A &amp; B</w:t>
            </w:r>
            <w:r w:rsidRPr="007F6CAA">
              <w:t xml:space="preserve"> inventory Lines – Directly supplied from Hella or Miscellaneous </w:t>
            </w:r>
            <w:r w:rsidR="001B3EDE" w:rsidRPr="007F6CAA">
              <w:t xml:space="preserve">NZ vendors: </w:t>
            </w:r>
            <w:r w:rsidRPr="007F6CAA">
              <w:t>MAX = 1 x Last six months average demand - stock on hand – stock on order.</w:t>
            </w:r>
          </w:p>
          <w:p w14:paraId="2210546D" w14:textId="77777777" w:rsidR="00550449" w:rsidRPr="007F6CAA" w:rsidRDefault="00550449" w:rsidP="00195481">
            <w:pPr>
              <w:pStyle w:val="ListBullet2"/>
            </w:pPr>
            <w:r w:rsidRPr="007F6CAA">
              <w:rPr>
                <w:b/>
              </w:rPr>
              <w:t>A &amp; B</w:t>
            </w:r>
            <w:r w:rsidRPr="007F6CAA">
              <w:t xml:space="preserve"> inventory Lines – ex Distribution warehouses MAX = 1.5 x Last six months average demand - stock on hand – stock on order.</w:t>
            </w:r>
          </w:p>
          <w:p w14:paraId="6783AD71" w14:textId="157B22AF" w:rsidR="00550449" w:rsidRPr="007F6CAA" w:rsidRDefault="00E07809" w:rsidP="00195481">
            <w:pPr>
              <w:pStyle w:val="ListBullet2"/>
            </w:pPr>
            <w:r w:rsidRPr="007F6CAA">
              <w:rPr>
                <w:noProof/>
              </w:rPr>
              <w:drawing>
                <wp:anchor distT="0" distB="0" distL="114300" distR="114300" simplePos="0" relativeHeight="251657236" behindDoc="0" locked="0" layoutInCell="1" allowOverlap="1" wp14:anchorId="6DE125A8" wp14:editId="508BDAD6">
                  <wp:simplePos x="0" y="0"/>
                  <wp:positionH relativeFrom="column">
                    <wp:posOffset>22224</wp:posOffset>
                  </wp:positionH>
                  <wp:positionV relativeFrom="paragraph">
                    <wp:posOffset>397510</wp:posOffset>
                  </wp:positionV>
                  <wp:extent cx="5912139" cy="1485900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948" cy="148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0449" w:rsidRPr="007F6CAA">
              <w:rPr>
                <w:b/>
              </w:rPr>
              <w:t xml:space="preserve">C </w:t>
            </w:r>
            <w:r w:rsidR="00550449" w:rsidRPr="007F6CAA">
              <w:t>inventory lines</w:t>
            </w:r>
            <w:r w:rsidR="00550449" w:rsidRPr="007F6CAA">
              <w:rPr>
                <w:b/>
              </w:rPr>
              <w:t xml:space="preserve"> = </w:t>
            </w:r>
            <w:r w:rsidR="00F56323" w:rsidRPr="007F6CAA">
              <w:t xml:space="preserve">Only order for </w:t>
            </w:r>
            <w:r w:rsidR="00550449" w:rsidRPr="007F6CAA">
              <w:t>committed customer requirements, keep to a bare minimum if stocked in your branch.</w:t>
            </w:r>
          </w:p>
          <w:p w14:paraId="41A1ABB5" w14:textId="6E8C3FDE" w:rsidR="00550449" w:rsidRPr="007F6CAA" w:rsidRDefault="00550449" w:rsidP="00550449">
            <w:pPr>
              <w:pStyle w:val="ListNumber"/>
              <w:numPr>
                <w:ilvl w:val="0"/>
                <w:numId w:val="0"/>
              </w:numPr>
              <w:ind w:left="425"/>
            </w:pPr>
          </w:p>
          <w:p w14:paraId="7245088E" w14:textId="77777777" w:rsidR="00934AFC" w:rsidRPr="007F6CAA" w:rsidRDefault="00934AFC" w:rsidP="00F0561D">
            <w:pPr>
              <w:pStyle w:val="BodyText"/>
            </w:pPr>
          </w:p>
        </w:tc>
      </w:tr>
      <w:tr w:rsidR="00934AFC" w:rsidRPr="007F6CAA" w14:paraId="4C2E81D3" w14:textId="77777777" w:rsidTr="00CA1BE4">
        <w:tc>
          <w:tcPr>
            <w:tcW w:w="5000" w:type="pct"/>
            <w:gridSpan w:val="3"/>
            <w:tcMar>
              <w:top w:w="113" w:type="dxa"/>
              <w:bottom w:w="113" w:type="dxa"/>
            </w:tcMar>
          </w:tcPr>
          <w:p w14:paraId="33C88F9E" w14:textId="77777777" w:rsidR="00934AFC" w:rsidRPr="007F6CAA" w:rsidRDefault="0050320E" w:rsidP="002A4CCD">
            <w:pPr>
              <w:pStyle w:val="BodyText"/>
              <w:ind w:left="1186"/>
            </w:pPr>
            <w:r w:rsidRPr="0050320E">
              <w:rPr>
                <w:noProof/>
              </w:rPr>
              <w:drawing>
                <wp:anchor distT="0" distB="0" distL="114300" distR="114300" simplePos="0" relativeHeight="251657237" behindDoc="0" locked="0" layoutInCell="1" allowOverlap="1" wp14:anchorId="39D36B7A" wp14:editId="20571198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107950</wp:posOffset>
                  </wp:positionV>
                  <wp:extent cx="540000" cy="540000"/>
                  <wp:effectExtent l="0" t="0" r="0" b="0"/>
                  <wp:wrapSquare wrapText="bothSides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F</w:t>
            </w:r>
            <w:r w:rsidR="00934AFC" w:rsidRPr="007F6CAA">
              <w:t>ilter on any of the lines</w:t>
            </w:r>
            <w:r w:rsidR="006D12DA" w:rsidRPr="007F6CAA">
              <w:t xml:space="preserve"> within the Planned orders view</w:t>
            </w:r>
            <w:r w:rsidR="00934AFC" w:rsidRPr="007F6CAA">
              <w:t>. It is good practice to double check you</w:t>
            </w:r>
            <w:r w:rsidR="006D12DA" w:rsidRPr="007F6CAA">
              <w:t>r</w:t>
            </w:r>
            <w:r w:rsidR="00934AFC" w:rsidRPr="007F6CAA">
              <w:t xml:space="preserve"> R</w:t>
            </w:r>
            <w:r w:rsidR="006D12DA" w:rsidRPr="007F6CAA">
              <w:t xml:space="preserve">eq. </w:t>
            </w:r>
            <w:r w:rsidR="00934AFC" w:rsidRPr="007F6CAA">
              <w:t xml:space="preserve">quantities on the high value items. To do this double click on the Extended Dealer Net column in your edit in form view. </w:t>
            </w:r>
            <w:r w:rsidR="002A3D16" w:rsidRPr="007F6CAA">
              <w:t>This</w:t>
            </w:r>
            <w:r w:rsidR="00934AFC" w:rsidRPr="007F6CAA">
              <w:t xml:space="preserve"> is the extended purchase price in currency used by the vendor, or NZD for transfers or local purchase orders.</w:t>
            </w:r>
          </w:p>
          <w:p w14:paraId="303A6B2E" w14:textId="7E4311EA" w:rsidR="004C3765" w:rsidRPr="002A4CCD" w:rsidRDefault="00E07809" w:rsidP="004C3765">
            <w:pPr>
              <w:pStyle w:val="BodyText"/>
              <w:ind w:left="1186"/>
              <w:rPr>
                <w:b/>
              </w:rPr>
            </w:pPr>
            <w:r w:rsidRPr="007F6CAA">
              <w:t>Another good practice</w:t>
            </w:r>
            <w:r w:rsidR="00934AFC" w:rsidRPr="007F6CAA">
              <w:t xml:space="preserve"> </w:t>
            </w:r>
            <w:r w:rsidR="006D12DA" w:rsidRPr="007F6CAA">
              <w:t xml:space="preserve">is </w:t>
            </w:r>
            <w:r w:rsidR="00934AFC" w:rsidRPr="007F6CAA">
              <w:t>to check items with low</w:t>
            </w:r>
            <w:r w:rsidR="00905026" w:rsidRPr="007F6CAA">
              <w:t xml:space="preserve"> demand, </w:t>
            </w:r>
            <w:r w:rsidRPr="007F6CAA">
              <w:t>i.e.</w:t>
            </w:r>
            <w:r w:rsidR="00905026" w:rsidRPr="007F6CAA">
              <w:t xml:space="preserve">: sort the column </w:t>
            </w:r>
            <w:r w:rsidR="00331E4B">
              <w:t>‘</w:t>
            </w:r>
            <w:r w:rsidR="00905026" w:rsidRPr="007F6CAA">
              <w:t>ascend</w:t>
            </w:r>
            <w:r w:rsidR="00934AFC" w:rsidRPr="007F6CAA">
              <w:t>ing</w:t>
            </w:r>
            <w:r w:rsidR="00331E4B">
              <w:t>’</w:t>
            </w:r>
            <w:r w:rsidR="00934AFC" w:rsidRPr="007F6CAA">
              <w:t xml:space="preserve"> in field =</w:t>
            </w:r>
            <w:r w:rsidR="00934AFC" w:rsidRPr="007F6CAA">
              <w:rPr>
                <w:b/>
              </w:rPr>
              <w:t>Last six months average demand.</w:t>
            </w:r>
          </w:p>
        </w:tc>
      </w:tr>
      <w:tr w:rsidR="004C3765" w:rsidRPr="007F6CAA" w14:paraId="2FB4259D" w14:textId="77777777" w:rsidTr="00CA1BE4">
        <w:tc>
          <w:tcPr>
            <w:tcW w:w="5000" w:type="pct"/>
            <w:gridSpan w:val="3"/>
            <w:tcMar>
              <w:top w:w="113" w:type="dxa"/>
              <w:bottom w:w="113" w:type="dxa"/>
            </w:tcMar>
          </w:tcPr>
          <w:p w14:paraId="70275350" w14:textId="4CCB9FD8" w:rsidR="004C3765" w:rsidRPr="0050320E" w:rsidRDefault="004C3765" w:rsidP="004C3765">
            <w:pPr>
              <w:pStyle w:val="ListNumber"/>
              <w:rPr>
                <w:noProof/>
              </w:rPr>
            </w:pPr>
            <w:r w:rsidRPr="004C3765">
              <w:t>Once you have finished your review</w:t>
            </w:r>
            <w:r>
              <w:t>,</w:t>
            </w:r>
            <w:r w:rsidRPr="004C3765">
              <w:t xml:space="preserve"> advise Purchasing Staff via e-mail so they can firm the </w:t>
            </w:r>
            <w:r>
              <w:t>p</w:t>
            </w:r>
            <w:r w:rsidRPr="004C3765">
              <w:t>lan</w:t>
            </w:r>
            <w:r>
              <w:t>.</w:t>
            </w:r>
          </w:p>
        </w:tc>
      </w:tr>
    </w:tbl>
    <w:p w14:paraId="2F376BBF" w14:textId="6A49D9A8" w:rsidR="00C04695" w:rsidRDefault="002A4CCD" w:rsidP="00E07809">
      <w:pPr>
        <w:pStyle w:val="Task"/>
      </w:pPr>
      <w:r>
        <w:br w:type="page"/>
      </w:r>
      <w:bookmarkStart w:id="28" w:name="_Toc517090594"/>
      <w:r w:rsidR="00E07809">
        <w:lastRenderedPageBreak/>
        <w:t>D</w:t>
      </w:r>
      <w:r w:rsidR="00C04695">
        <w:t>elete a planned order line</w:t>
      </w:r>
      <w:bookmarkEnd w:id="28"/>
    </w:p>
    <w:tbl>
      <w:tblPr>
        <w:tblStyle w:val="TableGrid"/>
        <w:tblW w:w="5265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C04695" w:rsidRPr="007F6CAA" w14:paraId="2B35F585" w14:textId="77777777" w:rsidTr="004C3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tcMar>
              <w:top w:w="113" w:type="dxa"/>
              <w:bottom w:w="113" w:type="dxa"/>
            </w:tcMar>
          </w:tcPr>
          <w:p w14:paraId="7C2D4E08" w14:textId="7C118FF8" w:rsidR="00C04695" w:rsidRPr="004C3765" w:rsidRDefault="00C04695" w:rsidP="004C3765">
            <w:pPr>
              <w:pStyle w:val="ListNumber"/>
            </w:pPr>
            <w:r w:rsidRPr="004C3765">
              <w:t>Highlight the respective lines</w:t>
            </w:r>
          </w:p>
          <w:p w14:paraId="71178C54" w14:textId="77777777" w:rsidR="00C04695" w:rsidRPr="007F6CAA" w:rsidRDefault="00C04695" w:rsidP="004C3765">
            <w:pPr>
              <w:pStyle w:val="ListContinue"/>
            </w:pPr>
            <w:r w:rsidRPr="007F6CAA">
              <w:t xml:space="preserve">Select </w:t>
            </w:r>
            <w:r w:rsidRPr="007F6CAA">
              <w:rPr>
                <w:b/>
              </w:rPr>
              <w:t>Delete</w:t>
            </w:r>
          </w:p>
          <w:p w14:paraId="2F6F636F" w14:textId="77777777" w:rsidR="00C04695" w:rsidRPr="007F6CAA" w:rsidRDefault="00C04695" w:rsidP="004C3765">
            <w:pPr>
              <w:pStyle w:val="ListContinue"/>
            </w:pPr>
            <w:r w:rsidRPr="007F6CAA">
              <w:t xml:space="preserve">Select </w:t>
            </w:r>
            <w:r w:rsidRPr="004C3765">
              <w:rPr>
                <w:b/>
              </w:rPr>
              <w:t>Yes</w:t>
            </w:r>
            <w:r w:rsidRPr="007F6CAA">
              <w:t xml:space="preserve"> to </w:t>
            </w:r>
            <w:r w:rsidRPr="004C3765">
              <w:rPr>
                <w:b/>
              </w:rPr>
              <w:t>Confirm deletion</w:t>
            </w:r>
            <w:r w:rsidRPr="007F6CAA">
              <w:t xml:space="preserve"> window</w:t>
            </w:r>
          </w:p>
          <w:p w14:paraId="5F4668F9" w14:textId="1D017FA4" w:rsidR="00C04695" w:rsidRPr="007F6CAA" w:rsidRDefault="004C3765" w:rsidP="00BA174C">
            <w:pPr>
              <w:pStyle w:val="ListNumber"/>
              <w:numPr>
                <w:ilvl w:val="0"/>
                <w:numId w:val="0"/>
              </w:numPr>
              <w:ind w:left="425"/>
              <w:rPr>
                <w:lang w:val="en-US"/>
              </w:rPr>
            </w:pPr>
            <w:r w:rsidRPr="007F6CAA">
              <w:rPr>
                <w:noProof/>
              </w:rPr>
              <w:drawing>
                <wp:inline distT="0" distB="0" distL="0" distR="0" wp14:anchorId="5D8A725F" wp14:editId="474AC37E">
                  <wp:extent cx="5471433" cy="233362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14689"/>
                          <a:stretch/>
                        </pic:blipFill>
                        <pic:spPr bwMode="auto">
                          <a:xfrm>
                            <a:off x="0" y="0"/>
                            <a:ext cx="5477944" cy="2336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8B9B8" w14:textId="77777777" w:rsidR="003E5CBB" w:rsidRDefault="003E5CBB" w:rsidP="00CA1BE4">
      <w:pPr>
        <w:pStyle w:val="BodyText"/>
        <w:rPr>
          <w:rFonts w:eastAsiaTheme="minorHAnsi"/>
        </w:rPr>
      </w:pPr>
    </w:p>
    <w:p w14:paraId="5F99AFD8" w14:textId="77777777" w:rsidR="003E5CBB" w:rsidRDefault="003E5CBB" w:rsidP="00CA1BE4">
      <w:pPr>
        <w:pStyle w:val="BodyText"/>
      </w:pPr>
      <w:r>
        <w:br w:type="page"/>
      </w:r>
    </w:p>
    <w:p w14:paraId="25FBCFCE" w14:textId="2DEFBCAB" w:rsidR="00A919E3" w:rsidRPr="007F6CAA" w:rsidRDefault="002A4CCD" w:rsidP="004C3765">
      <w:pPr>
        <w:pStyle w:val="Task"/>
      </w:pPr>
      <w:bookmarkStart w:id="29" w:name="_Toc517090595"/>
      <w:r>
        <w:lastRenderedPageBreak/>
        <w:t>Add items manually (</w:t>
      </w:r>
      <w:r w:rsidR="004C3765">
        <w:t>P</w:t>
      </w:r>
      <w:r>
        <w:t>urchasing staff only)</w:t>
      </w:r>
      <w:bookmarkEnd w:id="29"/>
    </w:p>
    <w:tbl>
      <w:tblPr>
        <w:tblStyle w:val="TableGrid"/>
        <w:tblW w:w="5265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19"/>
        <w:gridCol w:w="479"/>
      </w:tblGrid>
      <w:tr w:rsidR="003E5CBB" w:rsidRPr="007F6CAA" w14:paraId="21125258" w14:textId="77777777" w:rsidTr="0046603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52" w:type="pct"/>
          <w:trHeight w:val="692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485FDF9C" w14:textId="0CB41751" w:rsidR="003E5CBB" w:rsidRPr="007F6CAA" w:rsidRDefault="003E5CBB" w:rsidP="003E5CBB">
            <w:pPr>
              <w:pStyle w:val="BodyText"/>
            </w:pPr>
            <w:r w:rsidRPr="002A4CCD">
              <w:rPr>
                <w:noProof/>
              </w:rPr>
              <w:drawing>
                <wp:anchor distT="0" distB="0" distL="114300" distR="114300" simplePos="0" relativeHeight="251657241" behindDoc="0" locked="0" layoutInCell="1" allowOverlap="1" wp14:anchorId="7DCEA7F2" wp14:editId="1A3A995C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59690</wp:posOffset>
                  </wp:positionV>
                  <wp:extent cx="540000" cy="540000"/>
                  <wp:effectExtent l="0" t="0" r="0" b="0"/>
                  <wp:wrapSquare wrapText="bothSides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t>Please note for Transports warehouse branch manager/supervisor reviews of Planned Orders</w:t>
            </w:r>
            <w:r w:rsidR="004C3765">
              <w:t>,</w:t>
            </w:r>
            <w:r w:rsidRPr="007F6CAA">
              <w:t xml:space="preserve"> do not manually add any new lines, please advise Purchasing Staff for these items/quantities. This is to avoid overstocking and incorrect/duplicate data.</w:t>
            </w:r>
          </w:p>
        </w:tc>
      </w:tr>
      <w:tr w:rsidR="00354F7A" w:rsidRPr="007F6CAA" w14:paraId="5B21F282" w14:textId="77777777" w:rsidTr="004A5802">
        <w:trPr>
          <w:gridAfter w:val="1"/>
          <w:wAfter w:w="252" w:type="pct"/>
          <w:trHeight w:val="6311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0027BC18" w14:textId="77777777" w:rsidR="00354F7A" w:rsidRDefault="00354F7A" w:rsidP="00354F7A">
            <w:pPr>
              <w:pStyle w:val="ListNumber"/>
            </w:pPr>
            <w:r w:rsidRPr="007F6CAA">
              <w:t xml:space="preserve">In the </w:t>
            </w:r>
            <w:r w:rsidRPr="00354F7A">
              <w:rPr>
                <w:b/>
              </w:rPr>
              <w:t>Planned order view</w:t>
            </w:r>
            <w:r w:rsidRPr="007F6CAA">
              <w:t xml:space="preserve">, </w:t>
            </w:r>
            <w:r>
              <w:t>select</w:t>
            </w:r>
            <w:r w:rsidRPr="007F6CAA">
              <w:t xml:space="preserve"> </w:t>
            </w:r>
            <w:r>
              <w:t>the following:</w:t>
            </w:r>
          </w:p>
          <w:p w14:paraId="4061413D" w14:textId="36252914" w:rsidR="00354F7A" w:rsidRPr="007F6CAA" w:rsidRDefault="00354F7A" w:rsidP="00354F7A">
            <w:pPr>
              <w:pStyle w:val="ListNumber2"/>
            </w:pPr>
            <w:r>
              <w:t xml:space="preserve">Select </w:t>
            </w:r>
            <w:r w:rsidRPr="00354F7A">
              <w:rPr>
                <w:b/>
              </w:rPr>
              <w:t>Planned order type</w:t>
            </w:r>
          </w:p>
          <w:p w14:paraId="3800D4F7" w14:textId="22F98612" w:rsidR="00354F7A" w:rsidRPr="00354F7A" w:rsidRDefault="00354F7A" w:rsidP="00BC76C6">
            <w:pPr>
              <w:pStyle w:val="ListContinue"/>
            </w:pPr>
            <w:r>
              <w:t xml:space="preserve">This will be </w:t>
            </w:r>
            <w:r w:rsidRPr="00354F7A">
              <w:t>Purchase order</w:t>
            </w:r>
            <w:r w:rsidRPr="007F6CAA">
              <w:t xml:space="preserve"> or </w:t>
            </w:r>
            <w:r w:rsidRPr="00354F7A">
              <w:t>Transfer</w:t>
            </w:r>
          </w:p>
          <w:p w14:paraId="35B32A67" w14:textId="77777777" w:rsidR="00354F7A" w:rsidRDefault="00354F7A" w:rsidP="00354F7A">
            <w:pPr>
              <w:pStyle w:val="ListNumber2"/>
              <w:rPr>
                <w:noProof/>
              </w:rPr>
            </w:pPr>
            <w:r w:rsidRPr="007F6CAA">
              <w:t xml:space="preserve">Change </w:t>
            </w:r>
            <w:r w:rsidRPr="007F6CAA">
              <w:rPr>
                <w:b/>
              </w:rPr>
              <w:t>Plan</w:t>
            </w:r>
            <w:r w:rsidRPr="007F6CAA">
              <w:t>, if required</w:t>
            </w:r>
            <w:r>
              <w:rPr>
                <w:noProof/>
              </w:rPr>
              <w:t xml:space="preserve"> </w:t>
            </w:r>
          </w:p>
          <w:p w14:paraId="1E631B7B" w14:textId="36B2602C" w:rsidR="00354F7A" w:rsidRPr="002A4CCD" w:rsidRDefault="00466033" w:rsidP="00354F7A">
            <w:pPr>
              <w:pStyle w:val="ListNumber2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55" behindDoc="0" locked="0" layoutInCell="1" allowOverlap="1" wp14:anchorId="74205531" wp14:editId="551A171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304165</wp:posOffset>
                      </wp:positionV>
                      <wp:extent cx="3124200" cy="2552065"/>
                      <wp:effectExtent l="19050" t="19050" r="0" b="635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0" cy="2552065"/>
                                <a:chOff x="0" y="0"/>
                                <a:chExt cx="3124200" cy="2552065"/>
                              </a:xfrm>
                            </wpg:grpSpPr>
                            <wpg:grpSp>
                              <wpg:cNvPr id="87" name="Group 87"/>
                              <wpg:cNvGrpSpPr/>
                              <wpg:grpSpPr>
                                <a:xfrm>
                                  <a:off x="0" y="0"/>
                                  <a:ext cx="3124200" cy="2552065"/>
                                  <a:chOff x="0" y="0"/>
                                  <a:chExt cx="3124200" cy="25520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81" name="Picture 8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44403"/>
                                  <a:stretch/>
                                </pic:blipFill>
                                <pic:spPr bwMode="auto">
                                  <a:xfrm>
                                    <a:off x="0" y="9525"/>
                                    <a:ext cx="3124200" cy="25425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82" name="Rectangle 82"/>
                                <wps:cNvSpPr/>
                                <wps:spPr>
                                  <a:xfrm>
                                    <a:off x="0" y="0"/>
                                    <a:ext cx="476250" cy="600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" name="Rectangle 83"/>
                                <wps:cNvSpPr/>
                                <wps:spPr>
                                  <a:xfrm>
                                    <a:off x="66675" y="838200"/>
                                    <a:ext cx="1847850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" name="Rectangle 84"/>
                                <wps:cNvSpPr/>
                                <wps:spPr>
                                  <a:xfrm>
                                    <a:off x="66675" y="1057275"/>
                                    <a:ext cx="1847850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" name="Rectangle 85"/>
                                <wps:cNvSpPr/>
                                <wps:spPr>
                                  <a:xfrm>
                                    <a:off x="85725" y="1771650"/>
                                    <a:ext cx="2752725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3" name="Oval 123"/>
                              <wps:cNvSpPr/>
                              <wps:spPr>
                                <a:xfrm>
                                  <a:off x="1914525" y="1057275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C39599" w14:textId="77777777" w:rsidR="005B70C2" w:rsidRPr="00466033" w:rsidRDefault="005B70C2" w:rsidP="00503ED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Oval 124"/>
                              <wps:cNvSpPr/>
                              <wps:spPr>
                                <a:xfrm>
                                  <a:off x="1914525" y="790575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D8EFB4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Oval 125"/>
                              <wps:cNvSpPr/>
                              <wps:spPr>
                                <a:xfrm>
                                  <a:off x="2828925" y="17240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E228E2" w14:textId="77777777" w:rsidR="005B70C2" w:rsidRPr="00466033" w:rsidRDefault="005B70C2" w:rsidP="00503ED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205531" id="Group 126" o:spid="_x0000_s1040" style="position:absolute;left:0;text-align:left;margin-left:29.5pt;margin-top:23.95pt;width:246pt;height:200.95pt;z-index:251657255" coordsize="31242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">
                      <v:group id="Group 87" o:spid="_x0000_s1041" style="position:absolute;width:31242;height:25520" coordsize="31242,25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<v:shape id="Picture 81" o:spid="_x0000_s1042" type="#_x0000_t75" style="position:absolute;top:95;width:31242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">
                          <v:imagedata r:id="rId38" o:title="" cropbottom="29100f"/>
                        </v:shape>
                        <v:rect id="Rectangle 82" o:spid="_x0000_s1043" style="position:absolute;width:4762;height:6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" filled="f" strokecolor="red" strokeweight="2.25pt"/>
                        <v:rect id="Rectangle 83" o:spid="_x0000_s1044" style="position:absolute;left:666;top:8382;width:1847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" filled="f" strokecolor="red" strokeweight="2.25pt"/>
                        <v:rect id="Rectangle 84" o:spid="_x0000_s1045" style="position:absolute;left:666;top:10572;width:18479;height:2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" filled="f" strokecolor="red" strokeweight="2.25pt"/>
                        <v:rect id="Rectangle 85" o:spid="_x0000_s1046" style="position:absolute;left:857;top:17716;width:27527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" filled="f" strokecolor="red" strokeweight="2.25pt"/>
                      </v:group>
                      <v:oval id="Oval 123" o:spid="_x0000_s1047" style="position:absolute;left:19145;top:10572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" fillcolor="red" strokecolor="red">
                        <v:textbox inset="0,0,0,0">
                          <w:txbxContent>
                            <w:p w14:paraId="0FC39599" w14:textId="77777777" w:rsidR="005B70C2" w:rsidRPr="00466033" w:rsidRDefault="005B70C2" w:rsidP="00503ED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oval>
                      <v:oval id="Oval 124" o:spid="_x0000_s1048" style="position:absolute;left:19145;top:7905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" fillcolor="red" strokecolor="red">
                        <v:textbox inset="0,0,0,0">
                          <w:txbxContent>
                            <w:p w14:paraId="33D8EFB4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125" o:spid="_x0000_s1049" style="position:absolute;left:28289;top:17240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" fillcolor="red" strokecolor="red">
                        <v:textbox inset="0,0,0,0">
                          <w:txbxContent>
                            <w:p w14:paraId="11E228E2" w14:textId="77777777" w:rsidR="005B70C2" w:rsidRPr="00466033" w:rsidRDefault="005B70C2" w:rsidP="00503ED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354F7A" w:rsidRPr="007F6CAA">
              <w:t xml:space="preserve">Select </w:t>
            </w:r>
            <w:r w:rsidR="00354F7A" w:rsidRPr="007F6CAA">
              <w:rPr>
                <w:b/>
              </w:rPr>
              <w:t>Item number</w:t>
            </w:r>
            <w:r w:rsidR="00354F7A">
              <w:rPr>
                <w:noProof/>
              </w:rPr>
              <w:t xml:space="preserve"> </w:t>
            </w:r>
          </w:p>
        </w:tc>
      </w:tr>
      <w:tr w:rsidR="00354F7A" w:rsidRPr="007F6CAA" w14:paraId="739D3813" w14:textId="77777777" w:rsidTr="004A5802">
        <w:trPr>
          <w:trHeight w:val="6402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4C334186" w14:textId="108B30DF" w:rsidR="00354F7A" w:rsidRPr="004A5802" w:rsidRDefault="004A5802" w:rsidP="004A5802">
            <w:pPr>
              <w:pStyle w:val="ListNumber"/>
            </w:pPr>
            <w:r w:rsidRPr="004A5802">
              <w:lastRenderedPageBreak/>
              <w:t>For a Purchase order,</w:t>
            </w:r>
            <w:r>
              <w:t xml:space="preserve"> </w:t>
            </w:r>
            <w:r w:rsidRPr="007F6CAA">
              <w:t>the Released Product Vendor will appear. Change Vendor if required</w:t>
            </w:r>
          </w:p>
          <w:p w14:paraId="4FD9DA6C" w14:textId="46DE8605" w:rsidR="004A5802" w:rsidRPr="007F6CAA" w:rsidRDefault="00466033" w:rsidP="004A5802">
            <w:pPr>
              <w:pStyle w:val="ListNumber"/>
              <w:numPr>
                <w:ilvl w:val="0"/>
                <w:numId w:val="0"/>
              </w:numPr>
              <w:ind w:left="567" w:hanging="42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53" behindDoc="0" locked="0" layoutInCell="1" allowOverlap="1" wp14:anchorId="3BDB9136" wp14:editId="64F3CD4D">
                      <wp:simplePos x="0" y="0"/>
                      <wp:positionH relativeFrom="column">
                        <wp:posOffset>1289050</wp:posOffset>
                      </wp:positionH>
                      <wp:positionV relativeFrom="paragraph">
                        <wp:posOffset>233680</wp:posOffset>
                      </wp:positionV>
                      <wp:extent cx="752475" cy="209550"/>
                      <wp:effectExtent l="19050" t="19050" r="28575" b="1905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C4E9D5" id="Rectangle 94" o:spid="_x0000_s1026" style="position:absolute;margin-left:101.5pt;margin-top:18.4pt;width:59.25pt;height:16.5pt;z-index:251657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" filled="f" strokecolor="red" strokeweight="2.25pt"/>
                  </w:pict>
                </mc:Fallback>
              </mc:AlternateContent>
            </w:r>
            <w:r w:rsidR="004A580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52" behindDoc="0" locked="0" layoutInCell="1" allowOverlap="1" wp14:anchorId="0B9B6AB8" wp14:editId="7817F2EA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43181</wp:posOffset>
                      </wp:positionV>
                      <wp:extent cx="2826672" cy="360045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6672" cy="3600450"/>
                                <a:chOff x="0" y="0"/>
                                <a:chExt cx="2901950" cy="36963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" name="Picture 4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300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901950" cy="36963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88" name="Rectangle 88"/>
                              <wps:cNvSpPr/>
                              <wps:spPr>
                                <a:xfrm>
                                  <a:off x="66675" y="2476500"/>
                                  <a:ext cx="2162175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8A2A9B" id="Group 90" o:spid="_x0000_s1026" style="position:absolute;margin-left:24.25pt;margin-top:3.4pt;width:222.55pt;height:283.5pt;z-index:251657252;mso-width-relative:margin;mso-height-relative:margin" coordsize="29019,36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">
                      <v:shape id="Picture 47" o:spid="_x0000_s1027" type="#_x0000_t75" style="position:absolute;width:29019;height:3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">
                        <v:imagedata r:id="rId38" o:title="" croptop="8522f"/>
                      </v:shape>
                      <v:rect id="Rectangle 88" o:spid="_x0000_s1028" style="position:absolute;left:666;top:24765;width:2162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RI5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" filled="f" strokecolor="red" strokeweight="2.25pt"/>
                    </v:group>
                  </w:pict>
                </mc:Fallback>
              </mc:AlternateContent>
            </w:r>
          </w:p>
        </w:tc>
      </w:tr>
      <w:tr w:rsidR="004A5802" w:rsidRPr="007F6CAA" w14:paraId="7986FE56" w14:textId="77777777" w:rsidTr="004A5802">
        <w:trPr>
          <w:trHeight w:val="7087"/>
        </w:trPr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48B68052" w14:textId="77777777" w:rsidR="004A5802" w:rsidRPr="007F6CAA" w:rsidRDefault="004A5802" w:rsidP="004A5802">
            <w:pPr>
              <w:pStyle w:val="ListNumber"/>
            </w:pPr>
            <w:r w:rsidRPr="007F6CAA">
              <w:t xml:space="preserve">For a Transfer order select the </w:t>
            </w:r>
            <w:proofErr w:type="gramStart"/>
            <w:r w:rsidRPr="007F6CAA">
              <w:rPr>
                <w:b/>
              </w:rPr>
              <w:t>From</w:t>
            </w:r>
            <w:proofErr w:type="gramEnd"/>
            <w:r w:rsidRPr="007F6CAA">
              <w:rPr>
                <w:b/>
              </w:rPr>
              <w:t xml:space="preserve"> warehouse</w:t>
            </w:r>
            <w:r w:rsidRPr="007F6CAA">
              <w:t xml:space="preserve"> and </w:t>
            </w:r>
            <w:r w:rsidRPr="007F6CAA">
              <w:rPr>
                <w:b/>
              </w:rPr>
              <w:t>To warehouse</w:t>
            </w:r>
          </w:p>
          <w:p w14:paraId="6AF80BF0" w14:textId="42D341B1" w:rsidR="004A5802" w:rsidRDefault="004A5802" w:rsidP="004A5802">
            <w:pPr>
              <w:pStyle w:val="ListContinue"/>
            </w:pPr>
            <w:r w:rsidRPr="007F6CAA">
              <w:t xml:space="preserve">Select </w:t>
            </w:r>
            <w:r w:rsidRPr="00466033">
              <w:rPr>
                <w:b/>
              </w:rPr>
              <w:t>Req. quantity</w:t>
            </w:r>
          </w:p>
          <w:p w14:paraId="1C65AD99" w14:textId="3F98638A" w:rsidR="004A5802" w:rsidRPr="007F6CAA" w:rsidRDefault="00466033" w:rsidP="00CA1BE4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54" behindDoc="0" locked="0" layoutInCell="1" allowOverlap="1" wp14:anchorId="542F68CB" wp14:editId="49CEE315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222250</wp:posOffset>
                      </wp:positionV>
                      <wp:extent cx="2819400" cy="3625215"/>
                      <wp:effectExtent l="1905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3625215"/>
                                <a:chOff x="0" y="0"/>
                                <a:chExt cx="2819400" cy="3625215"/>
                              </a:xfrm>
                            </wpg:grpSpPr>
                            <wpg:grpSp>
                              <wpg:cNvPr id="93" name="Group 93"/>
                              <wpg:cNvGrpSpPr/>
                              <wpg:grpSpPr>
                                <a:xfrm>
                                  <a:off x="0" y="0"/>
                                  <a:ext cx="2819400" cy="3625215"/>
                                  <a:chOff x="0" y="0"/>
                                  <a:chExt cx="2819400" cy="362521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8" name="Picture 4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9050" y="0"/>
                                    <a:ext cx="2800350" cy="36252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91" name="Rectangle 91"/>
                                <wps:cNvSpPr/>
                                <wps:spPr>
                                  <a:xfrm>
                                    <a:off x="28575" y="1666875"/>
                                    <a:ext cx="1609725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" name="Rectangle 92"/>
                                <wps:cNvSpPr/>
                                <wps:spPr>
                                  <a:xfrm>
                                    <a:off x="0" y="2266950"/>
                                    <a:ext cx="1533525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5" name="Rectangle 95"/>
                              <wps:cNvSpPr/>
                              <wps:spPr>
                                <a:xfrm>
                                  <a:off x="981075" y="200025"/>
                                  <a:ext cx="72390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2944E6" id="Group 100" o:spid="_x0000_s1026" style="position:absolute;margin-left:25pt;margin-top:17.5pt;width:222pt;height:285.45pt;z-index:251657254" coordsize="28194,36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">
                      <v:group id="Group 93" o:spid="_x0000_s1027" style="position:absolute;width:28194;height:36252" coordsize="28194,3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shape id="Picture 48" o:spid="_x0000_s1028" type="#_x0000_t75" style="position:absolute;left:190;width:28004;height:36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">
                          <v:imagedata r:id="rId40" o:title=""/>
                        </v:shape>
                        <v:rect id="Rectangle 91" o:spid="_x0000_s1029" style="position:absolute;left:285;top:16668;width:16098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" filled="f" strokecolor="red" strokeweight="2.25pt"/>
                        <v:rect id="Rectangle 92" o:spid="_x0000_s1030" style="position:absolute;top:22669;width:1533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" filled="f" strokecolor="red" strokeweight="2.25pt"/>
                      </v:group>
                      <v:rect id="Rectangle 95" o:spid="_x0000_s1031" style="position:absolute;left:9810;top:2000;width:7239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 w:rsidR="004A5802" w:rsidRPr="004A5802">
              <w:rPr>
                <w:rStyle w:val="ListBulletChar"/>
              </w:rPr>
              <w:t xml:space="preserve">Transfers must have the quantity physically available in the </w:t>
            </w:r>
            <w:proofErr w:type="gramStart"/>
            <w:r w:rsidR="004A5802" w:rsidRPr="00466033">
              <w:rPr>
                <w:rStyle w:val="ListBulletChar"/>
                <w:b/>
              </w:rPr>
              <w:t>From</w:t>
            </w:r>
            <w:proofErr w:type="gramEnd"/>
            <w:r w:rsidR="004A5802" w:rsidRPr="00466033">
              <w:rPr>
                <w:b/>
              </w:rPr>
              <w:t xml:space="preserve"> warehouse</w:t>
            </w:r>
          </w:p>
          <w:p w14:paraId="0329E6C6" w14:textId="5328F36B" w:rsidR="004A5802" w:rsidRPr="004A5802" w:rsidRDefault="004A5802" w:rsidP="004A5802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</w:tc>
      </w:tr>
      <w:tr w:rsidR="00934AFC" w:rsidRPr="007F6CAA" w14:paraId="332FD1CB" w14:textId="77777777" w:rsidTr="00466033">
        <w:trPr>
          <w:gridAfter w:val="1"/>
          <w:wAfter w:w="252" w:type="pct"/>
          <w:trHeight w:val="732"/>
        </w:trPr>
        <w:tc>
          <w:tcPr>
            <w:tcW w:w="4748" w:type="pct"/>
            <w:tcMar>
              <w:top w:w="113" w:type="dxa"/>
              <w:bottom w:w="113" w:type="dxa"/>
            </w:tcMar>
          </w:tcPr>
          <w:p w14:paraId="425AC718" w14:textId="06A1E6C1" w:rsidR="006D12DA" w:rsidRDefault="00466033" w:rsidP="00466033">
            <w:pPr>
              <w:pStyle w:val="ListNumber"/>
            </w:pPr>
            <w:r>
              <w:lastRenderedPageBreak/>
              <w:t xml:space="preserve">Select </w:t>
            </w:r>
            <w:r w:rsidRPr="00466033">
              <w:rPr>
                <w:b/>
              </w:rPr>
              <w:t>Create</w:t>
            </w:r>
          </w:p>
          <w:p w14:paraId="2BA6A5B5" w14:textId="05656768" w:rsidR="00354F7A" w:rsidRPr="00466033" w:rsidRDefault="00354F7A" w:rsidP="00CA1BE4">
            <w:pPr>
              <w:pStyle w:val="ListContinue"/>
            </w:pPr>
            <w:r w:rsidRPr="007F6CAA">
              <w:t>A new line will appear at the bottom of the Planned order</w:t>
            </w:r>
          </w:p>
        </w:tc>
      </w:tr>
    </w:tbl>
    <w:p w14:paraId="4FFE520F" w14:textId="71440998" w:rsidR="004C3765" w:rsidRDefault="004C3765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id="30" w:name="_Toc511987912"/>
      <w:bookmarkStart w:id="31" w:name="_Ref516418384"/>
      <w:r>
        <w:br w:type="page"/>
      </w:r>
    </w:p>
    <w:p w14:paraId="4C9025B2" w14:textId="7BFF2AF6" w:rsidR="00934AFC" w:rsidRPr="007F6CAA" w:rsidRDefault="00934AFC" w:rsidP="00F15022">
      <w:pPr>
        <w:pStyle w:val="Task"/>
      </w:pPr>
      <w:bookmarkStart w:id="32" w:name="_Ref517090199"/>
      <w:bookmarkStart w:id="33" w:name="_Ref517090204"/>
      <w:bookmarkStart w:id="34" w:name="_Ref517090331"/>
      <w:bookmarkStart w:id="35" w:name="_Ref517090335"/>
      <w:bookmarkStart w:id="36" w:name="_Toc517090596"/>
      <w:r w:rsidRPr="007F6CAA">
        <w:lastRenderedPageBreak/>
        <w:t xml:space="preserve">Firm </w:t>
      </w:r>
      <w:r w:rsidR="005C36F0">
        <w:t>p</w:t>
      </w:r>
      <w:r w:rsidRPr="007F6CAA">
        <w:t>lanned orders</w:t>
      </w:r>
      <w:bookmarkEnd w:id="30"/>
      <w:r w:rsidR="00E7622F" w:rsidRPr="007F6CAA">
        <w:t xml:space="preserve"> (Stock)</w:t>
      </w:r>
      <w:bookmarkEnd w:id="31"/>
      <w:bookmarkEnd w:id="32"/>
      <w:bookmarkEnd w:id="33"/>
      <w:bookmarkEnd w:id="34"/>
      <w:bookmarkEnd w:id="35"/>
      <w:bookmarkEnd w:id="36"/>
    </w:p>
    <w:tbl>
      <w:tblPr>
        <w:tblStyle w:val="TableGrid"/>
        <w:tblW w:w="5186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421662" w:rsidRPr="007F6CAA" w14:paraId="7CFFDD73" w14:textId="77777777" w:rsidTr="004660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14:paraId="51030C68" w14:textId="18DBAA2B" w:rsidR="00421662" w:rsidRPr="007F6CAA" w:rsidRDefault="00421662" w:rsidP="00421662">
            <w:pPr>
              <w:pStyle w:val="BodyText"/>
            </w:pPr>
            <w:r w:rsidRPr="00421662">
              <w:rPr>
                <w:b/>
                <w:noProof/>
              </w:rPr>
              <w:drawing>
                <wp:anchor distT="0" distB="0" distL="114300" distR="114300" simplePos="0" relativeHeight="251657238" behindDoc="0" locked="0" layoutInCell="1" allowOverlap="1" wp14:anchorId="7AFAE019" wp14:editId="20EA8202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t>Now the planned orders have been reviewed they can b</w:t>
            </w:r>
            <w:r w:rsidR="00C4273B">
              <w:t>e turned into Purchase or Transfer</w:t>
            </w:r>
            <w:r w:rsidRPr="007F6CAA">
              <w:t xml:space="preserve"> orders</w:t>
            </w:r>
          </w:p>
        </w:tc>
      </w:tr>
      <w:tr w:rsidR="0044068C" w:rsidRPr="007F6CAA" w14:paraId="601741B1" w14:textId="77777777" w:rsidTr="00466033">
        <w:trPr>
          <w:trHeight w:val="550"/>
        </w:trPr>
        <w:tc>
          <w:tcPr>
            <w:tcW w:w="5000" w:type="pct"/>
          </w:tcPr>
          <w:p w14:paraId="7EDF85A7" w14:textId="77777777" w:rsidR="0044068C" w:rsidRPr="0044068C" w:rsidRDefault="0044068C" w:rsidP="0044068C">
            <w:pPr>
              <w:pStyle w:val="ListNumber"/>
              <w:numPr>
                <w:ilvl w:val="0"/>
                <w:numId w:val="0"/>
              </w:numPr>
              <w:ind w:left="567" w:hanging="425"/>
            </w:pPr>
            <w:r w:rsidRPr="008C21D7">
              <w:rPr>
                <w:noProof/>
              </w:rPr>
              <w:drawing>
                <wp:anchor distT="0" distB="0" distL="114300" distR="114300" simplePos="0" relativeHeight="251657240" behindDoc="0" locked="0" layoutInCell="1" allowOverlap="1" wp14:anchorId="4F772C95" wp14:editId="5F8A5759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58202</wp:posOffset>
                  </wp:positionV>
                  <wp:extent cx="514350" cy="514350"/>
                  <wp:effectExtent l="0" t="0" r="0" b="0"/>
                  <wp:wrapSquare wrapText="bothSides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Firming orders over 100 lines can cause NAXT to hang</w:t>
            </w:r>
          </w:p>
        </w:tc>
      </w:tr>
      <w:tr w:rsidR="00934AFC" w:rsidRPr="007F6CAA" w14:paraId="4DA4CC60" w14:textId="77777777" w:rsidTr="00466033">
        <w:trPr>
          <w:trHeight w:val="7575"/>
        </w:trPr>
        <w:tc>
          <w:tcPr>
            <w:tcW w:w="5000" w:type="pct"/>
          </w:tcPr>
          <w:p w14:paraId="2F58CE08" w14:textId="77777777" w:rsidR="00466033" w:rsidRDefault="00CF437A" w:rsidP="00DF031C">
            <w:pPr>
              <w:pStyle w:val="ListNumber"/>
            </w:pPr>
            <w:r w:rsidRPr="007F6CAA">
              <w:t xml:space="preserve">Select the lines </w:t>
            </w:r>
            <w:r w:rsidR="007B31C2" w:rsidRPr="007F6CAA">
              <w:t xml:space="preserve">in the Plan that </w:t>
            </w:r>
            <w:r w:rsidRPr="007F6CAA">
              <w:t xml:space="preserve">you want to firm. </w:t>
            </w:r>
          </w:p>
          <w:p w14:paraId="773FFE09" w14:textId="3BDD2ECA" w:rsidR="00CF437A" w:rsidRPr="007F6CAA" w:rsidRDefault="00CF437A" w:rsidP="00CA1BE4">
            <w:pPr>
              <w:pStyle w:val="ListContinue"/>
            </w:pPr>
            <w:r w:rsidRPr="007F6CAA">
              <w:t>If the refere</w:t>
            </w:r>
            <w:r w:rsidR="00DF031C" w:rsidRPr="007F6CAA">
              <w:t>nce line</w:t>
            </w:r>
            <w:r w:rsidR="00B50523">
              <w:t>s</w:t>
            </w:r>
            <w:r w:rsidR="00DF031C" w:rsidRPr="007F6CAA">
              <w:t xml:space="preserve"> are all </w:t>
            </w:r>
            <w:r w:rsidR="00466033">
              <w:t>‘</w:t>
            </w:r>
            <w:r w:rsidR="00B1301B" w:rsidRPr="007F6CAA">
              <w:t>Planned transfer</w:t>
            </w:r>
            <w:r w:rsidR="00466033">
              <w:t>’</w:t>
            </w:r>
            <w:r w:rsidR="00DF031C" w:rsidRPr="007F6CAA">
              <w:t xml:space="preserve"> </w:t>
            </w:r>
            <w:r w:rsidRPr="007F6CAA">
              <w:t>select all lines</w:t>
            </w:r>
          </w:p>
          <w:p w14:paraId="6D019E32" w14:textId="77777777" w:rsidR="00E02E00" w:rsidRPr="0044068C" w:rsidRDefault="007B31C2" w:rsidP="00466033">
            <w:pPr>
              <w:pStyle w:val="ListContinue"/>
            </w:pPr>
            <w:r w:rsidRPr="007F6CAA">
              <w:t>Apply filters as required to separate these out, e</w:t>
            </w:r>
            <w:r w:rsidR="00207A36" w:rsidRPr="007F6CAA">
              <w:t>.</w:t>
            </w:r>
            <w:r w:rsidRPr="007F6CAA">
              <w:t>g</w:t>
            </w:r>
            <w:r w:rsidR="00207A36" w:rsidRPr="007F6CAA">
              <w:t>.</w:t>
            </w:r>
            <w:r w:rsidR="00A919E3">
              <w:t xml:space="preserve">: Dangerous goods </w:t>
            </w:r>
            <w:r w:rsidR="008E3DBD">
              <w:t>o</w:t>
            </w:r>
            <w:r w:rsidR="00B50523">
              <w:t>r batteries, $ value by vendor.</w:t>
            </w:r>
          </w:p>
          <w:p w14:paraId="7D05413D" w14:textId="2C103CE2" w:rsidR="00934AFC" w:rsidRPr="00466033" w:rsidRDefault="00466033" w:rsidP="00466033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56" behindDoc="0" locked="0" layoutInCell="1" allowOverlap="1" wp14:anchorId="4B114660" wp14:editId="5945DC41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434341</wp:posOffset>
                      </wp:positionV>
                      <wp:extent cx="5790164" cy="3143250"/>
                      <wp:effectExtent l="0" t="19050" r="127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0164" cy="3143250"/>
                                <a:chOff x="0" y="0"/>
                                <a:chExt cx="5297805" cy="287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97805" cy="2875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7" name="Rectangle 127"/>
                              <wps:cNvSpPr/>
                              <wps:spPr>
                                <a:xfrm>
                                  <a:off x="381000" y="0"/>
                                  <a:ext cx="600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EF8405" id="Group 129" o:spid="_x0000_s1026" style="position:absolute;margin-left:8.5pt;margin-top:34.2pt;width:455.9pt;height:247.5pt;z-index:251657256;mso-width-relative:margin;mso-height-relative:margin" coordsize="52978,28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">
                      <v:shape id="Picture 49" o:spid="_x0000_s1027" type="#_x0000_t75" style="position:absolute;width:52978;height:28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">
                        <v:imagedata r:id="rId42" o:title=""/>
                      </v:shape>
                      <v:rect id="Rectangle 127" o:spid="_x0000_s1028" style="position:absolute;left:3810;width:600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" filled="f" strokecolor="red" strokeweight="2.25pt"/>
                    </v:group>
                  </w:pict>
                </mc:Fallback>
              </mc:AlternateContent>
            </w:r>
            <w:r w:rsidR="00421662">
              <w:t>Select</w:t>
            </w:r>
            <w:r w:rsidR="00934AFC" w:rsidRPr="007F6CAA">
              <w:t xml:space="preserve"> </w:t>
            </w:r>
            <w:r w:rsidR="00934AFC" w:rsidRPr="007F6CAA">
              <w:rPr>
                <w:b/>
              </w:rPr>
              <w:t xml:space="preserve">Planned order </w:t>
            </w:r>
            <w:r w:rsidR="00934AFC" w:rsidRPr="007F6CAA">
              <w:t xml:space="preserve">tab </w:t>
            </w:r>
            <w:r>
              <w:t>&gt;</w:t>
            </w:r>
            <w:r w:rsidR="00934AFC" w:rsidRPr="007F6CAA">
              <w:t xml:space="preserve"> </w:t>
            </w:r>
            <w:r w:rsidR="00934AFC" w:rsidRPr="007F6CAA">
              <w:rPr>
                <w:b/>
              </w:rPr>
              <w:t>Firm</w:t>
            </w:r>
            <w:r w:rsidR="00934AFC" w:rsidRPr="007F6CAA">
              <w:t xml:space="preserve"> to convert the planned order to purchase order or transfer order</w:t>
            </w:r>
          </w:p>
        </w:tc>
      </w:tr>
      <w:tr w:rsidR="00466033" w:rsidRPr="007F6CAA" w14:paraId="1E4ED8D9" w14:textId="77777777" w:rsidTr="00466033">
        <w:trPr>
          <w:trHeight w:val="51"/>
        </w:trPr>
        <w:tc>
          <w:tcPr>
            <w:tcW w:w="5000" w:type="pct"/>
          </w:tcPr>
          <w:p w14:paraId="43653FD6" w14:textId="4625EF9F" w:rsidR="00466033" w:rsidRPr="007F6CAA" w:rsidRDefault="00466033" w:rsidP="00DF031C">
            <w:pPr>
              <w:pStyle w:val="ListNumber"/>
            </w:pPr>
            <w:bookmarkStart w:id="37" w:name="_Toc492453705"/>
            <w:bookmarkStart w:id="38" w:name="_Toc492460495"/>
            <w:bookmarkEnd w:id="13"/>
            <w:r>
              <w:t xml:space="preserve">Select </w:t>
            </w:r>
            <w:r w:rsidRPr="00466033">
              <w:rPr>
                <w:b/>
              </w:rPr>
              <w:t>OK</w:t>
            </w:r>
          </w:p>
        </w:tc>
      </w:tr>
    </w:tbl>
    <w:p w14:paraId="46416B99" w14:textId="77777777" w:rsidR="00F15022" w:rsidRPr="007F6CAA" w:rsidRDefault="00F15022" w:rsidP="001B3EDE">
      <w:pPr>
        <w:pStyle w:val="TableText"/>
      </w:pPr>
    </w:p>
    <w:p w14:paraId="56C99590" w14:textId="77777777" w:rsidR="00F15022" w:rsidRPr="007F6CAA" w:rsidRDefault="00F15022">
      <w:pPr>
        <w:spacing w:line="240" w:lineRule="auto"/>
        <w:rPr>
          <w:rFonts w:eastAsia="Times New Roman" w:cs="Times New Roman"/>
          <w:color w:val="414141"/>
          <w:spacing w:val="4"/>
          <w:szCs w:val="24"/>
          <w:lang w:eastAsia="en-NZ"/>
        </w:rPr>
      </w:pPr>
      <w:r w:rsidRPr="007F6CAA">
        <w:br w:type="page"/>
      </w:r>
    </w:p>
    <w:p w14:paraId="0E7B8C02" w14:textId="67E28E69" w:rsidR="00E7622F" w:rsidRPr="007F6CAA" w:rsidRDefault="00E7622F" w:rsidP="00F15022">
      <w:pPr>
        <w:pStyle w:val="Task"/>
      </w:pPr>
      <w:r w:rsidRPr="007F6CAA">
        <w:lastRenderedPageBreak/>
        <w:t xml:space="preserve"> </w:t>
      </w:r>
      <w:bookmarkStart w:id="39" w:name="_Ref516418161"/>
      <w:bookmarkStart w:id="40" w:name="_Ref516418164"/>
      <w:bookmarkStart w:id="41" w:name="_Toc517090597"/>
      <w:r w:rsidRPr="007F6CAA">
        <w:t xml:space="preserve">Action </w:t>
      </w:r>
      <w:r w:rsidR="005C36F0">
        <w:t>f</w:t>
      </w:r>
      <w:r w:rsidRPr="007F6CAA">
        <w:t xml:space="preserve">irmed </w:t>
      </w:r>
      <w:r w:rsidR="005C36F0">
        <w:t>o</w:t>
      </w:r>
      <w:r w:rsidRPr="007F6CAA">
        <w:t>rders</w:t>
      </w:r>
      <w:bookmarkEnd w:id="39"/>
      <w:bookmarkEnd w:id="40"/>
      <w:bookmarkEnd w:id="41"/>
    </w:p>
    <w:tbl>
      <w:tblPr>
        <w:tblStyle w:val="TableGrid"/>
        <w:tblW w:w="907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F15022" w:rsidRPr="007F6CAA" w14:paraId="33C9890A" w14:textId="77777777" w:rsidTr="002058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9072" w:type="dxa"/>
          </w:tcPr>
          <w:p w14:paraId="34B6E246" w14:textId="77777777" w:rsidR="00F15022" w:rsidRPr="007F6CAA" w:rsidRDefault="00F15022" w:rsidP="00F15022">
            <w:pPr>
              <w:pStyle w:val="BodyText"/>
            </w:pPr>
            <w:r w:rsidRPr="007F6CAA">
              <w:t xml:space="preserve">To see a list of the Purchase/Transfer Orders created, </w:t>
            </w:r>
          </w:p>
          <w:p w14:paraId="67135E16" w14:textId="77777777" w:rsidR="00F15022" w:rsidRPr="007F6CAA" w:rsidRDefault="00F15022" w:rsidP="00F15022">
            <w:pPr>
              <w:pStyle w:val="ListNumber"/>
            </w:pPr>
            <w:r w:rsidRPr="007F6CAA">
              <w:t xml:space="preserve">Navigate and open </w:t>
            </w:r>
          </w:p>
          <w:p w14:paraId="6D0D56D8" w14:textId="77777777" w:rsidR="00F15022" w:rsidRPr="007F6CAA" w:rsidRDefault="00F15022" w:rsidP="00F15022">
            <w:pPr>
              <w:pStyle w:val="ListContinue"/>
              <w:rPr>
                <w:b/>
              </w:rPr>
            </w:pPr>
            <w:r w:rsidRPr="007F6CAA">
              <w:rPr>
                <w:b/>
              </w:rPr>
              <w:t>GGNZ &gt; Master planning &gt; Inquiries &gt; Processes &gt; Planned order log</w:t>
            </w:r>
          </w:p>
        </w:tc>
      </w:tr>
      <w:tr w:rsidR="00F15022" w:rsidRPr="007F6CAA" w14:paraId="74F0AE1E" w14:textId="77777777" w:rsidTr="00205821">
        <w:trPr>
          <w:trHeight w:val="550"/>
        </w:trPr>
        <w:tc>
          <w:tcPr>
            <w:tcW w:w="9072" w:type="dxa"/>
          </w:tcPr>
          <w:p w14:paraId="559B261D" w14:textId="77777777" w:rsidR="00F15022" w:rsidRPr="007F6CAA" w:rsidRDefault="00F15022" w:rsidP="00F15022">
            <w:pPr>
              <w:pStyle w:val="ListNumber"/>
            </w:pPr>
            <w:r w:rsidRPr="007F6CAA">
              <w:t>Review what items and transfer/purchase orders have been created</w:t>
            </w:r>
          </w:p>
          <w:p w14:paraId="3C120C70" w14:textId="0B82E1E9" w:rsidR="00F15022" w:rsidRPr="007F6CAA" w:rsidRDefault="00F15022" w:rsidP="00F15022">
            <w:pPr>
              <w:pStyle w:val="ListNumber2"/>
            </w:pPr>
            <w:r w:rsidRPr="007F6CAA">
              <w:t xml:space="preserve">Select a </w:t>
            </w:r>
            <w:r w:rsidRPr="005C36F0">
              <w:rPr>
                <w:b/>
              </w:rPr>
              <w:t>Plan</w:t>
            </w:r>
            <w:r w:rsidRPr="007F6CAA">
              <w:t xml:space="preserve"> </w:t>
            </w:r>
          </w:p>
          <w:p w14:paraId="1B73FFBA" w14:textId="37216ED4" w:rsidR="00F15022" w:rsidRPr="007F6CAA" w:rsidRDefault="00F15022" w:rsidP="00F15022">
            <w:pPr>
              <w:pStyle w:val="ListNumber2"/>
            </w:pPr>
            <w:r w:rsidRPr="007F6CAA">
              <w:t xml:space="preserve">Double click on </w:t>
            </w:r>
            <w:r w:rsidRPr="005C36F0">
              <w:rPr>
                <w:b/>
              </w:rPr>
              <w:t>Firming date</w:t>
            </w:r>
            <w:r w:rsidRPr="007F6CAA">
              <w:t xml:space="preserve"> to sort the latest at the top </w:t>
            </w:r>
          </w:p>
          <w:p w14:paraId="4C2650A5" w14:textId="77777777" w:rsidR="00F15022" w:rsidRPr="007F6CAA" w:rsidRDefault="00F15022" w:rsidP="00F15022">
            <w:pPr>
              <w:pStyle w:val="BodyText"/>
            </w:pPr>
            <w:r w:rsidRPr="007F6CAA">
              <w:rPr>
                <w:noProof/>
              </w:rPr>
              <w:drawing>
                <wp:inline distT="0" distB="0" distL="0" distR="0" wp14:anchorId="0AA5EB67" wp14:editId="681F8B2B">
                  <wp:extent cx="5238095" cy="3571429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95" cy="3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4AF7B" w14:textId="77777777" w:rsidR="00ED2F00" w:rsidRDefault="00ED2F00">
      <w:pPr>
        <w:rPr>
          <w:b/>
        </w:rPr>
      </w:pPr>
      <w:r>
        <w:rPr>
          <w:b/>
        </w:rPr>
        <w:br w:type="page"/>
      </w:r>
    </w:p>
    <w:p w14:paraId="5BDCE1D1" w14:textId="28688E94" w:rsidR="00ED2F00" w:rsidRDefault="005C36F0" w:rsidP="005C36F0">
      <w:pPr>
        <w:pStyle w:val="Task"/>
      </w:pPr>
      <w:bookmarkStart w:id="42" w:name="_Toc517090598"/>
      <w:r>
        <w:lastRenderedPageBreak/>
        <w:t>Action p</w:t>
      </w:r>
      <w:r w:rsidR="00ED2F00">
        <w:t>urchase orders</w:t>
      </w:r>
      <w:bookmarkEnd w:id="42"/>
      <w:r w:rsidR="00ED2F00">
        <w:t xml:space="preserve"> </w:t>
      </w:r>
    </w:p>
    <w:tbl>
      <w:tblPr>
        <w:tblStyle w:val="TableGrid"/>
        <w:tblW w:w="9977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9390"/>
        <w:gridCol w:w="479"/>
      </w:tblGrid>
      <w:tr w:rsidR="00F15022" w:rsidRPr="007F6CAA" w14:paraId="797A863F" w14:textId="77777777" w:rsidTr="007F7A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9977" w:type="dxa"/>
            <w:gridSpan w:val="3"/>
          </w:tcPr>
          <w:p w14:paraId="43CFEA7D" w14:textId="77777777" w:rsidR="00F15022" w:rsidRPr="007F6CAA" w:rsidRDefault="00F15022" w:rsidP="00F15022">
            <w:pPr>
              <w:pStyle w:val="ListNumber"/>
            </w:pPr>
            <w:r w:rsidRPr="007F6CAA">
              <w:t>Navigate and open</w:t>
            </w:r>
          </w:p>
          <w:p w14:paraId="1A6395E7" w14:textId="79B6D612" w:rsidR="00F15022" w:rsidRPr="007F6CAA" w:rsidRDefault="00F15022" w:rsidP="00F15022">
            <w:pPr>
              <w:pStyle w:val="ListContinue"/>
              <w:rPr>
                <w:b/>
              </w:rPr>
            </w:pPr>
            <w:r w:rsidRPr="007F6CAA">
              <w:rPr>
                <w:b/>
              </w:rPr>
              <w:t xml:space="preserve">GGNZ &gt; Accounts Payable &gt;My purchase orders </w:t>
            </w:r>
          </w:p>
        </w:tc>
      </w:tr>
      <w:tr w:rsidR="00F15022" w:rsidRPr="007F6CAA" w14:paraId="533A90B3" w14:textId="77777777" w:rsidTr="007F7A31">
        <w:trPr>
          <w:trHeight w:val="550"/>
        </w:trPr>
        <w:tc>
          <w:tcPr>
            <w:tcW w:w="9977" w:type="dxa"/>
            <w:gridSpan w:val="3"/>
          </w:tcPr>
          <w:p w14:paraId="2D793F08" w14:textId="77777777" w:rsidR="009F6D86" w:rsidRDefault="00F15022" w:rsidP="00205821">
            <w:pPr>
              <w:pStyle w:val="ListNumber"/>
            </w:pPr>
            <w:r w:rsidRPr="007F6CAA">
              <w:t xml:space="preserve">If required remove </w:t>
            </w:r>
            <w:r w:rsidRPr="009F6D86">
              <w:rPr>
                <w:b/>
              </w:rPr>
              <w:t>Order class</w:t>
            </w:r>
            <w:r w:rsidRPr="007F6CAA">
              <w:t xml:space="preserve"> filter</w:t>
            </w:r>
          </w:p>
          <w:p w14:paraId="6C7D1C17" w14:textId="5E5DB859" w:rsidR="00F15022" w:rsidRPr="007F6CAA" w:rsidRDefault="009F6D86" w:rsidP="009F6D86">
            <w:pPr>
              <w:pStyle w:val="ListContinue"/>
            </w:pPr>
            <w:r>
              <w:t>F</w:t>
            </w:r>
            <w:r w:rsidR="00F15022" w:rsidRPr="007F6CAA">
              <w:t>ilter for</w:t>
            </w:r>
            <w:r>
              <w:t>:</w:t>
            </w:r>
          </w:p>
          <w:p w14:paraId="16AB8C47" w14:textId="77777777" w:rsidR="00F15022" w:rsidRPr="007F6CAA" w:rsidRDefault="00F15022" w:rsidP="00F15022">
            <w:pPr>
              <w:pStyle w:val="ListNumber2"/>
            </w:pPr>
            <w:r w:rsidRPr="009F6D86">
              <w:rPr>
                <w:b/>
              </w:rPr>
              <w:t>Status</w:t>
            </w:r>
            <w:r w:rsidRPr="007F6CAA">
              <w:t>: Open order</w:t>
            </w:r>
          </w:p>
          <w:p w14:paraId="4E314540" w14:textId="69073BED" w:rsidR="00F15022" w:rsidRPr="007F6CAA" w:rsidRDefault="00F15022" w:rsidP="00F15022">
            <w:pPr>
              <w:pStyle w:val="ListNumber2"/>
            </w:pPr>
            <w:r w:rsidRPr="009F6D86">
              <w:rPr>
                <w:b/>
              </w:rPr>
              <w:t>Approval status</w:t>
            </w:r>
            <w:r w:rsidRPr="007F6CAA">
              <w:t>: Approved</w:t>
            </w:r>
          </w:p>
        </w:tc>
      </w:tr>
      <w:tr w:rsidR="00F15022" w:rsidRPr="007F6CAA" w14:paraId="7C09D596" w14:textId="77777777" w:rsidTr="007F7A31">
        <w:trPr>
          <w:trHeight w:val="458"/>
        </w:trPr>
        <w:tc>
          <w:tcPr>
            <w:tcW w:w="9977" w:type="dxa"/>
            <w:gridSpan w:val="3"/>
          </w:tcPr>
          <w:p w14:paraId="08CE04D0" w14:textId="1E77B9FF" w:rsidR="00F15022" w:rsidRDefault="00F15022" w:rsidP="009F6D86">
            <w:pPr>
              <w:pStyle w:val="BodyText"/>
            </w:pPr>
            <w:r w:rsidRPr="007F6CAA">
              <w:t>Latest orders are at the bottom</w:t>
            </w:r>
          </w:p>
          <w:p w14:paraId="629B549C" w14:textId="28B61E31" w:rsidR="00F15022" w:rsidRPr="009F6D86" w:rsidRDefault="009F6D86" w:rsidP="009F6D86">
            <w:pPr>
              <w:pStyle w:val="ListNumber"/>
            </w:pPr>
            <w:r>
              <w:rPr>
                <w:rStyle w:val="ListNumberChar"/>
              </w:rPr>
              <w:t>S</w:t>
            </w:r>
            <w:r w:rsidRPr="009F6D86">
              <w:rPr>
                <w:rStyle w:val="ListNumberChar"/>
              </w:rPr>
              <w:t>ort CAT Warehouse prefixed Purchase Orders by double-clicking on the Created date and time field</w:t>
            </w:r>
          </w:p>
        </w:tc>
      </w:tr>
      <w:tr w:rsidR="00F15022" w:rsidRPr="007F6CAA" w14:paraId="01038A5B" w14:textId="77777777" w:rsidTr="007F7A31">
        <w:trPr>
          <w:trHeight w:val="550"/>
        </w:trPr>
        <w:tc>
          <w:tcPr>
            <w:tcW w:w="9977" w:type="dxa"/>
            <w:gridSpan w:val="3"/>
          </w:tcPr>
          <w:p w14:paraId="4A963F34" w14:textId="4A92C7EA" w:rsidR="00F15022" w:rsidRPr="00A9023E" w:rsidRDefault="009F6D86" w:rsidP="009F6D86">
            <w:pPr>
              <w:pStyle w:val="ListNumber"/>
              <w:rPr>
                <w:b/>
              </w:rPr>
            </w:pPr>
            <w:r>
              <w:t>To c</w:t>
            </w:r>
            <w:r w:rsidR="00F15022" w:rsidRPr="007F6CAA">
              <w:t>onfirm Purchase Orders</w:t>
            </w:r>
            <w:r>
              <w:t xml:space="preserve"> f</w:t>
            </w:r>
            <w:r w:rsidR="00F15022" w:rsidRPr="007F6CAA">
              <w:t xml:space="preserve">or CAT interface orders, see </w:t>
            </w:r>
            <w:r w:rsidR="00F15022" w:rsidRPr="007F6CAA">
              <w:rPr>
                <w:b/>
              </w:rPr>
              <w:t>SOP MRP_1.4 Gough CAT purchase orders</w:t>
            </w:r>
          </w:p>
        </w:tc>
      </w:tr>
      <w:tr w:rsidR="009F6D86" w:rsidRPr="007F6CAA" w14:paraId="2B57B20B" w14:textId="77777777" w:rsidTr="003E0702">
        <w:trPr>
          <w:trHeight w:val="4077"/>
        </w:trPr>
        <w:tc>
          <w:tcPr>
            <w:tcW w:w="9977" w:type="dxa"/>
            <w:gridSpan w:val="3"/>
          </w:tcPr>
          <w:p w14:paraId="692793FF" w14:textId="77777777" w:rsidR="003E0702" w:rsidRDefault="009F6D86" w:rsidP="009F6D86">
            <w:pPr>
              <w:pStyle w:val="ListNumber"/>
            </w:pPr>
            <w:r w:rsidRPr="009F6D86">
              <w:t xml:space="preserve">If coming from </w:t>
            </w:r>
            <w:r w:rsidRPr="009F6D86">
              <w:fldChar w:fldCharType="begin"/>
            </w:r>
            <w:r w:rsidRPr="009F6D86">
              <w:instrText xml:space="preserve"> REF _Ref516417456 \r \h </w:instrText>
            </w:r>
            <w:r>
              <w:instrText xml:space="preserve"> \* MERGEFORMAT </w:instrText>
            </w:r>
            <w:r w:rsidRPr="009F6D86">
              <w:fldChar w:fldCharType="separate"/>
            </w:r>
            <w:r w:rsidR="00F642E1">
              <w:t>Task 2</w:t>
            </w:r>
            <w:r w:rsidRPr="009F6D86">
              <w:fldChar w:fldCharType="end"/>
            </w:r>
            <w:r w:rsidRPr="009F6D86">
              <w:t xml:space="preserve">: </w:t>
            </w:r>
            <w:r w:rsidR="00CA1BE4">
              <w:fldChar w:fldCharType="begin"/>
            </w:r>
            <w:r w:rsidR="00CA1BE4">
              <w:instrText xml:space="preserve"> REF _Ref516417456 \h </w:instrText>
            </w:r>
            <w:r w:rsidR="00CA1BE4">
              <w:fldChar w:fldCharType="separate"/>
            </w:r>
            <w:r w:rsidR="00F642E1" w:rsidRPr="007F6CAA">
              <w:t xml:space="preserve">Firm </w:t>
            </w:r>
            <w:r w:rsidR="00F642E1">
              <w:t>p</w:t>
            </w:r>
            <w:r w:rsidR="00F642E1" w:rsidRPr="007F6CAA">
              <w:t xml:space="preserve">lanned </w:t>
            </w:r>
            <w:r w:rsidR="00F642E1">
              <w:t>o</w:t>
            </w:r>
            <w:r w:rsidR="00F642E1" w:rsidRPr="007F6CAA">
              <w:t>rders (Sales)</w:t>
            </w:r>
            <w:r w:rsidR="00CA1BE4">
              <w:fldChar w:fldCharType="end"/>
            </w:r>
            <w:r w:rsidR="00CA1BE4">
              <w:t xml:space="preserve"> </w:t>
            </w:r>
            <w:r w:rsidRPr="009F6D86">
              <w:t xml:space="preserve">and there are POs with multiple lines for different warehouses, </w:t>
            </w:r>
          </w:p>
          <w:p w14:paraId="54B7A9FA" w14:textId="0D436D6B" w:rsidR="009F6D86" w:rsidRPr="009F6D86" w:rsidRDefault="003E0702" w:rsidP="003E0702">
            <w:pPr>
              <w:pStyle w:val="ListNumber2"/>
            </w:pPr>
            <w:r>
              <w:t>O</w:t>
            </w:r>
            <w:r w:rsidR="009F6D86" w:rsidRPr="009F6D86">
              <w:t xml:space="preserve">pen the </w:t>
            </w:r>
            <w:r>
              <w:t>Purchase order</w:t>
            </w:r>
            <w:r w:rsidR="009F6D86" w:rsidRPr="009F6D86">
              <w:t xml:space="preserve"> </w:t>
            </w:r>
          </w:p>
          <w:p w14:paraId="2500BC41" w14:textId="10047E94" w:rsidR="009F6D86" w:rsidRDefault="009F6D86" w:rsidP="00CD43E8">
            <w:pPr>
              <w:pStyle w:val="ListNumber2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 w:rsidRPr="00CD43E8">
              <w:rPr>
                <w:b/>
                <w:noProof/>
              </w:rPr>
              <w:t>Header View</w:t>
            </w:r>
          </w:p>
          <w:p w14:paraId="27CC59F2" w14:textId="0DE16508" w:rsidR="009F6D86" w:rsidRDefault="009F6D86" w:rsidP="00181B88">
            <w:pPr>
              <w:pStyle w:val="ListNumber2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 w:rsidRPr="00CD43E8">
              <w:rPr>
                <w:b/>
                <w:noProof/>
              </w:rPr>
              <w:t>Warehouse</w:t>
            </w:r>
            <w:r w:rsidR="00CD43E8">
              <w:rPr>
                <w:noProof/>
              </w:rPr>
              <w:t>, t</w:t>
            </w:r>
            <w:r>
              <w:rPr>
                <w:noProof/>
              </w:rPr>
              <w:t>his is the Delivery warehouse, eg: 15H, 60A, 10A</w:t>
            </w:r>
          </w:p>
          <w:p w14:paraId="7F59836E" w14:textId="238F51F6" w:rsidR="003E0702" w:rsidRPr="007A048D" w:rsidRDefault="007A048D" w:rsidP="00187490">
            <w:pPr>
              <w:pStyle w:val="ListContinue"/>
            </w:pPr>
            <w:r>
              <w:t xml:space="preserve">If you didn’t come </w:t>
            </w:r>
            <w:r w:rsidRPr="007A048D">
              <w:t xml:space="preserve">from Task 2 </w:t>
            </w:r>
            <w:r w:rsidR="00187490">
              <w:t xml:space="preserve">continue with step </w:t>
            </w:r>
            <w:r w:rsidR="00187490">
              <w:fldChar w:fldCharType="begin"/>
            </w:r>
            <w:r w:rsidR="00187490">
              <w:instrText xml:space="preserve"> REF _Ref516415143 \r \h </w:instrText>
            </w:r>
            <w:r w:rsidR="00187490">
              <w:fldChar w:fldCharType="separate"/>
            </w:r>
            <w:r w:rsidR="00187490">
              <w:t>41</w:t>
            </w:r>
            <w:r w:rsidR="00187490">
              <w:fldChar w:fldCharType="end"/>
            </w:r>
            <w:bookmarkStart w:id="43" w:name="_GoBack"/>
            <w:bookmarkEnd w:id="43"/>
          </w:p>
          <w:p w14:paraId="5882C1F5" w14:textId="1AED8FBE" w:rsidR="009F6D86" w:rsidRDefault="003E0702" w:rsidP="009F6D86">
            <w:pPr>
              <w:pStyle w:val="ListNumber"/>
              <w:numPr>
                <w:ilvl w:val="0"/>
                <w:numId w:val="0"/>
              </w:numPr>
              <w:ind w:left="56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337" behindDoc="0" locked="0" layoutInCell="1" allowOverlap="1" wp14:anchorId="709DE429" wp14:editId="18F80E96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49530</wp:posOffset>
                      </wp:positionV>
                      <wp:extent cx="5724650" cy="1143000"/>
                      <wp:effectExtent l="0" t="0" r="28575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24650" cy="1143000"/>
                                <a:chOff x="0" y="0"/>
                                <a:chExt cx="5724650" cy="1143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" name="Picture 1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410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672455" cy="1143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6" name="Oval 16"/>
                              <wps:cNvSpPr/>
                              <wps:spPr>
                                <a:xfrm>
                                  <a:off x="5454650" y="4635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5B03D0D" w14:textId="43C410BE" w:rsidR="00CD43E8" w:rsidRDefault="00CD43E8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9DE429" id="Group 21" o:spid="_x0000_s1050" style="position:absolute;left:0;text-align:left;margin-left:12.75pt;margin-top:3.9pt;width:450.75pt;height:90pt;z-index:251660337" coordsize="57246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">
                      <v:shape id="Picture 138" o:spid="_x0000_s1051" type="#_x0000_t75" style="position:absolute;width:56724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">
                        <v:imagedata r:id="rId45" o:title="" cropright="9241f"/>
                      </v:shape>
                      <v:oval id="Oval 16" o:spid="_x0000_s1052" style="position:absolute;left:54546;top:463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" fillcolor="red" strokecolor="red">
                        <v:textbox inset="0,0,0,0">
                          <w:txbxContent>
                            <w:p w14:paraId="75B03D0D" w14:textId="43C410BE" w:rsidR="00CD43E8" w:rsidRDefault="00CD43E8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</w:tc>
      </w:tr>
      <w:tr w:rsidR="009F6D86" w:rsidRPr="007F6CAA" w14:paraId="432C1F20" w14:textId="77777777" w:rsidTr="007F7A31">
        <w:trPr>
          <w:trHeight w:val="550"/>
        </w:trPr>
        <w:tc>
          <w:tcPr>
            <w:tcW w:w="9977" w:type="dxa"/>
            <w:gridSpan w:val="3"/>
          </w:tcPr>
          <w:p w14:paraId="40BD8F38" w14:textId="5E3427AF" w:rsidR="009F6D86" w:rsidRPr="007F7A31" w:rsidRDefault="009F6D86" w:rsidP="007F7A31">
            <w:pPr>
              <w:pStyle w:val="ListNumber"/>
              <w:rPr>
                <w:noProof/>
              </w:rPr>
            </w:pPr>
            <w:r>
              <w:rPr>
                <w:noProof/>
              </w:rPr>
              <w:t xml:space="preserve">Press </w:t>
            </w:r>
            <w:r w:rsidRPr="009F6D86">
              <w:rPr>
                <w:b/>
                <w:noProof/>
              </w:rPr>
              <w:t>F5</w:t>
            </w:r>
            <w:r>
              <w:rPr>
                <w:noProof/>
              </w:rPr>
              <w:t xml:space="preserve"> to refresh</w:t>
            </w:r>
          </w:p>
        </w:tc>
      </w:tr>
      <w:tr w:rsidR="007F7A31" w:rsidRPr="007F6CAA" w14:paraId="30C690C2" w14:textId="77777777" w:rsidTr="007F7A31">
        <w:trPr>
          <w:trHeight w:val="550"/>
        </w:trPr>
        <w:tc>
          <w:tcPr>
            <w:tcW w:w="9977" w:type="dxa"/>
            <w:gridSpan w:val="3"/>
          </w:tcPr>
          <w:p w14:paraId="06FFFC30" w14:textId="224D3C3F" w:rsidR="007F7A31" w:rsidRDefault="007F7A31" w:rsidP="007F7A31">
            <w:pPr>
              <w:pStyle w:val="BodyText"/>
              <w:rPr>
                <w:noProof/>
              </w:rPr>
            </w:pPr>
            <w:r>
              <w:rPr>
                <w:noProof/>
              </w:rPr>
              <w:t xml:space="preserve">Popup appears </w:t>
            </w:r>
          </w:p>
          <w:p w14:paraId="780B5C4D" w14:textId="77777777" w:rsidR="007F7A31" w:rsidRPr="007F7A31" w:rsidRDefault="007F7A31" w:rsidP="009F6D86">
            <w:pPr>
              <w:pStyle w:val="ListNumber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 w:rsidRPr="002179B7">
              <w:rPr>
                <w:b/>
                <w:noProof/>
              </w:rPr>
              <w:t>OK</w:t>
            </w:r>
          </w:p>
          <w:p w14:paraId="44454721" w14:textId="47BCBFB6" w:rsidR="007F7A31" w:rsidRDefault="007F7A31" w:rsidP="00CA1BE4">
            <w:pPr>
              <w:pStyle w:val="ListContinue"/>
              <w:rPr>
                <w:noProof/>
              </w:rPr>
            </w:pPr>
            <w:r>
              <w:rPr>
                <w:noProof/>
              </w:rPr>
              <w:t xml:space="preserve">Do </w:t>
            </w:r>
            <w:r w:rsidRPr="007F7A31">
              <w:rPr>
                <w:b/>
                <w:noProof/>
              </w:rPr>
              <w:t>not</w:t>
            </w:r>
            <w:r>
              <w:rPr>
                <w:noProof/>
              </w:rPr>
              <w:t xml:space="preserve"> tick Update Site and warehouse</w:t>
            </w:r>
          </w:p>
        </w:tc>
      </w:tr>
      <w:tr w:rsidR="007F7A31" w:rsidRPr="007F6CAA" w14:paraId="184A101E" w14:textId="77777777" w:rsidTr="007F7A31">
        <w:trPr>
          <w:trHeight w:val="550"/>
        </w:trPr>
        <w:tc>
          <w:tcPr>
            <w:tcW w:w="9977" w:type="dxa"/>
            <w:gridSpan w:val="3"/>
          </w:tcPr>
          <w:p w14:paraId="6C590884" w14:textId="0D84FE87" w:rsidR="007F7A31" w:rsidRDefault="007F7A31" w:rsidP="007F7A31">
            <w:pPr>
              <w:pStyle w:val="BodyText"/>
              <w:rPr>
                <w:noProof/>
              </w:rPr>
            </w:pPr>
            <w:r>
              <w:rPr>
                <w:noProof/>
              </w:rPr>
              <w:t>Update delivery address popup appears</w:t>
            </w:r>
          </w:p>
          <w:p w14:paraId="5540214B" w14:textId="33BBDEF0" w:rsidR="007F7A31" w:rsidRDefault="007F7A31" w:rsidP="007F7A31">
            <w:pPr>
              <w:pStyle w:val="ListNumber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 w:rsidRPr="002179B7">
              <w:rPr>
                <w:b/>
                <w:noProof/>
              </w:rPr>
              <w:t>Yes to all</w:t>
            </w:r>
          </w:p>
        </w:tc>
      </w:tr>
      <w:tr w:rsidR="009F6D86" w:rsidRPr="007F6CAA" w14:paraId="4738A13D" w14:textId="77777777" w:rsidTr="007F7A31">
        <w:trPr>
          <w:gridBefore w:val="1"/>
          <w:wBefore w:w="108" w:type="dxa"/>
          <w:trHeight w:val="2858"/>
        </w:trPr>
        <w:tc>
          <w:tcPr>
            <w:tcW w:w="9869" w:type="dxa"/>
            <w:gridSpan w:val="2"/>
            <w:tcMar>
              <w:top w:w="113" w:type="dxa"/>
              <w:bottom w:w="113" w:type="dxa"/>
            </w:tcMar>
          </w:tcPr>
          <w:p w14:paraId="6F140DA0" w14:textId="0784698C" w:rsidR="009F6D86" w:rsidRPr="007F6CAA" w:rsidRDefault="009F6D86" w:rsidP="009F6D86">
            <w:pPr>
              <w:pStyle w:val="BodyText"/>
              <w:rPr>
                <w:noProof/>
              </w:rPr>
            </w:pPr>
            <w:r w:rsidRPr="007F6CAA">
              <w:rPr>
                <w:noProof/>
              </w:rPr>
              <w:lastRenderedPageBreak/>
              <w:t>To confirm the PO without printing</w:t>
            </w:r>
            <w:r w:rsidR="007F7A31">
              <w:rPr>
                <w:noProof/>
              </w:rPr>
              <w:t>,</w:t>
            </w:r>
          </w:p>
          <w:p w14:paraId="6F5B9414" w14:textId="69266A31" w:rsidR="009F6D86" w:rsidRPr="007F6CAA" w:rsidRDefault="007F7A31" w:rsidP="009F6D86">
            <w:pPr>
              <w:pStyle w:val="ListNumber"/>
              <w:rPr>
                <w:noProof/>
              </w:rPr>
            </w:pPr>
            <w:bookmarkStart w:id="44" w:name="_Ref516415143"/>
            <w:r w:rsidRPr="007F6CAA">
              <w:rPr>
                <w:noProof/>
              </w:rPr>
              <w:drawing>
                <wp:anchor distT="0" distB="0" distL="114300" distR="114300" simplePos="0" relativeHeight="251657258" behindDoc="0" locked="0" layoutInCell="1" allowOverlap="1" wp14:anchorId="5DA20898" wp14:editId="108001B2">
                  <wp:simplePos x="0" y="0"/>
                  <wp:positionH relativeFrom="column">
                    <wp:posOffset>382270</wp:posOffset>
                  </wp:positionH>
                  <wp:positionV relativeFrom="paragraph">
                    <wp:posOffset>257810</wp:posOffset>
                  </wp:positionV>
                  <wp:extent cx="5490945" cy="1085850"/>
                  <wp:effectExtent l="0" t="0" r="0" b="0"/>
                  <wp:wrapNone/>
                  <wp:docPr id="12" name="Picture 12" descr="C:\Users\JESSIC~1\AppData\Local\Temp\SNAGHTML9ffb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9ffb6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18" b="22322"/>
                          <a:stretch/>
                        </pic:blipFill>
                        <pic:spPr bwMode="auto">
                          <a:xfrm>
                            <a:off x="0" y="0"/>
                            <a:ext cx="5494461" cy="108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6D86" w:rsidRPr="007F6CAA">
              <w:rPr>
                <w:noProof/>
              </w:rPr>
              <w:t xml:space="preserve">Select </w:t>
            </w:r>
            <w:r w:rsidR="009F6D86" w:rsidRPr="007F6CAA">
              <w:rPr>
                <w:b/>
                <w:noProof/>
              </w:rPr>
              <w:t>Purchase &gt; Confirm</w:t>
            </w:r>
            <w:bookmarkEnd w:id="44"/>
          </w:p>
          <w:p w14:paraId="274CC545" w14:textId="0FD56260" w:rsidR="009F6D86" w:rsidRPr="007F6CAA" w:rsidRDefault="009F6D86" w:rsidP="009F6D86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</w:p>
        </w:tc>
      </w:tr>
      <w:tr w:rsidR="009F6D86" w:rsidRPr="007F6CAA" w14:paraId="60D3E593" w14:textId="77777777" w:rsidTr="007F7A31">
        <w:trPr>
          <w:gridBefore w:val="1"/>
          <w:wBefore w:w="108" w:type="dxa"/>
          <w:trHeight w:val="2604"/>
        </w:trPr>
        <w:tc>
          <w:tcPr>
            <w:tcW w:w="9869" w:type="dxa"/>
            <w:gridSpan w:val="2"/>
            <w:tcMar>
              <w:top w:w="113" w:type="dxa"/>
              <w:bottom w:w="113" w:type="dxa"/>
            </w:tcMar>
          </w:tcPr>
          <w:p w14:paraId="628E6B56" w14:textId="37507189" w:rsidR="009F6D86" w:rsidRPr="007F6CAA" w:rsidRDefault="009F6D86" w:rsidP="009F6D86">
            <w:pPr>
              <w:pStyle w:val="BodyText"/>
              <w:rPr>
                <w:noProof/>
              </w:rPr>
            </w:pPr>
            <w:r w:rsidRPr="007F6CAA">
              <w:rPr>
                <w:noProof/>
              </w:rPr>
              <w:t>To print</w:t>
            </w:r>
            <w:r w:rsidR="007F7A31">
              <w:rPr>
                <w:noProof/>
              </w:rPr>
              <w:t xml:space="preserve"> the PO,</w:t>
            </w:r>
            <w:r w:rsidRPr="007F6CAA">
              <w:rPr>
                <w:noProof/>
              </w:rPr>
              <w:t xml:space="preserve"> </w:t>
            </w:r>
          </w:p>
          <w:p w14:paraId="0CB8BBB4" w14:textId="690A375B" w:rsidR="009F6D86" w:rsidRPr="007F6CAA" w:rsidRDefault="007F7A31" w:rsidP="009F6D86">
            <w:pPr>
              <w:pStyle w:val="ListNumber"/>
              <w:rPr>
                <w:noProof/>
              </w:rPr>
            </w:pPr>
            <w:r w:rsidRPr="007F6CAA">
              <w:rPr>
                <w:noProof/>
              </w:rPr>
              <w:drawing>
                <wp:anchor distT="0" distB="0" distL="114300" distR="114300" simplePos="0" relativeHeight="251657259" behindDoc="0" locked="0" layoutInCell="1" allowOverlap="1" wp14:anchorId="5C79FC75" wp14:editId="19CDB1C1">
                  <wp:simplePos x="0" y="0"/>
                  <wp:positionH relativeFrom="column">
                    <wp:posOffset>401319</wp:posOffset>
                  </wp:positionH>
                  <wp:positionV relativeFrom="paragraph">
                    <wp:posOffset>226694</wp:posOffset>
                  </wp:positionV>
                  <wp:extent cx="5485931" cy="1019175"/>
                  <wp:effectExtent l="0" t="0" r="635" b="0"/>
                  <wp:wrapNone/>
                  <wp:docPr id="40" name="Picture 40" descr="C:\Users\JESSIC~1\AppData\Local\Temp\SNAGHTMLa46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ESSIC~1\AppData\Local\Temp\SNAGHTMLa4661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46" b="27125"/>
                          <a:stretch/>
                        </pic:blipFill>
                        <pic:spPr bwMode="auto">
                          <a:xfrm>
                            <a:off x="0" y="0"/>
                            <a:ext cx="5492582" cy="102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6D86" w:rsidRPr="007F6CAA">
              <w:rPr>
                <w:noProof/>
              </w:rPr>
              <w:t xml:space="preserve">Select </w:t>
            </w:r>
            <w:r w:rsidR="009F6D86" w:rsidRPr="007F6CAA">
              <w:rPr>
                <w:b/>
                <w:noProof/>
              </w:rPr>
              <w:t>Purchase &gt; Confirmation</w:t>
            </w:r>
          </w:p>
          <w:p w14:paraId="42C02839" w14:textId="34C68073" w:rsidR="009F6D86" w:rsidRPr="007F6CAA" w:rsidRDefault="009F6D86" w:rsidP="009F6D86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</w:p>
        </w:tc>
      </w:tr>
      <w:tr w:rsidR="009F6D86" w:rsidRPr="007F6CAA" w14:paraId="009683C2" w14:textId="77777777" w:rsidTr="007F7A31">
        <w:trPr>
          <w:gridBefore w:val="1"/>
          <w:wBefore w:w="108" w:type="dxa"/>
          <w:trHeight w:val="4147"/>
        </w:trPr>
        <w:tc>
          <w:tcPr>
            <w:tcW w:w="9869" w:type="dxa"/>
            <w:gridSpan w:val="2"/>
            <w:tcMar>
              <w:top w:w="113" w:type="dxa"/>
              <w:bottom w:w="113" w:type="dxa"/>
            </w:tcMar>
          </w:tcPr>
          <w:p w14:paraId="03AC0E11" w14:textId="463E8F3F" w:rsidR="007F7A31" w:rsidRPr="007F6CAA" w:rsidRDefault="007F7A31" w:rsidP="007F7A31">
            <w:pPr>
              <w:pStyle w:val="BodyText"/>
              <w:rPr>
                <w:noProof/>
              </w:rPr>
            </w:pPr>
            <w:r w:rsidRPr="007F6CAA">
              <w:rPr>
                <w:noProof/>
              </w:rPr>
              <w:t>The Confirm purchase order window appears</w:t>
            </w:r>
          </w:p>
          <w:p w14:paraId="3C1B348F" w14:textId="7AA464A2" w:rsidR="009F6D86" w:rsidRPr="007F6CAA" w:rsidRDefault="009F6D86" w:rsidP="009F6D86">
            <w:pPr>
              <w:pStyle w:val="ListNumber"/>
              <w:rPr>
                <w:noProof/>
              </w:rPr>
            </w:pPr>
            <w:r w:rsidRPr="007F6CAA">
              <w:rPr>
                <w:noProof/>
              </w:rPr>
              <w:t xml:space="preserve">Tick </w:t>
            </w:r>
            <w:r w:rsidRPr="007F6CAA">
              <w:rPr>
                <w:b/>
                <w:noProof/>
              </w:rPr>
              <w:t>Print purchase order</w:t>
            </w:r>
            <w:r w:rsidRPr="007F6CAA">
              <w:rPr>
                <w:noProof/>
              </w:rPr>
              <w:t xml:space="preserve"> </w:t>
            </w:r>
          </w:p>
          <w:p w14:paraId="7ABC2AF6" w14:textId="660F3DD8" w:rsidR="009F6D86" w:rsidRDefault="009F6D86" w:rsidP="009F6D86">
            <w:pPr>
              <w:pStyle w:val="ListContinue"/>
              <w:rPr>
                <w:b/>
                <w:noProof/>
              </w:rPr>
            </w:pPr>
            <w:r w:rsidRPr="007F6CAA">
              <w:rPr>
                <w:noProof/>
              </w:rPr>
              <w:t xml:space="preserve">Select </w:t>
            </w:r>
            <w:r w:rsidRPr="007F6CAA">
              <w:rPr>
                <w:b/>
                <w:noProof/>
              </w:rPr>
              <w:t>OK</w:t>
            </w:r>
          </w:p>
          <w:p w14:paraId="7B12F79C" w14:textId="71C46C3F" w:rsidR="007F7A31" w:rsidRPr="007F6CAA" w:rsidRDefault="007F7A31" w:rsidP="00CA1BE4">
            <w:pPr>
              <w:pStyle w:val="ListContinue"/>
              <w:rPr>
                <w:noProof/>
              </w:rPr>
            </w:pPr>
            <w:r w:rsidRPr="007F6CAA">
              <w:rPr>
                <w:noProof/>
              </w:rPr>
              <w:drawing>
                <wp:anchor distT="0" distB="0" distL="114300" distR="114300" simplePos="0" relativeHeight="251657260" behindDoc="0" locked="0" layoutInCell="1" allowOverlap="1" wp14:anchorId="27F546F6" wp14:editId="0328F369">
                  <wp:simplePos x="0" y="0"/>
                  <wp:positionH relativeFrom="column">
                    <wp:posOffset>363219</wp:posOffset>
                  </wp:positionH>
                  <wp:positionV relativeFrom="paragraph">
                    <wp:posOffset>232410</wp:posOffset>
                  </wp:positionV>
                  <wp:extent cx="4553803" cy="1466850"/>
                  <wp:effectExtent l="0" t="0" r="0" b="0"/>
                  <wp:wrapNone/>
                  <wp:docPr id="118" name="Picture 118" descr="C:\Users\JESSIC~1\AppData\Local\Temp\SNAGHTML87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8714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48" b="49749"/>
                          <a:stretch/>
                        </pic:blipFill>
                        <pic:spPr bwMode="auto">
                          <a:xfrm>
                            <a:off x="0" y="0"/>
                            <a:ext cx="4557714" cy="146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6CAA">
              <w:rPr>
                <w:noProof/>
              </w:rPr>
              <w:t>Purchase order confirmation is created and confirmation prints to screen</w:t>
            </w:r>
          </w:p>
          <w:p w14:paraId="1FC9177B" w14:textId="54A7C5DC" w:rsidR="009F6D86" w:rsidRPr="007F6CAA" w:rsidRDefault="009F6D86" w:rsidP="009F6D86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</w:p>
        </w:tc>
      </w:tr>
      <w:tr w:rsidR="009F6D86" w:rsidRPr="007F6CAA" w14:paraId="6EE9BB1B" w14:textId="77777777" w:rsidTr="007F7A31">
        <w:trPr>
          <w:gridBefore w:val="1"/>
          <w:gridAfter w:val="1"/>
          <w:wBefore w:w="108" w:type="dxa"/>
          <w:wAfter w:w="479" w:type="dxa"/>
          <w:trHeight w:val="3425"/>
        </w:trPr>
        <w:tc>
          <w:tcPr>
            <w:tcW w:w="9390" w:type="dxa"/>
            <w:tcMar>
              <w:top w:w="113" w:type="dxa"/>
              <w:bottom w:w="113" w:type="dxa"/>
            </w:tcMar>
          </w:tcPr>
          <w:p w14:paraId="21EC52BF" w14:textId="55CC25A3" w:rsidR="009F6D86" w:rsidRPr="007F6CAA" w:rsidRDefault="009F6D86" w:rsidP="009F6D86">
            <w:pPr>
              <w:pStyle w:val="ListNumber"/>
              <w:rPr>
                <w:noProof/>
              </w:rPr>
            </w:pPr>
            <w:r w:rsidRPr="007F6CAA">
              <w:rPr>
                <w:noProof/>
              </w:rPr>
              <w:t>To email to the vendor</w:t>
            </w:r>
            <w:r w:rsidR="007F7A31">
              <w:rPr>
                <w:noProof/>
              </w:rPr>
              <w:t>,</w:t>
            </w:r>
            <w:r w:rsidRPr="007F6CAA">
              <w:rPr>
                <w:noProof/>
              </w:rPr>
              <w:t xml:space="preserve"> save the PDF to your computer then attach it to an email</w:t>
            </w:r>
          </w:p>
          <w:p w14:paraId="69D6DDE1" w14:textId="52AE866A" w:rsidR="009F6D86" w:rsidRPr="007F6CAA" w:rsidRDefault="009F6D86" w:rsidP="00CA1BE4">
            <w:pPr>
              <w:pStyle w:val="ListNumber2"/>
              <w:rPr>
                <w:noProof/>
              </w:rPr>
            </w:pPr>
            <w:r w:rsidRPr="007F6CAA">
              <w:rPr>
                <w:noProof/>
              </w:rPr>
              <w:t>Hover your mouse at the bottom of the PDF</w:t>
            </w:r>
            <w:r w:rsidR="007F7A31">
              <w:rPr>
                <w:noProof/>
              </w:rPr>
              <w:t xml:space="preserve"> and s</w:t>
            </w:r>
            <w:r w:rsidRPr="007F6CAA">
              <w:rPr>
                <w:noProof/>
              </w:rPr>
              <w:t xml:space="preserve">elect the </w:t>
            </w:r>
            <w:r w:rsidRPr="007F7A31">
              <w:rPr>
                <w:b/>
                <w:noProof/>
              </w:rPr>
              <w:t>Save</w:t>
            </w:r>
            <w:r w:rsidRPr="007F6CAA">
              <w:rPr>
                <w:noProof/>
              </w:rPr>
              <w:t xml:space="preserve"> icon </w:t>
            </w:r>
          </w:p>
          <w:p w14:paraId="730AEAE9" w14:textId="77777777" w:rsidR="009F6D86" w:rsidRPr="007F6CAA" w:rsidRDefault="009F6D86" w:rsidP="009F6D86">
            <w:pPr>
              <w:pStyle w:val="ListNumber2"/>
              <w:rPr>
                <w:noProof/>
              </w:rPr>
            </w:pPr>
            <w:r w:rsidRPr="007F6CAA">
              <w:rPr>
                <w:noProof/>
              </w:rPr>
              <w:t>Select the folder you want to save it in</w:t>
            </w:r>
          </w:p>
          <w:p w14:paraId="04E2EC40" w14:textId="773C606E" w:rsidR="009F6D86" w:rsidRPr="007F6CAA" w:rsidRDefault="009F6D86" w:rsidP="009F6D86">
            <w:pPr>
              <w:pStyle w:val="ListNumber2"/>
              <w:rPr>
                <w:noProof/>
              </w:rPr>
            </w:pPr>
            <w:r w:rsidRPr="007F6CAA">
              <w:rPr>
                <w:noProof/>
              </w:rPr>
              <w:t xml:space="preserve">Name it and </w:t>
            </w:r>
            <w:r w:rsidR="007F7A31">
              <w:rPr>
                <w:noProof/>
              </w:rPr>
              <w:t>s</w:t>
            </w:r>
            <w:r w:rsidRPr="007F6CAA">
              <w:rPr>
                <w:noProof/>
              </w:rPr>
              <w:t>ave it</w:t>
            </w:r>
          </w:p>
          <w:p w14:paraId="108E139E" w14:textId="7889163E" w:rsidR="009F6D86" w:rsidRPr="007F6CAA" w:rsidRDefault="009F6D86" w:rsidP="009F6D86">
            <w:pPr>
              <w:pStyle w:val="ListNumber2"/>
              <w:rPr>
                <w:noProof/>
                <w:spacing w:val="0"/>
              </w:rPr>
            </w:pPr>
            <w:r w:rsidRPr="007F6CAA">
              <w:rPr>
                <w:noProof/>
                <w:spacing w:val="0"/>
              </w:rPr>
              <w:t xml:space="preserve">Open your e-mail and attach the file </w:t>
            </w:r>
          </w:p>
          <w:p w14:paraId="6E644C1B" w14:textId="740DF064" w:rsidR="009F6D86" w:rsidRPr="007F7A31" w:rsidRDefault="007F7A31" w:rsidP="00CA1BE4">
            <w:pPr>
              <w:pStyle w:val="ListNumber2"/>
              <w:rPr>
                <w:noProof/>
                <w:spacing w:val="0"/>
              </w:rPr>
            </w:pPr>
            <w:r w:rsidRPr="007F6CAA">
              <w:rPr>
                <w:noProof/>
              </w:rPr>
              <w:drawing>
                <wp:anchor distT="0" distB="0" distL="114300" distR="114300" simplePos="0" relativeHeight="251657261" behindDoc="0" locked="0" layoutInCell="1" allowOverlap="1" wp14:anchorId="06910D7B" wp14:editId="550EC2C2">
                  <wp:simplePos x="0" y="0"/>
                  <wp:positionH relativeFrom="column">
                    <wp:posOffset>372745</wp:posOffset>
                  </wp:positionH>
                  <wp:positionV relativeFrom="paragraph">
                    <wp:posOffset>237490</wp:posOffset>
                  </wp:positionV>
                  <wp:extent cx="2209800" cy="913930"/>
                  <wp:effectExtent l="0" t="0" r="0" b="635"/>
                  <wp:wrapNone/>
                  <wp:docPr id="151" name="Picture 151" descr="C:\Users\JESSIC~1\AppData\Local\Temp\SNAGHTML1c83a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ESSIC~1\AppData\Local\Temp\SNAGHTML1c83aa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90" b="18960"/>
                          <a:stretch/>
                        </pic:blipFill>
                        <pic:spPr bwMode="auto">
                          <a:xfrm>
                            <a:off x="0" y="0"/>
                            <a:ext cx="2209800" cy="91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F6D86" w:rsidRPr="007F7A31">
              <w:rPr>
                <w:noProof/>
                <w:spacing w:val="0"/>
              </w:rPr>
              <w:t xml:space="preserve">Select an email recipient </w:t>
            </w:r>
            <w:r w:rsidRPr="007F7A31">
              <w:rPr>
                <w:noProof/>
                <w:spacing w:val="0"/>
              </w:rPr>
              <w:t>and s</w:t>
            </w:r>
            <w:r w:rsidR="009F6D86" w:rsidRPr="007F7A31">
              <w:rPr>
                <w:noProof/>
                <w:spacing w:val="0"/>
              </w:rPr>
              <w:t>elect send</w:t>
            </w:r>
          </w:p>
          <w:p w14:paraId="18C8901D" w14:textId="511A2BC4" w:rsidR="009F6D86" w:rsidRPr="007F6CAA" w:rsidRDefault="009F6D86" w:rsidP="009F6D86">
            <w:pPr>
              <w:ind w:left="360"/>
              <w:jc w:val="center"/>
              <w:rPr>
                <w:noProof/>
              </w:rPr>
            </w:pPr>
          </w:p>
          <w:p w14:paraId="614D5604" w14:textId="77777777" w:rsidR="009F6D86" w:rsidRPr="007F6CAA" w:rsidRDefault="009F6D86" w:rsidP="009F6D86">
            <w:pPr>
              <w:rPr>
                <w:noProof/>
              </w:rPr>
            </w:pPr>
          </w:p>
        </w:tc>
      </w:tr>
    </w:tbl>
    <w:p w14:paraId="1F324F84" w14:textId="0C37C2BE" w:rsidR="00205821" w:rsidRPr="007F6CAA" w:rsidRDefault="007F7A31" w:rsidP="007F7A31">
      <w:pPr>
        <w:pStyle w:val="Task"/>
      </w:pPr>
      <w:bookmarkStart w:id="45" w:name="_Toc517090599"/>
      <w:r>
        <w:lastRenderedPageBreak/>
        <w:t>Action t</w:t>
      </w:r>
      <w:r w:rsidR="00205821" w:rsidRPr="007F6CAA">
        <w:t>ransfer orders</w:t>
      </w:r>
      <w:bookmarkEnd w:id="45"/>
      <w:r w:rsidR="00205821" w:rsidRPr="007F6CAA">
        <w:t xml:space="preserve"> </w:t>
      </w:r>
    </w:p>
    <w:tbl>
      <w:tblPr>
        <w:tblStyle w:val="TableGrid"/>
        <w:tblW w:w="9390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90"/>
      </w:tblGrid>
      <w:tr w:rsidR="00205821" w:rsidRPr="007F6CAA" w14:paraId="5CE7D928" w14:textId="77777777" w:rsidTr="00ED2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90" w:type="dxa"/>
            <w:tcMar>
              <w:top w:w="113" w:type="dxa"/>
              <w:bottom w:w="113" w:type="dxa"/>
            </w:tcMar>
          </w:tcPr>
          <w:p w14:paraId="6821347F" w14:textId="77777777" w:rsidR="00205821" w:rsidRPr="007F6CAA" w:rsidRDefault="00205821" w:rsidP="00205821">
            <w:pPr>
              <w:pStyle w:val="BodyText"/>
              <w:rPr>
                <w:noProof/>
              </w:rPr>
            </w:pPr>
            <w:r w:rsidRPr="007F6CAA">
              <w:rPr>
                <w:b/>
                <w:noProof/>
                <w:sz w:val="32"/>
                <w:szCs w:val="32"/>
              </w:rPr>
              <w:drawing>
                <wp:anchor distT="0" distB="0" distL="114300" distR="114300" simplePos="0" relativeHeight="251657220" behindDoc="0" locked="0" layoutInCell="1" allowOverlap="1" wp14:anchorId="04B6F368" wp14:editId="32526E7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rPr>
                <w:noProof/>
              </w:rPr>
              <w:t>CAT Picking journals are automaticall</w:t>
            </w:r>
            <w:r w:rsidR="00C84BB4">
              <w:rPr>
                <w:noProof/>
              </w:rPr>
              <w:t>y</w:t>
            </w:r>
            <w:r w:rsidRPr="007F6CAA">
              <w:rPr>
                <w:noProof/>
              </w:rPr>
              <w:t xml:space="preserve"> created </w:t>
            </w:r>
          </w:p>
        </w:tc>
      </w:tr>
      <w:tr w:rsidR="00205821" w:rsidRPr="007F6CAA" w14:paraId="36F2A534" w14:textId="77777777" w:rsidTr="00ED2CE5">
        <w:trPr>
          <w:trHeight w:val="4366"/>
        </w:trPr>
        <w:tc>
          <w:tcPr>
            <w:tcW w:w="9390" w:type="dxa"/>
            <w:tcMar>
              <w:top w:w="113" w:type="dxa"/>
              <w:bottom w:w="113" w:type="dxa"/>
            </w:tcMar>
          </w:tcPr>
          <w:p w14:paraId="4582B862" w14:textId="77777777" w:rsidR="00205821" w:rsidRPr="00ED2CE5" w:rsidRDefault="00205821" w:rsidP="00205821">
            <w:pPr>
              <w:pStyle w:val="ListNumber"/>
              <w:rPr>
                <w:b/>
                <w:noProof/>
              </w:rPr>
            </w:pPr>
            <w:bookmarkStart w:id="46" w:name="_Hlk516141332"/>
            <w:r w:rsidRPr="007F6CAA">
              <w:rPr>
                <w:noProof/>
              </w:rPr>
              <w:t xml:space="preserve">Navigate to </w:t>
            </w:r>
            <w:r w:rsidRPr="00ED2CE5">
              <w:rPr>
                <w:b/>
                <w:noProof/>
              </w:rPr>
              <w:t>Inventory and warehouse management &gt; Periodic &gt; Transfer Orders</w:t>
            </w:r>
          </w:p>
          <w:p w14:paraId="42E8742C" w14:textId="77777777" w:rsidR="00205821" w:rsidRPr="007F6CAA" w:rsidRDefault="00205821" w:rsidP="00205821">
            <w:pPr>
              <w:pStyle w:val="ListNumber2"/>
              <w:rPr>
                <w:noProof/>
              </w:rPr>
            </w:pPr>
            <w:r w:rsidRPr="007F6CAA">
              <w:rPr>
                <w:noProof/>
              </w:rPr>
              <w:t xml:space="preserve">Select </w:t>
            </w:r>
            <w:r w:rsidRPr="007F6CAA">
              <w:rPr>
                <w:b/>
                <w:noProof/>
              </w:rPr>
              <w:t xml:space="preserve">Remove WWF </w:t>
            </w:r>
            <w:r w:rsidRPr="007F6CAA">
              <w:rPr>
                <w:noProof/>
              </w:rPr>
              <w:t>if needed</w:t>
            </w:r>
          </w:p>
          <w:p w14:paraId="6ABD9D64" w14:textId="77777777" w:rsidR="00205821" w:rsidRPr="007F6CAA" w:rsidRDefault="00205821" w:rsidP="00205821">
            <w:pPr>
              <w:pStyle w:val="ListNumber2"/>
              <w:rPr>
                <w:noProof/>
              </w:rPr>
            </w:pPr>
            <w:r w:rsidRPr="007F6CAA">
              <w:rPr>
                <w:noProof/>
              </w:rPr>
              <w:t xml:space="preserve">Select </w:t>
            </w:r>
            <w:r w:rsidRPr="007F6CAA">
              <w:rPr>
                <w:b/>
                <w:noProof/>
              </w:rPr>
              <w:t>Mode of delivery</w:t>
            </w:r>
          </w:p>
          <w:p w14:paraId="074BE444" w14:textId="734711D2" w:rsidR="00205821" w:rsidRPr="007F6CAA" w:rsidRDefault="00ED2CE5" w:rsidP="00205821">
            <w:pPr>
              <w:pStyle w:val="ListNumber2"/>
              <w:rPr>
                <w:noProof/>
              </w:rPr>
            </w:pPr>
            <w:r w:rsidRPr="007F6CAA">
              <w:rPr>
                <w:noProof/>
              </w:rPr>
              <w:drawing>
                <wp:anchor distT="0" distB="0" distL="114300" distR="114300" simplePos="0" relativeHeight="251657221" behindDoc="0" locked="0" layoutInCell="1" allowOverlap="1" wp14:anchorId="72C0E59F" wp14:editId="1F656C02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408940</wp:posOffset>
                  </wp:positionV>
                  <wp:extent cx="5727700" cy="1414145"/>
                  <wp:effectExtent l="0" t="0" r="6350" b="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05821" w:rsidRPr="007F6CAA">
              <w:rPr>
                <w:noProof/>
              </w:rPr>
              <w:t xml:space="preserve">Select </w:t>
            </w:r>
            <w:r w:rsidR="00205821" w:rsidRPr="007F6CAA">
              <w:rPr>
                <w:b/>
                <w:noProof/>
              </w:rPr>
              <w:t>Picking journal</w:t>
            </w:r>
            <w:r w:rsidR="00205821" w:rsidRPr="007F6CAA">
              <w:rPr>
                <w:noProof/>
              </w:rPr>
              <w:t xml:space="preserve"> to create a Picking journal for the Sending warehouse to process</w:t>
            </w:r>
            <w:bookmarkEnd w:id="46"/>
          </w:p>
          <w:p w14:paraId="0580BD81" w14:textId="47D28BB9" w:rsidR="00205821" w:rsidRPr="007F6CAA" w:rsidRDefault="00205821" w:rsidP="00205821">
            <w:pPr>
              <w:pStyle w:val="BodyText"/>
              <w:rPr>
                <w:noProof/>
              </w:rPr>
            </w:pPr>
            <w:r w:rsidRPr="007F6CA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24" behindDoc="0" locked="0" layoutInCell="1" allowOverlap="1" wp14:anchorId="3C0505B5" wp14:editId="10ED3DDB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175260</wp:posOffset>
                      </wp:positionV>
                      <wp:extent cx="270000" cy="270000"/>
                      <wp:effectExtent l="0" t="0" r="15875" b="1587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83886C" w14:textId="77777777" w:rsidR="005B70C2" w:rsidRDefault="005B70C2" w:rsidP="00503E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C0505B5" id="Oval 22" o:spid="_x0000_s1053" style="position:absolute;margin-left:76.35pt;margin-top:13.8pt;width:21.25pt;height:21.25pt;z-index:251657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" fillcolor="red" strokecolor="red">
                      <v:textbox inset="0,0,0,0">
                        <w:txbxContent>
                          <w:p w14:paraId="0883886C" w14:textId="77777777" w:rsidR="005B70C2" w:rsidRDefault="005B70C2" w:rsidP="00503EDD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7F6CA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23" behindDoc="0" locked="0" layoutInCell="1" allowOverlap="1" wp14:anchorId="7421DED7" wp14:editId="786AA5B7">
                      <wp:simplePos x="0" y="0"/>
                      <wp:positionH relativeFrom="column">
                        <wp:posOffset>4570095</wp:posOffset>
                      </wp:positionH>
                      <wp:positionV relativeFrom="paragraph">
                        <wp:posOffset>803910</wp:posOffset>
                      </wp:positionV>
                      <wp:extent cx="270000" cy="270000"/>
                      <wp:effectExtent l="0" t="0" r="15875" b="15875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ABE51A" w14:textId="77777777" w:rsidR="005B70C2" w:rsidRDefault="005B70C2" w:rsidP="00503E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421DED7" id="Oval 20" o:spid="_x0000_s1054" style="position:absolute;margin-left:359.85pt;margin-top:63.3pt;width:21.25pt;height:21.25pt;z-index:251657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" fillcolor="red" strokecolor="red">
                      <v:textbox inset="0,0,0,0">
                        <w:txbxContent>
                          <w:p w14:paraId="02ABE51A" w14:textId="77777777" w:rsidR="005B70C2" w:rsidRDefault="005B70C2" w:rsidP="00503EDD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7F6CA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22" behindDoc="0" locked="0" layoutInCell="1" allowOverlap="1" wp14:anchorId="0178D847" wp14:editId="2E644F4C">
                      <wp:simplePos x="0" y="0"/>
                      <wp:positionH relativeFrom="column">
                        <wp:posOffset>4865370</wp:posOffset>
                      </wp:positionH>
                      <wp:positionV relativeFrom="paragraph">
                        <wp:posOffset>99060</wp:posOffset>
                      </wp:positionV>
                      <wp:extent cx="270000" cy="270000"/>
                      <wp:effectExtent l="0" t="0" r="15875" b="15875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AA019A" w14:textId="77777777" w:rsidR="005B70C2" w:rsidRDefault="005B70C2" w:rsidP="00503E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178D847" id="Oval 19" o:spid="_x0000_s1055" style="position:absolute;margin-left:383.1pt;margin-top:7.8pt;width:21.25pt;height:21.25pt;z-index:251657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" fillcolor="red" strokecolor="red">
                      <v:textbox inset="0,0,0,0">
                        <w:txbxContent>
                          <w:p w14:paraId="41AA019A" w14:textId="77777777" w:rsidR="005B70C2" w:rsidRDefault="005B70C2" w:rsidP="00503EDD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14:paraId="15B87D3B" w14:textId="77777777" w:rsidR="003E5CBB" w:rsidRDefault="003E5CBB">
      <w:pPr>
        <w:spacing w:line="240" w:lineRule="auto"/>
      </w:pPr>
    </w:p>
    <w:p w14:paraId="61A902E5" w14:textId="77777777" w:rsidR="003E5CBB" w:rsidRDefault="003E5CBB">
      <w:pPr>
        <w:spacing w:line="240" w:lineRule="auto"/>
      </w:pPr>
      <w:r>
        <w:br w:type="page"/>
      </w:r>
    </w:p>
    <w:p w14:paraId="2BE0E974" w14:textId="1E8FE344" w:rsidR="002F5AE3" w:rsidRPr="007F6CAA" w:rsidRDefault="00ED2CE5" w:rsidP="00F15022">
      <w:pPr>
        <w:pStyle w:val="Task"/>
      </w:pPr>
      <w:bookmarkStart w:id="47" w:name="_Ref517081472"/>
      <w:bookmarkStart w:id="48" w:name="_Ref517089978"/>
      <w:bookmarkStart w:id="49" w:name="_Ref517089982"/>
      <w:bookmarkStart w:id="50" w:name="_Toc51709060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62" behindDoc="0" locked="0" layoutInCell="1" allowOverlap="1" wp14:anchorId="110E5869" wp14:editId="5942ED26">
                <wp:simplePos x="0" y="0"/>
                <wp:positionH relativeFrom="column">
                  <wp:posOffset>0</wp:posOffset>
                </wp:positionH>
                <wp:positionV relativeFrom="paragraph">
                  <wp:posOffset>3731895</wp:posOffset>
                </wp:positionV>
                <wp:extent cx="5920740" cy="1905000"/>
                <wp:effectExtent l="0" t="0" r="3810" b="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1905000"/>
                          <a:chOff x="0" y="0"/>
                          <a:chExt cx="5920740" cy="1905000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4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Rectangle 139"/>
                        <wps:cNvSpPr/>
                        <wps:spPr>
                          <a:xfrm>
                            <a:off x="1752600" y="247650"/>
                            <a:ext cx="781050" cy="1619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8E5E0" id="Group 140" o:spid="_x0000_s1026" style="position:absolute;margin-left:0;margin-top:293.85pt;width:466.2pt;height:150pt;z-index:251657262" coordsize="59207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">
                <v:shape id="Picture 51" o:spid="_x0000_s1027" type="#_x0000_t75" style="position:absolute;width:59207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">
                  <v:imagedata r:id="rId52" o:title=""/>
                </v:shape>
                <v:rect id="Rectangle 139" o:spid="_x0000_s1028" style="position:absolute;left:17526;top:2476;width:781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" filled="f" strokecolor="red" strokeweight="2.25pt"/>
              </v:group>
            </w:pict>
          </mc:Fallback>
        </mc:AlternateContent>
      </w:r>
      <w:r w:rsidR="002F5AE3" w:rsidRPr="007F6CAA">
        <w:t xml:space="preserve">Setting </w:t>
      </w:r>
      <w:r>
        <w:t>f</w:t>
      </w:r>
      <w:r w:rsidR="002F5AE3" w:rsidRPr="007F6CAA">
        <w:t xml:space="preserve">rozen </w:t>
      </w:r>
      <w:r>
        <w:t>m</w:t>
      </w:r>
      <w:r w:rsidR="002F5AE3" w:rsidRPr="007F6CAA">
        <w:t>in/</w:t>
      </w:r>
      <w:r>
        <w:t>m</w:t>
      </w:r>
      <w:r w:rsidR="002F5AE3" w:rsidRPr="007F6CAA">
        <w:t xml:space="preserve">ax </w:t>
      </w:r>
      <w:r>
        <w:t>l</w:t>
      </w:r>
      <w:r w:rsidR="002F5AE3" w:rsidRPr="007F6CAA">
        <w:t>evels</w:t>
      </w:r>
      <w:bookmarkEnd w:id="47"/>
      <w:bookmarkEnd w:id="48"/>
      <w:bookmarkEnd w:id="49"/>
      <w:bookmarkEnd w:id="50"/>
    </w:p>
    <w:tbl>
      <w:tblPr>
        <w:tblStyle w:val="TableGrid"/>
        <w:tblW w:w="5265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205821" w:rsidRPr="007F6CAA" w14:paraId="5B272500" w14:textId="77777777" w:rsidTr="00ED2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8"/>
        </w:trPr>
        <w:tc>
          <w:tcPr>
            <w:tcW w:w="5000" w:type="pct"/>
          </w:tcPr>
          <w:p w14:paraId="6E68CDF2" w14:textId="77777777" w:rsidR="00205821" w:rsidRPr="007F6CAA" w:rsidRDefault="00205821" w:rsidP="00205821">
            <w:pPr>
              <w:pStyle w:val="BodyText"/>
              <w:ind w:left="1044"/>
            </w:pPr>
            <w:r w:rsidRPr="007F6CAA">
              <w:rPr>
                <w:b/>
                <w:noProof/>
              </w:rPr>
              <w:drawing>
                <wp:anchor distT="0" distB="0" distL="114300" distR="114300" simplePos="0" relativeHeight="251657225" behindDoc="0" locked="0" layoutInCell="1" allowOverlap="1" wp14:anchorId="4BF1FECE" wp14:editId="7790C323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t>Frozen Min/Max is used to set levels according to business decisions, and not NAXT transactions.</w:t>
            </w:r>
          </w:p>
          <w:p w14:paraId="45B1AFB4" w14:textId="1A2B591A" w:rsidR="00205821" w:rsidRPr="007F6CAA" w:rsidRDefault="00205821" w:rsidP="00205821">
            <w:pPr>
              <w:pStyle w:val="BodyText"/>
              <w:ind w:left="1044"/>
            </w:pPr>
            <w:r w:rsidRPr="007F6CAA">
              <w:t xml:space="preserve">Frozen min/max settings should be used very carefully to avoid un-necessary increases of stock </w:t>
            </w:r>
            <w:r w:rsidR="00ED2CE5" w:rsidRPr="007F6CAA">
              <w:t>levels and</w:t>
            </w:r>
            <w:r w:rsidRPr="007F6CAA">
              <w:t xml:space="preserve"> should be kept to as few items as possible to reduce maintenance.</w:t>
            </w:r>
          </w:p>
          <w:p w14:paraId="4CAE70B8" w14:textId="77777777" w:rsidR="00205821" w:rsidRPr="007F6CAA" w:rsidRDefault="00205821" w:rsidP="00205821">
            <w:pPr>
              <w:pStyle w:val="BodyText"/>
              <w:ind w:left="1044"/>
            </w:pPr>
            <w:r w:rsidRPr="007F6CAA">
              <w:t xml:space="preserve">Examples of where it is useful is for brand new items we want to start selling, or a customer has advised they’d like to </w:t>
            </w:r>
            <w:r w:rsidR="00840373">
              <w:t xml:space="preserve">start </w:t>
            </w:r>
            <w:r w:rsidRPr="007F6CAA">
              <w:t>buy</w:t>
            </w:r>
            <w:r w:rsidR="00840373">
              <w:t>ing</w:t>
            </w:r>
            <w:r w:rsidRPr="007F6CAA">
              <w:t xml:space="preserve"> certain items on a regular basis and need the items easily available in a local warehouse.</w:t>
            </w:r>
          </w:p>
        </w:tc>
      </w:tr>
      <w:tr w:rsidR="00205821" w:rsidRPr="007F6CAA" w14:paraId="7CEA8486" w14:textId="77777777" w:rsidTr="00ED2CE5">
        <w:trPr>
          <w:trHeight w:val="550"/>
        </w:trPr>
        <w:tc>
          <w:tcPr>
            <w:tcW w:w="5000" w:type="pct"/>
          </w:tcPr>
          <w:p w14:paraId="69D02F23" w14:textId="70709783" w:rsidR="00AB1D37" w:rsidRPr="007F6CAA" w:rsidRDefault="00205821" w:rsidP="00CA1BE4">
            <w:pPr>
              <w:pStyle w:val="ListNumber"/>
            </w:pPr>
            <w:r w:rsidRPr="007F6CAA">
              <w:t xml:space="preserve">Navigate to the Warehouse item </w:t>
            </w:r>
            <w:r w:rsidR="00AB1D37" w:rsidRPr="007F6CAA">
              <w:t xml:space="preserve">via </w:t>
            </w:r>
            <w:r w:rsidR="00AB1D37" w:rsidRPr="007F6CAA">
              <w:fldChar w:fldCharType="begin"/>
            </w:r>
            <w:r w:rsidR="00AB1D37" w:rsidRPr="007F6CAA">
              <w:instrText xml:space="preserve"> REF _Ref516415739 \r \h </w:instrText>
            </w:r>
            <w:r w:rsidR="007F6CAA" w:rsidRPr="007F6CAA">
              <w:instrText xml:space="preserve"> \* MERGEFORMAT </w:instrText>
            </w:r>
            <w:r w:rsidR="00AB1D37" w:rsidRPr="007F6CAA">
              <w:fldChar w:fldCharType="separate"/>
            </w:r>
            <w:r w:rsidR="00F642E1">
              <w:t>Task 5</w:t>
            </w:r>
            <w:r w:rsidR="00AB1D37" w:rsidRPr="007F6CAA">
              <w:fldChar w:fldCharType="end"/>
            </w:r>
            <w:r w:rsidR="00ED2CE5">
              <w:t>, or</w:t>
            </w:r>
            <w:r w:rsidRPr="007F6CAA">
              <w:t xml:space="preserve"> </w:t>
            </w:r>
          </w:p>
          <w:p w14:paraId="72AD4986" w14:textId="54EA1FA8" w:rsidR="00205821" w:rsidRPr="007F6CAA" w:rsidRDefault="00AB1D37" w:rsidP="00AB1D37">
            <w:pPr>
              <w:pStyle w:val="ListContinue"/>
            </w:pPr>
            <w:r w:rsidRPr="007F6CAA">
              <w:t>V</w:t>
            </w:r>
            <w:r w:rsidR="00205821" w:rsidRPr="007F6CAA">
              <w:t xml:space="preserve">ia </w:t>
            </w:r>
            <w:r w:rsidR="00205821" w:rsidRPr="007F6CAA">
              <w:rPr>
                <w:b/>
              </w:rPr>
              <w:t>Product information management</w:t>
            </w:r>
            <w:r w:rsidR="00ED2CE5">
              <w:rPr>
                <w:b/>
              </w:rPr>
              <w:t xml:space="preserve"> </w:t>
            </w:r>
            <w:r w:rsidR="00205821" w:rsidRPr="007F6CAA">
              <w:rPr>
                <w:b/>
              </w:rPr>
              <w:t>&gt;</w:t>
            </w:r>
            <w:r w:rsidR="00ED2CE5">
              <w:rPr>
                <w:b/>
              </w:rPr>
              <w:t xml:space="preserve"> </w:t>
            </w:r>
            <w:r w:rsidR="00205821" w:rsidRPr="007F6CAA">
              <w:rPr>
                <w:b/>
              </w:rPr>
              <w:t>Common</w:t>
            </w:r>
            <w:r w:rsidR="00ED2CE5">
              <w:rPr>
                <w:b/>
              </w:rPr>
              <w:t xml:space="preserve"> </w:t>
            </w:r>
            <w:r w:rsidR="00205821" w:rsidRPr="007F6CAA">
              <w:rPr>
                <w:b/>
              </w:rPr>
              <w:t>&gt;</w:t>
            </w:r>
            <w:r w:rsidR="00ED2CE5">
              <w:rPr>
                <w:b/>
              </w:rPr>
              <w:t xml:space="preserve"> </w:t>
            </w:r>
            <w:r w:rsidR="00205821" w:rsidRPr="007F6CAA">
              <w:rPr>
                <w:b/>
              </w:rPr>
              <w:t>Released products</w:t>
            </w:r>
            <w:r w:rsidR="00205821" w:rsidRPr="007F6CAA">
              <w:t xml:space="preserve"> </w:t>
            </w:r>
          </w:p>
        </w:tc>
      </w:tr>
      <w:tr w:rsidR="00205821" w:rsidRPr="007F6CAA" w14:paraId="2CDB36E1" w14:textId="77777777" w:rsidTr="00ED2CE5">
        <w:trPr>
          <w:trHeight w:val="4173"/>
        </w:trPr>
        <w:tc>
          <w:tcPr>
            <w:tcW w:w="5000" w:type="pct"/>
          </w:tcPr>
          <w:p w14:paraId="4BEB09C8" w14:textId="34CD4021" w:rsidR="00AB1D37" w:rsidRPr="007F6CAA" w:rsidRDefault="00AB1D37" w:rsidP="00AB1D37">
            <w:pPr>
              <w:pStyle w:val="ListNumber"/>
            </w:pPr>
            <w:r w:rsidRPr="007F6CAA">
              <w:t>Filter and find an item number and select it</w:t>
            </w:r>
          </w:p>
          <w:p w14:paraId="12E3164D" w14:textId="0B63F509" w:rsidR="00205821" w:rsidRPr="007F6CAA" w:rsidRDefault="00AB1D37" w:rsidP="00AB1D37">
            <w:pPr>
              <w:pStyle w:val="ListContinue"/>
            </w:pPr>
            <w:r w:rsidRPr="007F6CAA">
              <w:rPr>
                <w:noProof/>
              </w:rPr>
              <w:t>Open</w:t>
            </w:r>
            <w:r w:rsidRPr="007F6CAA">
              <w:t xml:space="preserve"> </w:t>
            </w:r>
            <w:r w:rsidRPr="00ED2CE5">
              <w:rPr>
                <w:b/>
              </w:rPr>
              <w:t>Manage inventory</w:t>
            </w:r>
            <w:r w:rsidRPr="007F6CAA">
              <w:t xml:space="preserve"> tab and select </w:t>
            </w:r>
            <w:r w:rsidRPr="007F6CAA">
              <w:rPr>
                <w:b/>
              </w:rPr>
              <w:t>Warehouse items</w:t>
            </w:r>
          </w:p>
        </w:tc>
      </w:tr>
      <w:tr w:rsidR="00205821" w:rsidRPr="007F6CAA" w14:paraId="4FC7CB13" w14:textId="77777777" w:rsidTr="00ED2CE5">
        <w:trPr>
          <w:trHeight w:val="4479"/>
        </w:trPr>
        <w:tc>
          <w:tcPr>
            <w:tcW w:w="5000" w:type="pct"/>
          </w:tcPr>
          <w:p w14:paraId="70D52456" w14:textId="77777777" w:rsidR="00AB1D37" w:rsidRPr="007F6CAA" w:rsidRDefault="0044068C" w:rsidP="00205821">
            <w:pPr>
              <w:pStyle w:val="ListNumber"/>
              <w:rPr>
                <w:noProof/>
              </w:rPr>
            </w:pPr>
            <w:r w:rsidRPr="007F6CAA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26" behindDoc="0" locked="0" layoutInCell="1" allowOverlap="1" wp14:anchorId="04EED4F2" wp14:editId="079B0AFB">
                      <wp:simplePos x="0" y="0"/>
                      <wp:positionH relativeFrom="column">
                        <wp:posOffset>2987675</wp:posOffset>
                      </wp:positionH>
                      <wp:positionV relativeFrom="paragraph">
                        <wp:posOffset>-44383</wp:posOffset>
                      </wp:positionV>
                      <wp:extent cx="2277745" cy="2870325"/>
                      <wp:effectExtent l="0" t="0" r="8255" b="2540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7745" cy="2870325"/>
                                <a:chOff x="0" y="0"/>
                                <a:chExt cx="2277745" cy="28703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" name="Picture 5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25274"/>
                                <a:stretch/>
                              </pic:blipFill>
                              <pic:spPr bwMode="auto">
                                <a:xfrm>
                                  <a:off x="0" y="85725"/>
                                  <a:ext cx="2277745" cy="2781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6" name="Oval 26"/>
                              <wps:cNvSpPr/>
                              <wps:spPr>
                                <a:xfrm>
                                  <a:off x="200025" y="26003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22127F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Oval 33"/>
                              <wps:cNvSpPr/>
                              <wps:spPr>
                                <a:xfrm>
                                  <a:off x="1733550" y="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F22A98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EED4F2" id="Group 34" o:spid="_x0000_s1056" style="position:absolute;left:0;text-align:left;margin-left:235.25pt;margin-top:-3.5pt;width:179.35pt;height:226pt;z-index:251657226;mso-width-relative:margin;mso-height-relative:margin" coordsize="22777,28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">
                      <v:shape id="Picture 52" o:spid="_x0000_s1057" type="#_x0000_t75" style="position:absolute;top:857;width:22777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">
                        <v:imagedata r:id="rId54" o:title="" cropbottom="16564f"/>
                      </v:shape>
                      <v:oval id="Oval 26" o:spid="_x0000_s1058" style="position:absolute;left:2000;top:26003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" fillcolor="red" strokecolor="red">
                        <v:textbox inset="0,0,0,0">
                          <w:txbxContent>
                            <w:p w14:paraId="4122127F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33" o:spid="_x0000_s1059" style="position:absolute;left:1733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" fillcolor="red" strokecolor="red">
                        <v:textbox inset="0,0,0,0">
                          <w:txbxContent>
                            <w:p w14:paraId="69F22A98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AB1D37" w:rsidRPr="007F6CAA">
              <w:rPr>
                <w:noProof/>
              </w:rPr>
              <w:t xml:space="preserve">From the overview tab, </w:t>
            </w:r>
          </w:p>
          <w:p w14:paraId="3BDFE5D6" w14:textId="66194872" w:rsidR="00AB1D37" w:rsidRPr="007F6CAA" w:rsidRDefault="00ED2CE5" w:rsidP="00AB1D37">
            <w:pPr>
              <w:pStyle w:val="ListNumber2"/>
              <w:rPr>
                <w:noProof/>
              </w:rPr>
            </w:pPr>
            <w:r>
              <w:rPr>
                <w:noProof/>
              </w:rPr>
              <w:t>S</w:t>
            </w:r>
            <w:r w:rsidR="00AB1D37" w:rsidRPr="007F6CAA">
              <w:rPr>
                <w:noProof/>
              </w:rPr>
              <w:t xml:space="preserve">elect a warehouse line </w:t>
            </w:r>
          </w:p>
          <w:p w14:paraId="1781207B" w14:textId="44D03261" w:rsidR="00AB1D37" w:rsidRPr="007F6CAA" w:rsidRDefault="00ED2CE5" w:rsidP="00AB1D37">
            <w:pPr>
              <w:pStyle w:val="ListNumber2"/>
              <w:rPr>
                <w:noProof/>
              </w:rPr>
            </w:pPr>
            <w:r>
              <w:rPr>
                <w:noProof/>
              </w:rPr>
              <w:t>S</w:t>
            </w:r>
            <w:r w:rsidR="00AB1D37" w:rsidRPr="007F6CAA">
              <w:rPr>
                <w:noProof/>
              </w:rPr>
              <w:t xml:space="preserve">elect the </w:t>
            </w:r>
            <w:r w:rsidRPr="00ED2CE5">
              <w:rPr>
                <w:b/>
                <w:noProof/>
              </w:rPr>
              <w:t>P</w:t>
            </w:r>
            <w:r w:rsidR="00AB1D37" w:rsidRPr="00ED2CE5">
              <w:rPr>
                <w:b/>
                <w:noProof/>
              </w:rPr>
              <w:t>arts</w:t>
            </w:r>
            <w:r w:rsidR="00AB1D37" w:rsidRPr="007F6CAA">
              <w:rPr>
                <w:noProof/>
              </w:rPr>
              <w:t xml:space="preserve"> tab</w:t>
            </w:r>
          </w:p>
        </w:tc>
      </w:tr>
      <w:tr w:rsidR="00205821" w:rsidRPr="007F6CAA" w14:paraId="401BCDBB" w14:textId="77777777" w:rsidTr="00ED2CE5">
        <w:trPr>
          <w:trHeight w:val="8415"/>
        </w:trPr>
        <w:tc>
          <w:tcPr>
            <w:tcW w:w="5000" w:type="pct"/>
          </w:tcPr>
          <w:p w14:paraId="3EC6812D" w14:textId="77777777" w:rsidR="00AB1D37" w:rsidRPr="007F6CAA" w:rsidRDefault="00AB1D37" w:rsidP="00AB1D37">
            <w:pPr>
              <w:pStyle w:val="ListNumber"/>
            </w:pPr>
            <w:r w:rsidRPr="007F6CAA">
              <w:lastRenderedPageBreak/>
              <w:t>Select from the following:</w:t>
            </w:r>
          </w:p>
          <w:p w14:paraId="60567D0D" w14:textId="77777777" w:rsidR="00AB1D37" w:rsidRPr="007F6CAA" w:rsidRDefault="00AB1D37" w:rsidP="00AB1D37">
            <w:pPr>
              <w:pStyle w:val="ListNumber2"/>
              <w:rPr>
                <w:b/>
              </w:rPr>
            </w:pPr>
            <w:r w:rsidRPr="007F6CAA">
              <w:rPr>
                <w:b/>
              </w:rPr>
              <w:t>Frozen inventory type</w:t>
            </w:r>
          </w:p>
          <w:p w14:paraId="71085687" w14:textId="77777777" w:rsidR="00AB1D37" w:rsidRPr="007F6CAA" w:rsidRDefault="00AB1D37" w:rsidP="00ED2CE5">
            <w:pPr>
              <w:pStyle w:val="ListNumber3"/>
              <w:ind w:left="3171" w:hanging="1701"/>
            </w:pPr>
            <w:r w:rsidRPr="007F6CAA">
              <w:rPr>
                <w:b/>
              </w:rPr>
              <w:t>Temporary</w:t>
            </w:r>
            <w:r w:rsidRPr="007F6CAA">
              <w:t>: Temporary frozen min/max is released automatically if either the calculated minimum reaches the frozen minimum or the frozen to date expires. (Most useful for new items).</w:t>
            </w:r>
          </w:p>
          <w:p w14:paraId="67EC6E14" w14:textId="77777777" w:rsidR="00AB1D37" w:rsidRPr="007F6CAA" w:rsidRDefault="00AB1D37" w:rsidP="00ED2CE5">
            <w:pPr>
              <w:pStyle w:val="ListNumber3"/>
              <w:ind w:left="3171" w:hanging="1701"/>
            </w:pPr>
            <w:r w:rsidRPr="007F6CAA">
              <w:rPr>
                <w:b/>
              </w:rPr>
              <w:t>Permanent</w:t>
            </w:r>
            <w:r w:rsidRPr="007F6CAA">
              <w:t>: Permanent frozen min/max is released only if the frozen to date expires; if it is not added, only a manual release is possible.</w:t>
            </w:r>
          </w:p>
          <w:p w14:paraId="7447EAFA" w14:textId="77777777" w:rsidR="00AB1D37" w:rsidRPr="007F6CAA" w:rsidRDefault="00AB1D37" w:rsidP="00ED2CE5">
            <w:pPr>
              <w:pStyle w:val="ListNumber2"/>
              <w:tabs>
                <w:tab w:val="clear" w:pos="992"/>
                <w:tab w:val="num" w:pos="903"/>
              </w:tabs>
              <w:ind w:left="3171" w:hanging="2604"/>
            </w:pPr>
            <w:r w:rsidRPr="003E3548">
              <w:rPr>
                <w:b/>
              </w:rPr>
              <w:t>Worker</w:t>
            </w:r>
            <w:r w:rsidRPr="007F6CAA">
              <w:tab/>
              <w:t>This is populated automatically when first set. This will not change when updated at a later point unless the Frozen inventory type is also re-selected.</w:t>
            </w:r>
          </w:p>
          <w:p w14:paraId="060E6060" w14:textId="77777777" w:rsidR="00AB1D37" w:rsidRPr="007F6CAA" w:rsidRDefault="00AB1D37" w:rsidP="00ED2CE5">
            <w:pPr>
              <w:pStyle w:val="ListNumber2"/>
              <w:tabs>
                <w:tab w:val="clear" w:pos="992"/>
                <w:tab w:val="num" w:pos="903"/>
              </w:tabs>
              <w:ind w:left="3171" w:hanging="2604"/>
            </w:pPr>
            <w:r w:rsidRPr="007F6CAA">
              <w:rPr>
                <w:b/>
              </w:rPr>
              <w:t>Frozen to</w:t>
            </w:r>
            <w:r w:rsidRPr="007F6CAA">
              <w:rPr>
                <w:b/>
              </w:rPr>
              <w:tab/>
            </w:r>
            <w:proofErr w:type="gramStart"/>
            <w:r w:rsidRPr="007F6CAA">
              <w:t>The</w:t>
            </w:r>
            <w:proofErr w:type="gramEnd"/>
            <w:r w:rsidRPr="007F6CAA">
              <w:t xml:space="preserve"> date until the min/max is frozen.</w:t>
            </w:r>
          </w:p>
          <w:p w14:paraId="7093F78C" w14:textId="77777777" w:rsidR="00AB1D37" w:rsidRPr="007F6CAA" w:rsidRDefault="00AB1D37" w:rsidP="00ED2CE5">
            <w:pPr>
              <w:pStyle w:val="ListNumber2"/>
              <w:tabs>
                <w:tab w:val="clear" w:pos="992"/>
                <w:tab w:val="num" w:pos="903"/>
              </w:tabs>
              <w:ind w:left="3171" w:hanging="2604"/>
            </w:pPr>
            <w:r w:rsidRPr="007F6CAA">
              <w:rPr>
                <w:b/>
              </w:rPr>
              <w:t>Reason to freeze</w:t>
            </w:r>
            <w:r w:rsidRPr="007F6CAA">
              <w:rPr>
                <w:b/>
              </w:rPr>
              <w:tab/>
            </w:r>
            <w:r w:rsidRPr="007F6CAA">
              <w:t>A free text field, where the reason of the freezing can be added.</w:t>
            </w:r>
          </w:p>
          <w:p w14:paraId="778CAA4B" w14:textId="77777777" w:rsidR="00AB1D37" w:rsidRPr="007F6CAA" w:rsidRDefault="00AB1D37" w:rsidP="00ED2CE5">
            <w:pPr>
              <w:pStyle w:val="ListNumber2"/>
              <w:tabs>
                <w:tab w:val="clear" w:pos="992"/>
                <w:tab w:val="num" w:pos="903"/>
              </w:tabs>
              <w:ind w:left="3171" w:hanging="2604"/>
            </w:pPr>
            <w:r w:rsidRPr="007F6CAA">
              <w:rPr>
                <w:b/>
              </w:rPr>
              <w:t>Frozen minimum</w:t>
            </w:r>
            <w:r w:rsidRPr="007F6CAA">
              <w:rPr>
                <w:b/>
              </w:rPr>
              <w:tab/>
            </w:r>
            <w:r w:rsidRPr="007F6CAA">
              <w:t>This will be considered as the minimum for the item in the warehouse.</w:t>
            </w:r>
          </w:p>
          <w:p w14:paraId="6A6E09F0" w14:textId="0A77CEAD" w:rsidR="00AB1D37" w:rsidRPr="007F6CAA" w:rsidRDefault="00ED2CE5" w:rsidP="00ED2CE5">
            <w:pPr>
              <w:pStyle w:val="ListNumber2"/>
              <w:tabs>
                <w:tab w:val="clear" w:pos="992"/>
                <w:tab w:val="num" w:pos="903"/>
              </w:tabs>
              <w:ind w:left="3171" w:hanging="2604"/>
            </w:pPr>
            <w:r w:rsidRPr="007F6CAA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28" behindDoc="0" locked="0" layoutInCell="1" allowOverlap="1" wp14:anchorId="204CE958" wp14:editId="6200FCFF">
                      <wp:simplePos x="0" y="0"/>
                      <wp:positionH relativeFrom="column">
                        <wp:posOffset>182674</wp:posOffset>
                      </wp:positionH>
                      <wp:positionV relativeFrom="paragraph">
                        <wp:posOffset>393700</wp:posOffset>
                      </wp:positionV>
                      <wp:extent cx="4238625" cy="1784813"/>
                      <wp:effectExtent l="0" t="0" r="9525" b="635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38625" cy="1784813"/>
                                <a:chOff x="0" y="0"/>
                                <a:chExt cx="4409440" cy="1856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Picture 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5275" y="0"/>
                                  <a:ext cx="4114165" cy="1856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" name="Oval 46"/>
                              <wps:cNvSpPr/>
                              <wps:spPr>
                                <a:xfrm>
                                  <a:off x="28575" y="1714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97EB2A2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Oval 53"/>
                              <wps:cNvSpPr/>
                              <wps:spPr>
                                <a:xfrm>
                                  <a:off x="28575" y="44767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E8E12F3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Oval 55"/>
                              <wps:cNvSpPr/>
                              <wps:spPr>
                                <a:xfrm>
                                  <a:off x="28575" y="6858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A49ED8E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Oval 58"/>
                              <wps:cNvSpPr/>
                              <wps:spPr>
                                <a:xfrm>
                                  <a:off x="38100" y="9334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36C73D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Oval 59"/>
                              <wps:cNvSpPr/>
                              <wps:spPr>
                                <a:xfrm>
                                  <a:off x="19050" y="12287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4FB1D5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Oval 60"/>
                              <wps:cNvSpPr/>
                              <wps:spPr>
                                <a:xfrm>
                                  <a:off x="0" y="15049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93ADE05" w14:textId="77777777" w:rsidR="005B70C2" w:rsidRDefault="005B70C2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4CE958" id="Group 61" o:spid="_x0000_s1060" style="position:absolute;left:0;text-align:left;margin-left:14.4pt;margin-top:31pt;width:333.75pt;height:140.55pt;z-index:251657228;mso-width-relative:margin;mso-height-relative:margin" coordsize="44094,18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">
                      <v:shape id="Picture 54" o:spid="_x0000_s1061" type="#_x0000_t75" style="position:absolute;left:2952;width:41142;height:18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">
                        <v:imagedata r:id="rId56" o:title=""/>
                      </v:shape>
                      <v:oval id="Oval 46" o:spid="_x0000_s1062" style="position:absolute;left:285;top:1714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" fillcolor="red" strokecolor="red">
                        <v:textbox inset="0,0,0,0">
                          <w:txbxContent>
                            <w:p w14:paraId="097EB2A2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53" o:spid="_x0000_s1063" style="position:absolute;left:285;top:4476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" fillcolor="red" strokecolor="red">
                        <v:textbox inset="0,0,0,0">
                          <w:txbxContent>
                            <w:p w14:paraId="3E8E12F3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55" o:spid="_x0000_s1064" style="position:absolute;left:285;top:6858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" fillcolor="red" strokecolor="red">
                        <v:textbox inset="0,0,0,0">
                          <w:txbxContent>
                            <w:p w14:paraId="3A49ED8E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58" o:spid="_x0000_s1065" style="position:absolute;left:381;top:9334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" fillcolor="red" strokecolor="red">
                        <v:textbox inset="0,0,0,0">
                          <w:txbxContent>
                            <w:p w14:paraId="3136C73D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  <v:oval id="Oval 59" o:spid="_x0000_s1066" style="position:absolute;left:190;top:1228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" fillcolor="red" strokecolor="red">
                        <v:textbox inset="0,0,0,0">
                          <w:txbxContent>
                            <w:p w14:paraId="414FB1D5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oval>
                      <v:oval id="Oval 60" o:spid="_x0000_s1067" style="position:absolute;top:15049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" fillcolor="red" strokecolor="red">
                        <v:textbox inset="0,0,0,0">
                          <w:txbxContent>
                            <w:p w14:paraId="493ADE05" w14:textId="77777777" w:rsidR="005B70C2" w:rsidRDefault="005B70C2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AB1D37" w:rsidRPr="007F6CAA">
              <w:rPr>
                <w:b/>
              </w:rPr>
              <w:t>Frozen maximum</w:t>
            </w:r>
            <w:r w:rsidR="00AB1D37" w:rsidRPr="007F6CAA">
              <w:rPr>
                <w:b/>
              </w:rPr>
              <w:tab/>
            </w:r>
            <w:r w:rsidR="00AB1D37" w:rsidRPr="007F6CAA">
              <w:t>This will be considered as the maximum for the item in the warehouse.</w:t>
            </w:r>
          </w:p>
          <w:p w14:paraId="1A801E6C" w14:textId="33637B23" w:rsidR="00205821" w:rsidRPr="007F6CAA" w:rsidRDefault="00205821" w:rsidP="00AB1D37">
            <w:pPr>
              <w:pStyle w:val="ListNumber"/>
              <w:numPr>
                <w:ilvl w:val="0"/>
                <w:numId w:val="0"/>
              </w:numPr>
            </w:pPr>
          </w:p>
        </w:tc>
      </w:tr>
      <w:tr w:rsidR="00205821" w:rsidRPr="007F6CAA" w14:paraId="590B3872" w14:textId="77777777" w:rsidTr="00ED2CE5">
        <w:trPr>
          <w:trHeight w:val="550"/>
        </w:trPr>
        <w:tc>
          <w:tcPr>
            <w:tcW w:w="5000" w:type="pct"/>
          </w:tcPr>
          <w:p w14:paraId="05B05721" w14:textId="54FE15C2" w:rsidR="00205821" w:rsidRPr="007F6CAA" w:rsidRDefault="00AB1D37" w:rsidP="00AB1D37">
            <w:pPr>
              <w:pStyle w:val="ListNumber"/>
              <w:numPr>
                <w:ilvl w:val="0"/>
                <w:numId w:val="0"/>
              </w:numPr>
              <w:ind w:left="567"/>
            </w:pPr>
            <w:r w:rsidRPr="007F6CAA">
              <w:rPr>
                <w:noProof/>
              </w:rPr>
              <w:drawing>
                <wp:anchor distT="0" distB="0" distL="114300" distR="114300" simplePos="0" relativeHeight="251657227" behindDoc="0" locked="0" layoutInCell="1" allowOverlap="1" wp14:anchorId="4A6AE360" wp14:editId="5AF6BD3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6CAA">
              <w:t xml:space="preserve">When a frozen min/max is set the system will consider the item to be </w:t>
            </w:r>
            <w:r w:rsidR="00ED2CE5">
              <w:t>s</w:t>
            </w:r>
            <w:r w:rsidRPr="007F6CAA">
              <w:t xml:space="preserve">tocked. </w:t>
            </w:r>
          </w:p>
        </w:tc>
      </w:tr>
      <w:tr w:rsidR="00AB1D37" w:rsidRPr="007F6CAA" w14:paraId="0699CC5F" w14:textId="77777777" w:rsidTr="00ED2CE5">
        <w:trPr>
          <w:trHeight w:val="550"/>
        </w:trPr>
        <w:tc>
          <w:tcPr>
            <w:tcW w:w="5000" w:type="pct"/>
          </w:tcPr>
          <w:p w14:paraId="1E8154BE" w14:textId="77777777" w:rsidR="00AB1D37" w:rsidRPr="007F6CAA" w:rsidRDefault="00AB1D37" w:rsidP="00AB1D37">
            <w:pPr>
              <w:pStyle w:val="BodyText"/>
              <w:rPr>
                <w:b/>
              </w:rPr>
            </w:pPr>
            <w:r w:rsidRPr="007F6CAA">
              <w:rPr>
                <w:b/>
              </w:rPr>
              <w:t>Frozen Min/Max History</w:t>
            </w:r>
          </w:p>
          <w:p w14:paraId="629CC301" w14:textId="77777777" w:rsidR="00AB1D37" w:rsidRPr="007F6CAA" w:rsidRDefault="00AB1D37" w:rsidP="00AB1D37">
            <w:pPr>
              <w:pStyle w:val="ListNumber"/>
            </w:pPr>
            <w:r w:rsidRPr="007F6CAA">
              <w:t xml:space="preserve">To view historical records of frozen min/max settings, navigate and open </w:t>
            </w:r>
          </w:p>
          <w:p w14:paraId="32F1F03B" w14:textId="77777777" w:rsidR="00AB1D37" w:rsidRPr="00CA555C" w:rsidRDefault="00AB1D37" w:rsidP="00CA555C">
            <w:pPr>
              <w:pStyle w:val="ListContinue"/>
              <w:rPr>
                <w:b/>
              </w:rPr>
            </w:pPr>
            <w:r w:rsidRPr="007F6CAA">
              <w:rPr>
                <w:b/>
              </w:rPr>
              <w:t xml:space="preserve">GGNZ &gt; </w:t>
            </w:r>
            <w:r w:rsidR="00F5589F">
              <w:rPr>
                <w:b/>
              </w:rPr>
              <w:t>Inventory and warehouse management</w:t>
            </w:r>
            <w:r w:rsidRPr="007F6CAA">
              <w:rPr>
                <w:b/>
              </w:rPr>
              <w:t>&gt;I</w:t>
            </w:r>
            <w:r w:rsidR="00CA555C">
              <w:rPr>
                <w:b/>
              </w:rPr>
              <w:t>nquiries&gt;Frozen Min/Max history</w:t>
            </w:r>
          </w:p>
        </w:tc>
      </w:tr>
      <w:tr w:rsidR="007F6CAA" w:rsidRPr="007F6CAA" w14:paraId="0BB3E966" w14:textId="77777777" w:rsidTr="00ED2CE5">
        <w:trPr>
          <w:trHeight w:val="550"/>
        </w:trPr>
        <w:tc>
          <w:tcPr>
            <w:tcW w:w="5000" w:type="pct"/>
          </w:tcPr>
          <w:p w14:paraId="5542102F" w14:textId="78CF32C4" w:rsidR="007F6CAA" w:rsidRPr="007F6CAA" w:rsidRDefault="007F6CAA" w:rsidP="007F6CAA">
            <w:pPr>
              <w:pStyle w:val="ListNumber"/>
            </w:pPr>
            <w:r w:rsidRPr="007F6CAA">
              <w:lastRenderedPageBreak/>
              <w:t xml:space="preserve">Filter </w:t>
            </w:r>
            <w:r w:rsidR="00CA555C">
              <w:t xml:space="preserve">for </w:t>
            </w:r>
            <w:r w:rsidR="00CA555C" w:rsidRPr="00ED2CE5">
              <w:rPr>
                <w:b/>
              </w:rPr>
              <w:t>Item number</w:t>
            </w:r>
            <w:r w:rsidR="00F5589F">
              <w:t xml:space="preserve"> and other fields as necessary. All instances will appear.</w:t>
            </w:r>
            <w:r w:rsidR="008053CE">
              <w:t xml:space="preserve"> The latest occurrence (by created date and time and </w:t>
            </w:r>
            <w:r w:rsidR="00ED2CE5">
              <w:t>w</w:t>
            </w:r>
            <w:r w:rsidR="008053CE">
              <w:t>arehouse) is the current setting.</w:t>
            </w:r>
          </w:p>
          <w:p w14:paraId="6273B357" w14:textId="77777777" w:rsidR="007F6CAA" w:rsidRPr="007F6CAA" w:rsidRDefault="00F5589F" w:rsidP="007F6CAA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31A0DA5D" wp14:editId="46C5ED7A">
                  <wp:extent cx="5727700" cy="1271905"/>
                  <wp:effectExtent l="0" t="0" r="635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0DAAE6" w14:textId="77777777" w:rsidR="007F6CAA" w:rsidRPr="007F6CAA" w:rsidRDefault="007F6CAA" w:rsidP="002D2268">
      <w:pPr>
        <w:pStyle w:val="TableText"/>
      </w:pPr>
    </w:p>
    <w:p w14:paraId="7761FFE9" w14:textId="77777777" w:rsidR="00FA6810" w:rsidRDefault="007F6CAA">
      <w:pPr>
        <w:spacing w:line="240" w:lineRule="auto"/>
        <w:sectPr w:rsidR="00FA6810" w:rsidSect="00EF6467">
          <w:footerReference w:type="default" r:id="rId58"/>
          <w:headerReference w:type="first" r:id="rId59"/>
          <w:footerReference w:type="first" r:id="rId60"/>
          <w:pgSz w:w="11900" w:h="16840"/>
          <w:pgMar w:top="1338" w:right="1440" w:bottom="1440" w:left="1440" w:header="708" w:footer="708" w:gutter="0"/>
          <w:cols w:space="708"/>
          <w:titlePg/>
          <w:docGrid w:linePitch="299"/>
        </w:sectPr>
      </w:pPr>
      <w:r w:rsidRPr="007F6CAA">
        <w:br w:type="page"/>
      </w:r>
    </w:p>
    <w:p w14:paraId="05A37CFE" w14:textId="77777777" w:rsidR="00331FF8" w:rsidRPr="007F6CAA" w:rsidRDefault="00331FF8" w:rsidP="00F15022">
      <w:pPr>
        <w:pStyle w:val="Task"/>
      </w:pPr>
      <w:bookmarkStart w:id="51" w:name="_Toc517090601"/>
      <w:r w:rsidRPr="007F6CAA">
        <w:lastRenderedPageBreak/>
        <w:t>FAQ: Required Quantity</w:t>
      </w:r>
      <w:r w:rsidR="00020007" w:rsidRPr="007F6CAA">
        <w:t xml:space="preserve"> Variances</w:t>
      </w:r>
      <w:r w:rsidR="00E7622F" w:rsidRPr="007F6CAA">
        <w:t xml:space="preserve"> (Stock)</w:t>
      </w:r>
      <w:bookmarkEnd w:id="51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062"/>
      </w:tblGrid>
      <w:tr w:rsidR="007F6CAA" w:rsidRPr="007F6CAA" w14:paraId="7C5D5777" w14:textId="77777777" w:rsidTr="00244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14:paraId="6BFECCC0" w14:textId="77777777" w:rsidR="007F6CAA" w:rsidRPr="007F6CAA" w:rsidRDefault="007F6CAA" w:rsidP="007F6CAA">
            <w:pPr>
              <w:pStyle w:val="BodyText"/>
            </w:pPr>
            <w:r w:rsidRPr="007F6CAA">
              <w:t xml:space="preserve">Items should appear on the Master Plan if </w:t>
            </w:r>
            <w:r w:rsidRPr="00ED2CE5">
              <w:rPr>
                <w:b/>
              </w:rPr>
              <w:t>Available Stock</w:t>
            </w:r>
            <w:r w:rsidRPr="007F6CAA">
              <w:t xml:space="preserve"> hits the </w:t>
            </w:r>
            <w:r w:rsidRPr="00ED2CE5">
              <w:rPr>
                <w:b/>
              </w:rPr>
              <w:t>Calc. minimum</w:t>
            </w:r>
            <w:r w:rsidRPr="007F6CAA">
              <w:t xml:space="preserve"> or below. Then it orders via Req. quantity up to the </w:t>
            </w:r>
            <w:r w:rsidRPr="00ED2CE5">
              <w:rPr>
                <w:b/>
              </w:rPr>
              <w:t>Calc. Maximum</w:t>
            </w:r>
            <w:r w:rsidRPr="007F6CAA">
              <w:t xml:space="preserve"> figure.</w:t>
            </w:r>
          </w:p>
          <w:p w14:paraId="2901CF99" w14:textId="77777777" w:rsidR="007F6CAA" w:rsidRPr="007F6CAA" w:rsidRDefault="007F6CAA" w:rsidP="007F6CAA">
            <w:pPr>
              <w:pStyle w:val="BodyText"/>
            </w:pPr>
            <w:r w:rsidRPr="007F6CAA">
              <w:t xml:space="preserve">The simplified equation for a </w:t>
            </w:r>
            <w:proofErr w:type="spellStart"/>
            <w:r w:rsidRPr="007F6CAA">
              <w:t>Req</w:t>
            </w:r>
            <w:proofErr w:type="spellEnd"/>
            <w:r w:rsidRPr="007F6CAA">
              <w:t xml:space="preserve"> quantity for a planned order is normally:</w:t>
            </w:r>
          </w:p>
          <w:p w14:paraId="4585DF26" w14:textId="77777777" w:rsidR="007F6CAA" w:rsidRPr="007F6CAA" w:rsidRDefault="007F6CAA" w:rsidP="007F6CAA">
            <w:pPr>
              <w:pStyle w:val="BodyText"/>
            </w:pPr>
            <w:proofErr w:type="spellStart"/>
            <w:r w:rsidRPr="007F6CAA">
              <w:rPr>
                <w:b/>
              </w:rPr>
              <w:t>Req</w:t>
            </w:r>
            <w:proofErr w:type="spellEnd"/>
            <w:r w:rsidRPr="007F6CAA">
              <w:rPr>
                <w:b/>
              </w:rPr>
              <w:t xml:space="preserve"> Quantity</w:t>
            </w:r>
            <w:r w:rsidRPr="007F6CAA">
              <w:t xml:space="preserve"> = (</w:t>
            </w:r>
            <w:r w:rsidRPr="007F6CAA">
              <w:rPr>
                <w:b/>
              </w:rPr>
              <w:t>Calc. Maximum</w:t>
            </w:r>
            <w:r w:rsidRPr="007F6CAA">
              <w:t>) – (</w:t>
            </w:r>
            <w:r w:rsidRPr="007F6CAA">
              <w:rPr>
                <w:b/>
              </w:rPr>
              <w:t>To warehouse available physical</w:t>
            </w:r>
            <w:r w:rsidRPr="007F6CAA">
              <w:t>) – (</w:t>
            </w:r>
            <w:r w:rsidRPr="007F6CAA">
              <w:rPr>
                <w:b/>
              </w:rPr>
              <w:t>To warehouse ordered</w:t>
            </w:r>
            <w:r w:rsidRPr="007F6CAA">
              <w:t>)</w:t>
            </w:r>
          </w:p>
          <w:p w14:paraId="3BCE81FB" w14:textId="77777777" w:rsidR="007F6CAA" w:rsidRPr="007F6CAA" w:rsidRDefault="007F6CAA" w:rsidP="007F6CAA">
            <w:pPr>
              <w:pStyle w:val="BodyText"/>
            </w:pPr>
            <w:r w:rsidRPr="007F6CAA">
              <w:t>There are a few scenarios where this calculation can be over-ridden</w:t>
            </w:r>
          </w:p>
        </w:tc>
      </w:tr>
      <w:tr w:rsidR="007F6CAA" w:rsidRPr="007F6CAA" w14:paraId="2DEB37B9" w14:textId="77777777" w:rsidTr="00ED2CE5">
        <w:trPr>
          <w:trHeight w:val="7767"/>
        </w:trPr>
        <w:tc>
          <w:tcPr>
            <w:tcW w:w="5000" w:type="pct"/>
          </w:tcPr>
          <w:p w14:paraId="23F175E8" w14:textId="77777777" w:rsidR="007F6CAA" w:rsidRPr="007F6CAA" w:rsidRDefault="007F6CAA" w:rsidP="007F6CAA">
            <w:pPr>
              <w:pStyle w:val="BodyText"/>
              <w:rPr>
                <w:b/>
              </w:rPr>
            </w:pPr>
            <w:r w:rsidRPr="007F6CAA">
              <w:rPr>
                <w:b/>
              </w:rPr>
              <w:lastRenderedPageBreak/>
              <w:t xml:space="preserve">If the </w:t>
            </w:r>
            <w:proofErr w:type="spellStart"/>
            <w:r w:rsidRPr="007F6CAA">
              <w:rPr>
                <w:b/>
              </w:rPr>
              <w:t>Req</w:t>
            </w:r>
            <w:proofErr w:type="spellEnd"/>
            <w:r w:rsidRPr="007F6CAA">
              <w:rPr>
                <w:b/>
              </w:rPr>
              <w:t xml:space="preserve"> Quantity appears to be too high = Frozen min/max:</w:t>
            </w:r>
          </w:p>
          <w:p w14:paraId="0144FA8F" w14:textId="77777777" w:rsidR="007F6CAA" w:rsidRPr="007F6CAA" w:rsidRDefault="007F6CAA" w:rsidP="007F6CAA">
            <w:pPr>
              <w:pStyle w:val="ListNumber"/>
            </w:pPr>
            <w:r w:rsidRPr="007F6CAA">
              <w:t xml:space="preserve">Check the Warehouse items </w:t>
            </w:r>
            <w:r w:rsidRPr="00ED2CE5">
              <w:rPr>
                <w:b/>
              </w:rPr>
              <w:t>Frozen min/max</w:t>
            </w:r>
            <w:r w:rsidRPr="007F6CAA">
              <w:t xml:space="preserve">. </w:t>
            </w:r>
          </w:p>
          <w:p w14:paraId="670AE8C1" w14:textId="77777777" w:rsidR="00ED2CE5" w:rsidRDefault="007F6CAA" w:rsidP="00CA1BE4">
            <w:pPr>
              <w:pStyle w:val="ListContinue"/>
            </w:pPr>
            <w:r w:rsidRPr="007F6CAA">
              <w:t xml:space="preserve">These will override the calculated values. </w:t>
            </w:r>
          </w:p>
          <w:p w14:paraId="4E4CF90B" w14:textId="6DD415BE" w:rsidR="007F6CAA" w:rsidRPr="007F6CAA" w:rsidRDefault="00ED2CE5" w:rsidP="00ED2CE5">
            <w:pPr>
              <w:pStyle w:val="ListContinue"/>
            </w:pPr>
            <w:r w:rsidRPr="007F6CAA">
              <w:rPr>
                <w:noProof/>
              </w:rPr>
              <w:drawing>
                <wp:anchor distT="0" distB="0" distL="114300" distR="114300" simplePos="0" relativeHeight="251657230" behindDoc="0" locked="0" layoutInCell="1" allowOverlap="1" wp14:anchorId="49AE606C" wp14:editId="32343CE2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224790</wp:posOffset>
                  </wp:positionV>
                  <wp:extent cx="8772525" cy="3705920"/>
                  <wp:effectExtent l="0" t="0" r="0" b="889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2525" cy="370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F6CAA" w:rsidRPr="007F6CAA">
              <w:t>Replace Calc. Maximum with Frozen max. in the above calculation.</w:t>
            </w:r>
          </w:p>
          <w:p w14:paraId="79FB0491" w14:textId="32DD4606" w:rsidR="007F6CAA" w:rsidRPr="007F6CAA" w:rsidRDefault="007F6CAA" w:rsidP="007F6CAA"/>
        </w:tc>
      </w:tr>
      <w:tr w:rsidR="007F6CAA" w:rsidRPr="007F6CAA" w14:paraId="386F2781" w14:textId="77777777" w:rsidTr="00244ED6">
        <w:trPr>
          <w:trHeight w:val="550"/>
        </w:trPr>
        <w:tc>
          <w:tcPr>
            <w:tcW w:w="5000" w:type="pct"/>
          </w:tcPr>
          <w:p w14:paraId="33C5703A" w14:textId="77777777" w:rsidR="007F6CAA" w:rsidRPr="007F6CAA" w:rsidRDefault="007F6CAA" w:rsidP="007F6CAA">
            <w:pPr>
              <w:pStyle w:val="BodyText"/>
            </w:pPr>
            <w:r w:rsidRPr="00ED2CE5">
              <w:rPr>
                <w:b/>
                <w:noProof/>
              </w:rPr>
              <w:drawing>
                <wp:anchor distT="0" distB="0" distL="114300" distR="114300" simplePos="0" relativeHeight="251657229" behindDoc="0" locked="0" layoutInCell="1" allowOverlap="1" wp14:anchorId="7B2171F2" wp14:editId="1910829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D2CE5">
              <w:rPr>
                <w:b/>
              </w:rPr>
              <w:t>Frozen min/max</w:t>
            </w:r>
            <w:r w:rsidRPr="007F6CAA">
              <w:t xml:space="preserve"> cannot currently be displayed on the Planned order grid</w:t>
            </w:r>
          </w:p>
        </w:tc>
      </w:tr>
      <w:tr w:rsidR="007F6CAA" w:rsidRPr="007F6CAA" w14:paraId="68BD4159" w14:textId="77777777" w:rsidTr="00ED2CE5">
        <w:trPr>
          <w:trHeight w:val="2032"/>
        </w:trPr>
        <w:tc>
          <w:tcPr>
            <w:tcW w:w="5000" w:type="pct"/>
          </w:tcPr>
          <w:p w14:paraId="1B4B4FD0" w14:textId="77777777" w:rsidR="007F6CAA" w:rsidRPr="007F6CAA" w:rsidRDefault="007F6CAA" w:rsidP="007F6CAA">
            <w:pPr>
              <w:pStyle w:val="BodyText"/>
              <w:rPr>
                <w:b/>
              </w:rPr>
            </w:pPr>
            <w:r w:rsidRPr="007F6CAA">
              <w:rPr>
                <w:b/>
              </w:rPr>
              <w:lastRenderedPageBreak/>
              <w:t xml:space="preserve">If the </w:t>
            </w:r>
            <w:proofErr w:type="spellStart"/>
            <w:r w:rsidRPr="007F6CAA">
              <w:rPr>
                <w:b/>
              </w:rPr>
              <w:t>Req</w:t>
            </w:r>
            <w:proofErr w:type="spellEnd"/>
            <w:r w:rsidRPr="007F6CAA">
              <w:rPr>
                <w:b/>
              </w:rPr>
              <w:t xml:space="preserve"> Quantity appears to be too low and is a planned transfer = Not enough stock:</w:t>
            </w:r>
          </w:p>
          <w:p w14:paraId="3341B122" w14:textId="1A4B346D" w:rsidR="007F6CAA" w:rsidRPr="007F6CAA" w:rsidRDefault="00ED2CE5" w:rsidP="007F6CAA">
            <w:pPr>
              <w:pStyle w:val="ListNumb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63" behindDoc="0" locked="0" layoutInCell="1" allowOverlap="1" wp14:anchorId="5226FF6E" wp14:editId="296EC88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277495</wp:posOffset>
                      </wp:positionV>
                      <wp:extent cx="8904605" cy="523875"/>
                      <wp:effectExtent l="0" t="0" r="0" b="9525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04605" cy="523875"/>
                                <a:chOff x="0" y="0"/>
                                <a:chExt cx="8904605" cy="523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4605" cy="523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1" name="Rectangle 141"/>
                              <wps:cNvSpPr/>
                              <wps:spPr>
                                <a:xfrm>
                                  <a:off x="47625" y="104775"/>
                                  <a:ext cx="590550" cy="142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75794" id="Group 142" o:spid="_x0000_s1026" style="position:absolute;margin-left:.25pt;margin-top:21.85pt;width:701.15pt;height:41.25pt;z-index:251657263" coordsize="89046,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">
                      <v:shape id="Picture 14" o:spid="_x0000_s1027" type="#_x0000_t75" style="position:absolute;width:89046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">
                        <v:imagedata r:id="rId63" o:title=""/>
                      </v:shape>
                      <v:rect id="Rectangle 141" o:spid="_x0000_s1028" style="position:absolute;left:476;top:1047;width:5905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" filled="f" strokecolor="red" strokeweight="2.25pt"/>
                    </v:group>
                  </w:pict>
                </mc:Fallback>
              </mc:AlternateContent>
            </w:r>
            <w:r w:rsidR="007F6CAA" w:rsidRPr="007F6CAA">
              <w:t xml:space="preserve">Check the </w:t>
            </w:r>
            <w:r w:rsidR="007F6CAA" w:rsidRPr="00ED2CE5">
              <w:rPr>
                <w:b/>
              </w:rPr>
              <w:t>Available physical</w:t>
            </w:r>
            <w:r w:rsidR="007F6CAA" w:rsidRPr="007F6CAA">
              <w:t xml:space="preserve"> field, as the </w:t>
            </w:r>
            <w:proofErr w:type="gramStart"/>
            <w:r w:rsidR="007F6CAA" w:rsidRPr="00ED2CE5">
              <w:rPr>
                <w:b/>
              </w:rPr>
              <w:t>From</w:t>
            </w:r>
            <w:proofErr w:type="gramEnd"/>
            <w:r w:rsidR="007F6CAA" w:rsidRPr="00ED2CE5">
              <w:rPr>
                <w:b/>
              </w:rPr>
              <w:t xml:space="preserve"> warehouse</w:t>
            </w:r>
            <w:r w:rsidR="007F6CAA" w:rsidRPr="007F6CAA">
              <w:t xml:space="preserve"> may not have the full quantity available to supply.</w:t>
            </w:r>
          </w:p>
          <w:p w14:paraId="7A3545A2" w14:textId="7DCC59A9" w:rsidR="007F6CAA" w:rsidRPr="007F6CAA" w:rsidRDefault="007F6CAA" w:rsidP="007F6CAA"/>
        </w:tc>
      </w:tr>
      <w:tr w:rsidR="007F6CAA" w:rsidRPr="007F6CAA" w14:paraId="779292CF" w14:textId="77777777" w:rsidTr="00244ED6">
        <w:trPr>
          <w:trHeight w:val="550"/>
        </w:trPr>
        <w:tc>
          <w:tcPr>
            <w:tcW w:w="5000" w:type="pct"/>
          </w:tcPr>
          <w:p w14:paraId="3F80E9F2" w14:textId="77777777" w:rsidR="007F6CAA" w:rsidRPr="007F6CAA" w:rsidRDefault="007F6CAA" w:rsidP="007F6CAA">
            <w:pPr>
              <w:pStyle w:val="BodyText"/>
              <w:rPr>
                <w:b/>
              </w:rPr>
            </w:pPr>
            <w:r w:rsidRPr="007F6CAA">
              <w:rPr>
                <w:b/>
              </w:rPr>
              <w:t xml:space="preserve">If the </w:t>
            </w:r>
            <w:proofErr w:type="spellStart"/>
            <w:r w:rsidRPr="007F6CAA">
              <w:rPr>
                <w:b/>
              </w:rPr>
              <w:t>Req</w:t>
            </w:r>
            <w:proofErr w:type="spellEnd"/>
            <w:r w:rsidRPr="007F6CAA">
              <w:rPr>
                <w:b/>
              </w:rPr>
              <w:t xml:space="preserve"> Quantity appears to be too low = Another line for a different reference:</w:t>
            </w:r>
          </w:p>
          <w:p w14:paraId="4F9BB0FF" w14:textId="77777777" w:rsidR="007F6CAA" w:rsidRPr="007F6CAA" w:rsidRDefault="007F6CAA" w:rsidP="007F6CAA">
            <w:pPr>
              <w:pStyle w:val="ListNumber"/>
            </w:pPr>
            <w:r w:rsidRPr="007F6CAA">
              <w:t xml:space="preserve">Check there isn’t also another line with a Reference of planned purchase/transfer/production in addition to the current line. </w:t>
            </w:r>
          </w:p>
          <w:p w14:paraId="22E1F670" w14:textId="77777777" w:rsidR="007F6CAA" w:rsidRPr="007F6CAA" w:rsidRDefault="007F6CAA" w:rsidP="00CA1BE4">
            <w:pPr>
              <w:pStyle w:val="ListContinue"/>
            </w:pPr>
            <w:r w:rsidRPr="007F6CAA">
              <w:t xml:space="preserve">If the Plan is sorted by Item there may be a corresponding line duplicating the item number. The extra quantity required will be on the other line. </w:t>
            </w:r>
          </w:p>
          <w:p w14:paraId="51B7EB52" w14:textId="77777777" w:rsidR="007F6CAA" w:rsidRPr="007F6CAA" w:rsidRDefault="007F6CAA" w:rsidP="007F6CAA">
            <w:pPr>
              <w:pStyle w:val="ListContinue"/>
            </w:pPr>
            <w:r w:rsidRPr="007F6CAA">
              <w:t>Amend either/both lines as required.</w:t>
            </w:r>
          </w:p>
          <w:p w14:paraId="17CB9151" w14:textId="77777777" w:rsidR="007F6CAA" w:rsidRPr="007F6CAA" w:rsidRDefault="007F6CAA" w:rsidP="007F6CAA">
            <w:r w:rsidRPr="007F6CAA">
              <w:rPr>
                <w:noProof/>
              </w:rPr>
              <w:drawing>
                <wp:inline distT="0" distB="0" distL="0" distR="0" wp14:anchorId="6FDF3B42" wp14:editId="1A10A011">
                  <wp:extent cx="9043737" cy="628650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0556" cy="62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AA" w:rsidRPr="007F6CAA" w14:paraId="5FB1C39B" w14:textId="77777777" w:rsidTr="00244ED6">
        <w:trPr>
          <w:trHeight w:val="550"/>
        </w:trPr>
        <w:tc>
          <w:tcPr>
            <w:tcW w:w="5000" w:type="pct"/>
          </w:tcPr>
          <w:p w14:paraId="4D170CDA" w14:textId="77777777" w:rsidR="007F6CAA" w:rsidRPr="007F6CAA" w:rsidRDefault="007F6CAA" w:rsidP="007F6CAA">
            <w:pPr>
              <w:pStyle w:val="BodyText"/>
              <w:rPr>
                <w:b/>
              </w:rPr>
            </w:pPr>
            <w:r w:rsidRPr="007F6CAA">
              <w:rPr>
                <w:b/>
              </w:rPr>
              <w:t xml:space="preserve">If the </w:t>
            </w:r>
            <w:proofErr w:type="spellStart"/>
            <w:r w:rsidRPr="007F6CAA">
              <w:rPr>
                <w:b/>
              </w:rPr>
              <w:t>Req</w:t>
            </w:r>
            <w:proofErr w:type="spellEnd"/>
            <w:r w:rsidRPr="007F6CAA">
              <w:rPr>
                <w:b/>
              </w:rPr>
              <w:t xml:space="preserve"> Quantity appears to be too high and is a planned purchase = </w:t>
            </w:r>
            <w:proofErr w:type="spellStart"/>
            <w:r w:rsidRPr="007F6CAA">
              <w:rPr>
                <w:b/>
              </w:rPr>
              <w:t>Pkg</w:t>
            </w:r>
            <w:proofErr w:type="spellEnd"/>
            <w:r w:rsidRPr="007F6CAA">
              <w:rPr>
                <w:b/>
              </w:rPr>
              <w:t xml:space="preserve"> qty:</w:t>
            </w:r>
          </w:p>
          <w:p w14:paraId="55A70657" w14:textId="77777777" w:rsidR="00BF01B5" w:rsidRDefault="007F6CAA" w:rsidP="007F6CAA">
            <w:pPr>
              <w:pStyle w:val="ListNumber"/>
            </w:pPr>
            <w:r w:rsidRPr="007F6CAA">
              <w:t xml:space="preserve">Check the </w:t>
            </w:r>
            <w:r w:rsidRPr="00ED2CE5">
              <w:rPr>
                <w:b/>
              </w:rPr>
              <w:t>Package quantity</w:t>
            </w:r>
            <w:r w:rsidRPr="007F6CAA">
              <w:t xml:space="preserve"> field. </w:t>
            </w:r>
          </w:p>
          <w:p w14:paraId="0854F891" w14:textId="22F61597" w:rsidR="007F6CAA" w:rsidRPr="007F6CAA" w:rsidRDefault="007F6CAA" w:rsidP="00CA1BE4">
            <w:pPr>
              <w:pStyle w:val="ListContinue"/>
            </w:pPr>
            <w:r w:rsidRPr="007F6CAA">
              <w:t xml:space="preserve">A </w:t>
            </w:r>
            <w:proofErr w:type="spellStart"/>
            <w:r w:rsidRPr="007F6CAA">
              <w:t>Req</w:t>
            </w:r>
            <w:proofErr w:type="spellEnd"/>
            <w:r w:rsidRPr="007F6CAA">
              <w:t xml:space="preserve"> quantity will round up. e.g. 1 required with a </w:t>
            </w:r>
            <w:proofErr w:type="spellStart"/>
            <w:r w:rsidRPr="007F6CAA">
              <w:t>Pkg</w:t>
            </w:r>
            <w:proofErr w:type="spellEnd"/>
            <w:r w:rsidRPr="007F6CAA">
              <w:t xml:space="preserve"> qty of 20 will order 20.</w:t>
            </w:r>
          </w:p>
          <w:p w14:paraId="3ED07F55" w14:textId="77777777" w:rsidR="007F6CAA" w:rsidRPr="007F6CAA" w:rsidRDefault="007F6CAA" w:rsidP="007F6CAA">
            <w:r w:rsidRPr="007F6CAA">
              <w:rPr>
                <w:noProof/>
              </w:rPr>
              <w:drawing>
                <wp:inline distT="0" distB="0" distL="0" distR="0" wp14:anchorId="00EE8A99" wp14:editId="0AD973A9">
                  <wp:extent cx="8831027" cy="97155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7519" cy="97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AA" w:rsidRPr="007F6CAA" w14:paraId="001502A1" w14:textId="77777777" w:rsidTr="00BF01B5">
        <w:trPr>
          <w:trHeight w:val="7824"/>
        </w:trPr>
        <w:tc>
          <w:tcPr>
            <w:tcW w:w="5000" w:type="pct"/>
          </w:tcPr>
          <w:p w14:paraId="41AA0872" w14:textId="2E1016F9" w:rsidR="007F6CAA" w:rsidRPr="007F6CAA" w:rsidRDefault="007F6CAA" w:rsidP="007F6CAA">
            <w:pPr>
              <w:pStyle w:val="BodyText"/>
              <w:rPr>
                <w:b/>
              </w:rPr>
            </w:pPr>
            <w:r w:rsidRPr="007F6CAA">
              <w:rPr>
                <w:b/>
              </w:rPr>
              <w:lastRenderedPageBreak/>
              <w:t xml:space="preserve">If the </w:t>
            </w:r>
            <w:proofErr w:type="spellStart"/>
            <w:r w:rsidRPr="007F6CAA">
              <w:rPr>
                <w:b/>
              </w:rPr>
              <w:t>Req</w:t>
            </w:r>
            <w:proofErr w:type="spellEnd"/>
            <w:r w:rsidRPr="007F6CAA">
              <w:rPr>
                <w:b/>
              </w:rPr>
              <w:t xml:space="preserve"> Quantity appears to be too high = Sales orders not reserved:</w:t>
            </w:r>
          </w:p>
          <w:p w14:paraId="5C9AF31A" w14:textId="61DDE0FF" w:rsidR="00BF01B5" w:rsidRDefault="007F6CAA" w:rsidP="007F6CAA">
            <w:pPr>
              <w:pStyle w:val="ListNumber"/>
            </w:pPr>
            <w:r w:rsidRPr="007F6CAA">
              <w:t xml:space="preserve">Check the On-hand, </w:t>
            </w:r>
            <w:r w:rsidRPr="00BF01B5">
              <w:rPr>
                <w:b/>
              </w:rPr>
              <w:t>On order in total</w:t>
            </w:r>
          </w:p>
          <w:p w14:paraId="3312CFE9" w14:textId="3D8FDF47" w:rsidR="007F6CAA" w:rsidRPr="007F6CAA" w:rsidRDefault="00BF01B5" w:rsidP="00CA1BE4">
            <w:pPr>
              <w:pStyle w:val="ListContinue"/>
            </w:pPr>
            <w:r w:rsidRPr="007F6CAA">
              <w:rPr>
                <w:noProof/>
              </w:rPr>
              <w:drawing>
                <wp:anchor distT="0" distB="0" distL="114300" distR="114300" simplePos="0" relativeHeight="251657264" behindDoc="0" locked="0" layoutInCell="1" allowOverlap="1" wp14:anchorId="0F3AFACE" wp14:editId="5336D8CF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243840</wp:posOffset>
                  </wp:positionV>
                  <wp:extent cx="8820150" cy="3976202"/>
                  <wp:effectExtent l="0" t="0" r="0" b="5715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150" cy="397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F6CAA" w:rsidRPr="007F6CAA">
              <w:t>This shows sales order requirements that are not yet reserved against stock or other incoming orders</w:t>
            </w:r>
          </w:p>
          <w:p w14:paraId="73BEF6F5" w14:textId="05021FF0" w:rsidR="007F6CAA" w:rsidRPr="007F6CAA" w:rsidRDefault="007F6CAA" w:rsidP="007F6CAA"/>
        </w:tc>
      </w:tr>
      <w:tr w:rsidR="007F6CAA" w:rsidRPr="007F6CAA" w14:paraId="151BB19F" w14:textId="77777777" w:rsidTr="00244ED6">
        <w:trPr>
          <w:trHeight w:val="550"/>
        </w:trPr>
        <w:tc>
          <w:tcPr>
            <w:tcW w:w="5000" w:type="pct"/>
          </w:tcPr>
          <w:p w14:paraId="41128413" w14:textId="77777777" w:rsidR="007F6CAA" w:rsidRPr="00FA6810" w:rsidRDefault="007F6CAA" w:rsidP="00FA6810">
            <w:pPr>
              <w:pStyle w:val="BodyText"/>
              <w:rPr>
                <w:b/>
                <w:szCs w:val="22"/>
              </w:rPr>
            </w:pPr>
            <w:r w:rsidRPr="00FA6810">
              <w:rPr>
                <w:b/>
              </w:rPr>
              <w:lastRenderedPageBreak/>
              <w:t>If the Calc maximum appears to be too low or too high across a range of items = Item categorisation levels:</w:t>
            </w:r>
          </w:p>
          <w:p w14:paraId="7E619F79" w14:textId="77777777" w:rsidR="007F6CAA" w:rsidRDefault="007F6CAA" w:rsidP="007F6CAA">
            <w:pPr>
              <w:pStyle w:val="ListNumber"/>
            </w:pPr>
            <w:r w:rsidRPr="007F6CAA">
              <w:t xml:space="preserve">Refer to </w:t>
            </w:r>
            <w:r w:rsidRPr="007F6CAA">
              <w:rPr>
                <w:b/>
              </w:rPr>
              <w:t>GGNZ &gt; Master planning &gt; Setup &gt; Item categorisation</w:t>
            </w:r>
            <w:r w:rsidRPr="007F6CAA">
              <w:t xml:space="preserve">. </w:t>
            </w:r>
          </w:p>
          <w:p w14:paraId="022FD2E2" w14:textId="77777777" w:rsidR="007F6CAA" w:rsidRPr="007F6CAA" w:rsidRDefault="007F6CAA" w:rsidP="007F6CAA">
            <w:pPr>
              <w:pStyle w:val="ListContinue"/>
            </w:pPr>
            <w:r w:rsidRPr="007F6CAA">
              <w:t xml:space="preserve">Fields such as </w:t>
            </w:r>
            <w:r w:rsidRPr="007F6CAA">
              <w:rPr>
                <w:b/>
              </w:rPr>
              <w:t>Method id</w:t>
            </w:r>
            <w:r w:rsidRPr="007F6CAA">
              <w:t xml:space="preserve"> (Probability %) may be set too high or even too low. </w:t>
            </w:r>
            <w:r w:rsidRPr="007F6CAA">
              <w:rPr>
                <w:b/>
              </w:rPr>
              <w:t>Safety days</w:t>
            </w:r>
            <w:r w:rsidRPr="007F6CAA">
              <w:t xml:space="preserve"> or </w:t>
            </w:r>
            <w:r w:rsidRPr="007F6CAA">
              <w:rPr>
                <w:b/>
              </w:rPr>
              <w:t>Lead time</w:t>
            </w:r>
            <w:r w:rsidRPr="007F6CAA">
              <w:t xml:space="preserve"> can also affect this. Review these with your Purchasing Manager, and test to get this to what is determined to be appropriate levels:</w:t>
            </w:r>
          </w:p>
          <w:p w14:paraId="7FB9C731" w14:textId="77777777" w:rsidR="007F6CAA" w:rsidRPr="007F6CAA" w:rsidRDefault="007F6CAA" w:rsidP="007F6CAA">
            <w:r w:rsidRPr="007F6CAA">
              <w:rPr>
                <w:noProof/>
              </w:rPr>
              <w:drawing>
                <wp:inline distT="0" distB="0" distL="0" distR="0" wp14:anchorId="78C0D3FD" wp14:editId="1891873A">
                  <wp:extent cx="8886425" cy="36099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b="17080"/>
                          <a:stretch/>
                        </pic:blipFill>
                        <pic:spPr bwMode="auto">
                          <a:xfrm>
                            <a:off x="0" y="0"/>
                            <a:ext cx="8886825" cy="3610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AA" w:rsidRPr="007F6CAA" w14:paraId="75B64681" w14:textId="77777777" w:rsidTr="00244ED6">
        <w:trPr>
          <w:trHeight w:val="550"/>
        </w:trPr>
        <w:tc>
          <w:tcPr>
            <w:tcW w:w="5000" w:type="pct"/>
          </w:tcPr>
          <w:p w14:paraId="6279CCE5" w14:textId="77777777" w:rsidR="007F6CAA" w:rsidRPr="007F6CAA" w:rsidRDefault="007F6CAA" w:rsidP="007F6CAA">
            <w:pPr>
              <w:pStyle w:val="ListNumber"/>
            </w:pPr>
            <w:r w:rsidRPr="007F6CAA">
              <w:t xml:space="preserve">In the meantime, refer to </w:t>
            </w:r>
            <w:r w:rsidRPr="007F6CAA">
              <w:rPr>
                <w:b/>
              </w:rPr>
              <w:t xml:space="preserve">Tableau (Parts Inventory Dashboard) </w:t>
            </w:r>
            <w:r w:rsidRPr="007F6CAA">
              <w:t>for ordering guidance.</w:t>
            </w:r>
          </w:p>
        </w:tc>
      </w:tr>
      <w:bookmarkEnd w:id="37"/>
      <w:bookmarkEnd w:id="38"/>
    </w:tbl>
    <w:p w14:paraId="6CBBB07B" w14:textId="77777777" w:rsidR="00E93D50" w:rsidRPr="007F6CAA" w:rsidRDefault="00E93D50" w:rsidP="00263FA6">
      <w:pPr>
        <w:pStyle w:val="BodyText"/>
      </w:pPr>
    </w:p>
    <w:sectPr w:rsidR="00E93D50" w:rsidRPr="007F6CAA" w:rsidSect="003E5CBB">
      <w:pgSz w:w="16840" w:h="11900" w:orient="landscape"/>
      <w:pgMar w:top="1440" w:right="1338" w:bottom="1440" w:left="1440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5D9B9" w14:textId="77777777" w:rsidR="005B70C2" w:rsidRDefault="005B70C2">
      <w:pPr>
        <w:spacing w:after="0" w:line="240" w:lineRule="auto"/>
      </w:pPr>
      <w:r>
        <w:separator/>
      </w:r>
    </w:p>
  </w:endnote>
  <w:endnote w:type="continuationSeparator" w:id="0">
    <w:p w14:paraId="4464E6C1" w14:textId="77777777" w:rsidR="005B70C2" w:rsidRDefault="005B70C2">
      <w:pPr>
        <w:spacing w:after="0" w:line="240" w:lineRule="auto"/>
      </w:pPr>
      <w:r>
        <w:continuationSeparator/>
      </w:r>
    </w:p>
  </w:endnote>
  <w:endnote w:type="continuationNotice" w:id="1">
    <w:p w14:paraId="790F98E3" w14:textId="77777777" w:rsidR="005B70C2" w:rsidRDefault="005B70C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56ED9" w14:textId="4496C60C" w:rsidR="005B70C2" w:rsidRPr="0008453D" w:rsidRDefault="005B70C2" w:rsidP="0008453D">
    <w:pPr>
      <w:pStyle w:val="Footer"/>
    </w:pPr>
    <w:r w:rsidRPr="0008453D">
      <w:t>SOP number:</w:t>
    </w:r>
    <w:r>
      <w:t xml:space="preserve"> MRP_1.5</w:t>
    </w:r>
    <w:r w:rsidRPr="0008453D"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>
      <w:rPr>
        <w:b/>
      </w:rPr>
      <w:t>Master planning: Planned orders</w:t>
    </w:r>
    <w:r w:rsidRPr="00027FC0">
      <w:rPr>
        <w:b/>
      </w:rPr>
      <w:fldChar w:fldCharType="end"/>
    </w:r>
    <w:r w:rsidRPr="0008453D">
      <w:t xml:space="preserve"> | SOP</w:t>
    </w:r>
    <w:r w:rsidRPr="0008453D">
      <w:br/>
      <w:t xml:space="preserve">Last updated: </w:t>
    </w:r>
    <w:r w:rsidRPr="0008453D">
      <w:fldChar w:fldCharType="begin"/>
    </w:r>
    <w:r w:rsidRPr="0008453D">
      <w:instrText xml:space="preserve"> SAVEDATE  \@ "d MMMM yyyy"  \* MERGEFORMAT </w:instrText>
    </w:r>
    <w:r w:rsidRPr="0008453D">
      <w:fldChar w:fldCharType="separate"/>
    </w:r>
    <w:r w:rsidR="00312944">
      <w:t>18 June 2018</w:t>
    </w:r>
    <w:r w:rsidRPr="0008453D">
      <w:fldChar w:fldCharType="end"/>
    </w:r>
    <w:r w:rsidRPr="0008453D">
      <w:tab/>
      <w:t xml:space="preserve">Page </w:t>
    </w:r>
    <w:r w:rsidRPr="0008453D">
      <w:fldChar w:fldCharType="begin"/>
    </w:r>
    <w:r w:rsidRPr="0008453D">
      <w:instrText xml:space="preserve"> PAGE  \* Arabic  \* MERGEFORMAT </w:instrText>
    </w:r>
    <w:r w:rsidRPr="0008453D">
      <w:fldChar w:fldCharType="separate"/>
    </w:r>
    <w:r>
      <w:t>15</w:t>
    </w:r>
    <w:r w:rsidRPr="0008453D">
      <w:fldChar w:fldCharType="end"/>
    </w:r>
    <w:r w:rsidRPr="0008453D">
      <w:t xml:space="preserve"> of </w:t>
    </w:r>
    <w:r w:rsidR="00187490">
      <w:fldChar w:fldCharType="begin"/>
    </w:r>
    <w:r w:rsidR="00187490">
      <w:instrText xml:space="preserve"> NUMPAGES  \* Arabic  \* MERGEFORMAT </w:instrText>
    </w:r>
    <w:r w:rsidR="00187490">
      <w:fldChar w:fldCharType="separate"/>
    </w:r>
    <w:r>
      <w:t>29</w:t>
    </w:r>
    <w:r w:rsidR="0018749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4F059" w14:textId="3E6880C4" w:rsidR="005B70C2" w:rsidRDefault="005B70C2">
    <w:pPr>
      <w:pStyle w:val="Footer"/>
    </w:pPr>
    <w:r>
      <w:t>SOP number:MRP_1.5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>
      <w:rPr>
        <w:b/>
      </w:rPr>
      <w:t>Master planning: Planned orders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312944">
      <w:t>18 June 2018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  <w:r>
      <w:t xml:space="preserve"> of </w:t>
    </w:r>
    <w:r w:rsidR="00187490">
      <w:fldChar w:fldCharType="begin"/>
    </w:r>
    <w:r w:rsidR="00187490">
      <w:instrText xml:space="preserve"> NUMPAGES  \* Arabic  \* MERGEFORMAT </w:instrText>
    </w:r>
    <w:r w:rsidR="00187490">
      <w:fldChar w:fldCharType="separate"/>
    </w:r>
    <w:r>
      <w:t>29</w:t>
    </w:r>
    <w:r w:rsidR="0018749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AEE7E" w14:textId="77777777" w:rsidR="005B70C2" w:rsidRDefault="005B70C2">
      <w:pPr>
        <w:spacing w:after="0" w:line="240" w:lineRule="auto"/>
      </w:pPr>
      <w:r>
        <w:separator/>
      </w:r>
    </w:p>
  </w:footnote>
  <w:footnote w:type="continuationSeparator" w:id="0">
    <w:p w14:paraId="0C234806" w14:textId="77777777" w:rsidR="005B70C2" w:rsidRDefault="005B70C2">
      <w:pPr>
        <w:spacing w:after="0" w:line="240" w:lineRule="auto"/>
      </w:pPr>
      <w:r>
        <w:continuationSeparator/>
      </w:r>
    </w:p>
  </w:footnote>
  <w:footnote w:type="continuationNotice" w:id="1">
    <w:p w14:paraId="3E354C63" w14:textId="77777777" w:rsidR="005B70C2" w:rsidRDefault="005B70C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07C7C" w14:textId="77777777" w:rsidR="005B70C2" w:rsidRPr="00BB0A14" w:rsidRDefault="005B70C2" w:rsidP="00722A0B">
    <w:pPr>
      <w:pStyle w:val="Header"/>
      <w:spacing w:before="240"/>
      <w:ind w:right="-619"/>
      <w:jc w:val="left"/>
      <w:rPr>
        <w:rFonts w:ascii="Verdana" w:hAnsi="Verdana"/>
        <w:b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885B6A1" wp14:editId="6CBC2C1B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AA28C72" w14:textId="77777777" w:rsidR="005B70C2" w:rsidRPr="00FF21C5" w:rsidRDefault="005B70C2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85B6A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8" type="#_x0000_t202" style="position:absolute;margin-left:-5.3pt;margin-top:-14.2pt;width:365.3pt;height:31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 filled="f" stroked="f" strokeweight=".5pt">
              <v:textbox>
                <w:txbxContent>
                  <w:p w14:paraId="0AA28C72" w14:textId="77777777" w:rsidR="005B70C2" w:rsidRPr="00FF21C5" w:rsidRDefault="005B70C2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8240" behindDoc="1" locked="0" layoutInCell="1" allowOverlap="1" wp14:anchorId="09F4FE0D" wp14:editId="16C2DE1D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137" name="Picture 1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-53619708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Verdana" w:hAnsi="Verdana"/>
            <w:b/>
            <w:color w:val="FFE312"/>
            <w:sz w:val="36"/>
            <w:szCs w:val="36"/>
          </w:rPr>
          <w:t>Master planning: Planned orders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06A5A"/>
    <w:multiLevelType w:val="hybridMultilevel"/>
    <w:tmpl w:val="44528BC4"/>
    <w:lvl w:ilvl="0" w:tplc="2756856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0287C"/>
    <w:multiLevelType w:val="multilevel"/>
    <w:tmpl w:val="CBAE5D8E"/>
    <w:lvl w:ilvl="0">
      <w:start w:val="1"/>
      <w:numFmt w:val="decimal"/>
      <w:pStyle w:val="Task"/>
      <w:lvlText w:val="Task %1."/>
      <w:lvlJc w:val="left"/>
      <w:pPr>
        <w:tabs>
          <w:tab w:val="num" w:pos="3118"/>
        </w:tabs>
        <w:ind w:left="1417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C771483"/>
    <w:multiLevelType w:val="hybridMultilevel"/>
    <w:tmpl w:val="269ECE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B5A1D82"/>
    <w:multiLevelType w:val="multilevel"/>
    <w:tmpl w:val="128A7778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5" w15:restartNumberingAfterBreak="0">
    <w:nsid w:val="4B3C7B86"/>
    <w:multiLevelType w:val="hybridMultilevel"/>
    <w:tmpl w:val="44528BC4"/>
    <w:lvl w:ilvl="0" w:tplc="2756856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4803552"/>
    <w:multiLevelType w:val="hybridMultilevel"/>
    <w:tmpl w:val="DEDE6A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2FE"/>
    <w:rsid w:val="000047D3"/>
    <w:rsid w:val="00004DCA"/>
    <w:rsid w:val="000129C7"/>
    <w:rsid w:val="00016720"/>
    <w:rsid w:val="00020007"/>
    <w:rsid w:val="00027FC0"/>
    <w:rsid w:val="00037BC8"/>
    <w:rsid w:val="0004100A"/>
    <w:rsid w:val="00044329"/>
    <w:rsid w:val="00061D47"/>
    <w:rsid w:val="0007297A"/>
    <w:rsid w:val="00081A8D"/>
    <w:rsid w:val="0008453D"/>
    <w:rsid w:val="00091976"/>
    <w:rsid w:val="00094747"/>
    <w:rsid w:val="00097347"/>
    <w:rsid w:val="000A30C0"/>
    <w:rsid w:val="000B2CC6"/>
    <w:rsid w:val="000C33A1"/>
    <w:rsid w:val="000E0E4A"/>
    <w:rsid w:val="000E1920"/>
    <w:rsid w:val="000E1A98"/>
    <w:rsid w:val="00101769"/>
    <w:rsid w:val="00107483"/>
    <w:rsid w:val="001252FE"/>
    <w:rsid w:val="00127124"/>
    <w:rsid w:val="001443C2"/>
    <w:rsid w:val="00150659"/>
    <w:rsid w:val="00150A15"/>
    <w:rsid w:val="00176F14"/>
    <w:rsid w:val="00187490"/>
    <w:rsid w:val="001921AC"/>
    <w:rsid w:val="00195481"/>
    <w:rsid w:val="001A30BB"/>
    <w:rsid w:val="001B3EDE"/>
    <w:rsid w:val="001C1E33"/>
    <w:rsid w:val="001C76D6"/>
    <w:rsid w:val="001E2BFF"/>
    <w:rsid w:val="001E2EFE"/>
    <w:rsid w:val="001E55F1"/>
    <w:rsid w:val="001E6CC9"/>
    <w:rsid w:val="001F47D7"/>
    <w:rsid w:val="001F6EFF"/>
    <w:rsid w:val="00205821"/>
    <w:rsid w:val="00207A36"/>
    <w:rsid w:val="00212207"/>
    <w:rsid w:val="002138A9"/>
    <w:rsid w:val="002179B7"/>
    <w:rsid w:val="00217D9E"/>
    <w:rsid w:val="00221591"/>
    <w:rsid w:val="00232F55"/>
    <w:rsid w:val="002447DF"/>
    <w:rsid w:val="00244ED6"/>
    <w:rsid w:val="0024794F"/>
    <w:rsid w:val="002513F3"/>
    <w:rsid w:val="00263FA6"/>
    <w:rsid w:val="00264D8E"/>
    <w:rsid w:val="00265EDF"/>
    <w:rsid w:val="002721A9"/>
    <w:rsid w:val="00274595"/>
    <w:rsid w:val="0028010A"/>
    <w:rsid w:val="00283A23"/>
    <w:rsid w:val="002A3D16"/>
    <w:rsid w:val="002A4CCD"/>
    <w:rsid w:val="002B166C"/>
    <w:rsid w:val="002C5F8D"/>
    <w:rsid w:val="002D0F21"/>
    <w:rsid w:val="002D2268"/>
    <w:rsid w:val="002F1883"/>
    <w:rsid w:val="002F31D4"/>
    <w:rsid w:val="002F5AE3"/>
    <w:rsid w:val="002F5F3B"/>
    <w:rsid w:val="00312944"/>
    <w:rsid w:val="003139C9"/>
    <w:rsid w:val="00331A3B"/>
    <w:rsid w:val="00331E4B"/>
    <w:rsid w:val="00331FF8"/>
    <w:rsid w:val="00333324"/>
    <w:rsid w:val="00354F7A"/>
    <w:rsid w:val="0036237F"/>
    <w:rsid w:val="003748D7"/>
    <w:rsid w:val="00376586"/>
    <w:rsid w:val="00376746"/>
    <w:rsid w:val="00383E2E"/>
    <w:rsid w:val="003851CC"/>
    <w:rsid w:val="0038531E"/>
    <w:rsid w:val="003B796C"/>
    <w:rsid w:val="003C3EB4"/>
    <w:rsid w:val="003C5204"/>
    <w:rsid w:val="003C6566"/>
    <w:rsid w:val="003C7736"/>
    <w:rsid w:val="003D7130"/>
    <w:rsid w:val="003E0702"/>
    <w:rsid w:val="003E2FB2"/>
    <w:rsid w:val="003E3548"/>
    <w:rsid w:val="003E5CBB"/>
    <w:rsid w:val="003F3F5B"/>
    <w:rsid w:val="00400341"/>
    <w:rsid w:val="00404A3E"/>
    <w:rsid w:val="00410FAA"/>
    <w:rsid w:val="00421662"/>
    <w:rsid w:val="004359C2"/>
    <w:rsid w:val="0044068C"/>
    <w:rsid w:val="00447A5E"/>
    <w:rsid w:val="00462D94"/>
    <w:rsid w:val="00466033"/>
    <w:rsid w:val="0047169C"/>
    <w:rsid w:val="00485505"/>
    <w:rsid w:val="00486BCF"/>
    <w:rsid w:val="00490030"/>
    <w:rsid w:val="004900B4"/>
    <w:rsid w:val="004A5802"/>
    <w:rsid w:val="004B06AE"/>
    <w:rsid w:val="004B7AB0"/>
    <w:rsid w:val="004C3235"/>
    <w:rsid w:val="004C3765"/>
    <w:rsid w:val="0050320E"/>
    <w:rsid w:val="00503EDD"/>
    <w:rsid w:val="00505182"/>
    <w:rsid w:val="00505B3A"/>
    <w:rsid w:val="005114B9"/>
    <w:rsid w:val="005206FB"/>
    <w:rsid w:val="00527215"/>
    <w:rsid w:val="00527D0A"/>
    <w:rsid w:val="00544F27"/>
    <w:rsid w:val="00550449"/>
    <w:rsid w:val="00556E25"/>
    <w:rsid w:val="005711C9"/>
    <w:rsid w:val="005716BF"/>
    <w:rsid w:val="00581448"/>
    <w:rsid w:val="005854A7"/>
    <w:rsid w:val="005A2DB8"/>
    <w:rsid w:val="005A4466"/>
    <w:rsid w:val="005B14DF"/>
    <w:rsid w:val="005B6502"/>
    <w:rsid w:val="005B70C2"/>
    <w:rsid w:val="005C07A9"/>
    <w:rsid w:val="005C28BF"/>
    <w:rsid w:val="005C36F0"/>
    <w:rsid w:val="005C734E"/>
    <w:rsid w:val="005D296B"/>
    <w:rsid w:val="005F6E49"/>
    <w:rsid w:val="006102DC"/>
    <w:rsid w:val="00617BBF"/>
    <w:rsid w:val="0065569F"/>
    <w:rsid w:val="00661374"/>
    <w:rsid w:val="00666B2C"/>
    <w:rsid w:val="00676134"/>
    <w:rsid w:val="00683896"/>
    <w:rsid w:val="006848A8"/>
    <w:rsid w:val="00691C9D"/>
    <w:rsid w:val="006A1CC6"/>
    <w:rsid w:val="006A2B03"/>
    <w:rsid w:val="006A4D0A"/>
    <w:rsid w:val="006C56B8"/>
    <w:rsid w:val="006C75EC"/>
    <w:rsid w:val="006D12DA"/>
    <w:rsid w:val="006F6006"/>
    <w:rsid w:val="00700257"/>
    <w:rsid w:val="007145F9"/>
    <w:rsid w:val="00714DB0"/>
    <w:rsid w:val="007223B1"/>
    <w:rsid w:val="00722A0B"/>
    <w:rsid w:val="007234AF"/>
    <w:rsid w:val="007308E1"/>
    <w:rsid w:val="0073554F"/>
    <w:rsid w:val="0073622E"/>
    <w:rsid w:val="00747511"/>
    <w:rsid w:val="0076440E"/>
    <w:rsid w:val="0078316F"/>
    <w:rsid w:val="00793AF1"/>
    <w:rsid w:val="0079477D"/>
    <w:rsid w:val="0079580C"/>
    <w:rsid w:val="007A048D"/>
    <w:rsid w:val="007A27F1"/>
    <w:rsid w:val="007B31C2"/>
    <w:rsid w:val="007E417C"/>
    <w:rsid w:val="007F6CAA"/>
    <w:rsid w:val="007F7A31"/>
    <w:rsid w:val="008053CE"/>
    <w:rsid w:val="00811767"/>
    <w:rsid w:val="008144C5"/>
    <w:rsid w:val="00835849"/>
    <w:rsid w:val="008361F9"/>
    <w:rsid w:val="00840373"/>
    <w:rsid w:val="008571D0"/>
    <w:rsid w:val="008655AA"/>
    <w:rsid w:val="008A2047"/>
    <w:rsid w:val="008A58BA"/>
    <w:rsid w:val="008B515E"/>
    <w:rsid w:val="008B52D8"/>
    <w:rsid w:val="008B7D4C"/>
    <w:rsid w:val="008C0C3B"/>
    <w:rsid w:val="008C21D7"/>
    <w:rsid w:val="008C4285"/>
    <w:rsid w:val="008C7846"/>
    <w:rsid w:val="008D1D6F"/>
    <w:rsid w:val="008D230A"/>
    <w:rsid w:val="008D2591"/>
    <w:rsid w:val="008E3DBD"/>
    <w:rsid w:val="008E4D0F"/>
    <w:rsid w:val="008E5ABB"/>
    <w:rsid w:val="00905026"/>
    <w:rsid w:val="00927A88"/>
    <w:rsid w:val="00933954"/>
    <w:rsid w:val="00934AFC"/>
    <w:rsid w:val="00950F71"/>
    <w:rsid w:val="00955BFD"/>
    <w:rsid w:val="00960752"/>
    <w:rsid w:val="009701B5"/>
    <w:rsid w:val="0098046F"/>
    <w:rsid w:val="0099446D"/>
    <w:rsid w:val="009A25D2"/>
    <w:rsid w:val="009B0740"/>
    <w:rsid w:val="009B2CD4"/>
    <w:rsid w:val="009C6907"/>
    <w:rsid w:val="009D087A"/>
    <w:rsid w:val="009D3366"/>
    <w:rsid w:val="009E4A53"/>
    <w:rsid w:val="009F0107"/>
    <w:rsid w:val="009F23A8"/>
    <w:rsid w:val="009F495E"/>
    <w:rsid w:val="009F660F"/>
    <w:rsid w:val="009F672C"/>
    <w:rsid w:val="009F6D86"/>
    <w:rsid w:val="009F7DCC"/>
    <w:rsid w:val="00A02A36"/>
    <w:rsid w:val="00A17DC7"/>
    <w:rsid w:val="00A247CD"/>
    <w:rsid w:val="00A26989"/>
    <w:rsid w:val="00A27058"/>
    <w:rsid w:val="00A3262B"/>
    <w:rsid w:val="00A33C32"/>
    <w:rsid w:val="00A45453"/>
    <w:rsid w:val="00A62637"/>
    <w:rsid w:val="00A82056"/>
    <w:rsid w:val="00A8300C"/>
    <w:rsid w:val="00A83ADC"/>
    <w:rsid w:val="00A9023E"/>
    <w:rsid w:val="00A919E3"/>
    <w:rsid w:val="00A94951"/>
    <w:rsid w:val="00AA3877"/>
    <w:rsid w:val="00AB1D37"/>
    <w:rsid w:val="00AC4B04"/>
    <w:rsid w:val="00AE3078"/>
    <w:rsid w:val="00AF2DFF"/>
    <w:rsid w:val="00B1301B"/>
    <w:rsid w:val="00B2443D"/>
    <w:rsid w:val="00B264D2"/>
    <w:rsid w:val="00B349F8"/>
    <w:rsid w:val="00B355B5"/>
    <w:rsid w:val="00B41020"/>
    <w:rsid w:val="00B50523"/>
    <w:rsid w:val="00B50D00"/>
    <w:rsid w:val="00B53FA5"/>
    <w:rsid w:val="00B6368E"/>
    <w:rsid w:val="00B649B4"/>
    <w:rsid w:val="00BA174C"/>
    <w:rsid w:val="00BB0A14"/>
    <w:rsid w:val="00BB7EEE"/>
    <w:rsid w:val="00BC28A7"/>
    <w:rsid w:val="00BC76C6"/>
    <w:rsid w:val="00BC7CDC"/>
    <w:rsid w:val="00BD0295"/>
    <w:rsid w:val="00BD44D7"/>
    <w:rsid w:val="00BF01B5"/>
    <w:rsid w:val="00BF3757"/>
    <w:rsid w:val="00C04695"/>
    <w:rsid w:val="00C16F6D"/>
    <w:rsid w:val="00C26AC1"/>
    <w:rsid w:val="00C35FBA"/>
    <w:rsid w:val="00C4273B"/>
    <w:rsid w:val="00C42CF5"/>
    <w:rsid w:val="00C448BF"/>
    <w:rsid w:val="00C7181E"/>
    <w:rsid w:val="00C84BB4"/>
    <w:rsid w:val="00C954A3"/>
    <w:rsid w:val="00CA112D"/>
    <w:rsid w:val="00CA1BE4"/>
    <w:rsid w:val="00CA555C"/>
    <w:rsid w:val="00CB71C2"/>
    <w:rsid w:val="00CC0CCA"/>
    <w:rsid w:val="00CC72AE"/>
    <w:rsid w:val="00CD175C"/>
    <w:rsid w:val="00CD43E8"/>
    <w:rsid w:val="00CE530B"/>
    <w:rsid w:val="00CE5D55"/>
    <w:rsid w:val="00CF437A"/>
    <w:rsid w:val="00CF7035"/>
    <w:rsid w:val="00D002ED"/>
    <w:rsid w:val="00D02E2B"/>
    <w:rsid w:val="00D066D8"/>
    <w:rsid w:val="00D11640"/>
    <w:rsid w:val="00D138CF"/>
    <w:rsid w:val="00D26FCD"/>
    <w:rsid w:val="00D32E4C"/>
    <w:rsid w:val="00D43F85"/>
    <w:rsid w:val="00D47430"/>
    <w:rsid w:val="00D5762C"/>
    <w:rsid w:val="00D60747"/>
    <w:rsid w:val="00D65D73"/>
    <w:rsid w:val="00D66002"/>
    <w:rsid w:val="00D75382"/>
    <w:rsid w:val="00D92734"/>
    <w:rsid w:val="00DA068A"/>
    <w:rsid w:val="00DA0F25"/>
    <w:rsid w:val="00DA2EAD"/>
    <w:rsid w:val="00DA461C"/>
    <w:rsid w:val="00DB488D"/>
    <w:rsid w:val="00DB50B5"/>
    <w:rsid w:val="00DC2196"/>
    <w:rsid w:val="00DC3789"/>
    <w:rsid w:val="00DE046D"/>
    <w:rsid w:val="00DE1BD8"/>
    <w:rsid w:val="00DE268E"/>
    <w:rsid w:val="00DE7F12"/>
    <w:rsid w:val="00DE7FFB"/>
    <w:rsid w:val="00DF031C"/>
    <w:rsid w:val="00E02E00"/>
    <w:rsid w:val="00E07809"/>
    <w:rsid w:val="00E1769C"/>
    <w:rsid w:val="00E459B3"/>
    <w:rsid w:val="00E7622F"/>
    <w:rsid w:val="00E92E41"/>
    <w:rsid w:val="00E93D50"/>
    <w:rsid w:val="00E96EE6"/>
    <w:rsid w:val="00EA46E4"/>
    <w:rsid w:val="00EA6008"/>
    <w:rsid w:val="00EB3AB6"/>
    <w:rsid w:val="00EC2AA2"/>
    <w:rsid w:val="00EC52F6"/>
    <w:rsid w:val="00ED2CE5"/>
    <w:rsid w:val="00ED2F00"/>
    <w:rsid w:val="00EE2712"/>
    <w:rsid w:val="00EF0C98"/>
    <w:rsid w:val="00EF6467"/>
    <w:rsid w:val="00F0561D"/>
    <w:rsid w:val="00F15022"/>
    <w:rsid w:val="00F22508"/>
    <w:rsid w:val="00F264A6"/>
    <w:rsid w:val="00F321D5"/>
    <w:rsid w:val="00F34060"/>
    <w:rsid w:val="00F5585C"/>
    <w:rsid w:val="00F5589F"/>
    <w:rsid w:val="00F56323"/>
    <w:rsid w:val="00F62D14"/>
    <w:rsid w:val="00F62DF5"/>
    <w:rsid w:val="00F642E1"/>
    <w:rsid w:val="00F67776"/>
    <w:rsid w:val="00F83347"/>
    <w:rsid w:val="00F909E0"/>
    <w:rsid w:val="00FA31D3"/>
    <w:rsid w:val="00FA6810"/>
    <w:rsid w:val="00FB60EC"/>
    <w:rsid w:val="00FD7832"/>
    <w:rsid w:val="00FE44BE"/>
    <w:rsid w:val="00FE5238"/>
    <w:rsid w:val="00FF6F2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081BF56"/>
  <w15:docId w15:val="{01AEF936-1242-493B-830B-A6975652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8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6C56B8"/>
    <w:pPr>
      <w:tabs>
        <w:tab w:val="right" w:pos="14570"/>
      </w:tabs>
      <w:spacing w:after="40" w:line="160" w:lineRule="atLeast"/>
      <w:ind w:right="-478"/>
    </w:pPr>
    <w:rPr>
      <w:rFonts w:ascii="Verdana" w:eastAsia="Times New Roman" w:hAnsi="Verdana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6C56B8"/>
    <w:rPr>
      <w:rFonts w:ascii="Verdana" w:eastAsia="Times New Roman" w:hAnsi="Verdana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4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3"/>
      </w:numPr>
      <w:spacing w:before="100" w:after="200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4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D43F85"/>
    <w:pPr>
      <w:numPr>
        <w:numId w:val="5"/>
      </w:numPr>
      <w:tabs>
        <w:tab w:val="clear" w:pos="3118"/>
        <w:tab w:val="num" w:pos="1560"/>
      </w:tabs>
      <w:ind w:left="0"/>
      <w:outlineLvl w:val="1"/>
    </w:pPr>
  </w:style>
  <w:style w:type="character" w:customStyle="1" w:styleId="TaskChar">
    <w:name w:val="Task Char"/>
    <w:basedOn w:val="Heading1Char"/>
    <w:link w:val="Task"/>
    <w:uiPriority w:val="5"/>
    <w:rsid w:val="00D43F85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A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AFC"/>
    <w:rPr>
      <w:rFonts w:ascii="Segoe UI" w:hAnsi="Segoe UI" w:cs="Segoe UI"/>
      <w:sz w:val="18"/>
      <w:szCs w:val="18"/>
      <w:lang w:val="en-NZ"/>
    </w:rPr>
  </w:style>
  <w:style w:type="paragraph" w:customStyle="1" w:styleId="TaskSub">
    <w:name w:val="Task Sub"/>
    <w:basedOn w:val="Task"/>
    <w:next w:val="BodyText"/>
    <w:uiPriority w:val="99"/>
    <w:rsid w:val="00D43F85"/>
    <w:pPr>
      <w:numPr>
        <w:numId w:val="0"/>
      </w:numPr>
      <w:spacing w:after="20"/>
    </w:pPr>
    <w:rPr>
      <w:sz w:val="28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4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66" Type="http://schemas.openxmlformats.org/officeDocument/2006/relationships/image" Target="media/image53.png"/><Relationship Id="rId5" Type="http://schemas.openxmlformats.org/officeDocument/2006/relationships/customXml" Target="../customXml/item5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customXml" Target="../customXml/item6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2.xml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anie\Documents\Custom%20Office%20Templates\SO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GGKL-1341018776-4499</_dlc_DocId>
    <_dlc_DocIdUrl xmlns="13bfd587-5662-4c43-913e-045f37872afe">
      <Url>https://goughgroupltd.sharepoint.com/sites/GoughGroupKnowledge/_layouts/15/DocIdRedir.aspx?ID=GGKL-1341018776-4499</Url>
      <Description>GGKL-1341018776-4499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24B73862-8E8B-4CC1-9581-3F630F2BAD3D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ED6DFD-E1E2-4FA3-BC24-1E55FF898B76}"/>
</file>

<file path=customXml/itemProps4.xml><?xml version="1.0" encoding="utf-8"?>
<ds:datastoreItem xmlns:ds="http://schemas.openxmlformats.org/officeDocument/2006/customXml" ds:itemID="{C282A2DE-5AB3-47DE-BCDF-0D2240349C52}">
  <ds:schemaRefs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798c4cfc-3125-4f66-a621-36ad5101473c"/>
    <ds:schemaRef ds:uri="fb98d7d9-4030-4acb-b598-a07f6d59531b"/>
    <ds:schemaRef ds:uri="http://purl.org/dc/elements/1.1/"/>
    <ds:schemaRef ds:uri="http://schemas.microsoft.com/office/2006/metadata/properties"/>
    <ds:schemaRef ds:uri="http://www.w3.org/XML/1998/namespace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314F35F6-D15E-4174-9181-BD488DE35AB1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E9BE8F8-31E4-4094-B606-76AAC8215313}"/>
</file>

<file path=docProps/app.xml><?xml version="1.0" encoding="utf-8"?>
<Properties xmlns="http://schemas.openxmlformats.org/officeDocument/2006/extended-properties" xmlns:vt="http://schemas.openxmlformats.org/officeDocument/2006/docPropsVTypes">
  <Template>SOP template</Template>
  <TotalTime>5</TotalTime>
  <Pages>31</Pages>
  <Words>3151</Words>
  <Characters>17963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Master planning: Planned orders</vt:lpstr>
    </vt:vector>
  </TitlesOfParts>
  <Company/>
  <LinksUpToDate>false</LinksUpToDate>
  <CharactersWithSpaces>21072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planning: Planned orders</dc:title>
  <dc:subject/>
  <dc:creator>Stephanie Cassels</dc:creator>
  <cp:keywords/>
  <cp:lastModifiedBy>Stephanie Macky</cp:lastModifiedBy>
  <cp:revision>8</cp:revision>
  <cp:lastPrinted>2018-06-14T00:24:00Z</cp:lastPrinted>
  <dcterms:created xsi:type="dcterms:W3CDTF">2018-06-18T05:11:00Z</dcterms:created>
  <dcterms:modified xsi:type="dcterms:W3CDTF">2018-06-20T02:59:00Z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5631902e-9349-423c-bad6-2d9f38daa86c</vt:lpwstr>
  </property>
  <property fmtid="{D5CDD505-2E9C-101B-9397-08002B2CF9AE}" pid="4" name="Topic">
    <vt:lpwstr/>
  </property>
</Properties>
</file>