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2.xml" ContentType="application/vnd.openxmlformats-officedocument.customXmlProperties+xml"/>
  <Override PartName="/docProps/custom.xml" ContentType="application/vnd.openxmlformats-officedocument.custom-properties+xml"/>
  <Override PartName="/customXml/itemProps1.xml" ContentType="application/vnd.openxmlformats-officedocument.customXmlProperties+xml"/>
  <Override PartName="/docProps/core.xml" ContentType="application/vnd.openxmlformats-package.core-properties+xml"/>
  <Override PartName="/customXml/itemProps4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5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B18540" w14:textId="77777777" w:rsidR="00BB0A14" w:rsidRDefault="00BB0A14" w:rsidP="00D02E2B">
      <w:pPr>
        <w:pStyle w:val="Heading1"/>
      </w:pPr>
    </w:p>
    <w:p w14:paraId="40518C97" w14:textId="77777777" w:rsidR="005854A7" w:rsidRDefault="00722A0B" w:rsidP="00D02E2B">
      <w:pPr>
        <w:pStyle w:val="Heading1"/>
      </w:pPr>
      <w:bookmarkStart w:id="0" w:name="_Toc492453697"/>
      <w:bookmarkStart w:id="1" w:name="_Toc492460488"/>
      <w:bookmarkStart w:id="2" w:name="_Toc492460540"/>
      <w:bookmarkStart w:id="3" w:name="_Toc492460846"/>
      <w:r>
        <w:t>Purpose</w:t>
      </w:r>
      <w:bookmarkEnd w:id="0"/>
      <w:bookmarkEnd w:id="1"/>
      <w:bookmarkEnd w:id="2"/>
      <w:bookmarkEnd w:id="3"/>
    </w:p>
    <w:p w14:paraId="138B5A5E" w14:textId="77573A01" w:rsidR="00EF2A76" w:rsidRDefault="00EF2A76" w:rsidP="00EF2A76">
      <w:pPr>
        <w:pStyle w:val="BodyText"/>
      </w:pPr>
      <w:r>
        <w:t xml:space="preserve">To </w:t>
      </w:r>
      <w:r w:rsidRPr="00155078">
        <w:t xml:space="preserve">provide you with an understanding of how to identify parts </w:t>
      </w:r>
      <w:r>
        <w:t xml:space="preserve">and their </w:t>
      </w:r>
      <w:r w:rsidRPr="00155078">
        <w:t>availability in NAXT.</w:t>
      </w:r>
    </w:p>
    <w:p w14:paraId="41DBE46C" w14:textId="77777777" w:rsidR="0029530F" w:rsidRDefault="0029530F" w:rsidP="0029530F">
      <w:pPr>
        <w:pStyle w:val="ListBullet"/>
        <w:numPr>
          <w:ilvl w:val="0"/>
          <w:numId w:val="0"/>
        </w:numPr>
      </w:pPr>
      <w:r>
        <w:rPr>
          <w:b/>
          <w:noProof/>
        </w:rPr>
        <w:drawing>
          <wp:anchor distT="0" distB="0" distL="114300" distR="114300" simplePos="0" relativeHeight="251788288" behindDoc="0" locked="0" layoutInCell="1" allowOverlap="1" wp14:anchorId="6DE60852" wp14:editId="2CDA2448">
            <wp:simplePos x="0" y="0"/>
            <wp:positionH relativeFrom="column">
              <wp:posOffset>-317</wp:posOffset>
            </wp:positionH>
            <wp:positionV relativeFrom="paragraph">
              <wp:posOffset>12700</wp:posOffset>
            </wp:positionV>
            <wp:extent cx="540000" cy="54000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Tips black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Videos have been added to this SOP! </w:t>
      </w:r>
    </w:p>
    <w:p w14:paraId="2BD6E398" w14:textId="77777777" w:rsidR="0029530F" w:rsidRPr="00D70C6B" w:rsidRDefault="0029530F" w:rsidP="0029530F">
      <w:pPr>
        <w:pStyle w:val="ListBullet"/>
        <w:numPr>
          <w:ilvl w:val="0"/>
          <w:numId w:val="0"/>
        </w:numPr>
      </w:pPr>
      <w:r>
        <w:t xml:space="preserve">Find them by clicking on </w:t>
      </w:r>
      <w:r w:rsidRPr="00CB33D2">
        <w:rPr>
          <w:b/>
          <w:color w:val="002060"/>
          <w:u w:val="single"/>
        </w:rPr>
        <w:t>blue underlined words</w:t>
      </w:r>
    </w:p>
    <w:p w14:paraId="68593890" w14:textId="77777777" w:rsidR="0029530F" w:rsidRPr="00155078" w:rsidRDefault="0029530F" w:rsidP="00EF2A76">
      <w:pPr>
        <w:pStyle w:val="BodyText"/>
      </w:pPr>
    </w:p>
    <w:p w14:paraId="51854D46" w14:textId="5977E310" w:rsidR="00EF2A76" w:rsidRPr="002E5C70" w:rsidRDefault="0029530F" w:rsidP="00EF2A76">
      <w:pPr>
        <w:pStyle w:val="BodyText"/>
        <w:rPr>
          <w:szCs w:val="18"/>
        </w:rPr>
      </w:pPr>
      <w:r>
        <w:rPr>
          <w:noProof/>
        </w:rPr>
        <w:drawing>
          <wp:anchor distT="0" distB="0" distL="114300" distR="114300" simplePos="0" relativeHeight="251790336" behindDoc="0" locked="0" layoutInCell="1" allowOverlap="1" wp14:anchorId="674EBBD2" wp14:editId="52884D6A">
            <wp:simplePos x="0" y="0"/>
            <wp:positionH relativeFrom="column">
              <wp:posOffset>635</wp:posOffset>
            </wp:positionH>
            <wp:positionV relativeFrom="paragraph">
              <wp:posOffset>12700</wp:posOffset>
            </wp:positionV>
            <wp:extent cx="540000" cy="54000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F2A76">
        <w:t xml:space="preserve">If you require a price for a customer you must create a quote, at this point NAXT will apply any agreed discounts to the part. See </w:t>
      </w:r>
      <w:r w:rsidR="00EF2A76" w:rsidRPr="00EC5346">
        <w:rPr>
          <w:i/>
        </w:rPr>
        <w:t>(SOP)Create and Manage Sales Quotations</w:t>
      </w:r>
      <w:r w:rsidR="00EF2A76">
        <w:t>.</w:t>
      </w:r>
    </w:p>
    <w:p w14:paraId="01F25704" w14:textId="77777777" w:rsidR="00EF2A76" w:rsidRPr="00A80020" w:rsidRDefault="00EF2A76" w:rsidP="000D5A99">
      <w:pPr>
        <w:pStyle w:val="BodyText"/>
      </w:pPr>
      <w:r w:rsidRPr="00A80020">
        <w:t xml:space="preserve">This procedure is linked to the </w:t>
      </w:r>
      <w:r w:rsidRPr="000D5A99">
        <w:t>following</w:t>
      </w:r>
      <w:r w:rsidRPr="00A80020">
        <w:t xml:space="preserve"> business process</w:t>
      </w:r>
      <w:r>
        <w:t>es</w:t>
      </w:r>
      <w:r w:rsidRPr="00A80020">
        <w:t>:</w:t>
      </w:r>
    </w:p>
    <w:p w14:paraId="4900ED19" w14:textId="77777777" w:rsidR="00EF2A76" w:rsidRDefault="00EF2A76" w:rsidP="00EF2A76">
      <w:pPr>
        <w:pStyle w:val="ListBullet"/>
      </w:pPr>
      <w:r>
        <w:t>PRT_2.3(SOP)Create and Update a Sales order</w:t>
      </w:r>
    </w:p>
    <w:p w14:paraId="4394BE36" w14:textId="77777777" w:rsidR="00EF2A76" w:rsidRDefault="00EF2A76" w:rsidP="00EF2A76">
      <w:pPr>
        <w:pStyle w:val="ListBullet"/>
      </w:pPr>
      <w:r>
        <w:t>FAR_2.9(SOP)Apply a customer Prepayment</w:t>
      </w:r>
    </w:p>
    <w:p w14:paraId="3C51FE33" w14:textId="77777777" w:rsidR="00EF2A76" w:rsidRPr="00A80020" w:rsidRDefault="00EF2A76" w:rsidP="00EF2A76">
      <w:pPr>
        <w:pStyle w:val="ListBullet"/>
      </w:pPr>
      <w:r>
        <w:t>PRT_5.4(SOP)Recover Freight</w:t>
      </w:r>
    </w:p>
    <w:p w14:paraId="3091C98A" w14:textId="77777777" w:rsidR="00DE7FFB" w:rsidRDefault="00DE7FFB" w:rsidP="00DE7FFB">
      <w:pPr>
        <w:pStyle w:val="BodyText"/>
      </w:pPr>
    </w:p>
    <w:p w14:paraId="63ED72E5" w14:textId="77777777" w:rsidR="00D65D73" w:rsidRDefault="00D65D73" w:rsidP="009D1509">
      <w:pPr>
        <w:pStyle w:val="Heading1"/>
        <w:rPr>
          <w:rFonts w:eastAsiaTheme="minorEastAsia"/>
          <w:noProof/>
          <w:spacing w:val="4"/>
          <w:sz w:val="24"/>
          <w:lang w:eastAsia="en-NZ"/>
        </w:rPr>
      </w:pPr>
      <w:bookmarkStart w:id="4" w:name="_Toc492453698"/>
      <w:bookmarkStart w:id="5" w:name="_Toc492460489"/>
      <w:r>
        <w:t xml:space="preserve">What is covered in this </w:t>
      </w:r>
      <w:r w:rsidR="000D5A99">
        <w:t>SOP</w:t>
      </w:r>
    </w:p>
    <w:p w14:paraId="016E89A7" w14:textId="0924B183" w:rsidR="00537082" w:rsidRDefault="00D65D73">
      <w:pPr>
        <w:pStyle w:val="TOC1"/>
        <w:tabs>
          <w:tab w:val="left" w:pos="1320"/>
        </w:tabs>
        <w:rPr>
          <w:rFonts w:asciiTheme="minorHAnsi" w:hAnsiTheme="minorHAnsi"/>
          <w:b w:val="0"/>
          <w:color w:val="auto"/>
          <w:spacing w:val="0"/>
          <w:sz w:val="22"/>
        </w:rPr>
      </w:pPr>
      <w:r>
        <w:fldChar w:fldCharType="begin"/>
      </w:r>
      <w:r>
        <w:instrText xml:space="preserve"> TOC \h \z \t "Task,1" </w:instrText>
      </w:r>
      <w:r>
        <w:fldChar w:fldCharType="separate"/>
      </w:r>
      <w:hyperlink w:anchor="_Toc509671012" w:history="1">
        <w:r w:rsidR="00537082" w:rsidRPr="00AD00F4">
          <w:rPr>
            <w:rStyle w:val="Hyperlink"/>
          </w:rPr>
          <w:t>Task 1.</w:t>
        </w:r>
        <w:r w:rsidR="00537082">
          <w:rPr>
            <w:rFonts w:asciiTheme="minorHAnsi" w:hAnsiTheme="minorHAnsi"/>
            <w:b w:val="0"/>
            <w:color w:val="auto"/>
            <w:spacing w:val="0"/>
            <w:sz w:val="22"/>
          </w:rPr>
          <w:tab/>
        </w:r>
        <w:r w:rsidR="00537082" w:rsidRPr="00AD00F4">
          <w:rPr>
            <w:rStyle w:val="Hyperlink"/>
          </w:rPr>
          <w:t>Identify a part in released products grid</w:t>
        </w:r>
        <w:r w:rsidR="00537082">
          <w:rPr>
            <w:webHidden/>
          </w:rPr>
          <w:tab/>
        </w:r>
        <w:r w:rsidR="00537082">
          <w:rPr>
            <w:webHidden/>
          </w:rPr>
          <w:fldChar w:fldCharType="begin"/>
        </w:r>
        <w:r w:rsidR="00537082">
          <w:rPr>
            <w:webHidden/>
          </w:rPr>
          <w:instrText xml:space="preserve"> PAGEREF _Toc509671012 \h </w:instrText>
        </w:r>
        <w:r w:rsidR="00537082">
          <w:rPr>
            <w:webHidden/>
          </w:rPr>
        </w:r>
        <w:r w:rsidR="00537082">
          <w:rPr>
            <w:webHidden/>
          </w:rPr>
          <w:fldChar w:fldCharType="separate"/>
        </w:r>
        <w:r w:rsidR="00537082">
          <w:rPr>
            <w:webHidden/>
          </w:rPr>
          <w:t>4</w:t>
        </w:r>
        <w:r w:rsidR="00537082">
          <w:rPr>
            <w:webHidden/>
          </w:rPr>
          <w:fldChar w:fldCharType="end"/>
        </w:r>
      </w:hyperlink>
    </w:p>
    <w:p w14:paraId="08A38CA2" w14:textId="740D6123" w:rsidR="00537082" w:rsidRDefault="0029530F">
      <w:pPr>
        <w:pStyle w:val="TOC1"/>
        <w:tabs>
          <w:tab w:val="left" w:pos="1320"/>
        </w:tabs>
        <w:rPr>
          <w:rFonts w:asciiTheme="minorHAnsi" w:hAnsiTheme="minorHAnsi"/>
          <w:b w:val="0"/>
          <w:color w:val="auto"/>
          <w:spacing w:val="0"/>
          <w:sz w:val="22"/>
        </w:rPr>
      </w:pPr>
      <w:hyperlink w:anchor="_Toc509671013" w:history="1">
        <w:r w:rsidR="00537082" w:rsidRPr="00AD00F4">
          <w:rPr>
            <w:rStyle w:val="Hyperlink"/>
          </w:rPr>
          <w:t>Task 2.</w:t>
        </w:r>
        <w:r w:rsidR="00537082">
          <w:rPr>
            <w:rFonts w:asciiTheme="minorHAnsi" w:hAnsiTheme="minorHAnsi"/>
            <w:b w:val="0"/>
            <w:color w:val="auto"/>
            <w:spacing w:val="0"/>
            <w:sz w:val="22"/>
          </w:rPr>
          <w:tab/>
        </w:r>
        <w:r w:rsidR="00537082" w:rsidRPr="00AD00F4">
          <w:rPr>
            <w:rStyle w:val="Hyperlink"/>
          </w:rPr>
          <w:t>Check stock on-hand</w:t>
        </w:r>
        <w:r w:rsidR="00537082">
          <w:rPr>
            <w:webHidden/>
          </w:rPr>
          <w:tab/>
        </w:r>
        <w:r w:rsidR="00537082">
          <w:rPr>
            <w:webHidden/>
          </w:rPr>
          <w:fldChar w:fldCharType="begin"/>
        </w:r>
        <w:r w:rsidR="00537082">
          <w:rPr>
            <w:webHidden/>
          </w:rPr>
          <w:instrText xml:space="preserve"> PAGEREF _Toc509671013 \h </w:instrText>
        </w:r>
        <w:r w:rsidR="00537082">
          <w:rPr>
            <w:webHidden/>
          </w:rPr>
        </w:r>
        <w:r w:rsidR="00537082">
          <w:rPr>
            <w:webHidden/>
          </w:rPr>
          <w:fldChar w:fldCharType="separate"/>
        </w:r>
        <w:r w:rsidR="00537082">
          <w:rPr>
            <w:webHidden/>
          </w:rPr>
          <w:t>5</w:t>
        </w:r>
        <w:r w:rsidR="00537082">
          <w:rPr>
            <w:webHidden/>
          </w:rPr>
          <w:fldChar w:fldCharType="end"/>
        </w:r>
      </w:hyperlink>
    </w:p>
    <w:p w14:paraId="0556E8D7" w14:textId="34A32A28" w:rsidR="00537082" w:rsidRDefault="0029530F">
      <w:pPr>
        <w:pStyle w:val="TOC1"/>
        <w:tabs>
          <w:tab w:val="left" w:pos="1320"/>
        </w:tabs>
        <w:rPr>
          <w:rFonts w:asciiTheme="minorHAnsi" w:hAnsiTheme="minorHAnsi"/>
          <w:b w:val="0"/>
          <w:color w:val="auto"/>
          <w:spacing w:val="0"/>
          <w:sz w:val="22"/>
        </w:rPr>
      </w:pPr>
      <w:hyperlink w:anchor="_Toc509671014" w:history="1">
        <w:r w:rsidR="00537082" w:rsidRPr="00AD00F4">
          <w:rPr>
            <w:rStyle w:val="Hyperlink"/>
          </w:rPr>
          <w:t>Task 3.</w:t>
        </w:r>
        <w:r w:rsidR="00537082">
          <w:rPr>
            <w:rFonts w:asciiTheme="minorHAnsi" w:hAnsiTheme="minorHAnsi"/>
            <w:b w:val="0"/>
            <w:color w:val="auto"/>
            <w:spacing w:val="0"/>
            <w:sz w:val="22"/>
          </w:rPr>
          <w:tab/>
        </w:r>
        <w:r w:rsidR="00537082" w:rsidRPr="00AD00F4">
          <w:rPr>
            <w:rStyle w:val="Hyperlink"/>
          </w:rPr>
          <w:t>Find item availability – from a released product</w:t>
        </w:r>
        <w:r w:rsidR="00537082">
          <w:rPr>
            <w:webHidden/>
          </w:rPr>
          <w:tab/>
        </w:r>
        <w:r w:rsidR="00537082">
          <w:rPr>
            <w:webHidden/>
          </w:rPr>
          <w:fldChar w:fldCharType="begin"/>
        </w:r>
        <w:r w:rsidR="00537082">
          <w:rPr>
            <w:webHidden/>
          </w:rPr>
          <w:instrText xml:space="preserve"> PAGEREF _Toc509671014 \h </w:instrText>
        </w:r>
        <w:r w:rsidR="00537082">
          <w:rPr>
            <w:webHidden/>
          </w:rPr>
        </w:r>
        <w:r w:rsidR="00537082">
          <w:rPr>
            <w:webHidden/>
          </w:rPr>
          <w:fldChar w:fldCharType="separate"/>
        </w:r>
        <w:r w:rsidR="00537082">
          <w:rPr>
            <w:webHidden/>
          </w:rPr>
          <w:t>8</w:t>
        </w:r>
        <w:r w:rsidR="00537082">
          <w:rPr>
            <w:webHidden/>
          </w:rPr>
          <w:fldChar w:fldCharType="end"/>
        </w:r>
      </w:hyperlink>
    </w:p>
    <w:p w14:paraId="722F31BE" w14:textId="17690634" w:rsidR="00537082" w:rsidRDefault="0029530F">
      <w:pPr>
        <w:pStyle w:val="TOC1"/>
        <w:tabs>
          <w:tab w:val="left" w:pos="1320"/>
        </w:tabs>
        <w:rPr>
          <w:rFonts w:asciiTheme="minorHAnsi" w:hAnsiTheme="minorHAnsi"/>
          <w:b w:val="0"/>
          <w:color w:val="auto"/>
          <w:spacing w:val="0"/>
          <w:sz w:val="22"/>
        </w:rPr>
      </w:pPr>
      <w:hyperlink w:anchor="_Toc509671015" w:history="1">
        <w:r w:rsidR="00537082" w:rsidRPr="00AD00F4">
          <w:rPr>
            <w:rStyle w:val="Hyperlink"/>
          </w:rPr>
          <w:t>Task 4.</w:t>
        </w:r>
        <w:r w:rsidR="00537082">
          <w:rPr>
            <w:rFonts w:asciiTheme="minorHAnsi" w:hAnsiTheme="minorHAnsi"/>
            <w:b w:val="0"/>
            <w:color w:val="auto"/>
            <w:spacing w:val="0"/>
            <w:sz w:val="22"/>
          </w:rPr>
          <w:tab/>
        </w:r>
        <w:r w:rsidR="00537082" w:rsidRPr="00AD00F4">
          <w:rPr>
            <w:rStyle w:val="Hyperlink"/>
          </w:rPr>
          <w:t>Sales order symbols</w:t>
        </w:r>
        <w:r w:rsidR="00537082">
          <w:rPr>
            <w:webHidden/>
          </w:rPr>
          <w:tab/>
        </w:r>
        <w:r w:rsidR="00537082">
          <w:rPr>
            <w:webHidden/>
          </w:rPr>
          <w:fldChar w:fldCharType="begin"/>
        </w:r>
        <w:r w:rsidR="00537082">
          <w:rPr>
            <w:webHidden/>
          </w:rPr>
          <w:instrText xml:space="preserve"> PAGEREF _Toc509671015 \h </w:instrText>
        </w:r>
        <w:r w:rsidR="00537082">
          <w:rPr>
            <w:webHidden/>
          </w:rPr>
        </w:r>
        <w:r w:rsidR="00537082">
          <w:rPr>
            <w:webHidden/>
          </w:rPr>
          <w:fldChar w:fldCharType="separate"/>
        </w:r>
        <w:r w:rsidR="00537082">
          <w:rPr>
            <w:webHidden/>
          </w:rPr>
          <w:t>9</w:t>
        </w:r>
        <w:r w:rsidR="00537082">
          <w:rPr>
            <w:webHidden/>
          </w:rPr>
          <w:fldChar w:fldCharType="end"/>
        </w:r>
      </w:hyperlink>
    </w:p>
    <w:p w14:paraId="17943FF9" w14:textId="61F16BC2" w:rsidR="00537082" w:rsidRDefault="0029530F">
      <w:pPr>
        <w:pStyle w:val="TOC1"/>
        <w:tabs>
          <w:tab w:val="left" w:pos="1320"/>
        </w:tabs>
        <w:rPr>
          <w:rFonts w:asciiTheme="minorHAnsi" w:hAnsiTheme="minorHAnsi"/>
          <w:b w:val="0"/>
          <w:color w:val="auto"/>
          <w:spacing w:val="0"/>
          <w:sz w:val="22"/>
        </w:rPr>
      </w:pPr>
      <w:hyperlink w:anchor="_Toc509671016" w:history="1">
        <w:r w:rsidR="00537082" w:rsidRPr="00AD00F4">
          <w:rPr>
            <w:rStyle w:val="Hyperlink"/>
          </w:rPr>
          <w:t>Task 5.</w:t>
        </w:r>
        <w:r w:rsidR="00537082">
          <w:rPr>
            <w:rFonts w:asciiTheme="minorHAnsi" w:hAnsiTheme="minorHAnsi"/>
            <w:b w:val="0"/>
            <w:color w:val="auto"/>
            <w:spacing w:val="0"/>
            <w:sz w:val="22"/>
          </w:rPr>
          <w:tab/>
        </w:r>
        <w:r w:rsidR="00537082" w:rsidRPr="00AD00F4">
          <w:rPr>
            <w:rStyle w:val="Hyperlink"/>
          </w:rPr>
          <w:t>Adding replacement parts to sales order lines – multiple replacement</w:t>
        </w:r>
        <w:r w:rsidR="00537082">
          <w:rPr>
            <w:webHidden/>
          </w:rPr>
          <w:tab/>
        </w:r>
        <w:r w:rsidR="00537082">
          <w:rPr>
            <w:webHidden/>
          </w:rPr>
          <w:fldChar w:fldCharType="begin"/>
        </w:r>
        <w:r w:rsidR="00537082">
          <w:rPr>
            <w:webHidden/>
          </w:rPr>
          <w:instrText xml:space="preserve"> PAGEREF _Toc509671016 \h </w:instrText>
        </w:r>
        <w:r w:rsidR="00537082">
          <w:rPr>
            <w:webHidden/>
          </w:rPr>
        </w:r>
        <w:r w:rsidR="00537082">
          <w:rPr>
            <w:webHidden/>
          </w:rPr>
          <w:fldChar w:fldCharType="separate"/>
        </w:r>
        <w:r w:rsidR="00537082">
          <w:rPr>
            <w:webHidden/>
          </w:rPr>
          <w:t>10</w:t>
        </w:r>
        <w:r w:rsidR="00537082">
          <w:rPr>
            <w:webHidden/>
          </w:rPr>
          <w:fldChar w:fldCharType="end"/>
        </w:r>
      </w:hyperlink>
    </w:p>
    <w:p w14:paraId="2D66EB94" w14:textId="52317EDA" w:rsidR="00537082" w:rsidRDefault="0029530F">
      <w:pPr>
        <w:pStyle w:val="TOC1"/>
        <w:tabs>
          <w:tab w:val="left" w:pos="1320"/>
        </w:tabs>
        <w:rPr>
          <w:rFonts w:asciiTheme="minorHAnsi" w:hAnsiTheme="minorHAnsi"/>
          <w:b w:val="0"/>
          <w:color w:val="auto"/>
          <w:spacing w:val="0"/>
          <w:sz w:val="22"/>
        </w:rPr>
      </w:pPr>
      <w:hyperlink w:anchor="_Toc509671017" w:history="1">
        <w:r w:rsidR="00537082" w:rsidRPr="00AD00F4">
          <w:rPr>
            <w:rStyle w:val="Hyperlink"/>
          </w:rPr>
          <w:t>Task 6.</w:t>
        </w:r>
        <w:r w:rsidR="00537082">
          <w:rPr>
            <w:rFonts w:asciiTheme="minorHAnsi" w:hAnsiTheme="minorHAnsi"/>
            <w:b w:val="0"/>
            <w:color w:val="auto"/>
            <w:spacing w:val="0"/>
            <w:sz w:val="22"/>
          </w:rPr>
          <w:tab/>
        </w:r>
        <w:r w:rsidR="00537082" w:rsidRPr="00AD00F4">
          <w:rPr>
            <w:rStyle w:val="Hyperlink"/>
          </w:rPr>
          <w:t>Find item availability – from a sales order</w:t>
        </w:r>
        <w:r w:rsidR="00537082">
          <w:rPr>
            <w:webHidden/>
          </w:rPr>
          <w:tab/>
        </w:r>
        <w:r w:rsidR="00537082">
          <w:rPr>
            <w:webHidden/>
          </w:rPr>
          <w:fldChar w:fldCharType="begin"/>
        </w:r>
        <w:r w:rsidR="00537082">
          <w:rPr>
            <w:webHidden/>
          </w:rPr>
          <w:instrText xml:space="preserve"> PAGEREF _Toc509671017 \h </w:instrText>
        </w:r>
        <w:r w:rsidR="00537082">
          <w:rPr>
            <w:webHidden/>
          </w:rPr>
        </w:r>
        <w:r w:rsidR="00537082">
          <w:rPr>
            <w:webHidden/>
          </w:rPr>
          <w:fldChar w:fldCharType="separate"/>
        </w:r>
        <w:r w:rsidR="00537082">
          <w:rPr>
            <w:webHidden/>
          </w:rPr>
          <w:t>12</w:t>
        </w:r>
        <w:r w:rsidR="00537082">
          <w:rPr>
            <w:webHidden/>
          </w:rPr>
          <w:fldChar w:fldCharType="end"/>
        </w:r>
      </w:hyperlink>
    </w:p>
    <w:p w14:paraId="6068687A" w14:textId="5C159E77" w:rsidR="00537082" w:rsidRDefault="0029530F">
      <w:pPr>
        <w:pStyle w:val="TOC1"/>
        <w:tabs>
          <w:tab w:val="left" w:pos="1320"/>
        </w:tabs>
        <w:rPr>
          <w:rFonts w:asciiTheme="minorHAnsi" w:hAnsiTheme="minorHAnsi"/>
          <w:b w:val="0"/>
          <w:color w:val="auto"/>
          <w:spacing w:val="0"/>
          <w:sz w:val="22"/>
        </w:rPr>
      </w:pPr>
      <w:hyperlink w:anchor="_Toc509671018" w:history="1">
        <w:r w:rsidR="00537082" w:rsidRPr="00AD00F4">
          <w:rPr>
            <w:rStyle w:val="Hyperlink"/>
          </w:rPr>
          <w:t>Task 7.</w:t>
        </w:r>
        <w:r w:rsidR="00537082">
          <w:rPr>
            <w:rFonts w:asciiTheme="minorHAnsi" w:hAnsiTheme="minorHAnsi"/>
            <w:b w:val="0"/>
            <w:color w:val="auto"/>
            <w:spacing w:val="0"/>
            <w:sz w:val="22"/>
          </w:rPr>
          <w:tab/>
        </w:r>
        <w:r w:rsidR="00537082" w:rsidRPr="00AD00F4">
          <w:rPr>
            <w:rStyle w:val="Hyperlink"/>
          </w:rPr>
          <w:t>Item availability – replacement cross reference, alternate, lines</w:t>
        </w:r>
        <w:r w:rsidR="00537082">
          <w:rPr>
            <w:webHidden/>
          </w:rPr>
          <w:tab/>
        </w:r>
        <w:r w:rsidR="00537082">
          <w:rPr>
            <w:webHidden/>
          </w:rPr>
          <w:fldChar w:fldCharType="begin"/>
        </w:r>
        <w:r w:rsidR="00537082">
          <w:rPr>
            <w:webHidden/>
          </w:rPr>
          <w:instrText xml:space="preserve"> PAGEREF _Toc509671018 \h </w:instrText>
        </w:r>
        <w:r w:rsidR="00537082">
          <w:rPr>
            <w:webHidden/>
          </w:rPr>
        </w:r>
        <w:r w:rsidR="00537082">
          <w:rPr>
            <w:webHidden/>
          </w:rPr>
          <w:fldChar w:fldCharType="separate"/>
        </w:r>
        <w:r w:rsidR="00537082">
          <w:rPr>
            <w:webHidden/>
          </w:rPr>
          <w:t>13</w:t>
        </w:r>
        <w:r w:rsidR="00537082">
          <w:rPr>
            <w:webHidden/>
          </w:rPr>
          <w:fldChar w:fldCharType="end"/>
        </w:r>
      </w:hyperlink>
    </w:p>
    <w:p w14:paraId="207CF6C0" w14:textId="30EB15A5" w:rsidR="00537082" w:rsidRDefault="0029530F">
      <w:pPr>
        <w:pStyle w:val="TOC1"/>
        <w:tabs>
          <w:tab w:val="left" w:pos="1320"/>
        </w:tabs>
        <w:rPr>
          <w:rFonts w:asciiTheme="minorHAnsi" w:hAnsiTheme="minorHAnsi"/>
          <w:b w:val="0"/>
          <w:color w:val="auto"/>
          <w:spacing w:val="0"/>
          <w:sz w:val="22"/>
        </w:rPr>
      </w:pPr>
      <w:hyperlink w:anchor="_Toc509671019" w:history="1">
        <w:r w:rsidR="00537082" w:rsidRPr="00AD00F4">
          <w:rPr>
            <w:rStyle w:val="Hyperlink"/>
            <w:bCs/>
          </w:rPr>
          <w:t>Task 8.</w:t>
        </w:r>
        <w:r w:rsidR="00537082">
          <w:rPr>
            <w:rFonts w:asciiTheme="minorHAnsi" w:hAnsiTheme="minorHAnsi"/>
            <w:b w:val="0"/>
            <w:color w:val="auto"/>
            <w:spacing w:val="0"/>
            <w:sz w:val="22"/>
          </w:rPr>
          <w:tab/>
        </w:r>
        <w:r w:rsidR="00537082" w:rsidRPr="00AD00F4">
          <w:rPr>
            <w:rStyle w:val="Hyperlink"/>
          </w:rPr>
          <w:t>Item availability – on hand overview</w:t>
        </w:r>
        <w:r w:rsidR="00537082">
          <w:rPr>
            <w:webHidden/>
          </w:rPr>
          <w:tab/>
        </w:r>
        <w:r w:rsidR="00537082">
          <w:rPr>
            <w:webHidden/>
          </w:rPr>
          <w:fldChar w:fldCharType="begin"/>
        </w:r>
        <w:r w:rsidR="00537082">
          <w:rPr>
            <w:webHidden/>
          </w:rPr>
          <w:instrText xml:space="preserve"> PAGEREF _Toc509671019 \h </w:instrText>
        </w:r>
        <w:r w:rsidR="00537082">
          <w:rPr>
            <w:webHidden/>
          </w:rPr>
        </w:r>
        <w:r w:rsidR="00537082">
          <w:rPr>
            <w:webHidden/>
          </w:rPr>
          <w:fldChar w:fldCharType="separate"/>
        </w:r>
        <w:r w:rsidR="00537082">
          <w:rPr>
            <w:webHidden/>
          </w:rPr>
          <w:t>15</w:t>
        </w:r>
        <w:r w:rsidR="00537082">
          <w:rPr>
            <w:webHidden/>
          </w:rPr>
          <w:fldChar w:fldCharType="end"/>
        </w:r>
      </w:hyperlink>
    </w:p>
    <w:p w14:paraId="7512E2D6" w14:textId="2222887C" w:rsidR="00537082" w:rsidRDefault="0029530F">
      <w:pPr>
        <w:pStyle w:val="TOC1"/>
        <w:tabs>
          <w:tab w:val="left" w:pos="1320"/>
        </w:tabs>
        <w:rPr>
          <w:rFonts w:asciiTheme="minorHAnsi" w:hAnsiTheme="minorHAnsi"/>
          <w:b w:val="0"/>
          <w:color w:val="auto"/>
          <w:spacing w:val="0"/>
          <w:sz w:val="22"/>
        </w:rPr>
      </w:pPr>
      <w:hyperlink w:anchor="_Toc509671020" w:history="1">
        <w:r w:rsidR="00537082" w:rsidRPr="00AD00F4">
          <w:rPr>
            <w:rStyle w:val="Hyperlink"/>
            <w:bCs/>
          </w:rPr>
          <w:t>Task 9.</w:t>
        </w:r>
        <w:r w:rsidR="00537082">
          <w:rPr>
            <w:rFonts w:asciiTheme="minorHAnsi" w:hAnsiTheme="minorHAnsi"/>
            <w:b w:val="0"/>
            <w:color w:val="auto"/>
            <w:spacing w:val="0"/>
            <w:sz w:val="22"/>
          </w:rPr>
          <w:tab/>
        </w:r>
        <w:r w:rsidR="00537082" w:rsidRPr="00AD00F4">
          <w:rPr>
            <w:rStyle w:val="Hyperlink"/>
          </w:rPr>
          <w:t>Item availability – on hand detail</w:t>
        </w:r>
        <w:r w:rsidR="00537082">
          <w:rPr>
            <w:webHidden/>
          </w:rPr>
          <w:tab/>
        </w:r>
        <w:r w:rsidR="00537082">
          <w:rPr>
            <w:webHidden/>
          </w:rPr>
          <w:fldChar w:fldCharType="begin"/>
        </w:r>
        <w:r w:rsidR="00537082">
          <w:rPr>
            <w:webHidden/>
          </w:rPr>
          <w:instrText xml:space="preserve"> PAGEREF _Toc509671020 \h </w:instrText>
        </w:r>
        <w:r w:rsidR="00537082">
          <w:rPr>
            <w:webHidden/>
          </w:rPr>
        </w:r>
        <w:r w:rsidR="00537082">
          <w:rPr>
            <w:webHidden/>
          </w:rPr>
          <w:fldChar w:fldCharType="separate"/>
        </w:r>
        <w:r w:rsidR="00537082">
          <w:rPr>
            <w:webHidden/>
          </w:rPr>
          <w:t>17</w:t>
        </w:r>
        <w:r w:rsidR="00537082">
          <w:rPr>
            <w:webHidden/>
          </w:rPr>
          <w:fldChar w:fldCharType="end"/>
        </w:r>
      </w:hyperlink>
    </w:p>
    <w:p w14:paraId="709529B2" w14:textId="369D7C9D" w:rsidR="00537082" w:rsidRDefault="0029530F">
      <w:pPr>
        <w:pStyle w:val="TOC1"/>
        <w:tabs>
          <w:tab w:val="left" w:pos="1540"/>
        </w:tabs>
        <w:rPr>
          <w:rFonts w:asciiTheme="minorHAnsi" w:hAnsiTheme="minorHAnsi"/>
          <w:b w:val="0"/>
          <w:color w:val="auto"/>
          <w:spacing w:val="0"/>
          <w:sz w:val="22"/>
        </w:rPr>
      </w:pPr>
      <w:hyperlink w:anchor="_Toc509671021" w:history="1">
        <w:r w:rsidR="00537082" w:rsidRPr="00AD00F4">
          <w:rPr>
            <w:rStyle w:val="Hyperlink"/>
            <w:bCs/>
          </w:rPr>
          <w:t>Task 10.</w:t>
        </w:r>
        <w:r w:rsidR="00537082">
          <w:rPr>
            <w:rFonts w:asciiTheme="minorHAnsi" w:hAnsiTheme="minorHAnsi"/>
            <w:b w:val="0"/>
            <w:color w:val="auto"/>
            <w:spacing w:val="0"/>
            <w:sz w:val="22"/>
          </w:rPr>
          <w:tab/>
        </w:r>
        <w:r w:rsidR="00537082" w:rsidRPr="00AD00F4">
          <w:rPr>
            <w:rStyle w:val="Hyperlink"/>
          </w:rPr>
          <w:t>Find product information</w:t>
        </w:r>
        <w:r w:rsidR="00537082">
          <w:rPr>
            <w:webHidden/>
          </w:rPr>
          <w:tab/>
        </w:r>
        <w:r w:rsidR="00537082">
          <w:rPr>
            <w:webHidden/>
          </w:rPr>
          <w:fldChar w:fldCharType="begin"/>
        </w:r>
        <w:r w:rsidR="00537082">
          <w:rPr>
            <w:webHidden/>
          </w:rPr>
          <w:instrText xml:space="preserve"> PAGEREF _Toc509671021 \h </w:instrText>
        </w:r>
        <w:r w:rsidR="00537082">
          <w:rPr>
            <w:webHidden/>
          </w:rPr>
        </w:r>
        <w:r w:rsidR="00537082">
          <w:rPr>
            <w:webHidden/>
          </w:rPr>
          <w:fldChar w:fldCharType="separate"/>
        </w:r>
        <w:r w:rsidR="00537082">
          <w:rPr>
            <w:webHidden/>
          </w:rPr>
          <w:t>19</w:t>
        </w:r>
        <w:r w:rsidR="00537082">
          <w:rPr>
            <w:webHidden/>
          </w:rPr>
          <w:fldChar w:fldCharType="end"/>
        </w:r>
      </w:hyperlink>
    </w:p>
    <w:p w14:paraId="256D788B" w14:textId="3C17560E" w:rsidR="00537082" w:rsidRDefault="0029530F">
      <w:pPr>
        <w:pStyle w:val="TOC1"/>
        <w:tabs>
          <w:tab w:val="left" w:pos="1540"/>
        </w:tabs>
        <w:rPr>
          <w:rFonts w:asciiTheme="minorHAnsi" w:hAnsiTheme="minorHAnsi"/>
          <w:b w:val="0"/>
          <w:color w:val="auto"/>
          <w:spacing w:val="0"/>
          <w:sz w:val="22"/>
        </w:rPr>
      </w:pPr>
      <w:hyperlink w:anchor="_Toc509671022" w:history="1">
        <w:r w:rsidR="00537082" w:rsidRPr="00AD00F4">
          <w:rPr>
            <w:rStyle w:val="Hyperlink"/>
            <w:bCs/>
          </w:rPr>
          <w:t>Task 11.</w:t>
        </w:r>
        <w:r w:rsidR="00537082">
          <w:rPr>
            <w:rFonts w:asciiTheme="minorHAnsi" w:hAnsiTheme="minorHAnsi"/>
            <w:b w:val="0"/>
            <w:color w:val="auto"/>
            <w:spacing w:val="0"/>
            <w:sz w:val="22"/>
          </w:rPr>
          <w:tab/>
        </w:r>
        <w:r w:rsidR="00537082" w:rsidRPr="00AD00F4">
          <w:rPr>
            <w:rStyle w:val="Hyperlink"/>
          </w:rPr>
          <w:t>Item availability – CAT on-hand</w:t>
        </w:r>
        <w:r w:rsidR="00537082">
          <w:rPr>
            <w:webHidden/>
          </w:rPr>
          <w:tab/>
        </w:r>
        <w:r w:rsidR="00537082">
          <w:rPr>
            <w:webHidden/>
          </w:rPr>
          <w:fldChar w:fldCharType="begin"/>
        </w:r>
        <w:r w:rsidR="00537082">
          <w:rPr>
            <w:webHidden/>
          </w:rPr>
          <w:instrText xml:space="preserve"> PAGEREF _Toc509671022 \h </w:instrText>
        </w:r>
        <w:r w:rsidR="00537082">
          <w:rPr>
            <w:webHidden/>
          </w:rPr>
        </w:r>
        <w:r w:rsidR="00537082">
          <w:rPr>
            <w:webHidden/>
          </w:rPr>
          <w:fldChar w:fldCharType="separate"/>
        </w:r>
        <w:r w:rsidR="00537082">
          <w:rPr>
            <w:webHidden/>
          </w:rPr>
          <w:t>20</w:t>
        </w:r>
        <w:r w:rsidR="00537082">
          <w:rPr>
            <w:webHidden/>
          </w:rPr>
          <w:fldChar w:fldCharType="end"/>
        </w:r>
      </w:hyperlink>
    </w:p>
    <w:p w14:paraId="73B62F1B" w14:textId="4772A3A8" w:rsidR="00537082" w:rsidRDefault="0029530F">
      <w:pPr>
        <w:pStyle w:val="TOC1"/>
        <w:tabs>
          <w:tab w:val="left" w:pos="1540"/>
        </w:tabs>
        <w:rPr>
          <w:rFonts w:asciiTheme="minorHAnsi" w:hAnsiTheme="minorHAnsi"/>
          <w:b w:val="0"/>
          <w:color w:val="auto"/>
          <w:spacing w:val="0"/>
          <w:sz w:val="22"/>
        </w:rPr>
      </w:pPr>
      <w:hyperlink w:anchor="_Toc509671023" w:history="1">
        <w:r w:rsidR="00537082" w:rsidRPr="00AD00F4">
          <w:rPr>
            <w:rStyle w:val="Hyperlink"/>
            <w:bCs/>
          </w:rPr>
          <w:t>Task 12.</w:t>
        </w:r>
        <w:r w:rsidR="00537082">
          <w:rPr>
            <w:rFonts w:asciiTheme="minorHAnsi" w:hAnsiTheme="minorHAnsi"/>
            <w:b w:val="0"/>
            <w:color w:val="auto"/>
            <w:spacing w:val="0"/>
            <w:sz w:val="22"/>
          </w:rPr>
          <w:tab/>
        </w:r>
        <w:r w:rsidR="00537082" w:rsidRPr="00AD00F4">
          <w:rPr>
            <w:rStyle w:val="Hyperlink"/>
          </w:rPr>
          <w:t>Item availability – (SIS)</w:t>
        </w:r>
        <w:r w:rsidR="00537082">
          <w:rPr>
            <w:webHidden/>
          </w:rPr>
          <w:tab/>
        </w:r>
        <w:r w:rsidR="00537082">
          <w:rPr>
            <w:webHidden/>
          </w:rPr>
          <w:fldChar w:fldCharType="begin"/>
        </w:r>
        <w:r w:rsidR="00537082">
          <w:rPr>
            <w:webHidden/>
          </w:rPr>
          <w:instrText xml:space="preserve"> PAGEREF _Toc509671023 \h </w:instrText>
        </w:r>
        <w:r w:rsidR="00537082">
          <w:rPr>
            <w:webHidden/>
          </w:rPr>
        </w:r>
        <w:r w:rsidR="00537082">
          <w:rPr>
            <w:webHidden/>
          </w:rPr>
          <w:fldChar w:fldCharType="separate"/>
        </w:r>
        <w:r w:rsidR="00537082">
          <w:rPr>
            <w:webHidden/>
          </w:rPr>
          <w:t>21</w:t>
        </w:r>
        <w:r w:rsidR="00537082">
          <w:rPr>
            <w:webHidden/>
          </w:rPr>
          <w:fldChar w:fldCharType="end"/>
        </w:r>
      </w:hyperlink>
    </w:p>
    <w:p w14:paraId="2F3A0B02" w14:textId="5B593A3C" w:rsidR="00537082" w:rsidRDefault="0029530F">
      <w:pPr>
        <w:pStyle w:val="TOC1"/>
        <w:tabs>
          <w:tab w:val="left" w:pos="1540"/>
        </w:tabs>
        <w:rPr>
          <w:rFonts w:asciiTheme="minorHAnsi" w:hAnsiTheme="minorHAnsi"/>
          <w:b w:val="0"/>
          <w:color w:val="auto"/>
          <w:spacing w:val="0"/>
          <w:sz w:val="22"/>
        </w:rPr>
      </w:pPr>
      <w:hyperlink w:anchor="_Toc509671024" w:history="1">
        <w:r w:rsidR="00537082" w:rsidRPr="00AD00F4">
          <w:rPr>
            <w:rStyle w:val="Hyperlink"/>
            <w:bCs/>
          </w:rPr>
          <w:t>Task 13.</w:t>
        </w:r>
        <w:r w:rsidR="00537082">
          <w:rPr>
            <w:rFonts w:asciiTheme="minorHAnsi" w:hAnsiTheme="minorHAnsi"/>
            <w:b w:val="0"/>
            <w:color w:val="auto"/>
            <w:spacing w:val="0"/>
            <w:sz w:val="22"/>
          </w:rPr>
          <w:tab/>
        </w:r>
        <w:r w:rsidR="00537082" w:rsidRPr="00AD00F4">
          <w:rPr>
            <w:rStyle w:val="Hyperlink"/>
          </w:rPr>
          <w:t>Item availability – CAT OTV supply chain</w:t>
        </w:r>
        <w:r w:rsidR="00537082">
          <w:rPr>
            <w:webHidden/>
          </w:rPr>
          <w:tab/>
        </w:r>
        <w:r w:rsidR="00537082">
          <w:rPr>
            <w:webHidden/>
          </w:rPr>
          <w:fldChar w:fldCharType="begin"/>
        </w:r>
        <w:r w:rsidR="00537082">
          <w:rPr>
            <w:webHidden/>
          </w:rPr>
          <w:instrText xml:space="preserve"> PAGEREF _Toc509671024 \h </w:instrText>
        </w:r>
        <w:r w:rsidR="00537082">
          <w:rPr>
            <w:webHidden/>
          </w:rPr>
        </w:r>
        <w:r w:rsidR="00537082">
          <w:rPr>
            <w:webHidden/>
          </w:rPr>
          <w:fldChar w:fldCharType="separate"/>
        </w:r>
        <w:r w:rsidR="00537082">
          <w:rPr>
            <w:webHidden/>
          </w:rPr>
          <w:t>23</w:t>
        </w:r>
        <w:r w:rsidR="00537082">
          <w:rPr>
            <w:webHidden/>
          </w:rPr>
          <w:fldChar w:fldCharType="end"/>
        </w:r>
      </w:hyperlink>
    </w:p>
    <w:p w14:paraId="60C50A4A" w14:textId="5296301A" w:rsidR="00537082" w:rsidRDefault="0029530F">
      <w:pPr>
        <w:pStyle w:val="TOC1"/>
        <w:tabs>
          <w:tab w:val="left" w:pos="1540"/>
        </w:tabs>
        <w:rPr>
          <w:rFonts w:asciiTheme="minorHAnsi" w:hAnsiTheme="minorHAnsi"/>
          <w:b w:val="0"/>
          <w:color w:val="auto"/>
          <w:spacing w:val="0"/>
          <w:sz w:val="22"/>
        </w:rPr>
      </w:pPr>
      <w:hyperlink w:anchor="_Toc509671025" w:history="1">
        <w:r w:rsidR="00537082" w:rsidRPr="00AD00F4">
          <w:rPr>
            <w:rStyle w:val="Hyperlink"/>
            <w:bCs/>
          </w:rPr>
          <w:t>Task 14.</w:t>
        </w:r>
        <w:r w:rsidR="00537082">
          <w:rPr>
            <w:rFonts w:asciiTheme="minorHAnsi" w:hAnsiTheme="minorHAnsi"/>
            <w:b w:val="0"/>
            <w:color w:val="auto"/>
            <w:spacing w:val="0"/>
            <w:sz w:val="22"/>
          </w:rPr>
          <w:tab/>
        </w:r>
        <w:r w:rsidR="00537082" w:rsidRPr="00AD00F4">
          <w:rPr>
            <w:rStyle w:val="Hyperlink"/>
          </w:rPr>
          <w:t>Find purchase orders for parts</w:t>
        </w:r>
        <w:r w:rsidR="00537082">
          <w:rPr>
            <w:webHidden/>
          </w:rPr>
          <w:tab/>
        </w:r>
        <w:r w:rsidR="00537082">
          <w:rPr>
            <w:webHidden/>
          </w:rPr>
          <w:fldChar w:fldCharType="begin"/>
        </w:r>
        <w:r w:rsidR="00537082">
          <w:rPr>
            <w:webHidden/>
          </w:rPr>
          <w:instrText xml:space="preserve"> PAGEREF _Toc509671025 \h </w:instrText>
        </w:r>
        <w:r w:rsidR="00537082">
          <w:rPr>
            <w:webHidden/>
          </w:rPr>
        </w:r>
        <w:r w:rsidR="00537082">
          <w:rPr>
            <w:webHidden/>
          </w:rPr>
          <w:fldChar w:fldCharType="separate"/>
        </w:r>
        <w:r w:rsidR="00537082">
          <w:rPr>
            <w:webHidden/>
          </w:rPr>
          <w:t>24</w:t>
        </w:r>
        <w:r w:rsidR="00537082">
          <w:rPr>
            <w:webHidden/>
          </w:rPr>
          <w:fldChar w:fldCharType="end"/>
        </w:r>
      </w:hyperlink>
    </w:p>
    <w:p w14:paraId="0228AC6D" w14:textId="2EC38E94" w:rsidR="00537082" w:rsidRDefault="0029530F">
      <w:pPr>
        <w:pStyle w:val="TOC1"/>
        <w:rPr>
          <w:rFonts w:asciiTheme="minorHAnsi" w:hAnsiTheme="minorHAnsi"/>
          <w:b w:val="0"/>
          <w:color w:val="auto"/>
          <w:spacing w:val="0"/>
          <w:sz w:val="22"/>
        </w:rPr>
      </w:pPr>
      <w:hyperlink w:anchor="_Toc509671026" w:history="1">
        <w:r w:rsidR="00537082" w:rsidRPr="00AD00F4">
          <w:rPr>
            <w:rStyle w:val="Hyperlink"/>
          </w:rPr>
          <w:t>What next?</w:t>
        </w:r>
        <w:r w:rsidR="00537082">
          <w:rPr>
            <w:webHidden/>
          </w:rPr>
          <w:tab/>
        </w:r>
        <w:r w:rsidR="00537082">
          <w:rPr>
            <w:webHidden/>
          </w:rPr>
          <w:fldChar w:fldCharType="begin"/>
        </w:r>
        <w:r w:rsidR="00537082">
          <w:rPr>
            <w:webHidden/>
          </w:rPr>
          <w:instrText xml:space="preserve"> PAGEREF _Toc509671026 \h </w:instrText>
        </w:r>
        <w:r w:rsidR="00537082">
          <w:rPr>
            <w:webHidden/>
          </w:rPr>
        </w:r>
        <w:r w:rsidR="00537082">
          <w:rPr>
            <w:webHidden/>
          </w:rPr>
          <w:fldChar w:fldCharType="separate"/>
        </w:r>
        <w:r w:rsidR="00537082">
          <w:rPr>
            <w:webHidden/>
          </w:rPr>
          <w:t>25</w:t>
        </w:r>
        <w:r w:rsidR="00537082">
          <w:rPr>
            <w:webHidden/>
          </w:rPr>
          <w:fldChar w:fldCharType="end"/>
        </w:r>
      </w:hyperlink>
    </w:p>
    <w:p w14:paraId="4FBD3FF2" w14:textId="11311F50" w:rsidR="00D65D73" w:rsidRDefault="00D65D73" w:rsidP="00D65D73">
      <w:pPr>
        <w:spacing w:line="240" w:lineRule="auto"/>
        <w:rPr>
          <w:rFonts w:eastAsia="Arial" w:cs="Lato Semibold"/>
          <w:b/>
          <w:color w:val="414141"/>
          <w:sz w:val="36"/>
          <w:szCs w:val="32"/>
        </w:rPr>
      </w:pPr>
      <w:r>
        <w:rPr>
          <w:rFonts w:eastAsiaTheme="minorEastAsia"/>
          <w:noProof/>
          <w:color w:val="414141"/>
          <w:spacing w:val="4"/>
          <w:sz w:val="24"/>
          <w:lang w:eastAsia="en-NZ"/>
        </w:rPr>
        <w:fldChar w:fldCharType="end"/>
      </w:r>
    </w:p>
    <w:p w14:paraId="2A4B021A" w14:textId="77777777" w:rsidR="00D65D73" w:rsidRDefault="00D65D73">
      <w:pPr>
        <w:spacing w:line="240" w:lineRule="auto"/>
        <w:rPr>
          <w:rFonts w:eastAsia="Arial" w:cs="Lato Semibold"/>
          <w:b/>
          <w:color w:val="414141"/>
          <w:sz w:val="36"/>
          <w:szCs w:val="32"/>
        </w:rPr>
      </w:pPr>
      <w:bookmarkStart w:id="6" w:name="_Toc492460847"/>
      <w:r>
        <w:br w:type="page"/>
      </w:r>
    </w:p>
    <w:p w14:paraId="1A9C7B76" w14:textId="77777777" w:rsidR="009D271E" w:rsidRDefault="009D271E" w:rsidP="00691C9D">
      <w:pPr>
        <w:pStyle w:val="Heading1"/>
      </w:pPr>
      <w:bookmarkStart w:id="7" w:name="_Toc492453699"/>
      <w:bookmarkStart w:id="8" w:name="_Toc492460490"/>
      <w:bookmarkStart w:id="9" w:name="_Toc492460848"/>
      <w:bookmarkEnd w:id="4"/>
      <w:bookmarkEnd w:id="5"/>
      <w:bookmarkEnd w:id="6"/>
      <w:r>
        <w:lastRenderedPageBreak/>
        <w:t>Terminology</w:t>
      </w:r>
    </w:p>
    <w:tbl>
      <w:tblPr>
        <w:tblStyle w:val="TableGrid"/>
        <w:tblW w:w="5000" w:type="pct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"/>
        <w:gridCol w:w="8028"/>
      </w:tblGrid>
      <w:tr w:rsidR="009D271E" w14:paraId="34B82662" w14:textId="77777777" w:rsidTr="009D27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tcW w:w="550" w:type="pct"/>
            <w:tcBorders>
              <w:right w:val="single" w:sz="4" w:space="0" w:color="C0C0C0"/>
            </w:tcBorders>
          </w:tcPr>
          <w:p w14:paraId="00391372" w14:textId="77777777" w:rsidR="009D271E" w:rsidRPr="00691C9D" w:rsidRDefault="009D271E" w:rsidP="00E12288">
            <w:pPr>
              <w:pStyle w:val="TableText"/>
              <w:rPr>
                <w:b/>
              </w:rPr>
            </w:pPr>
            <w:r>
              <w:rPr>
                <w:b/>
              </w:rPr>
              <w:t>NPR</w:t>
            </w:r>
          </w:p>
        </w:tc>
        <w:tc>
          <w:tcPr>
            <w:tcW w:w="4450" w:type="pct"/>
            <w:tcBorders>
              <w:left w:val="single" w:sz="4" w:space="0" w:color="C0C0C0"/>
            </w:tcBorders>
          </w:tcPr>
          <w:p w14:paraId="28ABAB05" w14:textId="77777777" w:rsidR="009D271E" w:rsidRDefault="009D271E" w:rsidP="00E12288">
            <w:pPr>
              <w:pStyle w:val="CommentText"/>
            </w:pPr>
            <w:r>
              <w:t>Numerical Parts Record</w:t>
            </w:r>
          </w:p>
          <w:p w14:paraId="5CCCB7E8" w14:textId="77777777" w:rsidR="009D271E" w:rsidRDefault="009D271E" w:rsidP="00E12288">
            <w:pPr>
              <w:pStyle w:val="TableText"/>
            </w:pPr>
          </w:p>
        </w:tc>
      </w:tr>
    </w:tbl>
    <w:p w14:paraId="17A5550C" w14:textId="77777777" w:rsidR="009D271E" w:rsidRPr="009D271E" w:rsidRDefault="009D271E" w:rsidP="009D271E">
      <w:pPr>
        <w:pStyle w:val="BodyText"/>
      </w:pPr>
    </w:p>
    <w:p w14:paraId="3CBC5FDD" w14:textId="732D83E2" w:rsidR="00DE7FFB" w:rsidRDefault="00691C9D" w:rsidP="00691C9D">
      <w:pPr>
        <w:pStyle w:val="Heading1"/>
      </w:pPr>
      <w:r>
        <w:t>Use of icons</w:t>
      </w:r>
      <w:bookmarkEnd w:id="7"/>
      <w:bookmarkEnd w:id="8"/>
      <w:bookmarkEnd w:id="9"/>
    </w:p>
    <w:tbl>
      <w:tblPr>
        <w:tblStyle w:val="TableGrid"/>
        <w:tblW w:w="5000" w:type="pct"/>
        <w:tblBorders>
          <w:left w:val="none" w:sz="0" w:space="0" w:color="auto"/>
          <w:right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93"/>
        <w:gridCol w:w="2011"/>
        <w:gridCol w:w="1108"/>
        <w:gridCol w:w="1901"/>
        <w:gridCol w:w="1075"/>
        <w:gridCol w:w="1932"/>
      </w:tblGrid>
      <w:tr w:rsidR="0068365B" w14:paraId="27F1AF4E" w14:textId="77777777" w:rsidTr="00AF40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tcW w:w="550" w:type="pct"/>
          </w:tcPr>
          <w:p w14:paraId="00FB3FBA" w14:textId="77777777" w:rsidR="0068365B" w:rsidRDefault="0068365B" w:rsidP="00AF4013">
            <w:pPr>
              <w:pStyle w:val="TableTex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DF1D52" wp14:editId="39132B65">
                  <wp:extent cx="540000" cy="540000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ips black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5" w:type="pct"/>
            <w:tcBorders>
              <w:right w:val="single" w:sz="4" w:space="0" w:color="C0C0C0"/>
            </w:tcBorders>
          </w:tcPr>
          <w:p w14:paraId="41C861E4" w14:textId="77777777" w:rsidR="0068365B" w:rsidRPr="00691C9D" w:rsidRDefault="0068365B" w:rsidP="00AF4013">
            <w:pPr>
              <w:pStyle w:val="TableText"/>
              <w:rPr>
                <w:b/>
              </w:rPr>
            </w:pPr>
            <w:r>
              <w:rPr>
                <w:b/>
              </w:rPr>
              <w:t>Business rule</w:t>
            </w:r>
          </w:p>
        </w:tc>
        <w:tc>
          <w:tcPr>
            <w:tcW w:w="614" w:type="pct"/>
            <w:tcBorders>
              <w:left w:val="single" w:sz="4" w:space="0" w:color="C0C0C0"/>
              <w:right w:val="nil"/>
            </w:tcBorders>
          </w:tcPr>
          <w:p w14:paraId="3F603ED2" w14:textId="77777777" w:rsidR="0068365B" w:rsidRDefault="0068365B" w:rsidP="00AF4013">
            <w:pPr>
              <w:pStyle w:val="TableText"/>
            </w:pPr>
            <w:r>
              <w:rPr>
                <w:noProof/>
              </w:rPr>
              <w:drawing>
                <wp:inline distT="0" distB="0" distL="0" distR="0" wp14:anchorId="64AC81FC" wp14:editId="2F74844E">
                  <wp:extent cx="540000" cy="540000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4" w:type="pct"/>
            <w:tcBorders>
              <w:left w:val="nil"/>
            </w:tcBorders>
          </w:tcPr>
          <w:p w14:paraId="6A56DF2B" w14:textId="77777777" w:rsidR="0068365B" w:rsidRDefault="0068365B" w:rsidP="00AF4013">
            <w:pPr>
              <w:pStyle w:val="TableText"/>
            </w:pPr>
            <w:r w:rsidRPr="00691C9D">
              <w:rPr>
                <w:b/>
              </w:rPr>
              <w:t>Key point</w:t>
            </w:r>
            <w:r>
              <w:rPr>
                <w:b/>
              </w:rPr>
              <w:t xml:space="preserve"> / Tips</w:t>
            </w:r>
          </w:p>
        </w:tc>
        <w:tc>
          <w:tcPr>
            <w:tcW w:w="596" w:type="pct"/>
            <w:tcBorders>
              <w:left w:val="single" w:sz="4" w:space="0" w:color="C0C0C0"/>
              <w:right w:val="nil"/>
            </w:tcBorders>
          </w:tcPr>
          <w:p w14:paraId="21BC6F81" w14:textId="77777777" w:rsidR="0068365B" w:rsidRDefault="0068365B" w:rsidP="00AF4013">
            <w:pPr>
              <w:pStyle w:val="TableText"/>
            </w:pPr>
            <w:r>
              <w:rPr>
                <w:b/>
                <w:noProof/>
              </w:rPr>
              <w:drawing>
                <wp:inline distT="0" distB="0" distL="0" distR="0" wp14:anchorId="299CCA0C" wp14:editId="24046A2C">
                  <wp:extent cx="540000" cy="540000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Tips black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1" w:type="pct"/>
            <w:tcBorders>
              <w:left w:val="nil"/>
            </w:tcBorders>
          </w:tcPr>
          <w:p w14:paraId="550E7D81" w14:textId="77777777" w:rsidR="0068365B" w:rsidRDefault="0068365B" w:rsidP="00AF4013">
            <w:pPr>
              <w:pStyle w:val="TableText"/>
            </w:pPr>
            <w:r>
              <w:rPr>
                <w:b/>
              </w:rPr>
              <w:t>Information</w:t>
            </w:r>
          </w:p>
        </w:tc>
      </w:tr>
    </w:tbl>
    <w:p w14:paraId="3A6128C7" w14:textId="77777777" w:rsidR="005C734E" w:rsidRPr="007308E1" w:rsidRDefault="005C734E" w:rsidP="007308E1">
      <w:pPr>
        <w:pStyle w:val="BodyText"/>
        <w:rPr>
          <w:rFonts w:eastAsia="Arial"/>
        </w:rPr>
      </w:pPr>
    </w:p>
    <w:p w14:paraId="3C663209" w14:textId="77777777" w:rsidR="00D65D73" w:rsidRPr="007308E1" w:rsidRDefault="00D65D73" w:rsidP="007308E1">
      <w:pPr>
        <w:pStyle w:val="BodyText"/>
        <w:rPr>
          <w:rFonts w:eastAsia="Arial"/>
        </w:rPr>
      </w:pPr>
      <w:r w:rsidRPr="007308E1">
        <w:br w:type="page"/>
      </w:r>
    </w:p>
    <w:p w14:paraId="379A51A5" w14:textId="77777777" w:rsidR="00EF2A76" w:rsidRDefault="00EF2A76" w:rsidP="000D5A99">
      <w:pPr>
        <w:pStyle w:val="Task"/>
      </w:pPr>
      <w:bookmarkStart w:id="10" w:name="_Toc394500254"/>
      <w:bookmarkStart w:id="11" w:name="_Toc488660179"/>
      <w:bookmarkStart w:id="12" w:name="_Toc509671012"/>
      <w:bookmarkStart w:id="13" w:name="_Toc492460491"/>
      <w:r>
        <w:lastRenderedPageBreak/>
        <w:t>Identify a part</w:t>
      </w:r>
      <w:bookmarkEnd w:id="10"/>
      <w:r>
        <w:t xml:space="preserve"> in released products grid</w:t>
      </w:r>
      <w:bookmarkEnd w:id="11"/>
      <w:bookmarkEnd w:id="12"/>
    </w:p>
    <w:tbl>
      <w:tblPr>
        <w:tblStyle w:val="TableGrid"/>
        <w:tblW w:w="9498" w:type="dxa"/>
        <w:tblInd w:w="108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9498"/>
      </w:tblGrid>
      <w:tr w:rsidR="00857A24" w14:paraId="7C2FDF19" w14:textId="77777777" w:rsidTr="00CC31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498" w:type="dxa"/>
            <w:tcBorders>
              <w:left w:val="nil"/>
              <w:bottom w:val="single" w:sz="4" w:space="0" w:color="808080" w:themeColor="background1" w:themeShade="80"/>
              <w:right w:val="nil"/>
            </w:tcBorders>
            <w:tcMar>
              <w:top w:w="113" w:type="dxa"/>
              <w:bottom w:w="113" w:type="dxa"/>
            </w:tcMar>
          </w:tcPr>
          <w:p w14:paraId="363B00A2" w14:textId="77777777" w:rsidR="00857A24" w:rsidRPr="001009E9" w:rsidRDefault="00857A24" w:rsidP="001009E9">
            <w:pPr>
              <w:pStyle w:val="ListNumber"/>
            </w:pPr>
            <w:r w:rsidRPr="001009E9">
              <w:t>Navigate to and open the Released products screen:</w:t>
            </w:r>
          </w:p>
          <w:p w14:paraId="1A66FE20" w14:textId="4B231DE4" w:rsidR="00857A24" w:rsidRPr="001009E9" w:rsidRDefault="00857A24" w:rsidP="001009E9">
            <w:pPr>
              <w:pStyle w:val="ListContinue"/>
              <w:rPr>
                <w:b/>
              </w:rPr>
            </w:pPr>
            <w:r w:rsidRPr="001009E9">
              <w:rPr>
                <w:b/>
              </w:rPr>
              <w:t>GGNZ &gt; Product information management &gt; Released products</w:t>
            </w:r>
          </w:p>
        </w:tc>
      </w:tr>
      <w:tr w:rsidR="00CC311C" w:rsidRPr="001009E9" w14:paraId="39F9FB57" w14:textId="77777777" w:rsidTr="00CC311C">
        <w:tc>
          <w:tcPr>
            <w:tcW w:w="9498" w:type="dxa"/>
            <w:tcBorders>
              <w:left w:val="nil"/>
              <w:bottom w:val="single" w:sz="4" w:space="0" w:color="808080" w:themeColor="background1" w:themeShade="80"/>
              <w:right w:val="nil"/>
            </w:tcBorders>
            <w:tcMar>
              <w:top w:w="113" w:type="dxa"/>
              <w:bottom w:w="113" w:type="dxa"/>
            </w:tcMar>
          </w:tcPr>
          <w:p w14:paraId="538EBB3D" w14:textId="77777777" w:rsidR="00CC311C" w:rsidRPr="001009E9" w:rsidRDefault="00CC311C" w:rsidP="001009E9">
            <w:pPr>
              <w:pStyle w:val="BodyText"/>
            </w:pPr>
            <w:r w:rsidRPr="001009E9">
              <w:rPr>
                <w:noProof/>
              </w:rPr>
              <w:drawing>
                <wp:anchor distT="0" distB="0" distL="114300" distR="114300" simplePos="0" relativeHeight="251735040" behindDoc="1" locked="0" layoutInCell="1" allowOverlap="1" wp14:anchorId="197DD4F5" wp14:editId="5869D88C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4445</wp:posOffset>
                  </wp:positionV>
                  <wp:extent cx="344170" cy="332740"/>
                  <wp:effectExtent l="0" t="0" r="0" b="0"/>
                  <wp:wrapSquare wrapText="bothSides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portant Black.png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792" b="15585"/>
                          <a:stretch/>
                        </pic:blipFill>
                        <pic:spPr bwMode="auto">
                          <a:xfrm>
                            <a:off x="0" y="0"/>
                            <a:ext cx="344170" cy="3327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1009E9">
              <w:t xml:space="preserve">Pressing CTRL + G on your keyboard will open keyable filtering fields  </w:t>
            </w:r>
          </w:p>
          <w:p w14:paraId="25B2086D" w14:textId="77777777" w:rsidR="00CC311C" w:rsidRPr="001009E9" w:rsidRDefault="00CC311C" w:rsidP="001009E9">
            <w:pPr>
              <w:pStyle w:val="BodyText"/>
            </w:pPr>
            <w:r w:rsidRPr="001009E9">
              <w:t>You can either Tab between fields or use your mouse</w:t>
            </w:r>
          </w:p>
        </w:tc>
      </w:tr>
      <w:tr w:rsidR="00857A24" w14:paraId="16E5B4C1" w14:textId="77777777" w:rsidTr="00CC311C">
        <w:tc>
          <w:tcPr>
            <w:tcW w:w="9498" w:type="dxa"/>
            <w:tcBorders>
              <w:left w:val="nil"/>
              <w:bottom w:val="single" w:sz="4" w:space="0" w:color="808080" w:themeColor="background1" w:themeShade="80"/>
              <w:right w:val="nil"/>
            </w:tcBorders>
            <w:tcMar>
              <w:top w:w="113" w:type="dxa"/>
              <w:bottom w:w="113" w:type="dxa"/>
            </w:tcMar>
          </w:tcPr>
          <w:p w14:paraId="462C05DB" w14:textId="77777777" w:rsidR="00CC311C" w:rsidRPr="007B10AB" w:rsidRDefault="00CC311C" w:rsidP="001009E9">
            <w:pPr>
              <w:pStyle w:val="ListNumber"/>
            </w:pPr>
            <w:r w:rsidRPr="007B10AB">
              <w:t xml:space="preserve">Use filters to help find the </w:t>
            </w:r>
            <w:r w:rsidRPr="001009E9">
              <w:t>correct</w:t>
            </w:r>
            <w:r w:rsidRPr="007B10AB">
              <w:t xml:space="preserve"> part. </w:t>
            </w:r>
          </w:p>
          <w:p w14:paraId="21E986D1" w14:textId="77777777" w:rsidR="00857A24" w:rsidRPr="004C18DB" w:rsidRDefault="00857A24" w:rsidP="00CC311C">
            <w:pPr>
              <w:pStyle w:val="BodyText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 wp14:anchorId="6B59E599" wp14:editId="6FA56665">
                      <wp:simplePos x="0" y="0"/>
                      <wp:positionH relativeFrom="column">
                        <wp:posOffset>1508125</wp:posOffset>
                      </wp:positionH>
                      <wp:positionV relativeFrom="paragraph">
                        <wp:posOffset>953452</wp:posOffset>
                      </wp:positionV>
                      <wp:extent cx="4136065" cy="234138"/>
                      <wp:effectExtent l="0" t="0" r="17145" b="13970"/>
                      <wp:wrapNone/>
                      <wp:docPr id="1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36065" cy="23413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EFEC483" id="Rectangle 1" o:spid="_x0000_s1026" style="position:absolute;margin-left:118.75pt;margin-top:75.05pt;width:325.65pt;height:18.4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" filled="f" strokecolor="red" strokeweight="2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4C1D9898" wp14:editId="37563457">
                  <wp:extent cx="5425440" cy="1209993"/>
                  <wp:effectExtent l="0" t="0" r="3810" b="9525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5"/>
                          <a:srcRect r="16145" b="69762"/>
                          <a:stretch/>
                        </pic:blipFill>
                        <pic:spPr bwMode="auto">
                          <a:xfrm>
                            <a:off x="0" y="0"/>
                            <a:ext cx="5427731" cy="1210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311C" w14:paraId="2A14D843" w14:textId="77777777" w:rsidTr="00CC311C">
        <w:tc>
          <w:tcPr>
            <w:tcW w:w="9498" w:type="dxa"/>
            <w:tcBorders>
              <w:left w:val="nil"/>
              <w:bottom w:val="single" w:sz="4" w:space="0" w:color="808080" w:themeColor="background1" w:themeShade="80"/>
              <w:right w:val="nil"/>
            </w:tcBorders>
            <w:tcMar>
              <w:top w:w="113" w:type="dxa"/>
              <w:bottom w:w="113" w:type="dxa"/>
            </w:tcMar>
          </w:tcPr>
          <w:p w14:paraId="055405C4" w14:textId="77777777" w:rsidR="00CC311C" w:rsidRPr="001009E9" w:rsidRDefault="00CC311C" w:rsidP="001009E9">
            <w:pPr>
              <w:pStyle w:val="ListNumber"/>
            </w:pPr>
            <w:r w:rsidRPr="001009E9">
              <w:t>To search on item group, click on the advanced filter icon</w:t>
            </w:r>
          </w:p>
          <w:p w14:paraId="036DE5C8" w14:textId="77777777" w:rsidR="00CC311C" w:rsidRPr="00AB77E0" w:rsidRDefault="00CC311C" w:rsidP="005C6402">
            <w:pPr>
              <w:jc w:val="center"/>
              <w:rPr>
                <w:szCs w:val="1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2992" behindDoc="0" locked="0" layoutInCell="1" allowOverlap="1" wp14:anchorId="4799CC41" wp14:editId="0122CCFE">
                      <wp:simplePos x="0" y="0"/>
                      <wp:positionH relativeFrom="column">
                        <wp:posOffset>3632200</wp:posOffset>
                      </wp:positionH>
                      <wp:positionV relativeFrom="paragraph">
                        <wp:posOffset>160655</wp:posOffset>
                      </wp:positionV>
                      <wp:extent cx="314325" cy="295275"/>
                      <wp:effectExtent l="0" t="0" r="28575" b="28575"/>
                      <wp:wrapNone/>
                      <wp:docPr id="75" name="Rectangle 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4325" cy="2952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CA331C7" id="Rectangle 75" o:spid="_x0000_s1026" style="position:absolute;margin-left:286pt;margin-top:12.65pt;width:24.75pt;height:23.2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" filled="f" strokecolor="red" strokeweight="2pt"/>
                  </w:pict>
                </mc:Fallback>
              </mc:AlternateContent>
            </w:r>
            <w:r>
              <w:rPr>
                <w:noProof/>
                <w:szCs w:val="18"/>
              </w:rPr>
              <w:drawing>
                <wp:inline distT="0" distB="0" distL="0" distR="0" wp14:anchorId="46FFD972" wp14:editId="2F1EE884">
                  <wp:extent cx="3358511" cy="856615"/>
                  <wp:effectExtent l="0" t="0" r="0" b="635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T3.png"/>
                          <pic:cNvPicPr/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05" t="8992" r="5759" b="20662"/>
                          <a:stretch/>
                        </pic:blipFill>
                        <pic:spPr bwMode="auto">
                          <a:xfrm>
                            <a:off x="0" y="0"/>
                            <a:ext cx="3370787" cy="8597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311C" w14:paraId="32398882" w14:textId="77777777" w:rsidTr="0095086A">
        <w:trPr>
          <w:trHeight w:val="4289"/>
        </w:trPr>
        <w:tc>
          <w:tcPr>
            <w:tcW w:w="9498" w:type="dxa"/>
            <w:tcBorders>
              <w:left w:val="nil"/>
              <w:right w:val="nil"/>
            </w:tcBorders>
            <w:tcMar>
              <w:top w:w="113" w:type="dxa"/>
              <w:bottom w:w="113" w:type="dxa"/>
            </w:tcMar>
          </w:tcPr>
          <w:p w14:paraId="7CB95B6D" w14:textId="77777777" w:rsidR="00CC311C" w:rsidRPr="001009E9" w:rsidRDefault="009B603F" w:rsidP="001009E9">
            <w:pPr>
              <w:pStyle w:val="ListNumber"/>
            </w:pPr>
            <w:r w:rsidRPr="001009E9">
              <w:t xml:space="preserve">Select the </w:t>
            </w:r>
            <w:r w:rsidRPr="001009E9">
              <w:rPr>
                <w:b/>
              </w:rPr>
              <w:t>Criteria</w:t>
            </w:r>
            <w:r w:rsidRPr="001009E9">
              <w:t xml:space="preserve"> field, filter to relevant product group</w:t>
            </w:r>
            <w:r w:rsidR="00CC311C" w:rsidRPr="001009E9">
              <w:t xml:space="preserve"> e.g. NZT*, PTS*</w:t>
            </w:r>
          </w:p>
          <w:p w14:paraId="6DF563AC" w14:textId="77777777" w:rsidR="00CC311C" w:rsidRDefault="00CC311C" w:rsidP="001009E9">
            <w:pPr>
              <w:pStyle w:val="ListContinue"/>
            </w:pPr>
            <w:r>
              <w:t xml:space="preserve">Select required group from the drop-down menu. </w:t>
            </w:r>
          </w:p>
          <w:p w14:paraId="79FDC015" w14:textId="77777777" w:rsidR="00CC311C" w:rsidRDefault="00CC311C" w:rsidP="005C6402">
            <w:pPr>
              <w:rPr>
                <w:szCs w:val="18"/>
              </w:rPr>
            </w:pPr>
          </w:p>
          <w:p w14:paraId="16BED68C" w14:textId="77777777" w:rsidR="00CC311C" w:rsidRPr="00AB77E0" w:rsidRDefault="00CC311C" w:rsidP="005C6402">
            <w:pPr>
              <w:jc w:val="center"/>
              <w:rPr>
                <w:szCs w:val="1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 wp14:anchorId="7119312D" wp14:editId="4FCAEB4B">
                      <wp:simplePos x="0" y="0"/>
                      <wp:positionH relativeFrom="column">
                        <wp:posOffset>2242134</wp:posOffset>
                      </wp:positionH>
                      <wp:positionV relativeFrom="paragraph">
                        <wp:posOffset>1197686</wp:posOffset>
                      </wp:positionV>
                      <wp:extent cx="1598212" cy="174929"/>
                      <wp:effectExtent l="0" t="0" r="21590" b="15875"/>
                      <wp:wrapNone/>
                      <wp:docPr id="79" name="Rectangle 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98212" cy="17492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7F1DADB" id="Rectangle 79" o:spid="_x0000_s1026" style="position:absolute;margin-left:176.55pt;margin-top:94.3pt;width:125.85pt;height:13.7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" filled="f" strokecolor="red" strokeweight="2pt"/>
                  </w:pict>
                </mc:Fallback>
              </mc:AlternateContent>
            </w:r>
            <w:r>
              <w:rPr>
                <w:noProof/>
                <w:szCs w:val="18"/>
              </w:rPr>
              <w:drawing>
                <wp:anchor distT="0" distB="0" distL="114300" distR="114300" simplePos="0" relativeHeight="251675647" behindDoc="0" locked="0" layoutInCell="1" allowOverlap="1" wp14:anchorId="542BB555" wp14:editId="36B16B55">
                  <wp:simplePos x="0" y="0"/>
                  <wp:positionH relativeFrom="column">
                    <wp:posOffset>1256030</wp:posOffset>
                  </wp:positionH>
                  <wp:positionV relativeFrom="paragraph">
                    <wp:posOffset>1270</wp:posOffset>
                  </wp:positionV>
                  <wp:extent cx="3404870" cy="1890395"/>
                  <wp:effectExtent l="0" t="0" r="5080" b="0"/>
                  <wp:wrapNone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T4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4870" cy="1890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6436C049" w14:textId="77777777" w:rsidR="00EF2A76" w:rsidRDefault="00EF2A76" w:rsidP="00EF2A76">
      <w:r>
        <w:br w:type="page"/>
      </w:r>
    </w:p>
    <w:p w14:paraId="237BA14A" w14:textId="77777777" w:rsidR="00B87863" w:rsidRDefault="00EF2A76" w:rsidP="00EF2A76">
      <w:pPr>
        <w:pStyle w:val="Task"/>
      </w:pPr>
      <w:bookmarkStart w:id="14" w:name="_Toc488660180"/>
      <w:bookmarkStart w:id="15" w:name="_Toc509671013"/>
      <w:r w:rsidRPr="00EE3C70">
        <w:lastRenderedPageBreak/>
        <w:t xml:space="preserve">Check </w:t>
      </w:r>
      <w:r>
        <w:t>stock on-hand</w:t>
      </w:r>
      <w:bookmarkEnd w:id="14"/>
      <w:bookmarkEnd w:id="1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B87863" w14:paraId="56BAAD71" w14:textId="77777777" w:rsidTr="00B878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010" w:type="dxa"/>
            <w:tcBorders>
              <w:left w:val="nil"/>
              <w:right w:val="nil"/>
            </w:tcBorders>
          </w:tcPr>
          <w:p w14:paraId="58E75585" w14:textId="77777777" w:rsidR="00B87863" w:rsidRPr="00B87863" w:rsidRDefault="00B87863" w:rsidP="00B87863">
            <w:pPr>
              <w:pStyle w:val="ListNumber"/>
              <w:rPr>
                <w:b/>
              </w:rPr>
            </w:pPr>
            <w:r>
              <w:t xml:space="preserve">Navigate to </w:t>
            </w:r>
            <w:r w:rsidRPr="00B87863">
              <w:rPr>
                <w:b/>
              </w:rPr>
              <w:t>GGNZ &gt; Inventory and warehouse management &gt; Inquiries &gt; On-hand</w:t>
            </w:r>
          </w:p>
          <w:p w14:paraId="3DC8ADA7" w14:textId="77777777" w:rsidR="00B87863" w:rsidRDefault="000849CF" w:rsidP="00B87863">
            <w:pPr>
              <w:pStyle w:val="BodyText"/>
              <w:ind w:left="626"/>
            </w:pPr>
            <w:r>
              <w:t xml:space="preserve">This opens the </w:t>
            </w:r>
            <w:r w:rsidR="00B87863">
              <w:t>On</w:t>
            </w:r>
            <w:r>
              <w:t>-</w:t>
            </w:r>
            <w:r w:rsidR="00B87863">
              <w:t>hand window</w:t>
            </w:r>
          </w:p>
        </w:tc>
      </w:tr>
      <w:tr w:rsidR="00B87863" w14:paraId="611A958C" w14:textId="77777777" w:rsidTr="00B87863">
        <w:tc>
          <w:tcPr>
            <w:tcW w:w="9010" w:type="dxa"/>
            <w:tcBorders>
              <w:left w:val="nil"/>
              <w:right w:val="nil"/>
            </w:tcBorders>
          </w:tcPr>
          <w:p w14:paraId="529CB6B8" w14:textId="77777777" w:rsidR="00B87863" w:rsidRDefault="00B87863" w:rsidP="00B87863">
            <w:pPr>
              <w:pStyle w:val="BodyText"/>
            </w:pPr>
            <w:r>
              <w:rPr>
                <w:b/>
                <w:noProof/>
              </w:rPr>
              <w:drawing>
                <wp:anchor distT="0" distB="0" distL="114300" distR="114300" simplePos="0" relativeHeight="251725824" behindDoc="0" locked="0" layoutInCell="1" allowOverlap="1" wp14:anchorId="257641D8" wp14:editId="4F6F7E2F">
                  <wp:simplePos x="0" y="0"/>
                  <wp:positionH relativeFrom="column">
                    <wp:posOffset>-1587</wp:posOffset>
                  </wp:positionH>
                  <wp:positionV relativeFrom="paragraph">
                    <wp:posOffset>14605</wp:posOffset>
                  </wp:positionV>
                  <wp:extent cx="540000" cy="540000"/>
                  <wp:effectExtent l="0" t="0" r="0" b="0"/>
                  <wp:wrapSquare wrapText="bothSides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Tips black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 xml:space="preserve">This screen may not have warehouse and locations columns populated – if that is the case quantities shown will relate to </w:t>
            </w:r>
            <w:r w:rsidRPr="00D96FF6">
              <w:rPr>
                <w:b/>
              </w:rPr>
              <w:t>all warehouses combined</w:t>
            </w:r>
          </w:p>
        </w:tc>
      </w:tr>
      <w:tr w:rsidR="00B87863" w14:paraId="7F5B44F7" w14:textId="77777777" w:rsidTr="00E12288">
        <w:trPr>
          <w:trHeight w:val="10431"/>
        </w:trPr>
        <w:tc>
          <w:tcPr>
            <w:tcW w:w="9010" w:type="dxa"/>
            <w:tcBorders>
              <w:left w:val="nil"/>
              <w:right w:val="nil"/>
            </w:tcBorders>
          </w:tcPr>
          <w:p w14:paraId="53E7FA7E" w14:textId="77777777" w:rsidR="00B87863" w:rsidRDefault="00B87863" w:rsidP="00B87863">
            <w:pPr>
              <w:pStyle w:val="ListNumber2"/>
              <w:tabs>
                <w:tab w:val="clear" w:pos="992"/>
                <w:tab w:val="num" w:pos="768"/>
              </w:tabs>
              <w:ind w:left="4028" w:hanging="3685"/>
            </w:pPr>
            <w:r w:rsidRPr="00BE361C">
              <w:rPr>
                <w:b/>
              </w:rPr>
              <w:t>Physical inventory</w:t>
            </w:r>
            <w:r w:rsidRPr="00BC5AB8">
              <w:t xml:space="preserve">: </w:t>
            </w:r>
            <w:r>
              <w:tab/>
            </w:r>
            <w:r w:rsidRPr="00BC5AB8">
              <w:t>How ma</w:t>
            </w:r>
            <w:r>
              <w:t>ny are on-hand (on the shelf)</w:t>
            </w:r>
          </w:p>
          <w:p w14:paraId="05819D6D" w14:textId="77777777" w:rsidR="00B87863" w:rsidRDefault="00B87863" w:rsidP="00B87863">
            <w:pPr>
              <w:pStyle w:val="ListNumber2"/>
              <w:tabs>
                <w:tab w:val="clear" w:pos="992"/>
                <w:tab w:val="num" w:pos="768"/>
              </w:tabs>
              <w:ind w:left="4028" w:hanging="3685"/>
              <w:rPr>
                <w:noProof/>
              </w:rPr>
            </w:pPr>
            <w:r w:rsidRPr="00BE361C">
              <w:rPr>
                <w:b/>
              </w:rPr>
              <w:t>Physical reserved</w:t>
            </w:r>
            <w:r>
              <w:t xml:space="preserve">: </w:t>
            </w:r>
            <w:r>
              <w:tab/>
              <w:t>Quantity of parts on transactions going out linked to stock on hand (e.g. sales order lines)</w:t>
            </w:r>
          </w:p>
          <w:p w14:paraId="5881166B" w14:textId="77777777" w:rsidR="00B87863" w:rsidRDefault="00B87863" w:rsidP="00B87863">
            <w:pPr>
              <w:pStyle w:val="ListNumber2"/>
              <w:tabs>
                <w:tab w:val="clear" w:pos="992"/>
                <w:tab w:val="num" w:pos="768"/>
              </w:tabs>
              <w:ind w:left="4028" w:hanging="3685"/>
            </w:pPr>
            <w:r w:rsidRPr="00BE361C">
              <w:rPr>
                <w:b/>
              </w:rPr>
              <w:t>Available physical</w:t>
            </w:r>
            <w:r w:rsidRPr="00BC5AB8">
              <w:t xml:space="preserve">: </w:t>
            </w:r>
            <w:r>
              <w:tab/>
              <w:t>A – B = C</w:t>
            </w:r>
          </w:p>
          <w:p w14:paraId="6B45ED12" w14:textId="77777777" w:rsidR="00B87863" w:rsidRDefault="00B87863" w:rsidP="00B87863">
            <w:pPr>
              <w:pStyle w:val="ListNumber2"/>
              <w:tabs>
                <w:tab w:val="clear" w:pos="992"/>
                <w:tab w:val="num" w:pos="768"/>
              </w:tabs>
              <w:ind w:left="4028" w:hanging="3685"/>
            </w:pPr>
            <w:r w:rsidRPr="004E48FB">
              <w:rPr>
                <w:b/>
              </w:rPr>
              <w:t>Ordered</w:t>
            </w:r>
            <w:r>
              <w:t xml:space="preserve">: </w:t>
            </w:r>
            <w:r>
              <w:tab/>
              <w:t>Quantity of parts on transactions coming in (e.g. purchase orders, transfers)</w:t>
            </w:r>
          </w:p>
          <w:p w14:paraId="74A4C273" w14:textId="77777777" w:rsidR="00B87863" w:rsidRDefault="00B87863" w:rsidP="00B87863">
            <w:pPr>
              <w:pStyle w:val="ListNumber2"/>
              <w:tabs>
                <w:tab w:val="clear" w:pos="992"/>
                <w:tab w:val="num" w:pos="768"/>
              </w:tabs>
              <w:ind w:left="4028" w:hanging="3685"/>
            </w:pPr>
            <w:r>
              <w:rPr>
                <w:b/>
              </w:rPr>
              <w:t>On order in total</w:t>
            </w:r>
            <w:r>
              <w:t xml:space="preserve">: </w:t>
            </w:r>
            <w:r>
              <w:tab/>
              <w:t>Quantity of parts on transactions going out not reserved (e.g sales order lines no ship quantity)</w:t>
            </w:r>
          </w:p>
          <w:p w14:paraId="6FC499CE" w14:textId="77777777" w:rsidR="00B87863" w:rsidRDefault="00B87863" w:rsidP="00B87863">
            <w:pPr>
              <w:pStyle w:val="ListNumber2"/>
              <w:tabs>
                <w:tab w:val="clear" w:pos="992"/>
                <w:tab w:val="num" w:pos="768"/>
              </w:tabs>
              <w:ind w:left="4028" w:hanging="3685"/>
            </w:pPr>
            <w:r w:rsidRPr="00146DDF">
              <w:rPr>
                <w:b/>
              </w:rPr>
              <w:t>Available for reservation</w:t>
            </w:r>
            <w:r>
              <w:t xml:space="preserve">: </w:t>
            </w:r>
            <w:r>
              <w:tab/>
              <w:t>C + D = F (not shown)</w:t>
            </w:r>
          </w:p>
          <w:p w14:paraId="644D608E" w14:textId="77777777" w:rsidR="00B87863" w:rsidRDefault="00B87863" w:rsidP="00B87863">
            <w:pPr>
              <w:pStyle w:val="ListNumber2"/>
              <w:tabs>
                <w:tab w:val="clear" w:pos="992"/>
                <w:tab w:val="num" w:pos="768"/>
              </w:tabs>
              <w:ind w:left="4028" w:hanging="3685"/>
            </w:pPr>
            <w:r w:rsidRPr="00801CA3">
              <w:rPr>
                <w:b/>
              </w:rPr>
              <w:t>Total available</w:t>
            </w:r>
            <w:r>
              <w:t xml:space="preserve">: </w:t>
            </w:r>
            <w:r>
              <w:tab/>
              <w:t>F – E = G</w:t>
            </w:r>
          </w:p>
          <w:p w14:paraId="077E1702" w14:textId="31B8615F" w:rsidR="00B87863" w:rsidRDefault="00B87863" w:rsidP="00B87863">
            <w:pPr>
              <w:pStyle w:val="ListNumber2"/>
              <w:tabs>
                <w:tab w:val="clear" w:pos="992"/>
                <w:tab w:val="num" w:pos="768"/>
              </w:tabs>
              <w:ind w:left="4028" w:hanging="3685"/>
            </w:pPr>
            <w:r w:rsidRPr="0007116B">
              <w:rPr>
                <w:b/>
              </w:rPr>
              <w:t>Ordered reserved</w:t>
            </w:r>
            <w:r>
              <w:t xml:space="preserve">: </w:t>
            </w:r>
            <w:r>
              <w:tab/>
              <w:t>Quantity of parts on transactions going out linked to transactions coming in (e.g. Sales order lines linked to incoming transfers or purchase orders)</w:t>
            </w:r>
          </w:p>
          <w:p w14:paraId="097C3B01" w14:textId="17CDDF46" w:rsidR="00E12288" w:rsidRDefault="00E12288" w:rsidP="00E12288">
            <w:pPr>
              <w:pStyle w:val="ListNumber"/>
            </w:pPr>
            <w:r>
              <w:t xml:space="preserve">Select the item you would like more information about then select </w:t>
            </w:r>
            <w:r w:rsidRPr="00E12288">
              <w:rPr>
                <w:b/>
              </w:rPr>
              <w:t>Transactions</w:t>
            </w:r>
            <w:r>
              <w:t xml:space="preserve"> </w:t>
            </w:r>
          </w:p>
          <w:p w14:paraId="0B455F07" w14:textId="1F4C89CD" w:rsidR="00B87863" w:rsidRDefault="00E12288" w:rsidP="00B87863">
            <w:pPr>
              <w:pStyle w:val="BodyText"/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mc:AlternateContent>
                <mc:Choice Requires="wpg">
                  <w:drawing>
                    <wp:anchor distT="0" distB="0" distL="114300" distR="114300" simplePos="0" relativeHeight="251770880" behindDoc="0" locked="0" layoutInCell="1" allowOverlap="1" wp14:anchorId="564F5211" wp14:editId="0348B6E8">
                      <wp:simplePos x="0" y="0"/>
                      <wp:positionH relativeFrom="column">
                        <wp:posOffset>150851</wp:posOffset>
                      </wp:positionH>
                      <wp:positionV relativeFrom="paragraph">
                        <wp:posOffset>1753</wp:posOffset>
                      </wp:positionV>
                      <wp:extent cx="5308600" cy="3505835"/>
                      <wp:effectExtent l="0" t="0" r="6350" b="0"/>
                      <wp:wrapNone/>
                      <wp:docPr id="32" name="Group 3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308600" cy="3505835"/>
                                <a:chOff x="0" y="0"/>
                                <a:chExt cx="5308600" cy="350583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8" name="Picture 1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308600" cy="35058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0" name="Rectangle 30"/>
                              <wps:cNvSpPr/>
                              <wps:spPr>
                                <a:xfrm>
                                  <a:off x="299923" y="91440"/>
                                  <a:ext cx="413309" cy="12801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FF0000"/>
                                  </a:solidFill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4E8FC7D" id="Group 32" o:spid="_x0000_s1026" style="position:absolute;margin-left:11.9pt;margin-top:.15pt;width:418pt;height:276.05pt;z-index:251770880" coordsize="53086,350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18" o:spid="_x0000_s1027" type="#_x0000_t75" style="position:absolute;width:53086;height:350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">
                        <v:imagedata r:id="rId20" o:title=""/>
                      </v:shape>
                      <v:rect id="Rectangle 30" o:spid="_x0000_s1028" style="position:absolute;left:2999;top:914;width:4133;height:12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" filled="f" strokecolor="red" strokeweight="2.25pt"/>
                    </v:group>
                  </w:pict>
                </mc:Fallback>
              </mc:AlternateContent>
            </w:r>
          </w:p>
        </w:tc>
      </w:tr>
      <w:tr w:rsidR="000849CF" w14:paraId="6E30980B" w14:textId="77777777" w:rsidTr="00B87863">
        <w:tc>
          <w:tcPr>
            <w:tcW w:w="9010" w:type="dxa"/>
            <w:tcBorders>
              <w:left w:val="nil"/>
              <w:right w:val="nil"/>
            </w:tcBorders>
          </w:tcPr>
          <w:p w14:paraId="1C278CAA" w14:textId="782040EB" w:rsidR="00E12288" w:rsidRDefault="00E12288" w:rsidP="00E12288">
            <w:pPr>
              <w:pStyle w:val="BodyText"/>
            </w:pPr>
            <w:r>
              <w:rPr>
                <w:b/>
                <w:noProof/>
              </w:rPr>
              <w:lastRenderedPageBreak/>
              <w:drawing>
                <wp:anchor distT="0" distB="0" distL="114300" distR="114300" simplePos="0" relativeHeight="251771904" behindDoc="0" locked="0" layoutInCell="1" allowOverlap="1" wp14:anchorId="46D13934" wp14:editId="179D8FFE">
                  <wp:simplePos x="0" y="0"/>
                  <wp:positionH relativeFrom="column">
                    <wp:posOffset>889</wp:posOffset>
                  </wp:positionH>
                  <wp:positionV relativeFrom="paragraph">
                    <wp:posOffset>11760</wp:posOffset>
                  </wp:positionV>
                  <wp:extent cx="540000" cy="540000"/>
                  <wp:effectExtent l="0" t="0" r="0" b="0"/>
                  <wp:wrapSquare wrapText="bothSides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Tips black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 xml:space="preserve">You can use this screen; </w:t>
            </w:r>
          </w:p>
          <w:p w14:paraId="58681E67" w14:textId="77777777" w:rsidR="00E12288" w:rsidRDefault="00E12288" w:rsidP="00E12288">
            <w:pPr>
              <w:pStyle w:val="ListBullet"/>
            </w:pPr>
            <w:r>
              <w:t>What purchase orders the parts are ordered on</w:t>
            </w:r>
          </w:p>
          <w:p w14:paraId="798369E3" w14:textId="51C9DDF4" w:rsidR="00E12288" w:rsidRDefault="00E12288" w:rsidP="00E12288">
            <w:pPr>
              <w:pStyle w:val="ListBullet"/>
            </w:pPr>
            <w:r>
              <w:t>See current warehouse location of part</w:t>
            </w:r>
            <w:r w:rsidRPr="00E12288">
              <w:rPr>
                <w:lang w:eastAsia="en-NZ"/>
              </w:rPr>
              <w:t xml:space="preserve"> </w:t>
            </w:r>
          </w:p>
          <w:p w14:paraId="4854C5D6" w14:textId="343271E4" w:rsidR="00E12288" w:rsidRDefault="00E12288" w:rsidP="00E12288">
            <w:pPr>
              <w:pStyle w:val="ListBullet"/>
              <w:rPr>
                <w:lang w:eastAsia="en-NZ"/>
              </w:rPr>
            </w:pPr>
            <w:r>
              <w:t>To work out estimated arrival date of ordered stock</w:t>
            </w:r>
          </w:p>
          <w:p w14:paraId="330DC3BC" w14:textId="77777777" w:rsidR="00E12288" w:rsidRPr="00E12288" w:rsidRDefault="00E12288" w:rsidP="00E12288">
            <w:pPr>
              <w:pStyle w:val="ListNumber2"/>
              <w:numPr>
                <w:ilvl w:val="1"/>
                <w:numId w:val="17"/>
              </w:numPr>
              <w:tabs>
                <w:tab w:val="clear" w:pos="992"/>
                <w:tab w:val="num" w:pos="907"/>
              </w:tabs>
              <w:ind w:left="3316" w:hanging="2835"/>
              <w:rPr>
                <w:noProof/>
              </w:rPr>
            </w:pPr>
            <w:r w:rsidRPr="00E12288">
              <w:rPr>
                <w:b/>
              </w:rPr>
              <w:t>Physical reserved</w:t>
            </w:r>
            <w:r w:rsidRPr="00E12288">
              <w:t xml:space="preserve">: </w:t>
            </w:r>
            <w:r w:rsidRPr="00E12288">
              <w:tab/>
              <w:t>Quantity of parts on transactions going out linked to stock on hand (e.g. sales order lines)</w:t>
            </w:r>
          </w:p>
          <w:p w14:paraId="321AD665" w14:textId="77777777" w:rsidR="00E12288" w:rsidRPr="00E12288" w:rsidRDefault="00E12288" w:rsidP="00E12288">
            <w:pPr>
              <w:pStyle w:val="ListNumber2"/>
              <w:numPr>
                <w:ilvl w:val="1"/>
                <w:numId w:val="18"/>
              </w:numPr>
              <w:tabs>
                <w:tab w:val="clear" w:pos="992"/>
                <w:tab w:val="num" w:pos="907"/>
              </w:tabs>
              <w:ind w:left="3316" w:hanging="2835"/>
            </w:pPr>
            <w:r w:rsidRPr="00E12288">
              <w:rPr>
                <w:b/>
              </w:rPr>
              <w:t>Ordered</w:t>
            </w:r>
            <w:r w:rsidRPr="00E12288">
              <w:t xml:space="preserve">: </w:t>
            </w:r>
            <w:r w:rsidRPr="00E12288">
              <w:tab/>
              <w:t>Quantity of parts on transactions coming in (e.g. purchase orders, transfers)</w:t>
            </w:r>
          </w:p>
          <w:p w14:paraId="4A9FA507" w14:textId="77777777" w:rsidR="00E12288" w:rsidRDefault="00E12288" w:rsidP="00E12288">
            <w:pPr>
              <w:pStyle w:val="ListNumber2"/>
              <w:tabs>
                <w:tab w:val="clear" w:pos="992"/>
                <w:tab w:val="num" w:pos="907"/>
              </w:tabs>
              <w:ind w:left="3316" w:hanging="2835"/>
            </w:pPr>
            <w:r>
              <w:rPr>
                <w:b/>
              </w:rPr>
              <w:t>On order in total</w:t>
            </w:r>
            <w:r>
              <w:t xml:space="preserve">: </w:t>
            </w:r>
            <w:r>
              <w:tab/>
              <w:t>Quantity of parts on transactions going out not reserved (e.g sales order lines no ship quantity)</w:t>
            </w:r>
          </w:p>
          <w:p w14:paraId="0E480C80" w14:textId="77777777" w:rsidR="00E12288" w:rsidRPr="00E12288" w:rsidRDefault="00E12288" w:rsidP="00E12288">
            <w:pPr>
              <w:pStyle w:val="BodyText"/>
            </w:pPr>
          </w:p>
          <w:p w14:paraId="01D89DF6" w14:textId="77777777" w:rsidR="000849CF" w:rsidRPr="00BE361C" w:rsidRDefault="000849CF" w:rsidP="000849CF">
            <w:pPr>
              <w:pStyle w:val="BodyText"/>
            </w:pPr>
            <w:r>
              <w:rPr>
                <w:noProof/>
              </w:rPr>
              <w:drawing>
                <wp:inline distT="0" distB="0" distL="0" distR="0" wp14:anchorId="14EF9609" wp14:editId="12A9AF1D">
                  <wp:extent cx="5431809" cy="1624320"/>
                  <wp:effectExtent l="0" t="0" r="0" b="0"/>
                  <wp:docPr id="130" name="Picture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4952" cy="1625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49CF" w14:paraId="285F3AAC" w14:textId="77777777" w:rsidTr="00B87863">
        <w:tc>
          <w:tcPr>
            <w:tcW w:w="9010" w:type="dxa"/>
            <w:tcBorders>
              <w:left w:val="nil"/>
              <w:right w:val="nil"/>
            </w:tcBorders>
          </w:tcPr>
          <w:p w14:paraId="5945C83F" w14:textId="77777777" w:rsidR="000849CF" w:rsidRPr="00484979" w:rsidRDefault="000849CF" w:rsidP="00484979">
            <w:pPr>
              <w:pStyle w:val="ListNumber"/>
            </w:pPr>
            <w:r w:rsidRPr="00484979">
              <w:t xml:space="preserve">Change the display columns (e.g. to add columns that display warehouse and location information) </w:t>
            </w:r>
          </w:p>
          <w:p w14:paraId="651FF92B" w14:textId="77777777" w:rsidR="000849CF" w:rsidRDefault="000849CF" w:rsidP="00FD1F35">
            <w:pPr>
              <w:pStyle w:val="ListContinue"/>
              <w:rPr>
                <w:noProof/>
              </w:rPr>
            </w:pPr>
            <w:r w:rsidRPr="000849CF">
              <w:t>Select</w:t>
            </w:r>
            <w:r w:rsidRPr="004A2B96">
              <w:t xml:space="preserve"> </w:t>
            </w:r>
            <w:r w:rsidRPr="00FD1F35">
              <w:rPr>
                <w:b/>
              </w:rPr>
              <w:t>Dimensions Display</w:t>
            </w:r>
            <w:r>
              <w:rPr>
                <w:noProof/>
              </w:rPr>
              <w:t xml:space="preserve"> </w:t>
            </w:r>
          </w:p>
          <w:p w14:paraId="16A6D01F" w14:textId="77777777" w:rsidR="000849CF" w:rsidRPr="000849CF" w:rsidRDefault="000849CF" w:rsidP="00FD1F35">
            <w:pPr>
              <w:pStyle w:val="ListContinue"/>
            </w:pPr>
            <w:r w:rsidRPr="000849CF">
              <w:t>The dimension display window opens</w:t>
            </w:r>
          </w:p>
          <w:p w14:paraId="188B0583" w14:textId="77777777" w:rsidR="000849CF" w:rsidRDefault="000849CF" w:rsidP="000849CF">
            <w:pPr>
              <w:pStyle w:val="BodyText"/>
              <w:jc w:val="center"/>
            </w:pPr>
            <w:r>
              <w:rPr>
                <w:noProof/>
              </w:rPr>
              <w:drawing>
                <wp:inline distT="0" distB="0" distL="0" distR="0" wp14:anchorId="42A6FEE2" wp14:editId="12AF999F">
                  <wp:extent cx="4770900" cy="1157288"/>
                  <wp:effectExtent l="0" t="0" r="0" b="5080"/>
                  <wp:docPr id="111" name="Picture 111" descr="C:\Users\JESSIC~1\AppData\Local\Temp\SNAGHTML16049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JESSIC~1\AppData\Local\Temp\SNAGHTML16049e2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341" b="28372"/>
                          <a:stretch/>
                        </pic:blipFill>
                        <pic:spPr bwMode="auto">
                          <a:xfrm>
                            <a:off x="0" y="0"/>
                            <a:ext cx="4772483" cy="11576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49CF" w14:paraId="13D16DE3" w14:textId="77777777" w:rsidTr="00B87863">
        <w:tc>
          <w:tcPr>
            <w:tcW w:w="9010" w:type="dxa"/>
            <w:tcBorders>
              <w:left w:val="nil"/>
              <w:right w:val="nil"/>
            </w:tcBorders>
          </w:tcPr>
          <w:p w14:paraId="685AA848" w14:textId="77777777" w:rsidR="000849CF" w:rsidRDefault="00CC311C" w:rsidP="000849CF">
            <w:pPr>
              <w:pStyle w:val="ListNumber"/>
            </w:pPr>
            <w:r>
              <w:rPr>
                <w:i/>
                <w:noProof/>
                <w:szCs w:val="18"/>
              </w:rPr>
              <w:lastRenderedPageBreak/>
              <w:drawing>
                <wp:anchor distT="0" distB="0" distL="114300" distR="114300" simplePos="0" relativeHeight="251728896" behindDoc="0" locked="0" layoutInCell="1" allowOverlap="1" wp14:anchorId="0C4A08F7" wp14:editId="75A51112">
                  <wp:simplePos x="0" y="0"/>
                  <wp:positionH relativeFrom="column">
                    <wp:posOffset>4660900</wp:posOffset>
                  </wp:positionH>
                  <wp:positionV relativeFrom="paragraph">
                    <wp:posOffset>0</wp:posOffset>
                  </wp:positionV>
                  <wp:extent cx="814070" cy="2447925"/>
                  <wp:effectExtent l="0" t="0" r="5080" b="9525"/>
                  <wp:wrapSquare wrapText="bothSides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T_1.1_05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4070" cy="2447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From the options s</w:t>
            </w:r>
            <w:r w:rsidR="000849CF" w:rsidRPr="004A2B96">
              <w:t xml:space="preserve">elect column headings </w:t>
            </w:r>
            <w:r w:rsidR="000849CF">
              <w:t>you want to display</w:t>
            </w:r>
          </w:p>
          <w:p w14:paraId="78F6BD27" w14:textId="77777777" w:rsidR="000849CF" w:rsidRDefault="000849CF" w:rsidP="000849CF">
            <w:pPr>
              <w:pStyle w:val="TableText"/>
              <w:ind w:left="567"/>
            </w:pPr>
            <w:r>
              <w:t>Select</w:t>
            </w:r>
            <w:r w:rsidRPr="004A2B96">
              <w:t xml:space="preserve"> </w:t>
            </w:r>
            <w:r w:rsidRPr="004A2B96">
              <w:rPr>
                <w:b/>
              </w:rPr>
              <w:t>Save setup</w:t>
            </w:r>
            <w:r w:rsidRPr="004A2B96">
              <w:t xml:space="preserve"> </w:t>
            </w:r>
            <w:r>
              <w:t>then</w:t>
            </w:r>
            <w:r w:rsidRPr="004A2B96">
              <w:t xml:space="preserve"> </w:t>
            </w:r>
          </w:p>
          <w:p w14:paraId="2CC369B2" w14:textId="77777777" w:rsidR="000849CF" w:rsidRPr="004A2B96" w:rsidRDefault="000849CF" w:rsidP="000849CF">
            <w:pPr>
              <w:pStyle w:val="TableText"/>
              <w:ind w:left="567"/>
            </w:pPr>
            <w:r>
              <w:t xml:space="preserve">Select </w:t>
            </w:r>
            <w:r w:rsidRPr="004A2B96">
              <w:rPr>
                <w:b/>
              </w:rPr>
              <w:t>OK</w:t>
            </w:r>
          </w:p>
          <w:p w14:paraId="5FBA9420" w14:textId="77777777" w:rsidR="000849CF" w:rsidRDefault="000849CF" w:rsidP="000849CF">
            <w:pPr>
              <w:pStyle w:val="BodyText"/>
              <w:rPr>
                <w:b/>
                <w:noProof/>
              </w:rPr>
            </w:pPr>
          </w:p>
        </w:tc>
      </w:tr>
      <w:tr w:rsidR="000849CF" w14:paraId="1754BEE4" w14:textId="77777777" w:rsidTr="00B87863">
        <w:tc>
          <w:tcPr>
            <w:tcW w:w="9010" w:type="dxa"/>
            <w:tcBorders>
              <w:left w:val="nil"/>
              <w:right w:val="nil"/>
            </w:tcBorders>
          </w:tcPr>
          <w:p w14:paraId="64716445" w14:textId="77777777" w:rsidR="000849CF" w:rsidRDefault="000849CF" w:rsidP="000849CF">
            <w:pPr>
              <w:pStyle w:val="TableText"/>
            </w:pPr>
            <w:r>
              <w:rPr>
                <w:b/>
                <w:noProof/>
              </w:rPr>
              <w:drawing>
                <wp:anchor distT="0" distB="0" distL="114300" distR="114300" simplePos="0" relativeHeight="251727872" behindDoc="0" locked="0" layoutInCell="1" allowOverlap="1" wp14:anchorId="2522713C" wp14:editId="588CD51A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22860</wp:posOffset>
                  </wp:positionV>
                  <wp:extent cx="540000" cy="540000"/>
                  <wp:effectExtent l="0" t="0" r="0" b="0"/>
                  <wp:wrapSquare wrapText="bothSides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Tips black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 xml:space="preserve">You </w:t>
            </w:r>
            <w:r w:rsidR="00CC311C">
              <w:t xml:space="preserve">will be </w:t>
            </w:r>
            <w:r>
              <w:t xml:space="preserve">able to use the additional columns </w:t>
            </w:r>
            <w:r w:rsidR="00CC311C">
              <w:t>for</w:t>
            </w:r>
            <w:r>
              <w:t xml:space="preserve"> search</w:t>
            </w:r>
            <w:r w:rsidR="00CC311C">
              <w:t>ing</w:t>
            </w:r>
            <w:r>
              <w:t xml:space="preserve"> and filter</w:t>
            </w:r>
            <w:r w:rsidR="00CC311C">
              <w:t>ing</w:t>
            </w:r>
          </w:p>
          <w:p w14:paraId="6D209DDB" w14:textId="77777777" w:rsidR="000849CF" w:rsidRPr="004A2B96" w:rsidRDefault="000849CF" w:rsidP="000849CF">
            <w:pPr>
              <w:pStyle w:val="BodyText"/>
            </w:pPr>
          </w:p>
        </w:tc>
      </w:tr>
    </w:tbl>
    <w:p w14:paraId="292BECB3" w14:textId="77777777" w:rsidR="00EF2A76" w:rsidRDefault="00EF2A76" w:rsidP="00CC311C">
      <w:pPr>
        <w:rPr>
          <w:rFonts w:eastAsia="Arial" w:cs="Lato Semibold"/>
          <w:b/>
          <w:color w:val="414141"/>
          <w:sz w:val="36"/>
          <w:szCs w:val="32"/>
        </w:rPr>
      </w:pPr>
      <w:r>
        <w:br w:type="page"/>
      </w:r>
      <w:bookmarkStart w:id="16" w:name="_Toc488660181"/>
    </w:p>
    <w:p w14:paraId="15244787" w14:textId="77777777" w:rsidR="00EF2A76" w:rsidRDefault="00EF2A76" w:rsidP="000D5A99">
      <w:pPr>
        <w:pStyle w:val="Task"/>
      </w:pPr>
      <w:bookmarkStart w:id="17" w:name="_Toc509671014"/>
      <w:r>
        <w:lastRenderedPageBreak/>
        <w:t>Find item availability – from a released product</w:t>
      </w:r>
      <w:bookmarkEnd w:id="16"/>
      <w:bookmarkEnd w:id="1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B87863" w14:paraId="4D234DB4" w14:textId="77777777" w:rsidTr="00B878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010" w:type="dxa"/>
            <w:tcBorders>
              <w:left w:val="nil"/>
              <w:right w:val="nil"/>
            </w:tcBorders>
          </w:tcPr>
          <w:p w14:paraId="2BD8B7DF" w14:textId="77777777" w:rsidR="00B87863" w:rsidRDefault="00B87863" w:rsidP="00B87863">
            <w:pPr>
              <w:pStyle w:val="ListNumber"/>
            </w:pPr>
            <w:r>
              <w:t xml:space="preserve">Navigate to </w:t>
            </w:r>
          </w:p>
          <w:p w14:paraId="3412B7D6" w14:textId="77777777" w:rsidR="00B87863" w:rsidRPr="00B87863" w:rsidRDefault="00B87863" w:rsidP="006C6B69">
            <w:pPr>
              <w:pStyle w:val="TableText"/>
              <w:ind w:left="142"/>
              <w:rPr>
                <w:b/>
              </w:rPr>
            </w:pPr>
            <w:r w:rsidRPr="00B87863">
              <w:rPr>
                <w:b/>
              </w:rPr>
              <w:t>GGNZ &gt;&gt; Product information &gt;&gt; Common &gt;&gt; Released products</w:t>
            </w:r>
          </w:p>
        </w:tc>
      </w:tr>
      <w:tr w:rsidR="00857A24" w14:paraId="69AB503B" w14:textId="77777777" w:rsidTr="00B87863">
        <w:tc>
          <w:tcPr>
            <w:tcW w:w="9010" w:type="dxa"/>
            <w:tcBorders>
              <w:left w:val="nil"/>
              <w:right w:val="nil"/>
            </w:tcBorders>
          </w:tcPr>
          <w:p w14:paraId="5E68DEBC" w14:textId="77777777" w:rsidR="00B87863" w:rsidRPr="00B87863" w:rsidRDefault="00B87863" w:rsidP="00B87863">
            <w:pPr>
              <w:pStyle w:val="ListNumber2"/>
            </w:pPr>
            <w:bookmarkStart w:id="18" w:name="_Toc488660182"/>
            <w:r w:rsidRPr="00B87863">
              <w:t>Select the part line</w:t>
            </w:r>
          </w:p>
          <w:p w14:paraId="7835C529" w14:textId="77777777" w:rsidR="00B87863" w:rsidRPr="00B87863" w:rsidRDefault="00B87863" w:rsidP="00B87863">
            <w:pPr>
              <w:pStyle w:val="ListNumber2"/>
            </w:pPr>
            <w:r w:rsidRPr="00B87863">
              <w:t xml:space="preserve">Select </w:t>
            </w:r>
            <w:r w:rsidR="00857A24" w:rsidRPr="00B87863">
              <w:rPr>
                <w:b/>
              </w:rPr>
              <w:t>Manage inventory</w:t>
            </w:r>
            <w:r w:rsidR="00857A24" w:rsidRPr="00B87863">
              <w:t xml:space="preserve"> </w:t>
            </w:r>
          </w:p>
          <w:p w14:paraId="41D9A131" w14:textId="77777777" w:rsidR="00857A24" w:rsidRPr="00B87863" w:rsidRDefault="00B87863" w:rsidP="00B87863">
            <w:pPr>
              <w:pStyle w:val="ListNumber2"/>
            </w:pPr>
            <w:r w:rsidRPr="00B87863">
              <w:t>Select</w:t>
            </w:r>
            <w:r w:rsidR="00857A24" w:rsidRPr="00B87863">
              <w:t xml:space="preserve"> </w:t>
            </w:r>
            <w:r w:rsidR="00857A24" w:rsidRPr="00B87863">
              <w:rPr>
                <w:b/>
              </w:rPr>
              <w:t>Item availability</w:t>
            </w:r>
          </w:p>
          <w:p w14:paraId="5509B2D6" w14:textId="77777777" w:rsidR="00857A24" w:rsidRDefault="00857A24">
            <w:pPr>
              <w:spacing w:line="240" w:lineRule="auto"/>
            </w:pPr>
          </w:p>
          <w:p w14:paraId="701E9401" w14:textId="77777777" w:rsidR="00857A24" w:rsidRDefault="00857A24" w:rsidP="008A32D4">
            <w:pPr>
              <w:spacing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1350E015" wp14:editId="2DD82023">
                  <wp:extent cx="4676775" cy="1776413"/>
                  <wp:effectExtent l="0" t="0" r="0" b="0"/>
                  <wp:docPr id="114" name="Picture 114" descr="C:\Users\JESSIC~1\AppData\Local\Temp\SNAGHTML1636a5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JESSIC~1\AppData\Local\Temp\SNAGHTML1636a5d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596" b="16442"/>
                          <a:stretch/>
                        </pic:blipFill>
                        <pic:spPr bwMode="auto">
                          <a:xfrm>
                            <a:off x="0" y="0"/>
                            <a:ext cx="4678352" cy="17770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020E984" w14:textId="77777777" w:rsidR="00857A24" w:rsidRDefault="00857A24">
            <w:pPr>
              <w:spacing w:line="240" w:lineRule="auto"/>
            </w:pPr>
          </w:p>
        </w:tc>
      </w:tr>
    </w:tbl>
    <w:p w14:paraId="327EEB0B" w14:textId="5E7D7E16" w:rsidR="00857A24" w:rsidRPr="005967BF" w:rsidRDefault="00EF2A76" w:rsidP="005967BF">
      <w:pPr>
        <w:spacing w:line="240" w:lineRule="auto"/>
        <w:rPr>
          <w:rFonts w:eastAsia="Arial" w:cs="Lato Semibold"/>
          <w:b/>
          <w:color w:val="414141"/>
          <w:sz w:val="36"/>
          <w:szCs w:val="32"/>
        </w:rPr>
      </w:pPr>
      <w:r>
        <w:br w:type="page"/>
      </w:r>
      <w:bookmarkEnd w:id="18"/>
    </w:p>
    <w:p w14:paraId="40AD94BD" w14:textId="77777777" w:rsidR="006C6B69" w:rsidRDefault="00EF2A76" w:rsidP="006C6B69">
      <w:pPr>
        <w:pStyle w:val="Task"/>
      </w:pPr>
      <w:bookmarkStart w:id="19" w:name="_Toc509671015"/>
      <w:bookmarkStart w:id="20" w:name="_Toc488660183"/>
      <w:r>
        <w:lastRenderedPageBreak/>
        <w:t>Sales order symbols</w:t>
      </w:r>
      <w:bookmarkEnd w:id="19"/>
      <w:r>
        <w:t xml:space="preserve"> </w:t>
      </w:r>
      <w:bookmarkEnd w:id="20"/>
    </w:p>
    <w:p w14:paraId="5E2FEF86" w14:textId="77777777" w:rsidR="006C6B69" w:rsidRDefault="006C6B69" w:rsidP="006C6B69">
      <w:pPr>
        <w:pStyle w:val="BodyText"/>
      </w:pPr>
      <w:r>
        <w:t>Symbols in a sales order can be hovered over to display further information. Most of the time they are used to indicate replacement</w:t>
      </w:r>
      <w:r w:rsidR="009B603F">
        <w:t xml:space="preserve"> parts</w:t>
      </w:r>
      <w:r>
        <w:t xml:space="preserve"> or warnings.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857A24" w14:paraId="2FA0DB77" w14:textId="77777777" w:rsidTr="00857A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010" w:type="dxa"/>
            <w:tcBorders>
              <w:left w:val="nil"/>
              <w:right w:val="nil"/>
            </w:tcBorders>
          </w:tcPr>
          <w:p w14:paraId="7004D1DA" w14:textId="1FD0514E" w:rsidR="00857A24" w:rsidRDefault="006C6B69" w:rsidP="006C6B69">
            <w:pPr>
              <w:pStyle w:val="BodyText"/>
            </w:pPr>
            <w:bookmarkStart w:id="21" w:name="_Toc488660184"/>
            <w:r>
              <w:t xml:space="preserve">This symbol indicates that a </w:t>
            </w:r>
            <w:r w:rsidRPr="006C6B69">
              <w:rPr>
                <w:b/>
              </w:rPr>
              <w:t>r</w:t>
            </w:r>
            <w:r w:rsidR="00857A24" w:rsidRPr="006C6B69">
              <w:rPr>
                <w:b/>
              </w:rPr>
              <w:t>eplacement</w:t>
            </w:r>
            <w:r w:rsidR="00857A24">
              <w:t xml:space="preserve"> item </w:t>
            </w:r>
            <w:r>
              <w:t>is being used</w:t>
            </w:r>
            <w:r w:rsidR="0095086A">
              <w:t xml:space="preserve">, replacement items are usually the newest model of the part. </w:t>
            </w:r>
          </w:p>
          <w:p w14:paraId="03F380CD" w14:textId="77777777" w:rsidR="00857A24" w:rsidRPr="006C6B69" w:rsidRDefault="00857A24" w:rsidP="006C6B69">
            <w:pPr>
              <w:rPr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4998161A" wp14:editId="5755A273">
                  <wp:extent cx="5114925" cy="866775"/>
                  <wp:effectExtent l="0" t="0" r="0" b="9525"/>
                  <wp:docPr id="12" name="Picture 12" descr="C:\Users\JESSIC~1\AppData\Local\Temp\SNAGHTML12650c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JESSIC~1\AppData\Local\Temp\SNAGHTML12650c4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875" b="28609"/>
                          <a:stretch/>
                        </pic:blipFill>
                        <pic:spPr bwMode="auto">
                          <a:xfrm>
                            <a:off x="0" y="0"/>
                            <a:ext cx="5124838" cy="868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6B69" w14:paraId="045BC2BE" w14:textId="77777777" w:rsidTr="00857A24">
        <w:tc>
          <w:tcPr>
            <w:tcW w:w="9010" w:type="dxa"/>
            <w:tcBorders>
              <w:left w:val="nil"/>
              <w:right w:val="nil"/>
            </w:tcBorders>
          </w:tcPr>
          <w:p w14:paraId="49103767" w14:textId="77777777" w:rsidR="006C6B69" w:rsidRPr="006C6B69" w:rsidRDefault="006C6B69" w:rsidP="006C6B69">
            <w:pPr>
              <w:pStyle w:val="BodyText"/>
            </w:pPr>
            <w:r w:rsidRPr="006C6B69">
              <w:t xml:space="preserve">This symbol indicates </w:t>
            </w:r>
            <w:r>
              <w:t>that</w:t>
            </w:r>
            <w:r w:rsidRPr="006C6B69">
              <w:t xml:space="preserve"> </w:t>
            </w:r>
            <w:r>
              <w:rPr>
                <w:b/>
              </w:rPr>
              <w:t xml:space="preserve">multiple items </w:t>
            </w:r>
            <w:r w:rsidRPr="006C6B69">
              <w:t xml:space="preserve"> (red circle</w:t>
            </w:r>
            <w:r>
              <w:t xml:space="preserve"> with white cross</w:t>
            </w:r>
            <w:r w:rsidRPr="006C6B69">
              <w:t>)</w:t>
            </w:r>
            <w:r>
              <w:t xml:space="preserve">, are being replaced. </w:t>
            </w:r>
          </w:p>
          <w:p w14:paraId="0E2A35B9" w14:textId="77777777" w:rsidR="006C6B69" w:rsidRPr="0078027B" w:rsidRDefault="006C6B69" w:rsidP="006C6B69">
            <w:pPr>
              <w:rPr>
                <w:b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6728AB73" wp14:editId="0B45F76A">
                  <wp:extent cx="4962525" cy="1047750"/>
                  <wp:effectExtent l="0" t="0" r="9525" b="0"/>
                  <wp:docPr id="100" name="Picture 100" descr="C:\Users\JESSIC~1\AppData\Local\Temp\SNAGHTML11e70a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JESSIC~1\AppData\Local\Temp\SNAGHTML11e70a2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657" b="23611"/>
                          <a:stretch/>
                        </pic:blipFill>
                        <pic:spPr bwMode="auto">
                          <a:xfrm>
                            <a:off x="0" y="0"/>
                            <a:ext cx="4962450" cy="10477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6B69" w14:paraId="05A96100" w14:textId="77777777" w:rsidTr="00857A24">
        <w:tc>
          <w:tcPr>
            <w:tcW w:w="9010" w:type="dxa"/>
            <w:tcBorders>
              <w:left w:val="nil"/>
              <w:right w:val="nil"/>
            </w:tcBorders>
          </w:tcPr>
          <w:p w14:paraId="4F4A9FE8" w14:textId="77777777" w:rsidR="006C6B69" w:rsidRPr="006C6B69" w:rsidRDefault="006C6B69" w:rsidP="006C6B69">
            <w:pPr>
              <w:pStyle w:val="BodyText"/>
            </w:pPr>
            <w:r w:rsidRPr="006C6B69">
              <w:t>This symbol indicates that the system has found</w:t>
            </w:r>
            <w:r w:rsidR="009B603F">
              <w:t xml:space="preserve"> lots of different options, it could mean</w:t>
            </w:r>
            <w:r w:rsidRPr="006C6B69">
              <w:t xml:space="preserve"> a possible replacement item, reman, cross-reference, exchange, </w:t>
            </w:r>
            <w:r w:rsidR="009B603F">
              <w:t xml:space="preserve">or </w:t>
            </w:r>
            <w:r w:rsidRPr="006C6B69">
              <w:t xml:space="preserve">alternate item available. </w:t>
            </w:r>
          </w:p>
          <w:p w14:paraId="7CE5598D" w14:textId="77777777" w:rsidR="006C6B69" w:rsidRPr="0078027B" w:rsidRDefault="006C6B69" w:rsidP="006C6B69">
            <w:pPr>
              <w:pStyle w:val="BodyText"/>
              <w:rPr>
                <w:b/>
              </w:rPr>
            </w:pPr>
            <w:r w:rsidRPr="006C6B69">
              <w:t xml:space="preserve">See </w:t>
            </w:r>
            <w:r>
              <w:t xml:space="preserve">step </w:t>
            </w:r>
            <w:r w:rsidRPr="006C6B69">
              <w:rPr>
                <w:b/>
              </w:rPr>
              <w:t>Item availability</w:t>
            </w:r>
            <w:r w:rsidRPr="006C6B69">
              <w:t xml:space="preserve"> for more info</w:t>
            </w:r>
            <w:r>
              <w:t>rmation</w:t>
            </w:r>
            <w:r>
              <w:rPr>
                <w:noProof/>
              </w:rPr>
              <w:drawing>
                <wp:inline distT="0" distB="0" distL="0" distR="0" wp14:anchorId="078855A0" wp14:editId="163144A0">
                  <wp:extent cx="5229225" cy="876300"/>
                  <wp:effectExtent l="0" t="0" r="9525" b="0"/>
                  <wp:docPr id="64" name="Picture 64" descr="C:\Users\JESSIC~1\AppData\Local\Temp\SNAGHTML120006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JESSIC~1\AppData\Local\Temp\SNAGHTML1200063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899" b="19814"/>
                          <a:stretch/>
                        </pic:blipFill>
                        <pic:spPr bwMode="auto">
                          <a:xfrm>
                            <a:off x="0" y="0"/>
                            <a:ext cx="5244216" cy="8788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FAEA55" w14:textId="77777777" w:rsidR="00EF2A76" w:rsidRDefault="00EF2A76">
      <w:pPr>
        <w:spacing w:line="240" w:lineRule="auto"/>
        <w:rPr>
          <w:rFonts w:eastAsia="Arial" w:cs="Lato Semibold"/>
          <w:b/>
          <w:color w:val="414141"/>
          <w:sz w:val="36"/>
          <w:szCs w:val="32"/>
        </w:rPr>
      </w:pPr>
      <w:r>
        <w:br w:type="page"/>
      </w:r>
    </w:p>
    <w:p w14:paraId="2DFC9499" w14:textId="77777777" w:rsidR="00EF2A76" w:rsidRDefault="00EF2A76" w:rsidP="00EF2A76">
      <w:pPr>
        <w:pStyle w:val="Task"/>
      </w:pPr>
      <w:bookmarkStart w:id="22" w:name="_Toc509671016"/>
      <w:r>
        <w:lastRenderedPageBreak/>
        <w:t>Adding replacement parts to sales order lines – multiple replacement</w:t>
      </w:r>
      <w:bookmarkEnd w:id="21"/>
      <w:bookmarkEnd w:id="22"/>
    </w:p>
    <w:tbl>
      <w:tblPr>
        <w:tblStyle w:val="TableGrid"/>
        <w:tblW w:w="9498" w:type="dxa"/>
        <w:tblInd w:w="108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9498"/>
      </w:tblGrid>
      <w:tr w:rsidR="003A4F25" w14:paraId="5DAEBC0A" w14:textId="77777777" w:rsidTr="00857A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498" w:type="dxa"/>
            <w:tcBorders>
              <w:left w:val="nil"/>
              <w:bottom w:val="single" w:sz="4" w:space="0" w:color="808080" w:themeColor="background1" w:themeShade="80"/>
              <w:right w:val="nil"/>
            </w:tcBorders>
            <w:tcMar>
              <w:top w:w="113" w:type="dxa"/>
              <w:bottom w:w="113" w:type="dxa"/>
            </w:tcMar>
          </w:tcPr>
          <w:p w14:paraId="4DDD83A1" w14:textId="49A89C4B" w:rsidR="003A4F25" w:rsidRDefault="003A4F25" w:rsidP="003A4F25">
            <w:pPr>
              <w:pStyle w:val="ListNumber"/>
            </w:pPr>
            <w:r>
              <w:t xml:space="preserve">If the item you add to your sales order lines and it is not on hand, the </w:t>
            </w:r>
            <w:hyperlink r:id="rId28" w:history="1">
              <w:r w:rsidRPr="00261B60">
                <w:rPr>
                  <w:rStyle w:val="Hyperlink"/>
                  <w:b/>
                  <w:color w:val="002060"/>
                </w:rPr>
                <w:t>Multiple replacements</w:t>
              </w:r>
            </w:hyperlink>
            <w:r>
              <w:rPr>
                <w:b/>
              </w:rPr>
              <w:t xml:space="preserve"> </w:t>
            </w:r>
            <w:r w:rsidRPr="00433B60">
              <w:t>window will appear</w:t>
            </w:r>
          </w:p>
          <w:p w14:paraId="460F8D5B" w14:textId="77777777" w:rsidR="003A4F25" w:rsidRDefault="003A4F25" w:rsidP="003A4F25">
            <w:pPr>
              <w:jc w:val="center"/>
              <w:rPr>
                <w:szCs w:val="18"/>
              </w:rPr>
            </w:pPr>
            <w:bookmarkStart w:id="23" w:name="_GoBack"/>
            <w:bookmarkEnd w:id="23"/>
            <w:r>
              <w:rPr>
                <w:noProof/>
              </w:rPr>
              <w:drawing>
                <wp:inline distT="0" distB="0" distL="0" distR="0" wp14:anchorId="63E247C6" wp14:editId="7B225A8E">
                  <wp:extent cx="3431757" cy="2866030"/>
                  <wp:effectExtent l="0" t="0" r="0" b="0"/>
                  <wp:docPr id="166" name="Picture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4578" cy="28683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7A24" w14:paraId="6BB629B8" w14:textId="77777777" w:rsidTr="00857A24">
        <w:tc>
          <w:tcPr>
            <w:tcW w:w="9498" w:type="dxa"/>
            <w:tcBorders>
              <w:left w:val="nil"/>
              <w:bottom w:val="single" w:sz="4" w:space="0" w:color="808080" w:themeColor="background1" w:themeShade="80"/>
              <w:right w:val="nil"/>
            </w:tcBorders>
            <w:tcMar>
              <w:top w:w="113" w:type="dxa"/>
              <w:bottom w:w="113" w:type="dxa"/>
            </w:tcMar>
          </w:tcPr>
          <w:p w14:paraId="1370BFA0" w14:textId="77777777" w:rsidR="00857A24" w:rsidRDefault="00857A24" w:rsidP="00857A24">
            <w:pPr>
              <w:pStyle w:val="ListNumber"/>
              <w:rPr>
                <w:noProof/>
              </w:rPr>
            </w:pPr>
            <w:r>
              <w:rPr>
                <w:noProof/>
              </w:rPr>
              <w:t xml:space="preserve">For </w:t>
            </w:r>
            <w:r>
              <w:t>more</w:t>
            </w:r>
            <w:r>
              <w:rPr>
                <w:noProof/>
              </w:rPr>
              <w:t xml:space="preserve"> information about each part </w:t>
            </w:r>
            <w:r w:rsidR="009627C4">
              <w:rPr>
                <w:noProof/>
              </w:rPr>
              <w:t>select</w:t>
            </w:r>
            <w:r>
              <w:rPr>
                <w:noProof/>
              </w:rPr>
              <w:t xml:space="preserve"> </w:t>
            </w:r>
            <w:r w:rsidRPr="00433B60">
              <w:rPr>
                <w:b/>
                <w:noProof/>
              </w:rPr>
              <w:t>NPR info</w:t>
            </w:r>
            <w:r>
              <w:rPr>
                <w:noProof/>
              </w:rPr>
              <w:t xml:space="preserve"> to open SIS (or open it in a browser)</w:t>
            </w:r>
          </w:p>
          <w:p w14:paraId="6774177E" w14:textId="77777777" w:rsidR="00857A24" w:rsidRDefault="00857A24" w:rsidP="005C6402">
            <w:pPr>
              <w:rPr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DEDE18C" wp14:editId="6FF8EEC5">
                  <wp:extent cx="5861579" cy="2662238"/>
                  <wp:effectExtent l="0" t="0" r="6350" b="5080"/>
                  <wp:docPr id="167" name="Picture 167" descr="C:\Users\JESSIC~1\AppData\Local\Temp\SNAGHTML115287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JESSIC~1\AppData\Local\Temp\SNAGHTML115287c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187" b="5553"/>
                          <a:stretch/>
                        </pic:blipFill>
                        <pic:spPr bwMode="auto">
                          <a:xfrm>
                            <a:off x="0" y="0"/>
                            <a:ext cx="5904466" cy="26817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7A24" w14:paraId="7AD4183D" w14:textId="77777777" w:rsidTr="00857A24">
        <w:tc>
          <w:tcPr>
            <w:tcW w:w="9498" w:type="dxa"/>
            <w:tcBorders>
              <w:left w:val="nil"/>
              <w:bottom w:val="single" w:sz="4" w:space="0" w:color="808080" w:themeColor="background1" w:themeShade="80"/>
              <w:right w:val="nil"/>
            </w:tcBorders>
            <w:tcMar>
              <w:top w:w="113" w:type="dxa"/>
              <w:bottom w:w="113" w:type="dxa"/>
            </w:tcMar>
          </w:tcPr>
          <w:p w14:paraId="466B55BB" w14:textId="77777777" w:rsidR="00857A24" w:rsidRDefault="00857A24" w:rsidP="009627C4">
            <w:pPr>
              <w:pStyle w:val="ListNumber"/>
              <w:rPr>
                <w:b/>
              </w:rPr>
            </w:pPr>
            <w:r>
              <w:lastRenderedPageBreak/>
              <w:t xml:space="preserve">Tick the box and </w:t>
            </w:r>
            <w:r w:rsidR="009627C4">
              <w:t>select</w:t>
            </w:r>
            <w:r>
              <w:t xml:space="preserve"> </w:t>
            </w:r>
            <w:r w:rsidRPr="00433B60">
              <w:rPr>
                <w:b/>
              </w:rPr>
              <w:t>Apply</w:t>
            </w:r>
          </w:p>
          <w:p w14:paraId="1EC4B157" w14:textId="77777777" w:rsidR="00857A24" w:rsidRPr="00433B60" w:rsidRDefault="00857A24" w:rsidP="009B603F">
            <w:pPr>
              <w:jc w:val="center"/>
              <w:rPr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1B53401D" wp14:editId="3BECFF11">
                  <wp:extent cx="3254991" cy="2643448"/>
                  <wp:effectExtent l="0" t="0" r="3175" b="5080"/>
                  <wp:docPr id="168" name="Picture 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5310" cy="2643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7C4" w14:paraId="71226BF7" w14:textId="77777777" w:rsidTr="00857A24">
        <w:tc>
          <w:tcPr>
            <w:tcW w:w="9498" w:type="dxa"/>
            <w:tcBorders>
              <w:left w:val="nil"/>
              <w:bottom w:val="single" w:sz="4" w:space="0" w:color="808080" w:themeColor="background1" w:themeShade="80"/>
              <w:right w:val="nil"/>
            </w:tcBorders>
            <w:tcMar>
              <w:top w:w="113" w:type="dxa"/>
              <w:bottom w:w="113" w:type="dxa"/>
            </w:tcMar>
          </w:tcPr>
          <w:p w14:paraId="35B2E0DC" w14:textId="77777777" w:rsidR="00735394" w:rsidRDefault="009627C4" w:rsidP="00735394">
            <w:pPr>
              <w:pStyle w:val="BodyText"/>
            </w:pPr>
            <w:r>
              <w:rPr>
                <w:noProof/>
              </w:rPr>
              <w:drawing>
                <wp:anchor distT="0" distB="0" distL="114300" distR="114300" simplePos="0" relativeHeight="251752448" behindDoc="1" locked="0" layoutInCell="1" allowOverlap="1" wp14:anchorId="41CDB929" wp14:editId="0E0200A0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-1270</wp:posOffset>
                  </wp:positionV>
                  <wp:extent cx="344170" cy="332740"/>
                  <wp:effectExtent l="0" t="0" r="0" b="0"/>
                  <wp:wrapThrough wrapText="bothSides">
                    <wp:wrapPolygon edited="0">
                      <wp:start x="0" y="0"/>
                      <wp:lineTo x="0" y="19786"/>
                      <wp:lineTo x="20325" y="19786"/>
                      <wp:lineTo x="20325" y="0"/>
                      <wp:lineTo x="0" y="0"/>
                    </wp:wrapPolygon>
                  </wp:wrapThrough>
                  <wp:docPr id="169" name="Picture 1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portant Black.png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792" b="15585"/>
                          <a:stretch/>
                        </pic:blipFill>
                        <pic:spPr bwMode="auto">
                          <a:xfrm>
                            <a:off x="0" y="0"/>
                            <a:ext cx="344170" cy="3327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t xml:space="preserve">Either or replacements will force you to choose either </w:t>
            </w:r>
          </w:p>
          <w:p w14:paraId="2A6925C6" w14:textId="77777777" w:rsidR="00735394" w:rsidRDefault="009627C4" w:rsidP="00735394">
            <w:pPr>
              <w:pStyle w:val="ListBullet"/>
            </w:pPr>
            <w:r>
              <w:t xml:space="preserve">the part(s) to the right of the grey arrow(s) </w:t>
            </w:r>
          </w:p>
          <w:p w14:paraId="1EDAEC35" w14:textId="77777777" w:rsidR="009627C4" w:rsidRDefault="009627C4" w:rsidP="00735394">
            <w:pPr>
              <w:pStyle w:val="ListBullet"/>
            </w:pPr>
            <w:r>
              <w:t>or part(s) to the right of the green arrow(s)</w:t>
            </w:r>
          </w:p>
          <w:p w14:paraId="4FA46779" w14:textId="77777777" w:rsidR="009627C4" w:rsidRDefault="009627C4" w:rsidP="009627C4">
            <w:pPr>
              <w:pStyle w:val="BodyText"/>
              <w:jc w:val="center"/>
            </w:pPr>
            <w:r>
              <w:rPr>
                <w:noProof/>
              </w:rPr>
              <w:drawing>
                <wp:inline distT="0" distB="0" distL="0" distR="0" wp14:anchorId="06E9D700" wp14:editId="7DDEBE9B">
                  <wp:extent cx="3418765" cy="2794650"/>
                  <wp:effectExtent l="0" t="0" r="0" b="5715"/>
                  <wp:docPr id="170" name="Picture 1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1506" cy="27968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7A24" w14:paraId="19E11B73" w14:textId="77777777" w:rsidTr="00857A24">
        <w:tc>
          <w:tcPr>
            <w:tcW w:w="9498" w:type="dxa"/>
            <w:tcBorders>
              <w:left w:val="nil"/>
              <w:right w:val="nil"/>
            </w:tcBorders>
            <w:tcMar>
              <w:top w:w="113" w:type="dxa"/>
              <w:bottom w:w="113" w:type="dxa"/>
            </w:tcMar>
          </w:tcPr>
          <w:p w14:paraId="5094C8DB" w14:textId="77777777" w:rsidR="00857A24" w:rsidRDefault="00857A24" w:rsidP="00EF0682">
            <w:pPr>
              <w:pStyle w:val="ListNumber"/>
            </w:pPr>
            <w:r>
              <w:t>The parts will appear in your sales order</w:t>
            </w:r>
            <w:r w:rsidR="00EF0682">
              <w:t xml:space="preserve"> and an Infolog will appear </w:t>
            </w:r>
          </w:p>
          <w:p w14:paraId="76EA6993" w14:textId="77777777" w:rsidR="00857A24" w:rsidRPr="00EF0682" w:rsidRDefault="00EF0682" w:rsidP="00EF0682">
            <w:pPr>
              <w:ind w:left="142"/>
              <w:rPr>
                <w:b/>
                <w:szCs w:val="18"/>
              </w:rPr>
            </w:pPr>
            <w:r>
              <w:rPr>
                <w:szCs w:val="18"/>
              </w:rPr>
              <w:t>Select</w:t>
            </w:r>
            <w:r w:rsidR="00857A24">
              <w:rPr>
                <w:szCs w:val="18"/>
              </w:rPr>
              <w:t xml:space="preserve"> </w:t>
            </w:r>
            <w:r w:rsidR="00857A24" w:rsidRPr="001D71B1">
              <w:rPr>
                <w:b/>
                <w:szCs w:val="18"/>
              </w:rPr>
              <w:t>Close</w:t>
            </w:r>
          </w:p>
        </w:tc>
      </w:tr>
    </w:tbl>
    <w:p w14:paraId="6BE6C5BE" w14:textId="77777777" w:rsidR="00EF2A76" w:rsidRDefault="00EF2A76" w:rsidP="00EF2A76"/>
    <w:p w14:paraId="0F3D085B" w14:textId="77777777" w:rsidR="00EF2A76" w:rsidRDefault="00EF2A76" w:rsidP="00EF2A76">
      <w:r>
        <w:br w:type="page"/>
      </w:r>
    </w:p>
    <w:p w14:paraId="33764820" w14:textId="77777777" w:rsidR="00EF2A76" w:rsidRDefault="00EF2A76" w:rsidP="00EF2A76">
      <w:pPr>
        <w:pStyle w:val="Task"/>
      </w:pPr>
      <w:bookmarkStart w:id="24" w:name="_Toc488660185"/>
      <w:bookmarkStart w:id="25" w:name="_Toc509671017"/>
      <w:r>
        <w:lastRenderedPageBreak/>
        <w:t>Find item availability – from a sales order</w:t>
      </w:r>
      <w:bookmarkEnd w:id="24"/>
      <w:bookmarkEnd w:id="2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857A24" w14:paraId="75122AC7" w14:textId="77777777" w:rsidTr="00857A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010" w:type="dxa"/>
            <w:tcBorders>
              <w:left w:val="nil"/>
              <w:right w:val="nil"/>
            </w:tcBorders>
          </w:tcPr>
          <w:p w14:paraId="5BB9CEE3" w14:textId="77777777" w:rsidR="00857A24" w:rsidRPr="00857A24" w:rsidRDefault="00857A24" w:rsidP="00857A24">
            <w:pPr>
              <w:pStyle w:val="ListNumber"/>
            </w:pPr>
            <w:r w:rsidRPr="00857A24">
              <w:t xml:space="preserve">From the Sales order lines fast tab </w:t>
            </w:r>
          </w:p>
          <w:p w14:paraId="0242BD73" w14:textId="77777777" w:rsidR="00857A24" w:rsidRPr="00857A24" w:rsidRDefault="00857A24" w:rsidP="00857A24">
            <w:pPr>
              <w:pStyle w:val="TableText"/>
              <w:ind w:left="618"/>
              <w:rPr>
                <w:b/>
              </w:rPr>
            </w:pPr>
            <w:r>
              <w:t xml:space="preserve">Select </w:t>
            </w:r>
            <w:r w:rsidRPr="00857A24">
              <w:rPr>
                <w:b/>
              </w:rPr>
              <w:t>Inventory &gt; Item availability</w:t>
            </w:r>
          </w:p>
          <w:p w14:paraId="556A963B" w14:textId="77777777" w:rsidR="00857A24" w:rsidRDefault="00857A24" w:rsidP="00857A2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AA03BA2" wp14:editId="65434142">
                  <wp:extent cx="3852545" cy="1866900"/>
                  <wp:effectExtent l="0" t="0" r="0" b="0"/>
                  <wp:docPr id="19" name="Picture 19" descr="C:\Users\JESSIC~1\AppData\Local\Temp\SNAGHTML169630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JESSIC~1\AppData\Local\Temp\SNAGHTML169630d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814" b="11731"/>
                          <a:stretch/>
                        </pic:blipFill>
                        <pic:spPr bwMode="auto">
                          <a:xfrm>
                            <a:off x="0" y="0"/>
                            <a:ext cx="3855333" cy="1868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0000DD" w14:textId="77777777" w:rsidR="00857A24" w:rsidRDefault="00857A24" w:rsidP="00EF2A76"/>
    <w:p w14:paraId="7C2DFFC3" w14:textId="77777777" w:rsidR="00EF2A76" w:rsidRDefault="00EF2A76">
      <w:pPr>
        <w:spacing w:line="240" w:lineRule="auto"/>
      </w:pPr>
      <w:bookmarkStart w:id="26" w:name="_Toc488660186"/>
      <w:r>
        <w:br w:type="page"/>
      </w:r>
    </w:p>
    <w:p w14:paraId="0BB9E81C" w14:textId="77777777" w:rsidR="00EF2A76" w:rsidRDefault="005C6402" w:rsidP="00EF2A76">
      <w:pPr>
        <w:pStyle w:val="Task"/>
      </w:pPr>
      <w:bookmarkStart w:id="27" w:name="_Toc509671018"/>
      <w:r>
        <w:lastRenderedPageBreak/>
        <w:t>Item availability – replacement cross reference, alternate, lines</w:t>
      </w:r>
      <w:bookmarkEnd w:id="26"/>
      <w:bookmarkEnd w:id="27"/>
    </w:p>
    <w:tbl>
      <w:tblPr>
        <w:tblStyle w:val="TableGrid"/>
        <w:tblW w:w="9498" w:type="dxa"/>
        <w:tblInd w:w="108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9498"/>
      </w:tblGrid>
      <w:tr w:rsidR="0095086A" w14:paraId="2BE89FE6" w14:textId="77777777" w:rsidTr="006A17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498" w:type="dxa"/>
            <w:tcBorders>
              <w:left w:val="nil"/>
              <w:bottom w:val="single" w:sz="4" w:space="0" w:color="808080" w:themeColor="background1" w:themeShade="80"/>
              <w:right w:val="nil"/>
            </w:tcBorders>
            <w:tcMar>
              <w:top w:w="113" w:type="dxa"/>
              <w:bottom w:w="113" w:type="dxa"/>
            </w:tcMar>
          </w:tcPr>
          <w:p w14:paraId="2C21E8B1" w14:textId="060B4C82" w:rsidR="0095086A" w:rsidRDefault="0095086A" w:rsidP="006A17E2">
            <w:pPr>
              <w:pStyle w:val="ListNumber"/>
            </w:pPr>
            <w:r>
              <w:t xml:space="preserve">Navigate to </w:t>
            </w:r>
            <w:r w:rsidRPr="00B306FD">
              <w:rPr>
                <w:b/>
              </w:rPr>
              <w:t>GGNZ &gt; Product information management &gt; Common &gt; Item availability</w:t>
            </w:r>
          </w:p>
        </w:tc>
      </w:tr>
      <w:tr w:rsidR="006A17E2" w14:paraId="34A692E7" w14:textId="77777777" w:rsidTr="006A17E2">
        <w:tc>
          <w:tcPr>
            <w:tcW w:w="9498" w:type="dxa"/>
            <w:tcBorders>
              <w:left w:val="nil"/>
              <w:bottom w:val="single" w:sz="4" w:space="0" w:color="808080" w:themeColor="background1" w:themeShade="80"/>
              <w:right w:val="nil"/>
            </w:tcBorders>
            <w:tcMar>
              <w:top w:w="113" w:type="dxa"/>
              <w:bottom w:w="113" w:type="dxa"/>
            </w:tcMar>
          </w:tcPr>
          <w:p w14:paraId="760A2ED8" w14:textId="77777777" w:rsidR="006A17E2" w:rsidRDefault="006A17E2" w:rsidP="006A17E2">
            <w:pPr>
              <w:pStyle w:val="ListNumber"/>
            </w:pPr>
            <w:r>
              <w:t xml:space="preserve">If </w:t>
            </w:r>
            <w:r w:rsidR="00735394">
              <w:t>accessed</w:t>
            </w:r>
            <w:r>
              <w:t xml:space="preserve"> from a sales order </w:t>
            </w:r>
            <w:r w:rsidRPr="00735394">
              <w:rPr>
                <w:b/>
              </w:rPr>
              <w:t>Item number</w:t>
            </w:r>
            <w:r>
              <w:t xml:space="preserve"> and </w:t>
            </w:r>
            <w:r w:rsidRPr="00735394">
              <w:rPr>
                <w:b/>
              </w:rPr>
              <w:t>Customer account</w:t>
            </w:r>
            <w:r>
              <w:t xml:space="preserve"> will already be populated, otherwise, select</w:t>
            </w:r>
            <w:r w:rsidR="00735394">
              <w:t xml:space="preserve"> or enter</w:t>
            </w:r>
            <w:r>
              <w:t>:</w:t>
            </w:r>
          </w:p>
          <w:p w14:paraId="7FB408E7" w14:textId="77777777" w:rsidR="006A17E2" w:rsidRDefault="006A17E2" w:rsidP="00EF0682">
            <w:pPr>
              <w:pStyle w:val="ListBullet"/>
            </w:pPr>
            <w:r w:rsidRPr="00D555B7">
              <w:t>Item number</w:t>
            </w:r>
          </w:p>
          <w:p w14:paraId="38C6909C" w14:textId="77777777" w:rsidR="006A17E2" w:rsidRPr="0056297A" w:rsidRDefault="006A17E2" w:rsidP="0056297A">
            <w:pPr>
              <w:pStyle w:val="ListBullet"/>
            </w:pPr>
            <w:r>
              <w:t>Customer account</w:t>
            </w:r>
          </w:p>
        </w:tc>
      </w:tr>
      <w:tr w:rsidR="0056297A" w14:paraId="4E59C7D2" w14:textId="77777777" w:rsidTr="0095086A">
        <w:trPr>
          <w:trHeight w:val="9865"/>
        </w:trPr>
        <w:tc>
          <w:tcPr>
            <w:tcW w:w="9498" w:type="dxa"/>
            <w:tcBorders>
              <w:left w:val="nil"/>
              <w:bottom w:val="single" w:sz="4" w:space="0" w:color="808080" w:themeColor="background1" w:themeShade="80"/>
              <w:right w:val="nil"/>
            </w:tcBorders>
            <w:tcMar>
              <w:top w:w="113" w:type="dxa"/>
              <w:bottom w:w="113" w:type="dxa"/>
            </w:tcMar>
          </w:tcPr>
          <w:p w14:paraId="755E86C6" w14:textId="77777777" w:rsidR="0056297A" w:rsidRDefault="0056297A" w:rsidP="0056297A">
            <w:pPr>
              <w:pStyle w:val="ListNumber"/>
            </w:pPr>
            <w:r>
              <w:t xml:space="preserve">Review </w:t>
            </w:r>
            <w:r w:rsidRPr="00B40515">
              <w:t>the part availability information:</w:t>
            </w:r>
          </w:p>
          <w:p w14:paraId="4665587C" w14:textId="77777777" w:rsidR="0056297A" w:rsidRDefault="0056297A" w:rsidP="00B71034">
            <w:pPr>
              <w:pStyle w:val="ListNumber2"/>
              <w:tabs>
                <w:tab w:val="clear" w:pos="992"/>
                <w:tab w:val="num" w:pos="1223"/>
              </w:tabs>
              <w:ind w:left="3349" w:hanging="2693"/>
            </w:pPr>
            <w:r w:rsidRPr="000E0BCE">
              <w:rPr>
                <w:b/>
              </w:rPr>
              <w:t>Replacement</w:t>
            </w:r>
            <w:r w:rsidR="00B71034">
              <w:tab/>
            </w:r>
            <w:r w:rsidRPr="000E0BCE">
              <w:t xml:space="preserve">if </w:t>
            </w:r>
            <w:r>
              <w:t>a</w:t>
            </w:r>
            <w:r w:rsidRPr="000E0BCE">
              <w:t xml:space="preserve"> part is obsolete and </w:t>
            </w:r>
            <w:r>
              <w:t>is being</w:t>
            </w:r>
            <w:r w:rsidRPr="000E0BCE">
              <w:t xml:space="preserve"> replaced with </w:t>
            </w:r>
            <w:r>
              <w:t>a new part(s)</w:t>
            </w:r>
          </w:p>
          <w:p w14:paraId="39005EF2" w14:textId="77777777" w:rsidR="0056297A" w:rsidRDefault="0056297A" w:rsidP="00B71034">
            <w:pPr>
              <w:pStyle w:val="ListNumber2"/>
              <w:tabs>
                <w:tab w:val="clear" w:pos="992"/>
                <w:tab w:val="num" w:pos="1223"/>
              </w:tabs>
              <w:ind w:left="3349" w:hanging="2693"/>
            </w:pPr>
            <w:r w:rsidRPr="000E0BCE">
              <w:rPr>
                <w:b/>
              </w:rPr>
              <w:t>Cross reference</w:t>
            </w:r>
            <w:r w:rsidR="00B71034">
              <w:tab/>
            </w:r>
            <w:r>
              <w:t xml:space="preserve">where there is </w:t>
            </w:r>
            <w:r w:rsidRPr="00B45838">
              <w:t>a two way relationship, i.e. item A can be replaced by item B, or vice versa, in other words, is referenced both ways. This is mainly used for reman, when you sell a part, but you can instead sell a remanufactured item</w:t>
            </w:r>
          </w:p>
          <w:p w14:paraId="5E4731D8" w14:textId="77777777" w:rsidR="0056297A" w:rsidRDefault="0056297A" w:rsidP="00B71034">
            <w:pPr>
              <w:pStyle w:val="ListNumber2"/>
              <w:tabs>
                <w:tab w:val="clear" w:pos="992"/>
                <w:tab w:val="num" w:pos="1223"/>
              </w:tabs>
              <w:ind w:left="3349" w:hanging="2693"/>
            </w:pPr>
            <w:r w:rsidRPr="000E0BCE">
              <w:rPr>
                <w:b/>
              </w:rPr>
              <w:t>Alternates</w:t>
            </w:r>
            <w:r w:rsidR="00B71034">
              <w:tab/>
            </w:r>
            <w:r w:rsidRPr="00B45838">
              <w:t>is a one way situation, you can sell B instead of A, but you won</w:t>
            </w:r>
            <w:r>
              <w:t>’</w:t>
            </w:r>
            <w:r w:rsidRPr="00B45838">
              <w:t>t see the reference the other way</w:t>
            </w:r>
          </w:p>
          <w:p w14:paraId="6C5013B1" w14:textId="77777777" w:rsidR="0056297A" w:rsidRDefault="0056297A" w:rsidP="00B71034">
            <w:pPr>
              <w:pStyle w:val="ListNumber2"/>
              <w:tabs>
                <w:tab w:val="clear" w:pos="992"/>
                <w:tab w:val="num" w:pos="1223"/>
              </w:tabs>
              <w:ind w:left="3349" w:hanging="2693"/>
            </w:pPr>
            <w:r>
              <w:rPr>
                <w:b/>
              </w:rPr>
              <w:t>Note</w:t>
            </w:r>
            <w:r w:rsidR="00B71034">
              <w:tab/>
            </w:r>
            <w:r>
              <w:t>there may be notes if the part is discontinued, is a dangerous item, or about how to order and when to use the item</w:t>
            </w:r>
          </w:p>
          <w:p w14:paraId="5710608A" w14:textId="77777777" w:rsidR="0056297A" w:rsidRDefault="0056297A" w:rsidP="00B71034">
            <w:pPr>
              <w:pStyle w:val="ListNumber2"/>
              <w:tabs>
                <w:tab w:val="clear" w:pos="992"/>
                <w:tab w:val="num" w:pos="1223"/>
              </w:tabs>
              <w:ind w:left="3349" w:hanging="2693"/>
            </w:pPr>
            <w:r>
              <w:rPr>
                <w:b/>
              </w:rPr>
              <w:t>Lines</w:t>
            </w:r>
            <w:r>
              <w:t xml:space="preserve"> </w:t>
            </w:r>
            <w:r w:rsidR="00B71034">
              <w:tab/>
            </w:r>
            <w:r>
              <w:t>this shows all parts in your sales order (if opened from a sales order)</w:t>
            </w:r>
          </w:p>
          <w:p w14:paraId="2A54760F" w14:textId="1120B95D" w:rsidR="0056297A" w:rsidRDefault="0095086A" w:rsidP="0056297A">
            <w:pPr>
              <w:pStyle w:val="ListNumber2"/>
              <w:numPr>
                <w:ilvl w:val="0"/>
                <w:numId w:val="0"/>
              </w:numPr>
              <w:ind w:left="567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63712" behindDoc="0" locked="0" layoutInCell="1" allowOverlap="1" wp14:anchorId="3CED090A" wp14:editId="602B720B">
                      <wp:simplePos x="0" y="0"/>
                      <wp:positionH relativeFrom="column">
                        <wp:posOffset>550342</wp:posOffset>
                      </wp:positionH>
                      <wp:positionV relativeFrom="paragraph">
                        <wp:posOffset>92151</wp:posOffset>
                      </wp:positionV>
                      <wp:extent cx="4838733" cy="3399562"/>
                      <wp:effectExtent l="0" t="0" r="0" b="0"/>
                      <wp:wrapNone/>
                      <wp:docPr id="34" name="Group 3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838733" cy="3399562"/>
                                <a:chOff x="0" y="0"/>
                                <a:chExt cx="5676900" cy="398843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29" name="Picture 129" descr="C:\Users\JESSIC~1\AppData\Local\Temp\SNAGHTML18184b1.PNG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3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r="4876" b="6066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5676900" cy="39884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s:wsp>
                              <wps:cNvPr id="4" name="Oval 4"/>
                              <wps:cNvSpPr/>
                              <wps:spPr>
                                <a:xfrm>
                                  <a:off x="672998" y="2267712"/>
                                  <a:ext cx="270000" cy="270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solidFill>
                                    <a:srgbClr val="FF0000"/>
                                  </a:solidFill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6F00ADD" w14:textId="77777777" w:rsidR="00E12288" w:rsidRDefault="00E12288" w:rsidP="0056297A">
                                    <w:pPr>
                                      <w:spacing w:after="0"/>
                                      <w:jc w:val="center"/>
                                    </w:pPr>
                                    <w:r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" name="Oval 6"/>
                              <wps:cNvSpPr/>
                              <wps:spPr>
                                <a:xfrm>
                                  <a:off x="3606393" y="1499616"/>
                                  <a:ext cx="270000" cy="270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solidFill>
                                    <a:srgbClr val="FF0000"/>
                                  </a:solidFill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C2AF04C" w14:textId="77777777" w:rsidR="00E12288" w:rsidRDefault="00E12288" w:rsidP="0056297A">
                                    <w:pPr>
                                      <w:spacing w:after="0"/>
                                      <w:jc w:val="center"/>
                                    </w:pPr>
                                    <w:r>
                                      <w:t>c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" name="Oval 7"/>
                              <wps:cNvSpPr/>
                              <wps:spPr>
                                <a:xfrm>
                                  <a:off x="588873" y="1536192"/>
                                  <a:ext cx="270000" cy="270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solidFill>
                                    <a:srgbClr val="FF0000"/>
                                  </a:solidFill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7B00171" w14:textId="77777777" w:rsidR="00E12288" w:rsidRDefault="00E12288" w:rsidP="0056297A">
                                    <w:pPr>
                                      <w:spacing w:after="0"/>
                                      <w:jc w:val="center"/>
                                    </w:pPr>
                                    <w: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" name="Oval 11"/>
                              <wps:cNvSpPr/>
                              <wps:spPr>
                                <a:xfrm>
                                  <a:off x="380390" y="3006547"/>
                                  <a:ext cx="270000" cy="270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solidFill>
                                    <a:srgbClr val="FF0000"/>
                                  </a:solidFill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C22F918" w14:textId="77777777" w:rsidR="00E12288" w:rsidRDefault="00E12288" w:rsidP="0056297A">
                                    <w:pPr>
                                      <w:spacing w:after="0"/>
                                      <w:jc w:val="center"/>
                                    </w:pPr>
                                    <w:r>
                                      <w:t>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" name="Oval 15"/>
                              <wps:cNvSpPr/>
                              <wps:spPr>
                                <a:xfrm>
                                  <a:off x="4059936" y="2267712"/>
                                  <a:ext cx="270000" cy="270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solidFill>
                                    <a:srgbClr val="FF0000"/>
                                  </a:solidFill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6EF5DC10" w14:textId="77777777" w:rsidR="00E12288" w:rsidRDefault="00E12288" w:rsidP="0056297A">
                                    <w:pPr>
                                      <w:spacing w:after="0"/>
                                      <w:jc w:val="center"/>
                                    </w:pPr>
                                    <w:r>
                                      <w:t>d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CED090A" id="Group 34" o:spid="_x0000_s1026" style="position:absolute;left:0;text-align:left;margin-left:43.35pt;margin-top:7.25pt;width:381pt;height:267.7pt;z-index:251763712;mso-width-relative:margin;mso-height-relative:margin" coordsize="56769,398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129" o:spid="_x0000_s1027" type="#_x0000_t75" style="position:absolute;width:56769;height:39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">
                        <v:imagedata r:id="rId35" o:title="SNAGHTML18184b1" cropbottom="3975f" cropright="3196f"/>
                      </v:shape>
                      <v:oval id="Oval 4" o:spid="_x0000_s1028" style="position:absolute;left:6729;top:22677;width:2700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" fillcolor="red" strokecolor="red">
                        <v:textbox inset="0,0,0,0">
                          <w:txbxContent>
                            <w:p w14:paraId="56F00ADD" w14:textId="77777777" w:rsidR="00E12288" w:rsidRDefault="00E12288" w:rsidP="0056297A">
                              <w:pPr>
                                <w:spacing w:after="0"/>
                                <w:jc w:val="center"/>
                              </w:pPr>
                              <w:r>
                                <w:t>b</w:t>
                              </w:r>
                            </w:p>
                          </w:txbxContent>
                        </v:textbox>
                      </v:oval>
                      <v:oval id="Oval 6" o:spid="_x0000_s1029" style="position:absolute;left:36063;top:14996;width:2700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" fillcolor="red" strokecolor="red">
                        <v:textbox inset="0,0,0,0">
                          <w:txbxContent>
                            <w:p w14:paraId="0C2AF04C" w14:textId="77777777" w:rsidR="00E12288" w:rsidRDefault="00E12288" w:rsidP="0056297A">
                              <w:pPr>
                                <w:spacing w:after="0"/>
                                <w:jc w:val="center"/>
                              </w:pPr>
                              <w:r>
                                <w:t>c</w:t>
                              </w:r>
                            </w:p>
                          </w:txbxContent>
                        </v:textbox>
                      </v:oval>
                      <v:oval id="Oval 7" o:spid="_x0000_s1030" style="position:absolute;left:5888;top:15361;width:2700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" fillcolor="red" strokecolor="red">
                        <v:textbox inset="0,0,0,0">
                          <w:txbxContent>
                            <w:p w14:paraId="77B00171" w14:textId="77777777" w:rsidR="00E12288" w:rsidRDefault="00E12288" w:rsidP="0056297A">
                              <w:pPr>
                                <w:spacing w:after="0"/>
                                <w:jc w:val="center"/>
                              </w:pPr>
                              <w:r>
                                <w:t>a</w:t>
                              </w:r>
                            </w:p>
                          </w:txbxContent>
                        </v:textbox>
                      </v:oval>
                      <v:oval id="Oval 11" o:spid="_x0000_s1031" style="position:absolute;left:3803;top:30065;width:2700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" fillcolor="red" strokecolor="red">
                        <v:textbox inset="0,0,0,0">
                          <w:txbxContent>
                            <w:p w14:paraId="7C22F918" w14:textId="77777777" w:rsidR="00E12288" w:rsidRDefault="00E12288" w:rsidP="0056297A">
                              <w:pPr>
                                <w:spacing w:after="0"/>
                                <w:jc w:val="center"/>
                              </w:pPr>
                              <w:r>
                                <w:t>e</w:t>
                              </w:r>
                            </w:p>
                          </w:txbxContent>
                        </v:textbox>
                      </v:oval>
                      <v:oval id="Oval 15" o:spid="_x0000_s1032" style="position:absolute;left:40599;top:22677;width:2700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" fillcolor="red" strokecolor="red">
                        <v:textbox inset="0,0,0,0">
                          <w:txbxContent>
                            <w:p w14:paraId="6EF5DC10" w14:textId="77777777" w:rsidR="00E12288" w:rsidRDefault="00E12288" w:rsidP="0056297A">
                              <w:pPr>
                                <w:spacing w:after="0"/>
                                <w:jc w:val="center"/>
                              </w:pPr>
                              <w:r>
                                <w:t>d</w:t>
                              </w:r>
                            </w:p>
                          </w:txbxContent>
                        </v:textbox>
                      </v:oval>
                    </v:group>
                  </w:pict>
                </mc:Fallback>
              </mc:AlternateContent>
            </w:r>
          </w:p>
          <w:p w14:paraId="0541F4D2" w14:textId="20D7C802" w:rsidR="0056297A" w:rsidRDefault="0056297A" w:rsidP="0056297A">
            <w:pPr>
              <w:pStyle w:val="BodyText"/>
              <w:jc w:val="center"/>
            </w:pPr>
          </w:p>
        </w:tc>
      </w:tr>
      <w:tr w:rsidR="006A17E2" w14:paraId="5C80A845" w14:textId="77777777" w:rsidTr="006A17E2">
        <w:tc>
          <w:tcPr>
            <w:tcW w:w="9498" w:type="dxa"/>
            <w:tcBorders>
              <w:left w:val="nil"/>
              <w:right w:val="nil"/>
            </w:tcBorders>
            <w:tcMar>
              <w:top w:w="113" w:type="dxa"/>
              <w:bottom w:w="113" w:type="dxa"/>
            </w:tcMar>
          </w:tcPr>
          <w:p w14:paraId="36259C9A" w14:textId="77777777" w:rsidR="00584572" w:rsidRDefault="00584572" w:rsidP="008A32D4">
            <w:pPr>
              <w:pStyle w:val="ListNumber"/>
            </w:pPr>
            <w:r>
              <w:lastRenderedPageBreak/>
              <w:t>To replace an item in your sales order with an alternative item</w:t>
            </w:r>
          </w:p>
          <w:p w14:paraId="5BF58960" w14:textId="77777777" w:rsidR="006A17E2" w:rsidRPr="00584572" w:rsidRDefault="00584572" w:rsidP="008A32D4">
            <w:pPr>
              <w:pStyle w:val="ListNumber2"/>
            </w:pPr>
            <w:r>
              <w:t xml:space="preserve">Select </w:t>
            </w:r>
            <w:r w:rsidR="006A17E2" w:rsidRPr="00584572">
              <w:t xml:space="preserve">the item number </w:t>
            </w:r>
            <w:r>
              <w:t xml:space="preserve">(this moves it to the </w:t>
            </w:r>
            <w:r w:rsidR="006A17E2" w:rsidRPr="00584572">
              <w:t>top of the Item availability form</w:t>
            </w:r>
            <w:r>
              <w:t>)</w:t>
            </w:r>
          </w:p>
          <w:p w14:paraId="75A40203" w14:textId="45966741" w:rsidR="006A17E2" w:rsidRPr="00B87CF9" w:rsidRDefault="00584572" w:rsidP="008A32D4">
            <w:pPr>
              <w:pStyle w:val="ListNumber2"/>
            </w:pPr>
            <w:r w:rsidRPr="00584572">
              <w:t xml:space="preserve">Select </w:t>
            </w:r>
            <w:hyperlink r:id="rId36" w:history="1">
              <w:r w:rsidR="006A17E2" w:rsidRPr="00261B60">
                <w:rPr>
                  <w:rStyle w:val="Hyperlink"/>
                  <w:b/>
                  <w:color w:val="002060"/>
                </w:rPr>
                <w:t>Transfer to line</w:t>
              </w:r>
            </w:hyperlink>
          </w:p>
          <w:p w14:paraId="2FEE1AA3" w14:textId="77777777" w:rsidR="006A17E2" w:rsidRPr="00B40515" w:rsidRDefault="008A32D4" w:rsidP="006A17E2">
            <w:pPr>
              <w:jc w:val="center"/>
              <w:rPr>
                <w:szCs w:val="1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8352" behindDoc="0" locked="0" layoutInCell="1" allowOverlap="1" wp14:anchorId="76760D84" wp14:editId="7DC2ED81">
                      <wp:simplePos x="0" y="0"/>
                      <wp:positionH relativeFrom="column">
                        <wp:posOffset>2503170</wp:posOffset>
                      </wp:positionH>
                      <wp:positionV relativeFrom="paragraph">
                        <wp:posOffset>4819650</wp:posOffset>
                      </wp:positionV>
                      <wp:extent cx="270000" cy="270000"/>
                      <wp:effectExtent l="0" t="0" r="15875" b="15875"/>
                      <wp:wrapNone/>
                      <wp:docPr id="97" name="Oval 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0000" cy="2700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  <a:effectLst/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C5D7B95" w14:textId="77777777" w:rsidR="00E12288" w:rsidRDefault="00E12288" w:rsidP="008A32D4">
                                  <w:pPr>
                                    <w:spacing w:after="0"/>
                                    <w:jc w:val="center"/>
                                  </w:pPr>
                                  <w:r>
                                    <w:t>b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6760D84" id="Oval 97" o:spid="_x0000_s1033" style="position:absolute;left:0;text-align:left;margin-left:197.1pt;margin-top:379.5pt;width:21.25pt;height:21.25pt;z-index:251748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" fillcolor="red" strokecolor="red">
                      <v:textbox inset="0,0,0,0">
                        <w:txbxContent>
                          <w:p w14:paraId="3C5D7B95" w14:textId="77777777" w:rsidR="00E12288" w:rsidRDefault="00E12288" w:rsidP="008A32D4">
                            <w:pPr>
                              <w:spacing w:after="0"/>
                              <w:jc w:val="center"/>
                            </w:pPr>
                            <w:r>
                              <w:t>b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6304" behindDoc="0" locked="0" layoutInCell="1" allowOverlap="1" wp14:anchorId="2D0C5A49" wp14:editId="3A1E6214">
                      <wp:simplePos x="0" y="0"/>
                      <wp:positionH relativeFrom="column">
                        <wp:posOffset>1398270</wp:posOffset>
                      </wp:positionH>
                      <wp:positionV relativeFrom="paragraph">
                        <wp:posOffset>2257425</wp:posOffset>
                      </wp:positionV>
                      <wp:extent cx="270000" cy="270000"/>
                      <wp:effectExtent l="0" t="0" r="15875" b="15875"/>
                      <wp:wrapNone/>
                      <wp:docPr id="96" name="Oval 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0000" cy="2700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  <a:effectLst/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EF87AF6" w14:textId="77777777" w:rsidR="00E12288" w:rsidRDefault="00E12288" w:rsidP="008A32D4">
                                  <w:pPr>
                                    <w:spacing w:after="0"/>
                                    <w:jc w:val="center"/>
                                  </w:pPr>
                                  <w:r>
                                    <w:t>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D0C5A49" id="Oval 96" o:spid="_x0000_s1034" style="position:absolute;left:0;text-align:left;margin-left:110.1pt;margin-top:177.75pt;width:21.25pt;height:21.25pt;z-index:251746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" fillcolor="red" strokecolor="red">
                      <v:textbox inset="0,0,0,0">
                        <w:txbxContent>
                          <w:p w14:paraId="5EF87AF6" w14:textId="77777777" w:rsidR="00E12288" w:rsidRDefault="00E12288" w:rsidP="008A32D4">
                            <w:pPr>
                              <w:spacing w:after="0"/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6A17E2">
              <w:rPr>
                <w:noProof/>
              </w:rPr>
              <w:drawing>
                <wp:inline distT="0" distB="0" distL="0" distR="0" wp14:anchorId="1B4D64B6" wp14:editId="3AA5689E">
                  <wp:extent cx="4404677" cy="5419725"/>
                  <wp:effectExtent l="0" t="0" r="0" b="0"/>
                  <wp:docPr id="126" name="Picture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7"/>
                          <a:srcRect l="3690" t="1829" r="8804" b="23816"/>
                          <a:stretch/>
                        </pic:blipFill>
                        <pic:spPr bwMode="auto">
                          <a:xfrm>
                            <a:off x="0" y="0"/>
                            <a:ext cx="4414126" cy="54313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C43CBA" w14:textId="77777777" w:rsidR="00EF2A76" w:rsidRDefault="00EF2A76" w:rsidP="00EF2A76">
      <w:r>
        <w:br w:type="page"/>
      </w:r>
    </w:p>
    <w:p w14:paraId="595A875B" w14:textId="77777777" w:rsidR="00EF2A76" w:rsidRDefault="005C6402" w:rsidP="00C34AF4">
      <w:pPr>
        <w:pStyle w:val="Task"/>
        <w:rPr>
          <w:bCs/>
        </w:rPr>
      </w:pPr>
      <w:bookmarkStart w:id="28" w:name="_Toc488660187"/>
      <w:bookmarkStart w:id="29" w:name="_Toc509671019"/>
      <w:r>
        <w:lastRenderedPageBreak/>
        <w:t>Item availability – on hand overview</w:t>
      </w:r>
      <w:bookmarkEnd w:id="28"/>
      <w:bookmarkEnd w:id="29"/>
    </w:p>
    <w:tbl>
      <w:tblPr>
        <w:tblStyle w:val="TableGrid"/>
        <w:tblW w:w="9864" w:type="dxa"/>
        <w:tblInd w:w="108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9864"/>
      </w:tblGrid>
      <w:tr w:rsidR="006A17E2" w14:paraId="7CE0BD35" w14:textId="77777777" w:rsidTr="006A17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864" w:type="dxa"/>
            <w:tcBorders>
              <w:left w:val="nil"/>
              <w:bottom w:val="single" w:sz="4" w:space="0" w:color="808080" w:themeColor="background1" w:themeShade="80"/>
              <w:right w:val="nil"/>
            </w:tcBorders>
            <w:tcMar>
              <w:top w:w="113" w:type="dxa"/>
              <w:bottom w:w="113" w:type="dxa"/>
            </w:tcMar>
          </w:tcPr>
          <w:p w14:paraId="01079B75" w14:textId="1933ACCC" w:rsidR="006A17E2" w:rsidRDefault="006A17E2" w:rsidP="006A17E2">
            <w:pPr>
              <w:pStyle w:val="BodyText"/>
            </w:pPr>
            <w:r>
              <w:rPr>
                <w:noProof/>
              </w:rPr>
              <w:drawing>
                <wp:anchor distT="0" distB="0" distL="114300" distR="114300" simplePos="0" relativeHeight="251705344" behindDoc="1" locked="0" layoutInCell="1" allowOverlap="1" wp14:anchorId="1997CAF7" wp14:editId="76AB3695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26035</wp:posOffset>
                  </wp:positionV>
                  <wp:extent cx="344170" cy="332740"/>
                  <wp:effectExtent l="0" t="0" r="0" b="0"/>
                  <wp:wrapTight wrapText="bothSides">
                    <wp:wrapPolygon edited="0">
                      <wp:start x="0" y="0"/>
                      <wp:lineTo x="0" y="19786"/>
                      <wp:lineTo x="20325" y="19786"/>
                      <wp:lineTo x="20325" y="0"/>
                      <wp:lineTo x="0" y="0"/>
                    </wp:wrapPolygon>
                  </wp:wrapTight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portant Black.png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792" b="15585"/>
                          <a:stretch/>
                        </pic:blipFill>
                        <pic:spPr bwMode="auto">
                          <a:xfrm>
                            <a:off x="0" y="0"/>
                            <a:ext cx="344170" cy="3327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t xml:space="preserve">To see </w:t>
            </w:r>
            <w:r w:rsidRPr="00B31EE6">
              <w:rPr>
                <w:b/>
              </w:rPr>
              <w:t>On hand</w:t>
            </w:r>
            <w:r>
              <w:t xml:space="preserve"> information for all warehouses here you may need to open up the form by dragging downwards on the </w:t>
            </w:r>
            <w:r w:rsidR="006477B4" w:rsidRPr="006477B4">
              <w:rPr>
                <w:b/>
              </w:rPr>
              <w:t>four</w:t>
            </w:r>
            <w:r w:rsidRPr="00B31EE6">
              <w:rPr>
                <w:b/>
              </w:rPr>
              <w:t xml:space="preserve"> dots</w:t>
            </w:r>
            <w:r>
              <w:t xml:space="preserve"> </w:t>
            </w:r>
          </w:p>
          <w:p w14:paraId="1BE3927A" w14:textId="77777777" w:rsidR="006A17E2" w:rsidRPr="008A32D4" w:rsidRDefault="006A17E2" w:rsidP="008A32D4">
            <w:pPr>
              <w:pStyle w:val="ListNumber2"/>
              <w:numPr>
                <w:ilvl w:val="1"/>
                <w:numId w:val="14"/>
              </w:numPr>
              <w:tabs>
                <w:tab w:val="clear" w:pos="992"/>
                <w:tab w:val="num" w:pos="798"/>
              </w:tabs>
              <w:ind w:left="4483" w:hanging="3969"/>
            </w:pPr>
            <w:r w:rsidRPr="008A32D4">
              <w:rPr>
                <w:b/>
              </w:rPr>
              <w:t>Available physical</w:t>
            </w:r>
            <w:r w:rsidRPr="008A32D4">
              <w:t xml:space="preserve">: </w:t>
            </w:r>
            <w:r w:rsidR="008A32D4">
              <w:tab/>
            </w:r>
            <w:r w:rsidRPr="008A32D4">
              <w:t>Physical inventory minus any sales order reservations (or journal reservations where stock is going out)</w:t>
            </w:r>
          </w:p>
          <w:p w14:paraId="047703EE" w14:textId="77777777" w:rsidR="006A17E2" w:rsidRPr="00BC5AB8" w:rsidRDefault="006A17E2" w:rsidP="008A32D4">
            <w:pPr>
              <w:pStyle w:val="ListNumber2"/>
              <w:tabs>
                <w:tab w:val="clear" w:pos="992"/>
                <w:tab w:val="num" w:pos="798"/>
              </w:tabs>
              <w:ind w:left="4483" w:hanging="3969"/>
            </w:pPr>
            <w:r>
              <w:rPr>
                <w:b/>
              </w:rPr>
              <w:t xml:space="preserve">Available for </w:t>
            </w:r>
            <w:r w:rsidRPr="00BE361C">
              <w:rPr>
                <w:b/>
              </w:rPr>
              <w:t>reser</w:t>
            </w:r>
            <w:r>
              <w:rPr>
                <w:b/>
              </w:rPr>
              <w:t>vation</w:t>
            </w:r>
            <w:r>
              <w:t xml:space="preserve">: </w:t>
            </w:r>
            <w:r w:rsidR="008A32D4">
              <w:tab/>
            </w:r>
            <w:r>
              <w:t>Available physical + Quantity on purchase orders or Transfer orders (or journal reservations where stock is going in)</w:t>
            </w:r>
          </w:p>
          <w:p w14:paraId="64DE6384" w14:textId="77777777" w:rsidR="006A17E2" w:rsidRDefault="006A17E2" w:rsidP="005C6402">
            <w:pPr>
              <w:rPr>
                <w:szCs w:val="18"/>
              </w:rPr>
            </w:pPr>
          </w:p>
          <w:p w14:paraId="429C9AEE" w14:textId="77777777" w:rsidR="006A17E2" w:rsidRDefault="006A17E2" w:rsidP="006A456B">
            <w:pPr>
              <w:jc w:val="center"/>
              <w:rPr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F60E39B" wp14:editId="2159F362">
                  <wp:extent cx="5075899" cy="2676525"/>
                  <wp:effectExtent l="0" t="0" r="0" b="0"/>
                  <wp:docPr id="23" name="Picture 23" descr="C:\Users\JESSIC~1\AppData\Local\Temp\SNAGHTML193da3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 descr="C:\Users\JESSIC~1\AppData\Local\Temp\SNAGHTML193da30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195" b="8430"/>
                          <a:stretch/>
                        </pic:blipFill>
                        <pic:spPr bwMode="auto">
                          <a:xfrm>
                            <a:off x="0" y="0"/>
                            <a:ext cx="5077518" cy="26773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CF061B3" w14:textId="77777777" w:rsidR="006A17E2" w:rsidRPr="00B40515" w:rsidRDefault="006A17E2" w:rsidP="006A17E2">
            <w:pPr>
              <w:rPr>
                <w:szCs w:val="18"/>
              </w:rPr>
            </w:pPr>
          </w:p>
        </w:tc>
      </w:tr>
      <w:tr w:rsidR="006A17E2" w14:paraId="799C43D3" w14:textId="77777777" w:rsidTr="006A456B">
        <w:tc>
          <w:tcPr>
            <w:tcW w:w="9864" w:type="dxa"/>
            <w:tcBorders>
              <w:left w:val="nil"/>
              <w:bottom w:val="single" w:sz="4" w:space="0" w:color="808080" w:themeColor="background1" w:themeShade="80"/>
              <w:right w:val="nil"/>
            </w:tcBorders>
            <w:tcMar>
              <w:top w:w="113" w:type="dxa"/>
              <w:bottom w:w="113" w:type="dxa"/>
            </w:tcMar>
          </w:tcPr>
          <w:p w14:paraId="54C78866" w14:textId="77777777" w:rsidR="006A17E2" w:rsidRDefault="008A32D4" w:rsidP="006A17E2">
            <w:pPr>
              <w:pStyle w:val="ListNumber"/>
              <w:rPr>
                <w:szCs w:val="18"/>
              </w:rPr>
            </w:pPr>
            <w:r>
              <w:rPr>
                <w:szCs w:val="18"/>
              </w:rPr>
              <w:t>T</w:t>
            </w:r>
            <w:r w:rsidR="006A17E2">
              <w:rPr>
                <w:szCs w:val="18"/>
              </w:rPr>
              <w:t xml:space="preserve">he </w:t>
            </w:r>
            <w:r w:rsidR="006A17E2" w:rsidRPr="00AB3620">
              <w:rPr>
                <w:szCs w:val="18"/>
              </w:rPr>
              <w:t>On-hand</w:t>
            </w:r>
            <w:r w:rsidR="006A17E2">
              <w:rPr>
                <w:szCs w:val="18"/>
              </w:rPr>
              <w:t xml:space="preserve"> </w:t>
            </w:r>
            <w:r>
              <w:rPr>
                <w:szCs w:val="18"/>
              </w:rPr>
              <w:t xml:space="preserve">tab displays information relating to </w:t>
            </w:r>
            <w:r w:rsidR="006A17E2">
              <w:rPr>
                <w:szCs w:val="18"/>
              </w:rPr>
              <w:t>availability</w:t>
            </w:r>
            <w:r>
              <w:rPr>
                <w:szCs w:val="18"/>
              </w:rPr>
              <w:t xml:space="preserve"> information</w:t>
            </w:r>
            <w:r w:rsidR="006A17E2">
              <w:rPr>
                <w:szCs w:val="18"/>
              </w:rPr>
              <w:t xml:space="preserve">, including </w:t>
            </w:r>
            <w:r w:rsidR="006A17E2" w:rsidRPr="00A93F1F">
              <w:rPr>
                <w:szCs w:val="18"/>
              </w:rPr>
              <w:t>Warehouse</w:t>
            </w:r>
            <w:r w:rsidR="006A17E2" w:rsidRPr="00AA6DF0">
              <w:rPr>
                <w:szCs w:val="18"/>
              </w:rPr>
              <w:t xml:space="preserve"> and </w:t>
            </w:r>
            <w:r w:rsidR="006A17E2">
              <w:rPr>
                <w:szCs w:val="18"/>
              </w:rPr>
              <w:t>Location</w:t>
            </w:r>
            <w:r>
              <w:rPr>
                <w:szCs w:val="18"/>
              </w:rPr>
              <w:t xml:space="preserve"> details</w:t>
            </w:r>
          </w:p>
          <w:p w14:paraId="05C88B7F" w14:textId="77777777" w:rsidR="006A17E2" w:rsidRPr="004947C8" w:rsidRDefault="008A32D4" w:rsidP="008A32D4">
            <w:pPr>
              <w:jc w:val="center"/>
              <w:rPr>
                <w:szCs w:val="1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787611FE" wp14:editId="12DAB6D1">
                      <wp:simplePos x="0" y="0"/>
                      <wp:positionH relativeFrom="column">
                        <wp:posOffset>920115</wp:posOffset>
                      </wp:positionH>
                      <wp:positionV relativeFrom="paragraph">
                        <wp:posOffset>987425</wp:posOffset>
                      </wp:positionV>
                      <wp:extent cx="625475" cy="130175"/>
                      <wp:effectExtent l="0" t="0" r="22225" b="22225"/>
                      <wp:wrapNone/>
                      <wp:docPr id="2" name="Rectangle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25475" cy="1301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2056568" id="Rectangle 2" o:spid="_x0000_s1026" style="position:absolute;margin-left:72.45pt;margin-top:77.75pt;width:49.25pt;height:10.2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" filled="f" strokecolor="red" strokeweight="2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7E9A2203" wp14:editId="6BA43CF3">
                      <wp:simplePos x="0" y="0"/>
                      <wp:positionH relativeFrom="column">
                        <wp:posOffset>634682</wp:posOffset>
                      </wp:positionH>
                      <wp:positionV relativeFrom="paragraph">
                        <wp:posOffset>615633</wp:posOffset>
                      </wp:positionV>
                      <wp:extent cx="314325" cy="169545"/>
                      <wp:effectExtent l="0" t="0" r="28575" b="20955"/>
                      <wp:wrapNone/>
                      <wp:docPr id="9" name="Rectangle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4325" cy="16954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6E66E2E" id="Rectangle 9" o:spid="_x0000_s1026" style="position:absolute;margin-left:49.95pt;margin-top:48.5pt;width:24.75pt;height:13.3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" filled="f" strokecolor="red" strokeweight="2pt"/>
                  </w:pict>
                </mc:Fallback>
              </mc:AlternateContent>
            </w:r>
            <w:r w:rsidR="006A17E2">
              <w:rPr>
                <w:noProof/>
              </w:rPr>
              <w:drawing>
                <wp:inline distT="0" distB="0" distL="0" distR="0" wp14:anchorId="7ACA4EFE" wp14:editId="16C32BFE">
                  <wp:extent cx="5435332" cy="171450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9"/>
                          <a:srcRect r="20181" b="52525"/>
                          <a:stretch/>
                        </pic:blipFill>
                        <pic:spPr bwMode="auto">
                          <a:xfrm>
                            <a:off x="0" y="0"/>
                            <a:ext cx="5441133" cy="1716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456B" w14:paraId="3C261819" w14:textId="77777777" w:rsidTr="006A456B">
        <w:tc>
          <w:tcPr>
            <w:tcW w:w="9864" w:type="dxa"/>
            <w:tcBorders>
              <w:left w:val="nil"/>
              <w:right w:val="nil"/>
            </w:tcBorders>
            <w:tcMar>
              <w:top w:w="113" w:type="dxa"/>
              <w:bottom w:w="113" w:type="dxa"/>
            </w:tcMar>
          </w:tcPr>
          <w:p w14:paraId="7AE2FACC" w14:textId="77777777" w:rsidR="006A456B" w:rsidRDefault="006A456B" w:rsidP="006A456B">
            <w:pPr>
              <w:pStyle w:val="ListNumber"/>
            </w:pPr>
            <w:r>
              <w:lastRenderedPageBreak/>
              <w:t>If required columns are missing, e.g. Warehouse or Location:</w:t>
            </w:r>
          </w:p>
          <w:p w14:paraId="70BC5BC4" w14:textId="77777777" w:rsidR="006A456B" w:rsidRPr="006A456B" w:rsidRDefault="006A456B" w:rsidP="006A456B">
            <w:pPr>
              <w:pStyle w:val="BodyText"/>
              <w:ind w:left="567"/>
              <w:rPr>
                <w:b/>
              </w:rPr>
            </w:pPr>
            <w:r>
              <w:t xml:space="preserve">Select </w:t>
            </w:r>
            <w:r w:rsidRPr="006A456B">
              <w:rPr>
                <w:b/>
              </w:rPr>
              <w:t>Inventory &gt; Dimensions display</w:t>
            </w:r>
          </w:p>
          <w:p w14:paraId="0519718E" w14:textId="77777777" w:rsidR="006A456B" w:rsidRDefault="006A456B" w:rsidP="005C6402">
            <w:pPr>
              <w:jc w:val="center"/>
              <w:rPr>
                <w:szCs w:val="18"/>
              </w:rPr>
            </w:pPr>
            <w:r w:rsidRPr="00F206BC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05AD3CC3" wp14:editId="587B7089">
                      <wp:simplePos x="0" y="0"/>
                      <wp:positionH relativeFrom="column">
                        <wp:posOffset>1672272</wp:posOffset>
                      </wp:positionH>
                      <wp:positionV relativeFrom="paragraph">
                        <wp:posOffset>1177925</wp:posOffset>
                      </wp:positionV>
                      <wp:extent cx="1133475" cy="523875"/>
                      <wp:effectExtent l="0" t="0" r="28575" b="28575"/>
                      <wp:wrapNone/>
                      <wp:docPr id="10" name="Rectangl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33475" cy="5238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9288D3F" id="Rectangle 10" o:spid="_x0000_s1026" style="position:absolute;margin-left:131.65pt;margin-top:92.75pt;width:89.25pt;height:41.2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" filled="f" strokecolor="red" strokeweight="2pt"/>
                  </w:pict>
                </mc:Fallback>
              </mc:AlternateContent>
            </w:r>
            <w:r>
              <w:rPr>
                <w:noProof/>
                <w:szCs w:val="18"/>
              </w:rPr>
              <w:drawing>
                <wp:inline distT="0" distB="0" distL="0" distR="0" wp14:anchorId="52B9D56E" wp14:editId="129919A1">
                  <wp:extent cx="5095875" cy="2124505"/>
                  <wp:effectExtent l="0" t="0" r="0" b="952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T1.pn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6554" cy="2124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456B" w14:paraId="0AD919CD" w14:textId="77777777" w:rsidTr="00584572">
        <w:tc>
          <w:tcPr>
            <w:tcW w:w="9864" w:type="dxa"/>
            <w:tcBorders>
              <w:left w:val="nil"/>
              <w:bottom w:val="single" w:sz="4" w:space="0" w:color="808080" w:themeColor="background1" w:themeShade="80"/>
              <w:right w:val="nil"/>
            </w:tcBorders>
            <w:tcMar>
              <w:top w:w="113" w:type="dxa"/>
              <w:bottom w:w="113" w:type="dxa"/>
            </w:tcMar>
          </w:tcPr>
          <w:p w14:paraId="1C7743D0" w14:textId="77777777" w:rsidR="008A32D4" w:rsidRDefault="008A32D4" w:rsidP="008A32D4">
            <w:pPr>
              <w:pStyle w:val="ListNumber"/>
            </w:pPr>
            <w:r>
              <w:rPr>
                <w:i/>
                <w:noProof/>
                <w:szCs w:val="18"/>
              </w:rPr>
              <w:drawing>
                <wp:anchor distT="0" distB="0" distL="114300" distR="114300" simplePos="0" relativeHeight="251750400" behindDoc="0" locked="0" layoutInCell="1" allowOverlap="1" wp14:anchorId="62807249" wp14:editId="1678F182">
                  <wp:simplePos x="0" y="0"/>
                  <wp:positionH relativeFrom="column">
                    <wp:posOffset>5194300</wp:posOffset>
                  </wp:positionH>
                  <wp:positionV relativeFrom="paragraph">
                    <wp:posOffset>0</wp:posOffset>
                  </wp:positionV>
                  <wp:extent cx="814070" cy="2447925"/>
                  <wp:effectExtent l="0" t="0" r="5080" b="9525"/>
                  <wp:wrapSquare wrapText="bothSides"/>
                  <wp:docPr id="99" name="Pictur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T_1.1_05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4070" cy="2447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From the options s</w:t>
            </w:r>
            <w:r w:rsidRPr="004A2B96">
              <w:t xml:space="preserve">elect column headings </w:t>
            </w:r>
            <w:r>
              <w:t>you want to display</w:t>
            </w:r>
          </w:p>
          <w:p w14:paraId="2671360A" w14:textId="77777777" w:rsidR="008A32D4" w:rsidRDefault="008A32D4" w:rsidP="008A32D4">
            <w:pPr>
              <w:pStyle w:val="TableText"/>
              <w:ind w:left="567"/>
            </w:pPr>
            <w:r>
              <w:t>Select</w:t>
            </w:r>
            <w:r w:rsidRPr="004A2B96">
              <w:t xml:space="preserve"> </w:t>
            </w:r>
            <w:r w:rsidRPr="004A2B96">
              <w:rPr>
                <w:b/>
              </w:rPr>
              <w:t>Save setup</w:t>
            </w:r>
            <w:r w:rsidRPr="004A2B96">
              <w:t xml:space="preserve"> </w:t>
            </w:r>
            <w:r>
              <w:t>then</w:t>
            </w:r>
            <w:r w:rsidRPr="004A2B96">
              <w:t xml:space="preserve"> </w:t>
            </w:r>
          </w:p>
          <w:p w14:paraId="6032EF4E" w14:textId="77777777" w:rsidR="008A32D4" w:rsidRPr="004A2B96" w:rsidRDefault="008A32D4" w:rsidP="008A32D4">
            <w:pPr>
              <w:pStyle w:val="TableText"/>
              <w:ind w:left="567"/>
            </w:pPr>
            <w:r>
              <w:t xml:space="preserve">Select </w:t>
            </w:r>
            <w:r w:rsidRPr="004A2B96">
              <w:rPr>
                <w:b/>
              </w:rPr>
              <w:t>OK</w:t>
            </w:r>
          </w:p>
          <w:p w14:paraId="1D135CBA" w14:textId="77777777" w:rsidR="006A456B" w:rsidRPr="006A456B" w:rsidRDefault="006A456B" w:rsidP="006A456B">
            <w:pPr>
              <w:jc w:val="center"/>
              <w:rPr>
                <w:szCs w:val="18"/>
              </w:rPr>
            </w:pPr>
          </w:p>
        </w:tc>
      </w:tr>
      <w:tr w:rsidR="00584572" w14:paraId="5CA65443" w14:textId="77777777" w:rsidTr="00584572">
        <w:tc>
          <w:tcPr>
            <w:tcW w:w="9864" w:type="dxa"/>
            <w:tcBorders>
              <w:left w:val="nil"/>
              <w:right w:val="nil"/>
            </w:tcBorders>
            <w:tcMar>
              <w:top w:w="113" w:type="dxa"/>
              <w:bottom w:w="113" w:type="dxa"/>
            </w:tcMar>
          </w:tcPr>
          <w:p w14:paraId="45BF72DD" w14:textId="77777777" w:rsidR="00584572" w:rsidRDefault="00584572" w:rsidP="008A32D4">
            <w:pPr>
              <w:pStyle w:val="BodyText"/>
            </w:pPr>
            <w:r>
              <w:rPr>
                <w:noProof/>
              </w:rPr>
              <w:drawing>
                <wp:anchor distT="0" distB="0" distL="114300" distR="114300" simplePos="0" relativeHeight="251744256" behindDoc="1" locked="0" layoutInCell="1" allowOverlap="1" wp14:anchorId="3889E7DF" wp14:editId="38D5CEA9">
                  <wp:simplePos x="0" y="0"/>
                  <wp:positionH relativeFrom="column">
                    <wp:posOffset>-4445</wp:posOffset>
                  </wp:positionH>
                  <wp:positionV relativeFrom="paragraph">
                    <wp:posOffset>22860</wp:posOffset>
                  </wp:positionV>
                  <wp:extent cx="344170" cy="332740"/>
                  <wp:effectExtent l="0" t="0" r="0" b="0"/>
                  <wp:wrapTight wrapText="bothSides">
                    <wp:wrapPolygon edited="0">
                      <wp:start x="0" y="0"/>
                      <wp:lineTo x="0" y="19786"/>
                      <wp:lineTo x="20325" y="19786"/>
                      <wp:lineTo x="20325" y="0"/>
                      <wp:lineTo x="0" y="0"/>
                    </wp:wrapPolygon>
                  </wp:wrapTight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portant Black.png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792" b="15585"/>
                          <a:stretch/>
                        </pic:blipFill>
                        <pic:spPr bwMode="auto">
                          <a:xfrm>
                            <a:off x="0" y="0"/>
                            <a:ext cx="344170" cy="3327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t xml:space="preserve">If the </w:t>
            </w:r>
            <w:r w:rsidRPr="00542A25">
              <w:rPr>
                <w:b/>
              </w:rPr>
              <w:t>Stocked status</w:t>
            </w:r>
            <w:r>
              <w:t xml:space="preserve"> of an item is </w:t>
            </w:r>
            <w:r w:rsidRPr="00542A25">
              <w:rPr>
                <w:b/>
              </w:rPr>
              <w:t>Non-stocked</w:t>
            </w:r>
            <w:r>
              <w:t>, it means the item is not regularly stocked. The item may be in stock.</w:t>
            </w:r>
          </w:p>
        </w:tc>
      </w:tr>
    </w:tbl>
    <w:p w14:paraId="73FB6F38" w14:textId="77777777" w:rsidR="00EF2A76" w:rsidRDefault="00EF2A76" w:rsidP="00EF2A76">
      <w:pPr>
        <w:rPr>
          <w:b/>
          <w:bCs/>
        </w:rPr>
      </w:pPr>
    </w:p>
    <w:p w14:paraId="0FE6B23B" w14:textId="77777777" w:rsidR="00C34AF4" w:rsidRDefault="00C34AF4">
      <w:pPr>
        <w:spacing w:line="240" w:lineRule="auto"/>
        <w:rPr>
          <w:rFonts w:eastAsia="Arial" w:cs="Lato Semibold"/>
          <w:b/>
          <w:color w:val="414141"/>
          <w:sz w:val="36"/>
          <w:szCs w:val="32"/>
        </w:rPr>
      </w:pPr>
      <w:r>
        <w:br w:type="page"/>
      </w:r>
    </w:p>
    <w:p w14:paraId="205030B7" w14:textId="77777777" w:rsidR="00C34AF4" w:rsidRDefault="005C6402" w:rsidP="00C34AF4">
      <w:pPr>
        <w:pStyle w:val="Task"/>
        <w:rPr>
          <w:bCs/>
        </w:rPr>
      </w:pPr>
      <w:bookmarkStart w:id="30" w:name="_Toc509671020"/>
      <w:r>
        <w:lastRenderedPageBreak/>
        <w:t>Item availability – on hand detail</w:t>
      </w:r>
      <w:bookmarkEnd w:id="3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20"/>
      </w:tblGrid>
      <w:tr w:rsidR="00102AFB" w14:paraId="706DC0CB" w14:textId="77777777" w:rsidTr="002E5C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44"/>
        </w:trPr>
        <w:tc>
          <w:tcPr>
            <w:tcW w:w="9020" w:type="dxa"/>
            <w:tcBorders>
              <w:left w:val="nil"/>
              <w:right w:val="nil"/>
            </w:tcBorders>
          </w:tcPr>
          <w:p w14:paraId="23687FB2" w14:textId="77777777" w:rsidR="002E5C70" w:rsidRDefault="005967BF" w:rsidP="002E5C70">
            <w:pPr>
              <w:pStyle w:val="ListNumber"/>
            </w:pPr>
            <w:r w:rsidRPr="002E5C70">
              <w:t xml:space="preserve">To see a </w:t>
            </w:r>
            <w:r w:rsidR="002E5C70" w:rsidRPr="002E5C70">
              <w:t>detailed</w:t>
            </w:r>
            <w:r w:rsidRPr="002E5C70">
              <w:t xml:space="preserve"> list of on-hand information </w:t>
            </w:r>
          </w:p>
          <w:p w14:paraId="3F69A78F" w14:textId="7509611F" w:rsidR="00735394" w:rsidRPr="002E5C70" w:rsidRDefault="002E5C70" w:rsidP="002E5C70">
            <w:pPr>
              <w:pStyle w:val="ListNumber2"/>
            </w:pPr>
            <w:r>
              <w:t>S</w:t>
            </w:r>
            <w:r w:rsidR="00735394" w:rsidRPr="002E5C70">
              <w:t xml:space="preserve">elect </w:t>
            </w:r>
            <w:r w:rsidR="005967BF" w:rsidRPr="002E5C70">
              <w:rPr>
                <w:b/>
              </w:rPr>
              <w:t>Inventory &gt; Transactions</w:t>
            </w:r>
            <w:r w:rsidR="005967BF" w:rsidRPr="002E5C70">
              <w:t xml:space="preserve"> </w:t>
            </w:r>
            <w:r w:rsidR="00735394" w:rsidRPr="002E5C70">
              <w:t xml:space="preserve"> </w:t>
            </w:r>
          </w:p>
          <w:p w14:paraId="591BEB7F" w14:textId="44D4F740" w:rsidR="005967BF" w:rsidRPr="002E5C70" w:rsidRDefault="002E5C70" w:rsidP="002E5C70">
            <w:pPr>
              <w:pStyle w:val="ListNumber2"/>
              <w:rPr>
                <w:b/>
              </w:rPr>
            </w:pPr>
            <w:r>
              <w:t xml:space="preserve">Select </w:t>
            </w:r>
            <w:r w:rsidRPr="002E5C70">
              <w:rPr>
                <w:b/>
              </w:rPr>
              <w:t>On-hand</w:t>
            </w:r>
          </w:p>
          <w:p w14:paraId="056C3234" w14:textId="573DBEEF" w:rsidR="005967BF" w:rsidRPr="002E5C70" w:rsidRDefault="002E5C70" w:rsidP="002E5C70">
            <w:pPr>
              <w:pStyle w:val="BodyText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68832" behindDoc="0" locked="0" layoutInCell="1" allowOverlap="1" wp14:anchorId="76B55E1E" wp14:editId="7D65F957">
                      <wp:simplePos x="0" y="0"/>
                      <wp:positionH relativeFrom="column">
                        <wp:posOffset>1087145</wp:posOffset>
                      </wp:positionH>
                      <wp:positionV relativeFrom="paragraph">
                        <wp:posOffset>20549</wp:posOffset>
                      </wp:positionV>
                      <wp:extent cx="3581400" cy="1609725"/>
                      <wp:effectExtent l="0" t="0" r="0" b="9525"/>
                      <wp:wrapNone/>
                      <wp:docPr id="29" name="Group 2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581400" cy="1609725"/>
                                <a:chOff x="1370699" y="-44230"/>
                                <a:chExt cx="3819525" cy="189547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7" name="Picture 17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4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r="25032" b="10762"/>
                                <a:stretch/>
                              </pic:blipFill>
                              <pic:spPr bwMode="auto">
                                <a:xfrm>
                                  <a:off x="1370699" y="-44230"/>
                                  <a:ext cx="3819525" cy="189547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s:wsp>
                              <wps:cNvPr id="27" name="Rectangle 27"/>
                              <wps:cNvSpPr/>
                              <wps:spPr>
                                <a:xfrm>
                                  <a:off x="2546100" y="1134007"/>
                                  <a:ext cx="1114363" cy="37654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CF46FEC" id="Group 29" o:spid="_x0000_s1026" style="position:absolute;margin-left:85.6pt;margin-top:1.6pt;width:282pt;height:126.75pt;z-index:251768832;mso-width-relative:margin;mso-height-relative:margin" coordorigin="13706,-442" coordsize="38195,189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">
                      <v:shape id="Picture 17" o:spid="_x0000_s1027" type="#_x0000_t75" style="position:absolute;left:13706;top:-442;width:38196;height:189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">
                        <v:imagedata r:id="rId41" o:title="" cropbottom="7053f" cropright="16405f"/>
                      </v:shape>
                      <v:rect id="Rectangle 27" o:spid="_x0000_s1028" style="position:absolute;left:25461;top:11340;width:11143;height:37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" filled="f" strokecolor="red" strokeweight="2pt"/>
                    </v:group>
                  </w:pict>
                </mc:Fallback>
              </mc:AlternateContent>
            </w:r>
          </w:p>
          <w:p w14:paraId="534DF2F0" w14:textId="45C2C919" w:rsidR="00102AFB" w:rsidRDefault="002E5C70" w:rsidP="00735394">
            <w:pPr>
              <w:pStyle w:val="BodyText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73952" behindDoc="0" locked="0" layoutInCell="1" allowOverlap="1" wp14:anchorId="62D28794" wp14:editId="4C1B778A">
                      <wp:simplePos x="0" y="0"/>
                      <wp:positionH relativeFrom="column">
                        <wp:posOffset>1847723</wp:posOffset>
                      </wp:positionH>
                      <wp:positionV relativeFrom="paragraph">
                        <wp:posOffset>376097</wp:posOffset>
                      </wp:positionV>
                      <wp:extent cx="269875" cy="269875"/>
                      <wp:effectExtent l="0" t="0" r="15875" b="15875"/>
                      <wp:wrapNone/>
                      <wp:docPr id="36" name="Oval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9875" cy="26987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  <a:effectLst/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2276518" w14:textId="23479D04" w:rsidR="002E5C70" w:rsidRDefault="002E5C70" w:rsidP="002E5C70">
                                  <w:pPr>
                                    <w:spacing w:after="0"/>
                                    <w:jc w:val="center"/>
                                  </w:pPr>
                                  <w:r>
                                    <w:t>b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62D28794" id="Oval 36" o:spid="_x0000_s1035" style="position:absolute;margin-left:145.5pt;margin-top:29.6pt;width:21.25pt;height:21.2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" fillcolor="red" strokecolor="red">
                      <v:textbox inset="0,0,0,0">
                        <w:txbxContent>
                          <w:p w14:paraId="02276518" w14:textId="23479D04" w:rsidR="002E5C70" w:rsidRDefault="002E5C70" w:rsidP="002E5C70">
                            <w:pPr>
                              <w:spacing w:after="0"/>
                              <w:jc w:val="center"/>
                            </w:pPr>
                            <w:r>
                              <w:t>b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72928" behindDoc="0" locked="0" layoutInCell="1" allowOverlap="1" wp14:anchorId="3BB9EB9A" wp14:editId="54C5C991">
                      <wp:simplePos x="0" y="0"/>
                      <wp:positionH relativeFrom="column">
                        <wp:posOffset>2919222</wp:posOffset>
                      </wp:positionH>
                      <wp:positionV relativeFrom="paragraph">
                        <wp:posOffset>679679</wp:posOffset>
                      </wp:positionV>
                      <wp:extent cx="269875" cy="269875"/>
                      <wp:effectExtent l="0" t="0" r="15875" b="15875"/>
                      <wp:wrapNone/>
                      <wp:docPr id="37" name="Oval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9875" cy="26987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  <a:effectLst/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CF1A293" w14:textId="77777777" w:rsidR="002E5C70" w:rsidRDefault="002E5C70" w:rsidP="002E5C70">
                                  <w:pPr>
                                    <w:spacing w:after="0"/>
                                    <w:jc w:val="center"/>
                                  </w:pPr>
                                  <w:r>
                                    <w:t>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3BB9EB9A" id="Oval 37" o:spid="_x0000_s1036" style="position:absolute;margin-left:229.85pt;margin-top:53.5pt;width:21.25pt;height:21.2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" fillcolor="red" strokecolor="red">
                      <v:textbox inset="0,0,0,0">
                        <w:txbxContent>
                          <w:p w14:paraId="0CF1A293" w14:textId="77777777" w:rsidR="002E5C70" w:rsidRDefault="002E5C70" w:rsidP="002E5C70">
                            <w:pPr>
                              <w:spacing w:after="0"/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</w:tc>
      </w:tr>
      <w:tr w:rsidR="005967BF" w14:paraId="65E3053D" w14:textId="77777777" w:rsidTr="009D271E">
        <w:trPr>
          <w:trHeight w:val="3193"/>
        </w:trPr>
        <w:tc>
          <w:tcPr>
            <w:tcW w:w="9020" w:type="dxa"/>
            <w:tcBorders>
              <w:left w:val="nil"/>
              <w:right w:val="nil"/>
            </w:tcBorders>
          </w:tcPr>
          <w:p w14:paraId="5B3DAB8D" w14:textId="4C1E63BE" w:rsidR="005967BF" w:rsidRDefault="005967BF" w:rsidP="00FD0DB9">
            <w:pPr>
              <w:pStyle w:val="ListNumber"/>
            </w:pPr>
            <w:r>
              <w:t xml:space="preserve">To see </w:t>
            </w:r>
            <w:r w:rsidRPr="0082142A">
              <w:t>details</w:t>
            </w:r>
            <w:r>
              <w:t xml:space="preserve"> relating to one warehouse at a time, add the warehouse column on the </w:t>
            </w:r>
            <w:r w:rsidRPr="00D03CD1">
              <w:rPr>
                <w:b/>
              </w:rPr>
              <w:t>Overview</w:t>
            </w:r>
            <w:r>
              <w:t xml:space="preserve"> tab. </w:t>
            </w:r>
          </w:p>
          <w:p w14:paraId="30104DA2" w14:textId="29138E0D" w:rsidR="005967BF" w:rsidRDefault="005967BF" w:rsidP="005967BF">
            <w:pPr>
              <w:pStyle w:val="BodyText"/>
              <w:ind w:left="284"/>
            </w:pPr>
            <w:r>
              <w:t xml:space="preserve">You can use this screen; </w:t>
            </w:r>
          </w:p>
          <w:p w14:paraId="7C7F0887" w14:textId="77777777" w:rsidR="005967BF" w:rsidRDefault="005967BF" w:rsidP="005967BF">
            <w:pPr>
              <w:pStyle w:val="ListBullet"/>
            </w:pPr>
            <w:r>
              <w:t>What purchase orders the parts are ordered on</w:t>
            </w:r>
          </w:p>
          <w:p w14:paraId="30772A97" w14:textId="77777777" w:rsidR="005967BF" w:rsidRDefault="005967BF" w:rsidP="005967BF">
            <w:pPr>
              <w:pStyle w:val="ListBullet"/>
            </w:pPr>
            <w:r>
              <w:t>See current warehouse location of part</w:t>
            </w:r>
            <w:r w:rsidRPr="00E12288">
              <w:rPr>
                <w:lang w:eastAsia="en-NZ"/>
              </w:rPr>
              <w:t xml:space="preserve"> </w:t>
            </w:r>
          </w:p>
          <w:p w14:paraId="66A9ACF5" w14:textId="77777777" w:rsidR="005967BF" w:rsidRDefault="005967BF" w:rsidP="005967BF">
            <w:pPr>
              <w:pStyle w:val="ListBullet"/>
              <w:rPr>
                <w:lang w:eastAsia="en-NZ"/>
              </w:rPr>
            </w:pPr>
            <w:r>
              <w:t>To work out estimated arrival date of ordered stock</w:t>
            </w:r>
          </w:p>
          <w:p w14:paraId="165D257F" w14:textId="77777777" w:rsidR="005967BF" w:rsidRPr="00E12288" w:rsidRDefault="005967BF" w:rsidP="005967BF">
            <w:pPr>
              <w:pStyle w:val="ListNumber2"/>
              <w:numPr>
                <w:ilvl w:val="1"/>
                <w:numId w:val="17"/>
              </w:numPr>
              <w:tabs>
                <w:tab w:val="clear" w:pos="992"/>
                <w:tab w:val="num" w:pos="907"/>
              </w:tabs>
              <w:ind w:left="3316" w:hanging="2835"/>
              <w:rPr>
                <w:noProof/>
              </w:rPr>
            </w:pPr>
            <w:r w:rsidRPr="00E12288">
              <w:rPr>
                <w:b/>
              </w:rPr>
              <w:t>Physical reserved</w:t>
            </w:r>
            <w:r w:rsidRPr="00E12288">
              <w:t xml:space="preserve">: </w:t>
            </w:r>
            <w:r w:rsidRPr="00E12288">
              <w:tab/>
              <w:t>Quantity of parts on transactions going out linked to stock on hand (e.g. sales order lines)</w:t>
            </w:r>
          </w:p>
          <w:p w14:paraId="0E744199" w14:textId="77777777" w:rsidR="005967BF" w:rsidRPr="00E12288" w:rsidRDefault="005967BF" w:rsidP="005967BF">
            <w:pPr>
              <w:pStyle w:val="ListNumber2"/>
              <w:numPr>
                <w:ilvl w:val="1"/>
                <w:numId w:val="18"/>
              </w:numPr>
              <w:tabs>
                <w:tab w:val="clear" w:pos="992"/>
                <w:tab w:val="num" w:pos="907"/>
              </w:tabs>
              <w:ind w:left="3316" w:hanging="2835"/>
            </w:pPr>
            <w:r w:rsidRPr="00E12288">
              <w:rPr>
                <w:b/>
              </w:rPr>
              <w:t>Ordered</w:t>
            </w:r>
            <w:r w:rsidRPr="00E12288">
              <w:t xml:space="preserve">: </w:t>
            </w:r>
            <w:r w:rsidRPr="00E12288">
              <w:tab/>
              <w:t>Quantity of parts on transactions coming in (e.g. purchase orders, transfers)</w:t>
            </w:r>
          </w:p>
          <w:p w14:paraId="1D053080" w14:textId="42CDAFA9" w:rsidR="005967BF" w:rsidRDefault="005967BF" w:rsidP="005967BF">
            <w:pPr>
              <w:pStyle w:val="ListNumber2"/>
              <w:tabs>
                <w:tab w:val="clear" w:pos="992"/>
                <w:tab w:val="num" w:pos="907"/>
              </w:tabs>
              <w:ind w:left="3316" w:hanging="2835"/>
            </w:pPr>
            <w:r>
              <w:rPr>
                <w:b/>
              </w:rPr>
              <w:t>On order in total</w:t>
            </w:r>
            <w:r>
              <w:t xml:space="preserve">: </w:t>
            </w:r>
            <w:r>
              <w:tab/>
              <w:t>Quantity of parts on transactions going out not reserved (e.g sales order lines no ship quantity)</w:t>
            </w:r>
          </w:p>
          <w:p w14:paraId="7C3DB203" w14:textId="621FCF44" w:rsidR="005967BF" w:rsidRDefault="005967BF" w:rsidP="002E5C70">
            <w:pPr>
              <w:pStyle w:val="ListNumber"/>
              <w:rPr>
                <w:noProof/>
              </w:rPr>
            </w:pPr>
            <w:r>
              <w:t xml:space="preserve">Select </w:t>
            </w:r>
            <w:r w:rsidRPr="005967BF">
              <w:rPr>
                <w:b/>
              </w:rPr>
              <w:t>close</w:t>
            </w:r>
            <w:r w:rsidR="002E5C70">
              <w:rPr>
                <w:b/>
              </w:rPr>
              <w:t xml:space="preserve"> </w:t>
            </w:r>
            <w:r w:rsidR="002E5C70" w:rsidRPr="002E5C70">
              <w:t>to exit</w:t>
            </w:r>
            <w:r>
              <w:rPr>
                <w:noProof/>
              </w:rPr>
              <w:drawing>
                <wp:inline distT="0" distB="0" distL="0" distR="0" wp14:anchorId="73856369" wp14:editId="42D290C0">
                  <wp:extent cx="5633049" cy="1684498"/>
                  <wp:effectExtent l="0" t="0" r="6350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2960" cy="1684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10AB" w14:paraId="084FB13D" w14:textId="77777777" w:rsidTr="00102AFB">
        <w:tc>
          <w:tcPr>
            <w:tcW w:w="9020" w:type="dxa"/>
            <w:tcBorders>
              <w:left w:val="nil"/>
              <w:right w:val="nil"/>
            </w:tcBorders>
          </w:tcPr>
          <w:p w14:paraId="3D8A2342" w14:textId="77777777" w:rsidR="009D271E" w:rsidRPr="009D271E" w:rsidRDefault="009D271E" w:rsidP="009D271E">
            <w:pPr>
              <w:pStyle w:val="ListNumber"/>
            </w:pPr>
            <w:r>
              <w:lastRenderedPageBreak/>
              <w:t xml:space="preserve">Enter the following details </w:t>
            </w:r>
          </w:p>
          <w:p w14:paraId="77776A06" w14:textId="77777777" w:rsidR="00102AFB" w:rsidRPr="00BC5AB8" w:rsidRDefault="00102AFB" w:rsidP="00102AFB">
            <w:pPr>
              <w:pStyle w:val="ListNumber2"/>
              <w:tabs>
                <w:tab w:val="clear" w:pos="992"/>
                <w:tab w:val="num" w:pos="768"/>
              </w:tabs>
              <w:ind w:left="4170" w:hanging="3686"/>
              <w:rPr>
                <w:szCs w:val="18"/>
              </w:rPr>
            </w:pPr>
            <w:r w:rsidRPr="00102AFB">
              <w:rPr>
                <w:b/>
                <w:szCs w:val="18"/>
              </w:rPr>
              <w:t>Physical inventory:</w:t>
            </w:r>
            <w:r w:rsidRPr="00BC5AB8">
              <w:rPr>
                <w:szCs w:val="18"/>
              </w:rPr>
              <w:t xml:space="preserve"> </w:t>
            </w:r>
            <w:r>
              <w:rPr>
                <w:szCs w:val="18"/>
              </w:rPr>
              <w:tab/>
            </w:r>
            <w:r w:rsidRPr="00BC5AB8">
              <w:rPr>
                <w:szCs w:val="18"/>
              </w:rPr>
              <w:t>How ma</w:t>
            </w:r>
            <w:r>
              <w:rPr>
                <w:szCs w:val="18"/>
              </w:rPr>
              <w:t>ny are on-hand (on the shelf)</w:t>
            </w:r>
          </w:p>
          <w:p w14:paraId="3B2B5A39" w14:textId="77777777" w:rsidR="00102AFB" w:rsidRDefault="00102AFB" w:rsidP="00102AFB">
            <w:pPr>
              <w:pStyle w:val="ListNumber2"/>
              <w:tabs>
                <w:tab w:val="clear" w:pos="992"/>
                <w:tab w:val="num" w:pos="768"/>
              </w:tabs>
              <w:ind w:left="4170" w:hanging="3686"/>
              <w:rPr>
                <w:noProof/>
              </w:rPr>
            </w:pPr>
            <w:r w:rsidRPr="00102AFB">
              <w:rPr>
                <w:b/>
                <w:szCs w:val="18"/>
              </w:rPr>
              <w:t>Physical reserved:</w:t>
            </w:r>
            <w:r>
              <w:rPr>
                <w:szCs w:val="18"/>
              </w:rPr>
              <w:tab/>
              <w:t>Quantity of parts on transactions going out linked to stock on hand (e.g. sales order lines)</w:t>
            </w:r>
          </w:p>
          <w:p w14:paraId="093101DF" w14:textId="77777777" w:rsidR="00102AFB" w:rsidRDefault="00102AFB" w:rsidP="00102AFB">
            <w:pPr>
              <w:pStyle w:val="ListNumber2"/>
              <w:tabs>
                <w:tab w:val="clear" w:pos="992"/>
                <w:tab w:val="num" w:pos="768"/>
              </w:tabs>
              <w:ind w:left="4170" w:hanging="3686"/>
              <w:rPr>
                <w:szCs w:val="18"/>
              </w:rPr>
            </w:pPr>
            <w:r w:rsidRPr="00102AFB">
              <w:rPr>
                <w:b/>
                <w:szCs w:val="18"/>
              </w:rPr>
              <w:t>Available physical:</w:t>
            </w:r>
            <w:r w:rsidRPr="00BC5AB8">
              <w:rPr>
                <w:szCs w:val="18"/>
              </w:rPr>
              <w:t xml:space="preserve"> </w:t>
            </w:r>
            <w:r>
              <w:rPr>
                <w:szCs w:val="18"/>
              </w:rPr>
              <w:tab/>
              <w:t>A – B = C</w:t>
            </w:r>
          </w:p>
          <w:p w14:paraId="38216E3A" w14:textId="77777777" w:rsidR="00102AFB" w:rsidRDefault="00102AFB" w:rsidP="00102AFB">
            <w:pPr>
              <w:pStyle w:val="ListNumber2"/>
              <w:tabs>
                <w:tab w:val="clear" w:pos="992"/>
                <w:tab w:val="num" w:pos="768"/>
              </w:tabs>
              <w:ind w:left="4170" w:hanging="3686"/>
              <w:rPr>
                <w:szCs w:val="18"/>
              </w:rPr>
            </w:pPr>
            <w:r w:rsidRPr="00102AFB">
              <w:rPr>
                <w:b/>
                <w:szCs w:val="18"/>
              </w:rPr>
              <w:t>Ordered:</w:t>
            </w:r>
            <w:r>
              <w:rPr>
                <w:szCs w:val="18"/>
              </w:rPr>
              <w:t xml:space="preserve"> </w:t>
            </w:r>
            <w:r>
              <w:rPr>
                <w:szCs w:val="18"/>
              </w:rPr>
              <w:tab/>
              <w:t>Quantity of parts on transactions coming in (e.g. purchase orders, transfers)</w:t>
            </w:r>
          </w:p>
          <w:p w14:paraId="758E72F8" w14:textId="77777777" w:rsidR="00102AFB" w:rsidRDefault="00102AFB" w:rsidP="00102AFB">
            <w:pPr>
              <w:pStyle w:val="ListNumber2"/>
              <w:tabs>
                <w:tab w:val="clear" w:pos="992"/>
                <w:tab w:val="num" w:pos="768"/>
              </w:tabs>
              <w:ind w:left="4170" w:hanging="3686"/>
              <w:rPr>
                <w:szCs w:val="18"/>
              </w:rPr>
            </w:pPr>
            <w:r w:rsidRPr="00102AFB">
              <w:rPr>
                <w:b/>
                <w:szCs w:val="18"/>
              </w:rPr>
              <w:t>On order in total:</w:t>
            </w:r>
            <w:r>
              <w:rPr>
                <w:szCs w:val="18"/>
              </w:rPr>
              <w:t xml:space="preserve"> </w:t>
            </w:r>
            <w:r>
              <w:rPr>
                <w:szCs w:val="18"/>
              </w:rPr>
              <w:tab/>
              <w:t>Quantity of parts on transactions going out not reserved (e.g sales order lines no ship quantity)</w:t>
            </w:r>
          </w:p>
          <w:p w14:paraId="74DD945E" w14:textId="77777777" w:rsidR="00102AFB" w:rsidRDefault="00102AFB" w:rsidP="00102AFB">
            <w:pPr>
              <w:pStyle w:val="ListNumber2"/>
              <w:tabs>
                <w:tab w:val="clear" w:pos="992"/>
                <w:tab w:val="num" w:pos="768"/>
              </w:tabs>
              <w:ind w:left="4170" w:hanging="3686"/>
              <w:rPr>
                <w:szCs w:val="18"/>
              </w:rPr>
            </w:pPr>
            <w:r w:rsidRPr="00102AFB">
              <w:rPr>
                <w:b/>
                <w:szCs w:val="18"/>
              </w:rPr>
              <w:t>Available for reservation:</w:t>
            </w:r>
            <w:r>
              <w:rPr>
                <w:szCs w:val="18"/>
              </w:rPr>
              <w:t xml:space="preserve"> </w:t>
            </w:r>
            <w:r>
              <w:rPr>
                <w:szCs w:val="18"/>
              </w:rPr>
              <w:tab/>
              <w:t>C + D = F</w:t>
            </w:r>
          </w:p>
          <w:p w14:paraId="7391D926" w14:textId="118F2CC7" w:rsidR="00102AFB" w:rsidRDefault="00102AFB" w:rsidP="00102AFB">
            <w:pPr>
              <w:pStyle w:val="ListNumber2"/>
              <w:tabs>
                <w:tab w:val="clear" w:pos="992"/>
                <w:tab w:val="num" w:pos="768"/>
              </w:tabs>
              <w:ind w:left="4170" w:hanging="3686"/>
              <w:rPr>
                <w:szCs w:val="18"/>
              </w:rPr>
            </w:pPr>
            <w:r w:rsidRPr="00102AFB">
              <w:rPr>
                <w:b/>
                <w:szCs w:val="18"/>
              </w:rPr>
              <w:t>Total available:</w:t>
            </w:r>
            <w:r>
              <w:rPr>
                <w:szCs w:val="18"/>
              </w:rPr>
              <w:t xml:space="preserve"> </w:t>
            </w:r>
            <w:r>
              <w:rPr>
                <w:szCs w:val="18"/>
              </w:rPr>
              <w:tab/>
              <w:t>F – E = G</w:t>
            </w:r>
          </w:p>
          <w:p w14:paraId="3CB586DD" w14:textId="615BC5C3" w:rsidR="002E5C70" w:rsidRDefault="002E5C70" w:rsidP="002E5C70">
            <w:pPr>
              <w:pStyle w:val="ListNumber"/>
              <w:rPr>
                <w:szCs w:val="18"/>
              </w:rPr>
            </w:pPr>
            <w:r>
              <w:t xml:space="preserve">Select </w:t>
            </w:r>
            <w:r w:rsidRPr="005967BF">
              <w:rPr>
                <w:b/>
              </w:rPr>
              <w:t>close</w:t>
            </w:r>
            <w:r>
              <w:rPr>
                <w:b/>
              </w:rPr>
              <w:t xml:space="preserve"> </w:t>
            </w:r>
            <w:r w:rsidRPr="002E5C70">
              <w:t>to exit</w:t>
            </w:r>
          </w:p>
          <w:p w14:paraId="3D448283" w14:textId="77777777" w:rsidR="00102AFB" w:rsidRDefault="00102AFB" w:rsidP="00102AFB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4C8EE76E" wp14:editId="2307DDC2">
                  <wp:extent cx="4857750" cy="3824288"/>
                  <wp:effectExtent l="0" t="0" r="0" b="5080"/>
                  <wp:docPr id="28" name="Picture 28" descr="C:\Users\JESSIC~1\AppData\Local\Temp\SNAGHTMLbf04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JESSIC~1\AppData\Local\Temp\SNAGHTMLbf0476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725" b="6744"/>
                          <a:stretch/>
                        </pic:blipFill>
                        <pic:spPr bwMode="auto">
                          <a:xfrm>
                            <a:off x="0" y="0"/>
                            <a:ext cx="4858900" cy="3825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AA0542" w14:textId="77777777" w:rsidR="00857B80" w:rsidRDefault="00857B80" w:rsidP="00EF2A76">
      <w:pPr>
        <w:rPr>
          <w:b/>
          <w:bCs/>
        </w:rPr>
      </w:pPr>
    </w:p>
    <w:p w14:paraId="42986C93" w14:textId="77777777" w:rsidR="00857B80" w:rsidRDefault="00857B80">
      <w:pPr>
        <w:spacing w:line="240" w:lineRule="auto"/>
        <w:rPr>
          <w:b/>
          <w:bCs/>
        </w:rPr>
      </w:pPr>
      <w:r>
        <w:rPr>
          <w:b/>
          <w:bCs/>
        </w:rPr>
        <w:br w:type="page"/>
      </w:r>
    </w:p>
    <w:p w14:paraId="6C8A14B2" w14:textId="77777777" w:rsidR="00857B80" w:rsidRPr="009B57AB" w:rsidRDefault="00857B80" w:rsidP="00857B80">
      <w:pPr>
        <w:pStyle w:val="Task"/>
        <w:rPr>
          <w:bCs/>
        </w:rPr>
      </w:pPr>
      <w:bookmarkStart w:id="31" w:name="_Toc509671021"/>
      <w:r>
        <w:lastRenderedPageBreak/>
        <w:t>Find product information</w:t>
      </w:r>
      <w:bookmarkEnd w:id="31"/>
    </w:p>
    <w:tbl>
      <w:tblPr>
        <w:tblStyle w:val="TableGrid"/>
        <w:tblW w:w="9498" w:type="dxa"/>
        <w:tblInd w:w="108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9498"/>
      </w:tblGrid>
      <w:tr w:rsidR="00857B80" w14:paraId="7691A5FB" w14:textId="77777777" w:rsidTr="00857B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498" w:type="dxa"/>
            <w:tcBorders>
              <w:left w:val="nil"/>
              <w:bottom w:val="single" w:sz="4" w:space="0" w:color="808080" w:themeColor="background1" w:themeShade="80"/>
              <w:right w:val="nil"/>
            </w:tcBorders>
            <w:tcMar>
              <w:top w:w="113" w:type="dxa"/>
              <w:bottom w:w="113" w:type="dxa"/>
            </w:tcMar>
          </w:tcPr>
          <w:p w14:paraId="0848F3F1" w14:textId="77777777" w:rsidR="00857B80" w:rsidRDefault="00857B80" w:rsidP="00857B80">
            <w:pPr>
              <w:pStyle w:val="ListNumber"/>
            </w:pPr>
            <w:r>
              <w:t>Go to:</w:t>
            </w:r>
          </w:p>
          <w:p w14:paraId="71C32104" w14:textId="77777777" w:rsidR="00857B80" w:rsidRPr="00857B80" w:rsidRDefault="00857B80" w:rsidP="00857B80">
            <w:pPr>
              <w:pStyle w:val="BodyText"/>
              <w:ind w:left="567"/>
              <w:rPr>
                <w:b/>
              </w:rPr>
            </w:pPr>
            <w:r w:rsidRPr="00857B80">
              <w:rPr>
                <w:b/>
              </w:rPr>
              <w:t>GGNZ &gt; Product information management &gt; Common &gt; Released products</w:t>
            </w:r>
          </w:p>
          <w:p w14:paraId="65D686B2" w14:textId="77777777" w:rsidR="00857B80" w:rsidRDefault="00857B80" w:rsidP="00857B80">
            <w:pPr>
              <w:ind w:left="567"/>
              <w:rPr>
                <w:szCs w:val="18"/>
              </w:rPr>
            </w:pPr>
            <w:r w:rsidRPr="00143807">
              <w:rPr>
                <w:szCs w:val="18"/>
              </w:rPr>
              <w:t xml:space="preserve">Filter for part </w:t>
            </w:r>
            <w:r>
              <w:rPr>
                <w:szCs w:val="18"/>
              </w:rPr>
              <w:t>with CTRL+G</w:t>
            </w:r>
          </w:p>
          <w:p w14:paraId="71FA3866" w14:textId="77777777" w:rsidR="00857B80" w:rsidRPr="00143807" w:rsidRDefault="00857B80" w:rsidP="00857B80">
            <w:pPr>
              <w:ind w:left="567"/>
              <w:rPr>
                <w:szCs w:val="18"/>
              </w:rPr>
            </w:pPr>
            <w:r>
              <w:rPr>
                <w:szCs w:val="18"/>
              </w:rPr>
              <w:t>Select the part to highlight it</w:t>
            </w:r>
          </w:p>
          <w:p w14:paraId="275283D0" w14:textId="77777777" w:rsidR="00857B80" w:rsidRDefault="00857B80" w:rsidP="00857B80">
            <w:pPr>
              <w:ind w:left="567"/>
              <w:rPr>
                <w:b/>
                <w:szCs w:val="18"/>
              </w:rPr>
            </w:pPr>
            <w:r w:rsidRPr="00857B80">
              <w:rPr>
                <w:szCs w:val="18"/>
              </w:rPr>
              <w:t>On the</w:t>
            </w:r>
            <w:r>
              <w:rPr>
                <w:b/>
                <w:szCs w:val="18"/>
              </w:rPr>
              <w:t xml:space="preserve"> </w:t>
            </w:r>
            <w:r w:rsidRPr="00143807">
              <w:rPr>
                <w:szCs w:val="18"/>
              </w:rPr>
              <w:t xml:space="preserve">Product tab &gt; </w:t>
            </w:r>
            <w:r>
              <w:rPr>
                <w:b/>
                <w:szCs w:val="18"/>
              </w:rPr>
              <w:t>Attachments</w:t>
            </w:r>
          </w:p>
          <w:p w14:paraId="239785A0" w14:textId="77777777" w:rsidR="00857B80" w:rsidRDefault="00857B80" w:rsidP="00857B80">
            <w:pPr>
              <w:ind w:left="567"/>
              <w:rPr>
                <w:b/>
                <w:szCs w:val="18"/>
              </w:rPr>
            </w:pPr>
          </w:p>
          <w:p w14:paraId="06EE1469" w14:textId="77777777" w:rsidR="00857B80" w:rsidRDefault="00857B80" w:rsidP="009D271E">
            <w:pPr>
              <w:pStyle w:val="BodyText"/>
              <w:jc w:val="center"/>
            </w:pPr>
            <w:r>
              <w:rPr>
                <w:noProof/>
              </w:rPr>
              <w:drawing>
                <wp:inline distT="0" distB="0" distL="0" distR="0" wp14:anchorId="7D85A798" wp14:editId="7FD3244E">
                  <wp:extent cx="5319395" cy="1176338"/>
                  <wp:effectExtent l="0" t="0" r="0" b="5080"/>
                  <wp:docPr id="44" name="Picture 44" descr="C:\Users\JESSIC~1\AppData\Local\Temp\SNAGHTML7bf04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JESSIC~1\AppData\Local\Temp\SNAGHTML7bf049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629" b="13550"/>
                          <a:stretch/>
                        </pic:blipFill>
                        <pic:spPr bwMode="auto">
                          <a:xfrm>
                            <a:off x="0" y="0"/>
                            <a:ext cx="5376694" cy="11890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7B80" w14:paraId="26D926AA" w14:textId="77777777" w:rsidTr="00857B80">
        <w:tc>
          <w:tcPr>
            <w:tcW w:w="9498" w:type="dxa"/>
            <w:tcBorders>
              <w:left w:val="nil"/>
              <w:bottom w:val="single" w:sz="4" w:space="0" w:color="808080" w:themeColor="background1" w:themeShade="80"/>
              <w:right w:val="nil"/>
            </w:tcBorders>
            <w:tcMar>
              <w:top w:w="113" w:type="dxa"/>
              <w:bottom w:w="113" w:type="dxa"/>
            </w:tcMar>
          </w:tcPr>
          <w:p w14:paraId="4C9983F8" w14:textId="77777777" w:rsidR="009B57AB" w:rsidRPr="00FD1F35" w:rsidRDefault="00766791" w:rsidP="00FD1F35">
            <w:pPr>
              <w:pStyle w:val="ListNumber"/>
            </w:pPr>
            <w:r w:rsidRPr="00FD1F35">
              <w:t>Review</w:t>
            </w:r>
            <w:r w:rsidR="002924D9" w:rsidRPr="00FD1F35">
              <w:t xml:space="preserve"> relevant attachment </w:t>
            </w:r>
          </w:p>
          <w:p w14:paraId="3868AF9D" w14:textId="77777777" w:rsidR="009B57AB" w:rsidRDefault="009B57AB" w:rsidP="009D271E">
            <w:pPr>
              <w:pStyle w:val="ListBullet"/>
              <w:tabs>
                <w:tab w:val="clear" w:pos="567"/>
                <w:tab w:val="num" w:pos="798"/>
              </w:tabs>
              <w:ind w:left="3349" w:hanging="2835"/>
            </w:pPr>
            <w:r w:rsidRPr="009B57AB">
              <w:rPr>
                <w:b/>
              </w:rPr>
              <w:t>Note type = File</w:t>
            </w:r>
            <w:r>
              <w:t xml:space="preserve">: </w:t>
            </w:r>
            <w:r w:rsidR="002924D9">
              <w:tab/>
            </w:r>
            <w:r>
              <w:t>select note then select open to view attachments</w:t>
            </w:r>
          </w:p>
          <w:p w14:paraId="2325F0CE" w14:textId="77777777" w:rsidR="009B57AB" w:rsidRDefault="009B57AB" w:rsidP="009D271E">
            <w:pPr>
              <w:pStyle w:val="ListBullet"/>
              <w:tabs>
                <w:tab w:val="clear" w:pos="567"/>
                <w:tab w:val="num" w:pos="798"/>
              </w:tabs>
              <w:ind w:left="3349" w:hanging="2835"/>
            </w:pPr>
            <w:r w:rsidRPr="009B57AB">
              <w:rPr>
                <w:b/>
              </w:rPr>
              <w:t>Note type = note</w:t>
            </w:r>
            <w:r>
              <w:t xml:space="preserve">: </w:t>
            </w:r>
            <w:r w:rsidR="002924D9">
              <w:tab/>
            </w:r>
            <w:r>
              <w:t xml:space="preserve">select line to highlight, information appears in description box </w:t>
            </w:r>
          </w:p>
          <w:p w14:paraId="0193CF5A" w14:textId="77777777" w:rsidR="009B57AB" w:rsidRPr="009D271E" w:rsidRDefault="009B57AB" w:rsidP="009D271E">
            <w:pPr>
              <w:pStyle w:val="BodyText"/>
              <w:ind w:left="514"/>
            </w:pPr>
            <w:r>
              <w:t xml:space="preserve">Select </w:t>
            </w:r>
            <w:r w:rsidR="002924D9">
              <w:rPr>
                <w:b/>
              </w:rPr>
              <w:t>Cl</w:t>
            </w:r>
            <w:r w:rsidRPr="002924D9">
              <w:rPr>
                <w:b/>
              </w:rPr>
              <w:t>ose</w:t>
            </w:r>
            <w:r>
              <w:t xml:space="preserve"> </w:t>
            </w:r>
          </w:p>
          <w:p w14:paraId="1E86723C" w14:textId="77777777" w:rsidR="009B57AB" w:rsidRPr="002E09F5" w:rsidRDefault="009B57AB" w:rsidP="009D271E">
            <w:pPr>
              <w:pStyle w:val="ListNumber"/>
              <w:numPr>
                <w:ilvl w:val="0"/>
                <w:numId w:val="0"/>
              </w:numPr>
              <w:ind w:left="567" w:hanging="425"/>
              <w:rPr>
                <w:b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18437D9B" wp14:editId="6224B374">
                  <wp:extent cx="5727700" cy="2614930"/>
                  <wp:effectExtent l="0" t="0" r="635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700" cy="261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AD15F1" w14:textId="77777777" w:rsidR="00584572" w:rsidRDefault="00584572" w:rsidP="00EF2A76">
      <w:pPr>
        <w:rPr>
          <w:b/>
          <w:bCs/>
        </w:rPr>
      </w:pPr>
    </w:p>
    <w:p w14:paraId="522FC05D" w14:textId="77777777" w:rsidR="00584572" w:rsidRDefault="00584572">
      <w:pPr>
        <w:spacing w:line="240" w:lineRule="auto"/>
        <w:rPr>
          <w:b/>
          <w:bCs/>
        </w:rPr>
      </w:pPr>
      <w:r>
        <w:rPr>
          <w:b/>
          <w:bCs/>
        </w:rPr>
        <w:br w:type="page"/>
      </w:r>
    </w:p>
    <w:p w14:paraId="0CF3911F" w14:textId="77777777" w:rsidR="00C34AF4" w:rsidRDefault="005C6402" w:rsidP="00C34AF4">
      <w:pPr>
        <w:pStyle w:val="Task"/>
        <w:rPr>
          <w:bCs/>
        </w:rPr>
      </w:pPr>
      <w:bookmarkStart w:id="32" w:name="_Toc488660189"/>
      <w:bookmarkStart w:id="33" w:name="_Toc509671022"/>
      <w:r>
        <w:lastRenderedPageBreak/>
        <w:t xml:space="preserve">Item availability – </w:t>
      </w:r>
      <w:r w:rsidR="003A4F25">
        <w:t>CAT</w:t>
      </w:r>
      <w:r>
        <w:t xml:space="preserve"> on-hand</w:t>
      </w:r>
      <w:bookmarkEnd w:id="32"/>
      <w:bookmarkEnd w:id="33"/>
    </w:p>
    <w:tbl>
      <w:tblPr>
        <w:tblStyle w:val="TableGrid"/>
        <w:tblW w:w="9498" w:type="dxa"/>
        <w:tblInd w:w="108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9498"/>
      </w:tblGrid>
      <w:tr w:rsidR="004310AB" w14:paraId="4A5E0B18" w14:textId="77777777" w:rsidTr="001024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498" w:type="dxa"/>
            <w:tcBorders>
              <w:left w:val="nil"/>
              <w:bottom w:val="single" w:sz="4" w:space="0" w:color="808080" w:themeColor="background1" w:themeShade="80"/>
              <w:right w:val="nil"/>
            </w:tcBorders>
            <w:tcMar>
              <w:top w:w="113" w:type="dxa"/>
              <w:bottom w:w="113" w:type="dxa"/>
            </w:tcMar>
          </w:tcPr>
          <w:p w14:paraId="771303DC" w14:textId="28AF3084" w:rsidR="004310AB" w:rsidRPr="00BA54E4" w:rsidRDefault="009D271E" w:rsidP="00BA54E4">
            <w:pPr>
              <w:pStyle w:val="ListNumber"/>
            </w:pPr>
            <w:r w:rsidRPr="00BA54E4">
              <w:t>From the item availability window n</w:t>
            </w:r>
            <w:r w:rsidR="00584572" w:rsidRPr="00BA54E4">
              <w:t xml:space="preserve">avigate </w:t>
            </w:r>
            <w:r w:rsidRPr="00BA54E4">
              <w:t xml:space="preserve">select </w:t>
            </w:r>
            <w:r w:rsidR="00584572" w:rsidRPr="00BA54E4">
              <w:t>the</w:t>
            </w:r>
            <w:r w:rsidR="004310AB" w:rsidRPr="00BA54E4">
              <w:t xml:space="preserve"> CAT on-hand tab</w:t>
            </w:r>
            <w:r w:rsidRPr="00BA54E4">
              <w:t xml:space="preserve">, </w:t>
            </w:r>
          </w:p>
          <w:p w14:paraId="4FAA2DFA" w14:textId="77777777" w:rsidR="002E5C70" w:rsidRDefault="00584572" w:rsidP="002E5C70">
            <w:pPr>
              <w:pStyle w:val="ListNumber2"/>
              <w:rPr>
                <w:b/>
              </w:rPr>
            </w:pPr>
            <w:r>
              <w:t>A</w:t>
            </w:r>
            <w:r w:rsidR="004310AB">
              <w:t xml:space="preserve">djust the </w:t>
            </w:r>
            <w:r w:rsidR="004310AB" w:rsidRPr="002E09F5">
              <w:rPr>
                <w:b/>
              </w:rPr>
              <w:t>Required quantity</w:t>
            </w:r>
            <w:r w:rsidRPr="00584572">
              <w:t>, by default it will be populated with 1 or the quantity from your sales order</w:t>
            </w:r>
            <w:r>
              <w:rPr>
                <w:b/>
              </w:rPr>
              <w:t xml:space="preserve"> </w:t>
            </w:r>
          </w:p>
          <w:p w14:paraId="2F881891" w14:textId="0DF16E59" w:rsidR="004310AB" w:rsidRPr="002E09F5" w:rsidRDefault="002E5C70" w:rsidP="002E5C70">
            <w:pPr>
              <w:pStyle w:val="ListNumber2"/>
            </w:pPr>
            <w:r>
              <w:t>Then select the</w:t>
            </w:r>
            <w:r w:rsidRPr="00584572">
              <w:t xml:space="preserve"> </w:t>
            </w:r>
            <w:r w:rsidRPr="00584572">
              <w:rPr>
                <w:b/>
              </w:rPr>
              <w:t xml:space="preserve">CAT on-hand </w:t>
            </w:r>
            <w:r>
              <w:t xml:space="preserve">button. </w:t>
            </w:r>
          </w:p>
          <w:p w14:paraId="13234014" w14:textId="77777777" w:rsidR="004310AB" w:rsidRPr="002E09F5" w:rsidRDefault="004310AB" w:rsidP="00584572">
            <w:pPr>
              <w:jc w:val="center"/>
              <w:rPr>
                <w:b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73582466" wp14:editId="3505515E">
                  <wp:extent cx="3214370" cy="1538287"/>
                  <wp:effectExtent l="0" t="0" r="5080" b="5080"/>
                  <wp:docPr id="105" name="Picture 105" descr="C:\Users\JESSIC~1\AppData\Local\Temp\SNAGHTML7cf5c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JESSIC~1\AppData\Local\Temp\SNAGHTML7cf5c5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8700" b="16458"/>
                          <a:stretch/>
                        </pic:blipFill>
                        <pic:spPr bwMode="auto">
                          <a:xfrm>
                            <a:off x="0" y="0"/>
                            <a:ext cx="3215819" cy="1538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10AB" w14:paraId="66F4D884" w14:textId="77777777" w:rsidTr="004310AB">
        <w:tc>
          <w:tcPr>
            <w:tcW w:w="9498" w:type="dxa"/>
            <w:tcBorders>
              <w:left w:val="nil"/>
              <w:bottom w:val="single" w:sz="4" w:space="0" w:color="808080" w:themeColor="background1" w:themeShade="80"/>
              <w:right w:val="nil"/>
            </w:tcBorders>
            <w:tcMar>
              <w:top w:w="113" w:type="dxa"/>
              <w:bottom w:w="113" w:type="dxa"/>
            </w:tcMar>
          </w:tcPr>
          <w:p w14:paraId="14DC6AAB" w14:textId="77777777" w:rsidR="004310AB" w:rsidRPr="00BA54E4" w:rsidRDefault="00CF2F8F" w:rsidP="00BA54E4">
            <w:pPr>
              <w:pStyle w:val="ListNumber"/>
            </w:pPr>
            <w:r w:rsidRPr="00BA54E4">
              <w:t>The</w:t>
            </w:r>
            <w:r w:rsidR="004310AB" w:rsidRPr="00BA54E4">
              <w:t xml:space="preserve"> Dealer, Name and Quantity will be populated or a message will </w:t>
            </w:r>
            <w:r w:rsidR="009D271E" w:rsidRPr="00BA54E4">
              <w:t xml:space="preserve"> appear letting you know that CAT has no availability</w:t>
            </w:r>
          </w:p>
        </w:tc>
      </w:tr>
      <w:tr w:rsidR="00CF2F8F" w14:paraId="14A358BE" w14:textId="77777777" w:rsidTr="004310AB">
        <w:tc>
          <w:tcPr>
            <w:tcW w:w="9498" w:type="dxa"/>
            <w:tcBorders>
              <w:left w:val="nil"/>
              <w:bottom w:val="single" w:sz="4" w:space="0" w:color="808080" w:themeColor="background1" w:themeShade="80"/>
              <w:right w:val="nil"/>
            </w:tcBorders>
            <w:tcMar>
              <w:top w:w="113" w:type="dxa"/>
              <w:bottom w:w="113" w:type="dxa"/>
            </w:tcMar>
          </w:tcPr>
          <w:p w14:paraId="5A233B35" w14:textId="77777777" w:rsidR="00CF2F8F" w:rsidRDefault="00763B22" w:rsidP="00CF2F8F">
            <w:pPr>
              <w:pStyle w:val="BodyText"/>
            </w:pPr>
            <w:r>
              <w:rPr>
                <w:b/>
                <w:noProof/>
              </w:rPr>
              <w:drawing>
                <wp:anchor distT="0" distB="0" distL="114300" distR="114300" simplePos="0" relativeHeight="251765760" behindDoc="1" locked="0" layoutInCell="1" allowOverlap="1" wp14:anchorId="253247C7" wp14:editId="280F5007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0</wp:posOffset>
                  </wp:positionV>
                  <wp:extent cx="540000" cy="540000"/>
                  <wp:effectExtent l="0" t="0" r="0" b="0"/>
                  <wp:wrapTight wrapText="bothSides">
                    <wp:wrapPolygon edited="0">
                      <wp:start x="0" y="0"/>
                      <wp:lineTo x="0" y="20584"/>
                      <wp:lineTo x="20584" y="20584"/>
                      <wp:lineTo x="20584" y="0"/>
                      <wp:lineTo x="0" y="0"/>
                    </wp:wrapPolygon>
                  </wp:wrapTight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Tips black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CF2F8F">
              <w:t>Although displayed in the list, we cannot receive CAT parts from RUS (Russia), SHB (Shanghai), DUB (Dubai) and AFR (Africa), Y303 (Rio), Y304 (not known)</w:t>
            </w:r>
          </w:p>
        </w:tc>
      </w:tr>
      <w:tr w:rsidR="00CF2F8F" w14:paraId="16D341F6" w14:textId="77777777" w:rsidTr="004310AB">
        <w:tc>
          <w:tcPr>
            <w:tcW w:w="9498" w:type="dxa"/>
            <w:tcBorders>
              <w:left w:val="nil"/>
              <w:bottom w:val="single" w:sz="4" w:space="0" w:color="808080" w:themeColor="background1" w:themeShade="80"/>
              <w:right w:val="nil"/>
            </w:tcBorders>
            <w:tcMar>
              <w:top w:w="113" w:type="dxa"/>
              <w:bottom w:w="113" w:type="dxa"/>
            </w:tcMar>
          </w:tcPr>
          <w:p w14:paraId="5990277F" w14:textId="77777777" w:rsidR="00CF2F8F" w:rsidRPr="00BA54E4" w:rsidRDefault="00CF2F8F" w:rsidP="00BA54E4">
            <w:pPr>
              <w:pStyle w:val="ListNumber"/>
            </w:pPr>
            <w:r w:rsidRPr="00BA54E4">
              <w:t>With the Dealer code above, known as a FAC (facility) code in NAXT you can then use the Freight Estimator to estimate a freight price for the customer</w:t>
            </w:r>
          </w:p>
          <w:p w14:paraId="0A480F01" w14:textId="07373AE9" w:rsidR="00CF2F8F" w:rsidRDefault="00CF2F8F" w:rsidP="00CF2F8F">
            <w:pPr>
              <w:pStyle w:val="BodyText"/>
              <w:ind w:left="567"/>
              <w:rPr>
                <w:b/>
              </w:rPr>
            </w:pPr>
            <w:r>
              <w:t xml:space="preserve">Sales order lines &gt; Financials &gt; Charges &gt; </w:t>
            </w:r>
            <w:r w:rsidRPr="006D503F">
              <w:rPr>
                <w:b/>
              </w:rPr>
              <w:t>Freight estimator</w:t>
            </w:r>
            <w:r w:rsidR="00AE299B">
              <w:rPr>
                <w:b/>
              </w:rPr>
              <w:t xml:space="preserve"> </w:t>
            </w:r>
          </w:p>
          <w:p w14:paraId="09744101" w14:textId="77777777" w:rsidR="00CF2F8F" w:rsidRDefault="00CF2F8F" w:rsidP="00CF2F8F">
            <w:pPr>
              <w:pStyle w:val="BodyText"/>
              <w:ind w:left="567"/>
            </w:pPr>
            <w:r>
              <w:rPr>
                <w:color w:val="auto"/>
              </w:rPr>
              <w:t xml:space="preserve">See </w:t>
            </w:r>
            <w:r w:rsidRPr="00D46E16">
              <w:rPr>
                <w:b/>
                <w:color w:val="auto"/>
              </w:rPr>
              <w:t>PRT_5.4(SOP)Recover Freight</w:t>
            </w:r>
          </w:p>
          <w:p w14:paraId="4BEE7A36" w14:textId="77777777" w:rsidR="00CF2F8F" w:rsidRPr="00CF2F8F" w:rsidRDefault="00CF2F8F" w:rsidP="00CF2F8F">
            <w:pPr>
              <w:jc w:val="center"/>
              <w:rPr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19361997" wp14:editId="6E7DDDF4">
                  <wp:extent cx="2833370" cy="1776412"/>
                  <wp:effectExtent l="0" t="0" r="5080" b="0"/>
                  <wp:docPr id="172" name="Picture 172" descr="C:\Users\JESSIC~1\AppData\Local\Temp\SNAGHTML158a88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JESSIC~1\AppData\Local\Temp\SNAGHTML158a885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8322" b="12514"/>
                          <a:stretch/>
                        </pic:blipFill>
                        <pic:spPr bwMode="auto">
                          <a:xfrm>
                            <a:off x="0" y="0"/>
                            <a:ext cx="2838333" cy="1779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10AB" w14:paraId="2879B0D5" w14:textId="77777777" w:rsidTr="004310AB">
        <w:tc>
          <w:tcPr>
            <w:tcW w:w="9498" w:type="dxa"/>
            <w:tcBorders>
              <w:left w:val="nil"/>
              <w:right w:val="nil"/>
            </w:tcBorders>
            <w:tcMar>
              <w:top w:w="113" w:type="dxa"/>
              <w:bottom w:w="113" w:type="dxa"/>
            </w:tcMar>
          </w:tcPr>
          <w:p w14:paraId="419633C3" w14:textId="77777777" w:rsidR="004310AB" w:rsidRPr="00BA54E4" w:rsidRDefault="004310AB" w:rsidP="00BA54E4">
            <w:pPr>
              <w:pStyle w:val="ListNumber"/>
            </w:pPr>
            <w:r w:rsidRPr="00BA54E4">
              <w:t xml:space="preserve">If the item is not available from any CAT supply point, </w:t>
            </w:r>
            <w:r w:rsidR="00763B22" w:rsidRPr="00BA54E4">
              <w:t>an Infolog displaying ‘no on hand quantity found…’</w:t>
            </w:r>
          </w:p>
          <w:p w14:paraId="3A4C9EED" w14:textId="77777777" w:rsidR="004310AB" w:rsidRPr="00763B22" w:rsidRDefault="00763B22" w:rsidP="00763B22">
            <w:pPr>
              <w:pStyle w:val="BodyText"/>
              <w:ind w:left="567"/>
              <w:rPr>
                <w:b/>
              </w:rPr>
            </w:pPr>
            <w:r>
              <w:t>Select</w:t>
            </w:r>
            <w:r w:rsidR="004310AB">
              <w:t xml:space="preserve"> </w:t>
            </w:r>
            <w:r w:rsidR="004310AB" w:rsidRPr="00011D42">
              <w:rPr>
                <w:b/>
              </w:rPr>
              <w:t>Close</w:t>
            </w:r>
          </w:p>
        </w:tc>
      </w:tr>
    </w:tbl>
    <w:p w14:paraId="5F81A0D6" w14:textId="77777777" w:rsidR="00C34AF4" w:rsidRDefault="00C34AF4">
      <w:pPr>
        <w:spacing w:line="240" w:lineRule="auto"/>
        <w:rPr>
          <w:rFonts w:eastAsia="Arial" w:cs="Lato Semibold"/>
          <w:b/>
          <w:color w:val="414141"/>
          <w:sz w:val="36"/>
          <w:szCs w:val="32"/>
        </w:rPr>
      </w:pPr>
      <w:bookmarkStart w:id="34" w:name="_Toc488660190"/>
      <w:r>
        <w:br w:type="page"/>
      </w:r>
    </w:p>
    <w:p w14:paraId="0B041A32" w14:textId="1B8C9C68" w:rsidR="009D271E" w:rsidRPr="009D271E" w:rsidRDefault="005C6402" w:rsidP="009D271E">
      <w:pPr>
        <w:pStyle w:val="Task"/>
        <w:rPr>
          <w:bCs/>
        </w:rPr>
      </w:pPr>
      <w:bookmarkStart w:id="35" w:name="_Toc509671023"/>
      <w:r>
        <w:lastRenderedPageBreak/>
        <w:t>Item availability – (SIS)</w:t>
      </w:r>
      <w:bookmarkEnd w:id="34"/>
      <w:bookmarkEnd w:id="35"/>
    </w:p>
    <w:tbl>
      <w:tblPr>
        <w:tblStyle w:val="TableGrid"/>
        <w:tblW w:w="9498" w:type="dxa"/>
        <w:tblInd w:w="108" w:type="dxa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9498"/>
      </w:tblGrid>
      <w:tr w:rsidR="005C6402" w14:paraId="413DF50D" w14:textId="77777777" w:rsidTr="004310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498" w:type="dxa"/>
            <w:tcBorders>
              <w:left w:val="nil"/>
              <w:bottom w:val="single" w:sz="4" w:space="0" w:color="A6A6A6" w:themeColor="background1" w:themeShade="A6"/>
              <w:right w:val="nil"/>
            </w:tcBorders>
            <w:tcMar>
              <w:top w:w="113" w:type="dxa"/>
              <w:bottom w:w="113" w:type="dxa"/>
            </w:tcMar>
          </w:tcPr>
          <w:p w14:paraId="376DAB95" w14:textId="77777777" w:rsidR="005C6402" w:rsidRPr="00BA54E4" w:rsidRDefault="006F7796" w:rsidP="00BA54E4">
            <w:pPr>
              <w:pStyle w:val="ListNumber"/>
            </w:pPr>
            <w:r w:rsidRPr="00BA54E4">
              <w:t xml:space="preserve">Open the </w:t>
            </w:r>
            <w:hyperlink r:id="rId47" w:history="1">
              <w:r w:rsidR="009D271E" w:rsidRPr="00BA54E4">
                <w:rPr>
                  <w:rStyle w:val="Hyperlink"/>
                  <w:color w:val="414141"/>
                  <w:u w:val="none"/>
                </w:rPr>
                <w:t>www.SISWeb.cat.com</w:t>
              </w:r>
            </w:hyperlink>
            <w:r w:rsidR="009D271E" w:rsidRPr="00BA54E4">
              <w:rPr>
                <w:rStyle w:val="Hyperlink"/>
                <w:color w:val="414141"/>
                <w:u w:val="none"/>
              </w:rPr>
              <w:t xml:space="preserve"> </w:t>
            </w:r>
            <w:hyperlink r:id="rId48" w:history="1">
              <w:r w:rsidR="009D271E" w:rsidRPr="00BA54E4">
                <w:rPr>
                  <w:rStyle w:val="Hyperlink"/>
                  <w:color w:val="414141"/>
                  <w:u w:val="none"/>
                </w:rPr>
                <w:t>https://sisweb.cat.com/sisweb/servlet/cat.cis.sis.PController.CSSISMainServlet</w:t>
              </w:r>
            </w:hyperlink>
          </w:p>
          <w:p w14:paraId="055C4E8C" w14:textId="77777777" w:rsidR="005C6402" w:rsidRPr="006F7796" w:rsidRDefault="005C6402" w:rsidP="006F7796">
            <w:pPr>
              <w:pStyle w:val="BodyText"/>
              <w:ind w:left="567"/>
            </w:pPr>
            <w:r>
              <w:t xml:space="preserve">Enter your </w:t>
            </w:r>
            <w:r w:rsidRPr="00011D42">
              <w:rPr>
                <w:b/>
              </w:rPr>
              <w:t>CWS</w:t>
            </w:r>
            <w:r>
              <w:t xml:space="preserve"> logon and </w:t>
            </w:r>
            <w:r w:rsidRPr="006340A7">
              <w:rPr>
                <w:b/>
              </w:rPr>
              <w:t>password</w:t>
            </w:r>
          </w:p>
        </w:tc>
      </w:tr>
      <w:tr w:rsidR="005C6402" w14:paraId="5548DF19" w14:textId="77777777" w:rsidTr="004568E8">
        <w:trPr>
          <w:trHeight w:val="10148"/>
        </w:trPr>
        <w:tc>
          <w:tcPr>
            <w:tcW w:w="9498" w:type="dxa"/>
            <w:tcBorders>
              <w:left w:val="nil"/>
              <w:bottom w:val="single" w:sz="4" w:space="0" w:color="A6A6A6" w:themeColor="background1" w:themeShade="A6"/>
              <w:right w:val="nil"/>
            </w:tcBorders>
            <w:tcMar>
              <w:top w:w="113" w:type="dxa"/>
              <w:bottom w:w="113" w:type="dxa"/>
            </w:tcMar>
          </w:tcPr>
          <w:p w14:paraId="00EEC34D" w14:textId="42B95C4A" w:rsidR="005C6402" w:rsidRPr="00BA54E4" w:rsidRDefault="00F4257A" w:rsidP="00BA54E4">
            <w:pPr>
              <w:pStyle w:val="ListNumber"/>
            </w:pPr>
            <w:r>
              <w:t>Use any of the</w:t>
            </w:r>
            <w:r w:rsidR="005C6402" w:rsidRPr="00BA54E4">
              <w:t xml:space="preserve"> links </w:t>
            </w:r>
            <w:r>
              <w:t>on this page t</w:t>
            </w:r>
            <w:r w:rsidR="005C6402" w:rsidRPr="00BA54E4">
              <w:t>o find the information you need</w:t>
            </w:r>
            <w:r w:rsidR="002B5849">
              <w:t xml:space="preserve">, common helpful links include </w:t>
            </w:r>
          </w:p>
          <w:p w14:paraId="4780BDAE" w14:textId="67401350" w:rsidR="0068542D" w:rsidRPr="0068542D" w:rsidRDefault="0068542D" w:rsidP="002B5849">
            <w:pPr>
              <w:pStyle w:val="ListNumber2"/>
            </w:pPr>
            <w:r>
              <w:rPr>
                <w:szCs w:val="18"/>
              </w:rPr>
              <w:t>Find product information by serial number or prefix</w:t>
            </w:r>
          </w:p>
          <w:p w14:paraId="2031E4B7" w14:textId="155B73EE" w:rsidR="0068542D" w:rsidRDefault="0068542D" w:rsidP="002B5849">
            <w:pPr>
              <w:pStyle w:val="ListNumber2"/>
            </w:pPr>
            <w:r>
              <w:t>Part/keyword search</w:t>
            </w:r>
          </w:p>
          <w:p w14:paraId="707B29E1" w14:textId="4FF577FB" w:rsidR="0068542D" w:rsidRDefault="004568E8" w:rsidP="002B5849">
            <w:pPr>
              <w:pStyle w:val="ListNumber2"/>
            </w:pPr>
            <w:r>
              <w:t xml:space="preserve">NPR </w:t>
            </w:r>
            <w:r w:rsidR="0068542D" w:rsidRPr="00BA54E4">
              <w:t>look up information</w:t>
            </w:r>
            <w:r w:rsidR="0068542D">
              <w:t xml:space="preserve"> </w:t>
            </w:r>
            <w:r>
              <w:t>re parts</w:t>
            </w:r>
          </w:p>
          <w:p w14:paraId="09D897EC" w14:textId="4BDD87AF" w:rsidR="000E45C7" w:rsidRPr="0068542D" w:rsidRDefault="004568E8" w:rsidP="0068542D">
            <w:pPr>
              <w:pStyle w:val="ListNumber2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86240" behindDoc="0" locked="0" layoutInCell="1" allowOverlap="1" wp14:anchorId="0CAB12E1" wp14:editId="562386AB">
                      <wp:simplePos x="0" y="0"/>
                      <wp:positionH relativeFrom="column">
                        <wp:posOffset>296545</wp:posOffset>
                      </wp:positionH>
                      <wp:positionV relativeFrom="paragraph">
                        <wp:posOffset>256540</wp:posOffset>
                      </wp:positionV>
                      <wp:extent cx="5089525" cy="5158740"/>
                      <wp:effectExtent l="0" t="0" r="15875" b="3810"/>
                      <wp:wrapNone/>
                      <wp:docPr id="43" name="Group 4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089525" cy="5158740"/>
                                <a:chOff x="0" y="0"/>
                                <a:chExt cx="5089525" cy="51587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2" name="Picture 22" descr="cid:image005.png@01D2F02C.58CEC9A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9" r:link="rId5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063490" cy="51587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24" name="Oval 24"/>
                              <wps:cNvSpPr/>
                              <wps:spPr>
                                <a:xfrm>
                                  <a:off x="4810125" y="3790950"/>
                                  <a:ext cx="269875" cy="26987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solidFill>
                                    <a:srgbClr val="FF0000"/>
                                  </a:solidFill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2808E008" w14:textId="1A9B8770" w:rsidR="000E45C7" w:rsidRDefault="004568E8" w:rsidP="00503EDD">
                                    <w:pPr>
                                      <w:spacing w:after="0"/>
                                      <w:jc w:val="center"/>
                                    </w:pPr>
                                    <w:r>
                                      <w:t>d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0" name="Oval 40"/>
                              <wps:cNvSpPr/>
                              <wps:spPr>
                                <a:xfrm>
                                  <a:off x="4819650" y="3524250"/>
                                  <a:ext cx="269875" cy="26987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solidFill>
                                    <a:srgbClr val="FF0000"/>
                                  </a:solidFill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050D2B4" w14:textId="001C92D0" w:rsidR="00DB143E" w:rsidRDefault="004568E8" w:rsidP="00503EDD">
                                    <w:pPr>
                                      <w:spacing w:after="0"/>
                                      <w:jc w:val="center"/>
                                    </w:pPr>
                                    <w:r>
                                      <w:t>c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" name="Oval 41"/>
                              <wps:cNvSpPr/>
                              <wps:spPr>
                                <a:xfrm>
                                  <a:off x="1276350" y="1200150"/>
                                  <a:ext cx="269875" cy="26987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solidFill>
                                    <a:srgbClr val="FF0000"/>
                                  </a:solidFill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5FECE46" w14:textId="77777777" w:rsidR="0068542D" w:rsidRDefault="0068542D" w:rsidP="00503EDD">
                                    <w:pPr>
                                      <w:spacing w:after="0"/>
                                      <w:jc w:val="center"/>
                                    </w:pPr>
                                    <w: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" name="Oval 42"/>
                              <wps:cNvSpPr/>
                              <wps:spPr>
                                <a:xfrm>
                                  <a:off x="4467225" y="1085850"/>
                                  <a:ext cx="269875" cy="26987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solidFill>
                                    <a:srgbClr val="FF0000"/>
                                  </a:solidFill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EDBEAE1" w14:textId="7DC854AA" w:rsidR="0068542D" w:rsidRDefault="004568E8" w:rsidP="00503EDD">
                                    <w:pPr>
                                      <w:spacing w:after="0"/>
                                      <w:jc w:val="center"/>
                                    </w:pPr>
                                    <w:r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CAB12E1" id="Group 43" o:spid="_x0000_s1037" style="position:absolute;left:0;text-align:left;margin-left:23.35pt;margin-top:20.2pt;width:400.75pt;height:406.2pt;z-index:251786240" coordsize="50895,515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">
                      <v:shape id="Picture 22" o:spid="_x0000_s1038" type="#_x0000_t75" alt="cid:image005.png@01D2F02C.58CEC9A0" style="position:absolute;width:50634;height:515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">
                        <v:imagedata r:id="rId51" r:href="rId52"/>
                      </v:shape>
                      <v:oval id="Oval 24" o:spid="_x0000_s1039" style="position:absolute;left:48101;top:37909;width:2699;height:2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" fillcolor="red" strokecolor="red">
                        <v:textbox inset="0,0,0,0">
                          <w:txbxContent>
                            <w:p w14:paraId="2808E008" w14:textId="1A9B8770" w:rsidR="000E45C7" w:rsidRDefault="004568E8" w:rsidP="00503EDD">
                              <w:pPr>
                                <w:spacing w:after="0"/>
                                <w:jc w:val="center"/>
                              </w:pPr>
                              <w:r>
                                <w:t>d</w:t>
                              </w:r>
                            </w:p>
                          </w:txbxContent>
                        </v:textbox>
                      </v:oval>
                      <v:oval id="Oval 40" o:spid="_x0000_s1040" style="position:absolute;left:48196;top:35242;width:2699;height:2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" fillcolor="red" strokecolor="red">
                        <v:textbox inset="0,0,0,0">
                          <w:txbxContent>
                            <w:p w14:paraId="4050D2B4" w14:textId="001C92D0" w:rsidR="00DB143E" w:rsidRDefault="004568E8" w:rsidP="00503EDD">
                              <w:pPr>
                                <w:spacing w:after="0"/>
                                <w:jc w:val="center"/>
                              </w:pPr>
                              <w:r>
                                <w:t>c</w:t>
                              </w:r>
                            </w:p>
                          </w:txbxContent>
                        </v:textbox>
                      </v:oval>
                      <v:oval id="Oval 41" o:spid="_x0000_s1041" style="position:absolute;left:12763;top:12001;width:2699;height:2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" fillcolor="red" strokecolor="red">
                        <v:textbox inset="0,0,0,0">
                          <w:txbxContent>
                            <w:p w14:paraId="55FECE46" w14:textId="77777777" w:rsidR="0068542D" w:rsidRDefault="0068542D" w:rsidP="00503EDD">
                              <w:pPr>
                                <w:spacing w:after="0"/>
                                <w:jc w:val="center"/>
                              </w:pPr>
                              <w:r>
                                <w:t>a</w:t>
                              </w:r>
                            </w:p>
                          </w:txbxContent>
                        </v:textbox>
                      </v:oval>
                      <v:oval id="Oval 42" o:spid="_x0000_s1042" style="position:absolute;left:44672;top:10858;width:2699;height:2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" fillcolor="red" strokecolor="red">
                        <v:textbox inset="0,0,0,0">
                          <w:txbxContent>
                            <w:p w14:paraId="4EDBEAE1" w14:textId="7DC854AA" w:rsidR="0068542D" w:rsidRDefault="004568E8" w:rsidP="00503EDD">
                              <w:pPr>
                                <w:spacing w:after="0"/>
                                <w:jc w:val="center"/>
                              </w:pPr>
                              <w:r>
                                <w:t>b</w:t>
                              </w:r>
                            </w:p>
                          </w:txbxContent>
                        </v:textbox>
                      </v:oval>
                    </v:group>
                  </w:pict>
                </mc:Fallback>
              </mc:AlternateContent>
            </w:r>
            <w:r>
              <w:t>P</w:t>
            </w:r>
            <w:r w:rsidR="005C6402" w:rsidRPr="00BA54E4">
              <w:t xml:space="preserve">arts lists here relating to models, </w:t>
            </w:r>
          </w:p>
        </w:tc>
      </w:tr>
      <w:tr w:rsidR="005C6402" w14:paraId="41B3A736" w14:textId="77777777" w:rsidTr="004310AB">
        <w:tc>
          <w:tcPr>
            <w:tcW w:w="9498" w:type="dxa"/>
            <w:tcBorders>
              <w:left w:val="nil"/>
              <w:bottom w:val="single" w:sz="4" w:space="0" w:color="A6A6A6" w:themeColor="background1" w:themeShade="A6"/>
              <w:right w:val="nil"/>
            </w:tcBorders>
            <w:tcMar>
              <w:top w:w="113" w:type="dxa"/>
              <w:bottom w:w="113" w:type="dxa"/>
            </w:tcMar>
          </w:tcPr>
          <w:p w14:paraId="67A39BEB" w14:textId="77777777" w:rsidR="00305EC7" w:rsidRPr="00BA54E4" w:rsidRDefault="00305EC7" w:rsidP="00BA54E4">
            <w:pPr>
              <w:pStyle w:val="ListNumber"/>
            </w:pPr>
            <w:r w:rsidRPr="00BA54E4">
              <w:lastRenderedPageBreak/>
              <w:t xml:space="preserve">Use your CAT part number to search for further information about the part, </w:t>
            </w:r>
          </w:p>
          <w:p w14:paraId="0AA17E69" w14:textId="77777777" w:rsidR="005C6402" w:rsidRDefault="005C6402" w:rsidP="00305EC7">
            <w:pPr>
              <w:pStyle w:val="BodyText"/>
              <w:ind w:left="567"/>
            </w:pPr>
            <w:r w:rsidRPr="006340A7">
              <w:rPr>
                <w:b/>
              </w:rPr>
              <w:t>Access Methods – Product ID Not Required &gt;</w:t>
            </w:r>
            <w:r>
              <w:t xml:space="preserve"> </w:t>
            </w:r>
            <w:r w:rsidRPr="00CC1AF1">
              <w:rPr>
                <w:b/>
              </w:rPr>
              <w:t>NPR</w:t>
            </w:r>
            <w:r>
              <w:t xml:space="preserve"> </w:t>
            </w:r>
          </w:p>
          <w:p w14:paraId="707B352B" w14:textId="77777777" w:rsidR="005C6402" w:rsidRDefault="005C6402" w:rsidP="004310AB">
            <w:pPr>
              <w:jc w:val="center"/>
              <w:rPr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7620A20D" wp14:editId="65148176">
                  <wp:extent cx="5548313" cy="1650713"/>
                  <wp:effectExtent l="0" t="0" r="0" b="6985"/>
                  <wp:docPr id="117" name="Picture 117" descr="C:\Users\JESSIC~1\AppData\Local\Temp\SNAGHTML9cd4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JESSIC~1\AppData\Local\Temp\SNAGHTML9cd4de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813" b="13643"/>
                          <a:stretch/>
                        </pic:blipFill>
                        <pic:spPr bwMode="auto">
                          <a:xfrm>
                            <a:off x="0" y="0"/>
                            <a:ext cx="5591923" cy="16636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6402" w14:paraId="4B19024B" w14:textId="77777777" w:rsidTr="004310AB">
        <w:tc>
          <w:tcPr>
            <w:tcW w:w="9498" w:type="dxa"/>
            <w:tcBorders>
              <w:top w:val="single" w:sz="4" w:space="0" w:color="A6A6A6" w:themeColor="background1" w:themeShade="A6"/>
              <w:left w:val="nil"/>
              <w:bottom w:val="single" w:sz="4" w:space="0" w:color="A6A6A6" w:themeColor="background1" w:themeShade="A6"/>
              <w:right w:val="nil"/>
            </w:tcBorders>
            <w:tcMar>
              <w:top w:w="113" w:type="dxa"/>
              <w:bottom w:w="113" w:type="dxa"/>
            </w:tcMar>
          </w:tcPr>
          <w:p w14:paraId="24228E5F" w14:textId="77777777" w:rsidR="005C6402" w:rsidRDefault="005C6402" w:rsidP="005C6402">
            <w:pPr>
              <w:rPr>
                <w:szCs w:val="18"/>
              </w:rPr>
            </w:pPr>
            <w:r>
              <w:rPr>
                <w:noProof/>
              </w:rPr>
              <w:drawing>
                <wp:anchor distT="0" distB="0" distL="114300" distR="114300" simplePos="0" relativeHeight="251703296" behindDoc="1" locked="0" layoutInCell="1" allowOverlap="1" wp14:anchorId="5D618ACE" wp14:editId="5EB7797C">
                  <wp:simplePos x="0" y="0"/>
                  <wp:positionH relativeFrom="column">
                    <wp:posOffset>679450</wp:posOffset>
                  </wp:positionH>
                  <wp:positionV relativeFrom="paragraph">
                    <wp:posOffset>518795</wp:posOffset>
                  </wp:positionV>
                  <wp:extent cx="5008245" cy="1664970"/>
                  <wp:effectExtent l="0" t="0" r="1905" b="0"/>
                  <wp:wrapTight wrapText="bothSides">
                    <wp:wrapPolygon edited="0">
                      <wp:start x="0" y="0"/>
                      <wp:lineTo x="0" y="21254"/>
                      <wp:lineTo x="21526" y="21254"/>
                      <wp:lineTo x="21526" y="0"/>
                      <wp:lineTo x="0" y="0"/>
                    </wp:wrapPolygon>
                  </wp:wrapTight>
                  <wp:docPr id="118" name="Picture 118" descr="C:\Users\JESSIC~1\AppData\Local\Temp\SNAGHTML9da3ff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JESSIC~1\AppData\Local\Temp\SNAGHTML9da3ff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425" b="13291"/>
                          <a:stretch/>
                        </pic:blipFill>
                        <pic:spPr bwMode="auto">
                          <a:xfrm>
                            <a:off x="0" y="0"/>
                            <a:ext cx="5008245" cy="1664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b/>
                <w:noProof/>
              </w:rPr>
              <w:drawing>
                <wp:anchor distT="0" distB="0" distL="114300" distR="114300" simplePos="0" relativeHeight="251702272" behindDoc="1" locked="0" layoutInCell="1" allowOverlap="1" wp14:anchorId="445C732A" wp14:editId="3FBC8049">
                  <wp:simplePos x="0" y="0"/>
                  <wp:positionH relativeFrom="column">
                    <wp:posOffset>-6985</wp:posOffset>
                  </wp:positionH>
                  <wp:positionV relativeFrom="paragraph">
                    <wp:posOffset>388</wp:posOffset>
                  </wp:positionV>
                  <wp:extent cx="540000" cy="540000"/>
                  <wp:effectExtent l="0" t="0" r="0" b="0"/>
                  <wp:wrapTight wrapText="bothSides">
                    <wp:wrapPolygon edited="0">
                      <wp:start x="0" y="0"/>
                      <wp:lineTo x="0" y="20584"/>
                      <wp:lineTo x="20584" y="20584"/>
                      <wp:lineTo x="20584" y="0"/>
                      <wp:lineTo x="0" y="0"/>
                    </wp:wrapPolygon>
                  </wp:wrapTight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Tips black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Cs w:val="18"/>
              </w:rPr>
              <w:t>Do not access SIS Web using the NPR button in NAXT you will not be able to navigate backwards and forwards in the window that opens</w:t>
            </w:r>
          </w:p>
          <w:p w14:paraId="5CBC9E7D" w14:textId="77777777" w:rsidR="005C6402" w:rsidRDefault="005C6402" w:rsidP="005C6402">
            <w:pPr>
              <w:pStyle w:val="ListNumber"/>
              <w:numPr>
                <w:ilvl w:val="0"/>
                <w:numId w:val="0"/>
              </w:numPr>
              <w:ind w:left="567" w:hanging="425"/>
            </w:pPr>
          </w:p>
        </w:tc>
      </w:tr>
    </w:tbl>
    <w:p w14:paraId="1979CBC5" w14:textId="77777777" w:rsidR="00EF2A76" w:rsidRDefault="00EF2A76" w:rsidP="00EF2A76">
      <w:pPr>
        <w:rPr>
          <w:b/>
          <w:bCs/>
        </w:rPr>
      </w:pPr>
    </w:p>
    <w:p w14:paraId="708AF3D8" w14:textId="77777777" w:rsidR="00C34AF4" w:rsidRDefault="00C34AF4">
      <w:pPr>
        <w:spacing w:line="240" w:lineRule="auto"/>
      </w:pPr>
      <w:bookmarkStart w:id="36" w:name="_Toc488660191"/>
      <w:r>
        <w:br w:type="page"/>
      </w:r>
    </w:p>
    <w:p w14:paraId="1DB996EA" w14:textId="77777777" w:rsidR="00EF2A76" w:rsidRDefault="005C6402" w:rsidP="00C34AF4">
      <w:pPr>
        <w:pStyle w:val="Task"/>
        <w:rPr>
          <w:bCs/>
        </w:rPr>
      </w:pPr>
      <w:bookmarkStart w:id="37" w:name="_Toc509671024"/>
      <w:r>
        <w:lastRenderedPageBreak/>
        <w:t>Item availability – CAT OTV supply chain</w:t>
      </w:r>
      <w:bookmarkEnd w:id="36"/>
      <w:bookmarkEnd w:id="37"/>
    </w:p>
    <w:tbl>
      <w:tblPr>
        <w:tblStyle w:val="TableGrid"/>
        <w:tblW w:w="9498" w:type="dxa"/>
        <w:tblInd w:w="108" w:type="dxa"/>
        <w:tblBorders>
          <w:top w:val="single" w:sz="4" w:space="0" w:color="A6A6A6" w:themeColor="background1" w:themeShade="A6"/>
          <w:left w:val="none" w:sz="0" w:space="0" w:color="auto"/>
          <w:bottom w:val="single" w:sz="4" w:space="0" w:color="A6A6A6" w:themeColor="background1" w:themeShade="A6"/>
          <w:right w:val="none" w:sz="0" w:space="0" w:color="auto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9498"/>
      </w:tblGrid>
      <w:tr w:rsidR="00AE39DC" w14:paraId="63D2F3F2" w14:textId="77777777" w:rsidTr="00AE39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498" w:type="dxa"/>
            <w:tcMar>
              <w:top w:w="113" w:type="dxa"/>
              <w:bottom w:w="113" w:type="dxa"/>
            </w:tcMar>
          </w:tcPr>
          <w:p w14:paraId="73DF42C8" w14:textId="77777777" w:rsidR="00AE39DC" w:rsidRPr="00BA54E4" w:rsidRDefault="00AE39DC" w:rsidP="00BA54E4">
            <w:pPr>
              <w:pStyle w:val="ListNumber"/>
            </w:pPr>
            <w:r w:rsidRPr="00BA54E4">
              <w:t xml:space="preserve">Click CAT OTV Supply Chain </w:t>
            </w:r>
          </w:p>
          <w:p w14:paraId="5711E033" w14:textId="77777777" w:rsidR="00AE39DC" w:rsidRPr="004C18DB" w:rsidRDefault="00AE39DC" w:rsidP="005C6402">
            <w:pPr>
              <w:rPr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4D02FD2" wp14:editId="3D923C1F">
                  <wp:extent cx="5257800" cy="1381034"/>
                  <wp:effectExtent l="0" t="0" r="0" b="0"/>
                  <wp:docPr id="109" name="Picture 109" descr="C:\Users\JESSIC~1\AppData\Local\Temp\SNAGHTML1b0d4b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C:\Users\JESSIC~1\AppData\Local\Temp\SNAGHTML1b0d4b4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332" b="15039"/>
                          <a:stretch/>
                        </pic:blipFill>
                        <pic:spPr bwMode="auto">
                          <a:xfrm>
                            <a:off x="0" y="0"/>
                            <a:ext cx="5272076" cy="13847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39DC" w14:paraId="31E9AB31" w14:textId="77777777" w:rsidTr="00AE39DC">
        <w:tc>
          <w:tcPr>
            <w:tcW w:w="9498" w:type="dxa"/>
            <w:tcMar>
              <w:top w:w="113" w:type="dxa"/>
              <w:bottom w:w="113" w:type="dxa"/>
            </w:tcMar>
          </w:tcPr>
          <w:p w14:paraId="2EE56893" w14:textId="77777777" w:rsidR="00AE39DC" w:rsidRPr="00BA54E4" w:rsidRDefault="00AE39DC" w:rsidP="00BA54E4">
            <w:pPr>
              <w:pStyle w:val="ListNumber"/>
            </w:pPr>
            <w:r w:rsidRPr="00BA54E4">
              <w:t>Enter your CWS logon and Password</w:t>
            </w:r>
          </w:p>
        </w:tc>
      </w:tr>
      <w:tr w:rsidR="00AE39DC" w14:paraId="3DC4C385" w14:textId="77777777" w:rsidTr="00AE39DC">
        <w:tc>
          <w:tcPr>
            <w:tcW w:w="9498" w:type="dxa"/>
            <w:tcMar>
              <w:top w:w="113" w:type="dxa"/>
              <w:bottom w:w="113" w:type="dxa"/>
            </w:tcMar>
          </w:tcPr>
          <w:p w14:paraId="6C593DD5" w14:textId="77777777" w:rsidR="005C6402" w:rsidRPr="00BA54E4" w:rsidRDefault="005C6402" w:rsidP="00BA54E4">
            <w:pPr>
              <w:pStyle w:val="ListNumber"/>
            </w:pPr>
            <w:r w:rsidRPr="00BA54E4">
              <w:t xml:space="preserve">On the supply chain visibility tab enter the following details </w:t>
            </w:r>
          </w:p>
          <w:p w14:paraId="36A5F5B6" w14:textId="77777777" w:rsidR="00AE39DC" w:rsidRPr="00003405" w:rsidRDefault="00AE39DC" w:rsidP="005C6402">
            <w:pPr>
              <w:pStyle w:val="ListBullet"/>
            </w:pPr>
            <w:r w:rsidRPr="00003405">
              <w:t xml:space="preserve">Cust Code = </w:t>
            </w:r>
            <w:r w:rsidRPr="00003405">
              <w:rPr>
                <w:b/>
              </w:rPr>
              <w:t>T210</w:t>
            </w:r>
          </w:p>
          <w:p w14:paraId="17D01F29" w14:textId="77777777" w:rsidR="00AE39DC" w:rsidRPr="00962B77" w:rsidRDefault="00AE39DC" w:rsidP="005C6402">
            <w:pPr>
              <w:pStyle w:val="ListBullet"/>
              <w:rPr>
                <w:b/>
              </w:rPr>
            </w:pPr>
            <w:r>
              <w:t xml:space="preserve">Part number e.g. </w:t>
            </w:r>
            <w:r w:rsidRPr="00962B77">
              <w:rPr>
                <w:b/>
              </w:rPr>
              <w:t>0R7923</w:t>
            </w:r>
          </w:p>
          <w:p w14:paraId="26482BC8" w14:textId="77777777" w:rsidR="00AE39DC" w:rsidRPr="00962B77" w:rsidRDefault="005C6402" w:rsidP="005C6402">
            <w:pPr>
              <w:pStyle w:val="ListBullet"/>
              <w:rPr>
                <w:b/>
              </w:rPr>
            </w:pPr>
            <w:r>
              <w:t>Select</w:t>
            </w:r>
            <w:r w:rsidR="00AE39DC">
              <w:t xml:space="preserve"> </w:t>
            </w:r>
            <w:r w:rsidR="00AE39DC" w:rsidRPr="00962B77">
              <w:rPr>
                <w:b/>
              </w:rPr>
              <w:t>Network Availability</w:t>
            </w:r>
          </w:p>
          <w:p w14:paraId="39C460DD" w14:textId="77777777" w:rsidR="00AE39DC" w:rsidRDefault="00AE39DC" w:rsidP="005C6402">
            <w:pPr>
              <w:jc w:val="center"/>
              <w:rPr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7AAF53E" wp14:editId="2E1955AB">
                  <wp:extent cx="5568274" cy="2647665"/>
                  <wp:effectExtent l="0" t="0" r="0" b="635"/>
                  <wp:docPr id="113" name="Picture 113" descr="C:\Users\JESSIC~1\AppData\Local\Temp\SNAGHTML1a6fe5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 descr="C:\Users\JESSIC~1\AppData\Local\Temp\SNAGHTML1a6fe53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618" b="53086"/>
                          <a:stretch/>
                        </pic:blipFill>
                        <pic:spPr bwMode="auto">
                          <a:xfrm>
                            <a:off x="0" y="0"/>
                            <a:ext cx="5587381" cy="2656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39DC" w14:paraId="6B444C76" w14:textId="77777777" w:rsidTr="00AE39DC">
        <w:tc>
          <w:tcPr>
            <w:tcW w:w="9498" w:type="dxa"/>
            <w:tcMar>
              <w:top w:w="113" w:type="dxa"/>
              <w:bottom w:w="113" w:type="dxa"/>
            </w:tcMar>
          </w:tcPr>
          <w:p w14:paraId="408D98DD" w14:textId="77777777" w:rsidR="00AE39DC" w:rsidRDefault="005C6402" w:rsidP="00E14244">
            <w:pPr>
              <w:pStyle w:val="BodyText"/>
            </w:pPr>
            <w:r>
              <w:rPr>
                <w:b/>
                <w:noProof/>
              </w:rPr>
              <w:drawing>
                <wp:anchor distT="0" distB="0" distL="114300" distR="114300" simplePos="0" relativeHeight="251700224" behindDoc="1" locked="0" layoutInCell="1" allowOverlap="1" wp14:anchorId="71E9DA58" wp14:editId="1CF843E2">
                  <wp:simplePos x="0" y="0"/>
                  <wp:positionH relativeFrom="column">
                    <wp:posOffset>275</wp:posOffset>
                  </wp:positionH>
                  <wp:positionV relativeFrom="paragraph">
                    <wp:posOffset>13961</wp:posOffset>
                  </wp:positionV>
                  <wp:extent cx="540000" cy="540000"/>
                  <wp:effectExtent l="0" t="0" r="0" b="0"/>
                  <wp:wrapTight wrapText="bothSides">
                    <wp:wrapPolygon edited="0">
                      <wp:start x="0" y="0"/>
                      <wp:lineTo x="0" y="20584"/>
                      <wp:lineTo x="20584" y="20584"/>
                      <wp:lineTo x="20584" y="0"/>
                      <wp:lineTo x="0" y="0"/>
                    </wp:wrapPolygon>
                  </wp:wrapTight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Tips black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AE39DC">
              <w:t>Although displayed in the list, we cannot receive CAT parts from RUS (Russia), SHB (Shanghai), DUB (Dubai) and AFR (Africa)</w:t>
            </w:r>
          </w:p>
          <w:p w14:paraId="132E1E12" w14:textId="77777777" w:rsidR="00AE39DC" w:rsidRDefault="00AE39DC" w:rsidP="005C6402">
            <w:pPr>
              <w:rPr>
                <w:szCs w:val="18"/>
              </w:rPr>
            </w:pPr>
          </w:p>
        </w:tc>
      </w:tr>
    </w:tbl>
    <w:p w14:paraId="3636465A" w14:textId="77777777" w:rsidR="00EF2A76" w:rsidRDefault="00EF2A76" w:rsidP="00EF2A76">
      <w:pPr>
        <w:rPr>
          <w:b/>
          <w:bCs/>
        </w:rPr>
      </w:pPr>
    </w:p>
    <w:p w14:paraId="5B35AB5B" w14:textId="77777777" w:rsidR="00EF2A76" w:rsidRDefault="00EF2A76" w:rsidP="00EF2A76">
      <w:pPr>
        <w:rPr>
          <w:b/>
          <w:bCs/>
        </w:rPr>
      </w:pPr>
      <w:r>
        <w:rPr>
          <w:b/>
          <w:bCs/>
        </w:rPr>
        <w:br w:type="page"/>
      </w:r>
    </w:p>
    <w:p w14:paraId="34FBB8E5" w14:textId="77777777" w:rsidR="00C34AF4" w:rsidRDefault="006F7796" w:rsidP="00C34AF4">
      <w:pPr>
        <w:pStyle w:val="Task"/>
        <w:rPr>
          <w:bCs/>
        </w:rPr>
      </w:pPr>
      <w:bookmarkStart w:id="38" w:name="_Toc488660192"/>
      <w:bookmarkStart w:id="39" w:name="_Toc509671025"/>
      <w:r>
        <w:rPr>
          <w:noProof/>
          <w:lang w:eastAsia="en-NZ"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0A1820D" wp14:editId="7B5108DE">
                <wp:simplePos x="0" y="0"/>
                <wp:positionH relativeFrom="column">
                  <wp:posOffset>1365250</wp:posOffset>
                </wp:positionH>
                <wp:positionV relativeFrom="paragraph">
                  <wp:posOffset>7050405</wp:posOffset>
                </wp:positionV>
                <wp:extent cx="270000" cy="270000"/>
                <wp:effectExtent l="0" t="0" r="15875" b="15875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000" cy="27000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805084" w14:textId="77777777" w:rsidR="00E12288" w:rsidRDefault="00E12288" w:rsidP="00AE39DC">
                            <w:pPr>
                              <w:spacing w:after="0"/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0A1820D" id="Oval 14" o:spid="_x0000_s1043" style="position:absolute;left:0;text-align:left;margin-left:107.5pt;margin-top:555.15pt;width:21.25pt;height:21.2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" fillcolor="red" strokecolor="red">
                <v:textbox inset="0,0,0,0">
                  <w:txbxContent>
                    <w:p w14:paraId="68805084" w14:textId="77777777" w:rsidR="00E12288" w:rsidRDefault="00E12288" w:rsidP="00AE39DC">
                      <w:pPr>
                        <w:spacing w:after="0"/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oval>
            </w:pict>
          </mc:Fallback>
        </mc:AlternateContent>
      </w:r>
      <w:r w:rsidR="005C6402">
        <w:t>Find purchase orders for parts</w:t>
      </w:r>
      <w:bookmarkEnd w:id="38"/>
      <w:bookmarkEnd w:id="39"/>
    </w:p>
    <w:tbl>
      <w:tblPr>
        <w:tblStyle w:val="TableGrid"/>
        <w:tblW w:w="9498" w:type="dxa"/>
        <w:tblInd w:w="108" w:type="dxa"/>
        <w:tblBorders>
          <w:top w:val="single" w:sz="4" w:space="0" w:color="A6A6A6" w:themeColor="background1" w:themeShade="A6"/>
          <w:left w:val="none" w:sz="0" w:space="0" w:color="auto"/>
          <w:bottom w:val="single" w:sz="4" w:space="0" w:color="A6A6A6" w:themeColor="background1" w:themeShade="A6"/>
          <w:right w:val="none" w:sz="0" w:space="0" w:color="auto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9498"/>
      </w:tblGrid>
      <w:tr w:rsidR="00C34AF4" w14:paraId="33D23590" w14:textId="77777777" w:rsidTr="00C34A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498" w:type="dxa"/>
            <w:tcMar>
              <w:top w:w="113" w:type="dxa"/>
              <w:bottom w:w="113" w:type="dxa"/>
            </w:tcMar>
          </w:tcPr>
          <w:p w14:paraId="37F1062E" w14:textId="77777777" w:rsidR="00C34AF4" w:rsidRPr="00BA54E4" w:rsidRDefault="00C34AF4" w:rsidP="00BA54E4">
            <w:pPr>
              <w:pStyle w:val="ListNumber"/>
            </w:pPr>
            <w:r w:rsidRPr="00BA54E4">
              <w:br w:type="page"/>
              <w:t>Open the release products area in NAXT</w:t>
            </w:r>
          </w:p>
          <w:p w14:paraId="3486D626" w14:textId="77777777" w:rsidR="00C34AF4" w:rsidRPr="00C34AF4" w:rsidRDefault="00C34AF4" w:rsidP="00C34AF4">
            <w:pPr>
              <w:pStyle w:val="BodyText"/>
              <w:rPr>
                <w:b/>
              </w:rPr>
            </w:pPr>
            <w:r w:rsidRPr="00C34AF4">
              <w:rPr>
                <w:b/>
              </w:rPr>
              <w:t>GGNZ &gt; Product information management &gt; Common &gt; Released products</w:t>
            </w:r>
          </w:p>
        </w:tc>
      </w:tr>
      <w:tr w:rsidR="00C34AF4" w14:paraId="1DEC9D7C" w14:textId="77777777" w:rsidTr="00C34AF4">
        <w:tc>
          <w:tcPr>
            <w:tcW w:w="9498" w:type="dxa"/>
            <w:tcMar>
              <w:top w:w="113" w:type="dxa"/>
              <w:bottom w:w="113" w:type="dxa"/>
            </w:tcMar>
          </w:tcPr>
          <w:p w14:paraId="225DB346" w14:textId="77777777" w:rsidR="00C34AF4" w:rsidRPr="00BA54E4" w:rsidRDefault="00C34AF4" w:rsidP="00BA54E4">
            <w:pPr>
              <w:pStyle w:val="ListNumber"/>
            </w:pPr>
            <w:r w:rsidRPr="00BA54E4">
              <w:t>Locate the part using filters</w:t>
            </w:r>
          </w:p>
          <w:p w14:paraId="7FB355B9" w14:textId="77777777" w:rsidR="00C34AF4" w:rsidRDefault="00C34AF4" w:rsidP="005C6402">
            <w:pPr>
              <w:jc w:val="center"/>
              <w:rPr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6729E6CF" wp14:editId="6ECE2FB2">
                  <wp:extent cx="4552950" cy="1928162"/>
                  <wp:effectExtent l="0" t="0" r="0" b="0"/>
                  <wp:docPr id="92" name="Picture 92" descr="C:\Users\johi\AppData\Local\Temp\SNAGHTML81294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johi\AppData\Local\Temp\SNAGHTML812943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473" b="5794"/>
                          <a:stretch/>
                        </pic:blipFill>
                        <pic:spPr bwMode="auto">
                          <a:xfrm>
                            <a:off x="0" y="0"/>
                            <a:ext cx="4580502" cy="1939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4AF4" w14:paraId="4E94AAF6" w14:textId="77777777" w:rsidTr="00AE39DC">
        <w:tblPrEx>
          <w:tblBorders>
            <w:left w:val="single" w:sz="4" w:space="0" w:color="A6A6A6" w:themeColor="background1" w:themeShade="A6"/>
            <w:right w:val="single" w:sz="4" w:space="0" w:color="A6A6A6" w:themeColor="background1" w:themeShade="A6"/>
          </w:tblBorders>
        </w:tblPrEx>
        <w:tc>
          <w:tcPr>
            <w:tcW w:w="9498" w:type="dxa"/>
            <w:tcBorders>
              <w:left w:val="nil"/>
              <w:bottom w:val="single" w:sz="4" w:space="0" w:color="A6A6A6" w:themeColor="background1" w:themeShade="A6"/>
              <w:right w:val="nil"/>
            </w:tcBorders>
            <w:tcMar>
              <w:top w:w="113" w:type="dxa"/>
              <w:bottom w:w="113" w:type="dxa"/>
            </w:tcMar>
          </w:tcPr>
          <w:p w14:paraId="19625A84" w14:textId="77777777" w:rsidR="006F7796" w:rsidRPr="00BA54E4" w:rsidRDefault="006F7796" w:rsidP="00BA54E4">
            <w:pPr>
              <w:pStyle w:val="ListNumber"/>
            </w:pPr>
            <w:r w:rsidRPr="00BA54E4">
              <w:t xml:space="preserve">To open the purchase order lines window </w:t>
            </w:r>
          </w:p>
          <w:p w14:paraId="6D3743D4" w14:textId="77777777" w:rsidR="00815A31" w:rsidRDefault="000D5A99" w:rsidP="006F7796">
            <w:pPr>
              <w:pStyle w:val="ListNumber2"/>
            </w:pPr>
            <w:r>
              <w:t xml:space="preserve">Select the part to highlight it </w:t>
            </w:r>
          </w:p>
          <w:p w14:paraId="7C321FF6" w14:textId="77777777" w:rsidR="006F7796" w:rsidRDefault="006F7796" w:rsidP="006F7796">
            <w:pPr>
              <w:pStyle w:val="ListNumber2"/>
            </w:pPr>
            <w:r>
              <w:t xml:space="preserve">Select </w:t>
            </w:r>
            <w:r w:rsidR="00C34AF4" w:rsidRPr="006A17E2">
              <w:t>Purchase</w:t>
            </w:r>
            <w:r w:rsidR="00C34AF4" w:rsidRPr="00EA7B7A">
              <w:t xml:space="preserve"> </w:t>
            </w:r>
            <w:r>
              <w:t>then</w:t>
            </w:r>
            <w:r w:rsidR="00C34AF4" w:rsidRPr="00EA7B7A">
              <w:t xml:space="preserve"> </w:t>
            </w:r>
          </w:p>
          <w:p w14:paraId="2A011BA0" w14:textId="77777777" w:rsidR="00C34AF4" w:rsidRDefault="006F7796" w:rsidP="006F7796">
            <w:pPr>
              <w:pStyle w:val="ListNumber2"/>
            </w:pPr>
            <w:r>
              <w:t xml:space="preserve">Select </w:t>
            </w:r>
            <w:r w:rsidR="00C34AF4" w:rsidRPr="006A17E2">
              <w:t>Open purchase order lines</w:t>
            </w:r>
          </w:p>
          <w:p w14:paraId="078D9B53" w14:textId="77777777" w:rsidR="00AE39DC" w:rsidRPr="00AE39DC" w:rsidRDefault="006F7796" w:rsidP="006F7796">
            <w:pPr>
              <w:pStyle w:val="BodyText"/>
              <w:ind w:left="720"/>
            </w:pPr>
            <w:r>
              <w:t>You will now be able to review</w:t>
            </w:r>
            <w:r w:rsidR="00AE39DC" w:rsidRPr="00EA7B7A">
              <w:t xml:space="preserve"> any current purchase orders that the part is ordered on</w:t>
            </w:r>
          </w:p>
          <w:p w14:paraId="5E8C7C98" w14:textId="77777777" w:rsidR="00C34AF4" w:rsidRPr="00EA7B7A" w:rsidRDefault="006F7796" w:rsidP="005C6402">
            <w:pPr>
              <w:rPr>
                <w:szCs w:val="1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7088" behindDoc="0" locked="0" layoutInCell="1" allowOverlap="1" wp14:anchorId="06F9BCBB" wp14:editId="7708B406">
                      <wp:simplePos x="0" y="0"/>
                      <wp:positionH relativeFrom="column">
                        <wp:posOffset>2774315</wp:posOffset>
                      </wp:positionH>
                      <wp:positionV relativeFrom="paragraph">
                        <wp:posOffset>593725</wp:posOffset>
                      </wp:positionV>
                      <wp:extent cx="270000" cy="270000"/>
                      <wp:effectExtent l="0" t="0" r="15875" b="15875"/>
                      <wp:wrapNone/>
                      <wp:docPr id="91" name="Oval 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0000" cy="2700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  <a:effectLst/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8DF6635" w14:textId="77777777" w:rsidR="00E12288" w:rsidRDefault="00E12288" w:rsidP="00AE39DC">
                                  <w:pPr>
                                    <w:spacing w:after="0"/>
                                    <w:jc w:val="center"/>
                                  </w:pPr>
                                  <w:r>
                                    <w:t>c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6F9BCBB" id="Oval 91" o:spid="_x0000_s1044" style="position:absolute;margin-left:218.45pt;margin-top:46.75pt;width:21.25pt;height:21.25pt;z-index:251737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" fillcolor="red" strokecolor="red">
                      <v:textbox inset="0,0,0,0">
                        <w:txbxContent>
                          <w:p w14:paraId="48DF6635" w14:textId="77777777" w:rsidR="00E12288" w:rsidRDefault="00E12288" w:rsidP="00AE39DC">
                            <w:pPr>
                              <w:spacing w:after="0"/>
                              <w:jc w:val="center"/>
                            </w:pPr>
                            <w:r>
                              <w:t>c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AE39D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20921217" wp14:editId="23EF4DD5">
                      <wp:simplePos x="0" y="0"/>
                      <wp:positionH relativeFrom="column">
                        <wp:posOffset>878982</wp:posOffset>
                      </wp:positionH>
                      <wp:positionV relativeFrom="paragraph">
                        <wp:posOffset>324381</wp:posOffset>
                      </wp:positionV>
                      <wp:extent cx="270000" cy="270000"/>
                      <wp:effectExtent l="0" t="0" r="15875" b="15875"/>
                      <wp:wrapNone/>
                      <wp:docPr id="70" name="Oval 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0000" cy="2700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  <a:effectLst/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6F10557" w14:textId="77777777" w:rsidR="00E12288" w:rsidRDefault="00E12288" w:rsidP="00AE39DC">
                                  <w:pPr>
                                    <w:spacing w:after="0"/>
                                    <w:jc w:val="center"/>
                                  </w:pPr>
                                  <w:r>
                                    <w:t>b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0921217" id="Oval 70" o:spid="_x0000_s1045" style="position:absolute;margin-left:69.2pt;margin-top:25.55pt;width:21.25pt;height:21.25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" fillcolor="red" strokecolor="red">
                      <v:textbox inset="0,0,0,0">
                        <w:txbxContent>
                          <w:p w14:paraId="46F10557" w14:textId="77777777" w:rsidR="00E12288" w:rsidRDefault="00E12288" w:rsidP="00AE39DC">
                            <w:pPr>
                              <w:spacing w:after="0"/>
                              <w:jc w:val="center"/>
                            </w:pPr>
                            <w:r>
                              <w:t>b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C34AF4">
              <w:rPr>
                <w:noProof/>
              </w:rPr>
              <w:drawing>
                <wp:inline distT="0" distB="0" distL="0" distR="0" wp14:anchorId="2D79B071" wp14:editId="2E899D67">
                  <wp:extent cx="5252247" cy="2328863"/>
                  <wp:effectExtent l="0" t="0" r="5715" b="0"/>
                  <wp:docPr id="93" name="Picture 93" descr="C:\Users\johi\AppData\Local\Temp\SNAGHTML830eb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johi\AppData\Local\Temp\SNAGHTML830eb2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996" b="9422"/>
                          <a:stretch/>
                        </pic:blipFill>
                        <pic:spPr bwMode="auto">
                          <a:xfrm>
                            <a:off x="0" y="0"/>
                            <a:ext cx="5253544" cy="23294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AE39DC">
              <w:rPr>
                <w:noProof/>
              </w:rPr>
              <w:t xml:space="preserve"> </w:t>
            </w:r>
          </w:p>
        </w:tc>
      </w:tr>
      <w:tr w:rsidR="00AE39DC" w14:paraId="711F129C" w14:textId="77777777" w:rsidTr="00AE39DC">
        <w:tblPrEx>
          <w:tblBorders>
            <w:left w:val="single" w:sz="4" w:space="0" w:color="A6A6A6" w:themeColor="background1" w:themeShade="A6"/>
            <w:right w:val="single" w:sz="4" w:space="0" w:color="A6A6A6" w:themeColor="background1" w:themeShade="A6"/>
          </w:tblBorders>
        </w:tblPrEx>
        <w:tc>
          <w:tcPr>
            <w:tcW w:w="9498" w:type="dxa"/>
            <w:tcBorders>
              <w:left w:val="nil"/>
              <w:right w:val="nil"/>
            </w:tcBorders>
            <w:tcMar>
              <w:top w:w="113" w:type="dxa"/>
              <w:bottom w:w="113" w:type="dxa"/>
            </w:tcMar>
          </w:tcPr>
          <w:p w14:paraId="386F6DBE" w14:textId="77777777" w:rsidR="00AE39DC" w:rsidRPr="00BA54E4" w:rsidRDefault="00AE39DC" w:rsidP="00BA54E4">
            <w:pPr>
              <w:pStyle w:val="ListNumber"/>
            </w:pPr>
            <w:r w:rsidRPr="00BA54E4">
              <w:lastRenderedPageBreak/>
              <w:t>You can see the due date (Delivery date) and amount available (Delivery remainder) for each purchase order</w:t>
            </w:r>
          </w:p>
          <w:p w14:paraId="25D1EBB7" w14:textId="77777777" w:rsidR="00AE39DC" w:rsidRPr="00EA7B7A" w:rsidRDefault="006A456B" w:rsidP="006F7796">
            <w:pPr>
              <w:pStyle w:val="BodyText"/>
              <w:ind w:left="567"/>
            </w:pPr>
            <w:r>
              <w:t>Select</w:t>
            </w:r>
            <w:r w:rsidR="00AE39DC">
              <w:t xml:space="preserve"> </w:t>
            </w:r>
            <w:r w:rsidR="00AE39DC" w:rsidRPr="00EA7B7A">
              <w:rPr>
                <w:b/>
              </w:rPr>
              <w:t>Close</w:t>
            </w:r>
          </w:p>
          <w:p w14:paraId="014C8F38" w14:textId="77777777" w:rsidR="00AE39DC" w:rsidRDefault="00AE39DC" w:rsidP="006F7796">
            <w:pPr>
              <w:jc w:val="center"/>
              <w:rPr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8352227" wp14:editId="696C087C">
                  <wp:extent cx="5415280" cy="2137764"/>
                  <wp:effectExtent l="0" t="0" r="0" b="0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0388" cy="2143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19DE83" w14:textId="77777777" w:rsidR="00E14244" w:rsidRDefault="00E14244" w:rsidP="001443C2">
      <w:pPr>
        <w:pStyle w:val="BodyText"/>
      </w:pPr>
    </w:p>
    <w:p w14:paraId="0B7A25EE" w14:textId="77777777" w:rsidR="00E93D50" w:rsidRDefault="00BD0295" w:rsidP="000D5A99">
      <w:pPr>
        <w:pStyle w:val="Task"/>
        <w:numPr>
          <w:ilvl w:val="0"/>
          <w:numId w:val="0"/>
        </w:numPr>
      </w:pPr>
      <w:bookmarkStart w:id="40" w:name="_Toc492453705"/>
      <w:bookmarkStart w:id="41" w:name="_Toc492460495"/>
      <w:bookmarkStart w:id="42" w:name="_Toc509671026"/>
      <w:bookmarkEnd w:id="13"/>
      <w:r>
        <w:t>What next?</w:t>
      </w:r>
      <w:bookmarkEnd w:id="40"/>
      <w:bookmarkEnd w:id="41"/>
      <w:bookmarkEnd w:id="42"/>
    </w:p>
    <w:p w14:paraId="680DC2DF" w14:textId="77777777" w:rsidR="00E93D50" w:rsidRPr="000D5A99" w:rsidRDefault="000D5A99" w:rsidP="005711C9">
      <w:pPr>
        <w:pStyle w:val="BodyText"/>
        <w:rPr>
          <w:b/>
          <w:bCs/>
        </w:rPr>
      </w:pPr>
      <w:r>
        <w:t>PRT_1</w:t>
      </w:r>
      <w:r w:rsidRPr="00062A79">
        <w:t>.2(SOP)</w:t>
      </w:r>
      <w:r>
        <w:t xml:space="preserve">Parts: </w:t>
      </w:r>
      <w:r w:rsidRPr="00062A79">
        <w:t xml:space="preserve">Create and </w:t>
      </w:r>
      <w:r>
        <w:t xml:space="preserve">Manage </w:t>
      </w:r>
      <w:r w:rsidRPr="00062A79">
        <w:t xml:space="preserve">a Sales </w:t>
      </w:r>
      <w:r>
        <w:t>Quote</w:t>
      </w:r>
    </w:p>
    <w:sectPr w:rsidR="00E93D50" w:rsidRPr="000D5A99" w:rsidSect="004B06AE">
      <w:footerReference w:type="default" r:id="rId60"/>
      <w:headerReference w:type="first" r:id="rId61"/>
      <w:footerReference w:type="first" r:id="rId62"/>
      <w:pgSz w:w="11900" w:h="16840"/>
      <w:pgMar w:top="1338" w:right="1440" w:bottom="1440" w:left="1440" w:header="708" w:footer="708" w:gutter="0"/>
      <w:cols w:space="708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C6617B" w14:textId="77777777" w:rsidR="00BE6898" w:rsidRDefault="00BE6898">
      <w:pPr>
        <w:spacing w:after="0" w:line="240" w:lineRule="auto"/>
      </w:pPr>
      <w:r>
        <w:separator/>
      </w:r>
    </w:p>
  </w:endnote>
  <w:endnote w:type="continuationSeparator" w:id="0">
    <w:p w14:paraId="3A7CA62B" w14:textId="77777777" w:rsidR="00BE6898" w:rsidRDefault="00BE68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ato Semibold">
    <w:altName w:val="Segoe UI"/>
    <w:charset w:val="00"/>
    <w:family w:val="swiss"/>
    <w:pitch w:val="variable"/>
    <w:sig w:usb0="E10002FF" w:usb1="5000ECFF" w:usb2="0000002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F230CE" w14:textId="3C0F1799" w:rsidR="00E12288" w:rsidRPr="00102489" w:rsidRDefault="00E12288" w:rsidP="00102489">
    <w:pPr>
      <w:pStyle w:val="Footer"/>
    </w:pPr>
    <w:r>
      <w:t xml:space="preserve">SOP number: </w:t>
    </w:r>
    <w:r w:rsidRPr="00102489">
      <w:t>PRT_1.1</w:t>
    </w:r>
    <w:r>
      <w:tab/>
    </w:r>
    <w:r w:rsidRPr="00027FC0">
      <w:rPr>
        <w:b/>
      </w:rPr>
      <w:fldChar w:fldCharType="begin"/>
    </w:r>
    <w:r w:rsidRPr="00027FC0">
      <w:rPr>
        <w:b/>
      </w:rPr>
      <w:instrText xml:space="preserve"> DOCPROPERTY  Title  \* MERGEFORMAT </w:instrText>
    </w:r>
    <w:r w:rsidRPr="00027FC0">
      <w:rPr>
        <w:b/>
      </w:rPr>
      <w:fldChar w:fldCharType="separate"/>
    </w:r>
    <w:r>
      <w:rPr>
        <w:b/>
      </w:rPr>
      <w:t>Identify parts and search availability</w:t>
    </w:r>
    <w:r w:rsidRPr="00027FC0">
      <w:rPr>
        <w:b/>
      </w:rPr>
      <w:fldChar w:fldCharType="end"/>
    </w:r>
    <w:r w:rsidRPr="00027FC0">
      <w:rPr>
        <w:b/>
      </w:rPr>
      <w:t xml:space="preserve"> | </w:t>
    </w:r>
    <w:r>
      <w:rPr>
        <w:b/>
      </w:rPr>
      <w:t>SOP</w:t>
    </w:r>
    <w:r w:rsidRPr="00027FC0">
      <w:rPr>
        <w:b/>
      </w:rPr>
      <w:br/>
    </w:r>
    <w:r>
      <w:t xml:space="preserve">Last updated: </w:t>
    </w:r>
    <w:r>
      <w:fldChar w:fldCharType="begin"/>
    </w:r>
    <w:r>
      <w:instrText xml:space="preserve"> SAVEDATE  \@ "d MMMM yyyy"  \* MERGEFORMAT </w:instrText>
    </w:r>
    <w:r>
      <w:fldChar w:fldCharType="separate"/>
    </w:r>
    <w:r w:rsidR="0029530F">
      <w:t>24 September 2018</w:t>
    </w:r>
    <w:r>
      <w:fldChar w:fldCharType="end"/>
    </w:r>
    <w:r>
      <w:tab/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BA54E4">
      <w:t>24</w:t>
    </w:r>
    <w:r>
      <w:fldChar w:fldCharType="end"/>
    </w:r>
    <w:r>
      <w:t xml:space="preserve"> of </w:t>
    </w:r>
    <w:fldSimple w:instr=" NUMPAGES  \* Arabic  \* MERGEFORMAT ">
      <w:r w:rsidR="00BA54E4">
        <w:t>26</w:t>
      </w:r>
    </w:fldSimple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E62E77" w14:textId="77D9BDE7" w:rsidR="00E12288" w:rsidRDefault="00E12288">
    <w:pPr>
      <w:pStyle w:val="Footer"/>
    </w:pPr>
    <w:r>
      <w:t xml:space="preserve">SOP number: </w:t>
    </w:r>
    <w:r w:rsidRPr="00102489">
      <w:t>PRT_1.1</w:t>
    </w:r>
    <w:r>
      <w:tab/>
    </w:r>
    <w:r w:rsidRPr="00027FC0">
      <w:rPr>
        <w:b/>
      </w:rPr>
      <w:fldChar w:fldCharType="begin"/>
    </w:r>
    <w:r w:rsidRPr="00027FC0">
      <w:rPr>
        <w:b/>
      </w:rPr>
      <w:instrText xml:space="preserve"> DOCPROPERTY  Title  \* MERGEFORMAT </w:instrText>
    </w:r>
    <w:r w:rsidRPr="00027FC0">
      <w:rPr>
        <w:b/>
      </w:rPr>
      <w:fldChar w:fldCharType="separate"/>
    </w:r>
    <w:r>
      <w:rPr>
        <w:b/>
      </w:rPr>
      <w:t>Identify parts and search availability</w:t>
    </w:r>
    <w:r w:rsidRPr="00027FC0">
      <w:rPr>
        <w:b/>
      </w:rPr>
      <w:fldChar w:fldCharType="end"/>
    </w:r>
    <w:r w:rsidRPr="00027FC0">
      <w:rPr>
        <w:b/>
      </w:rPr>
      <w:t xml:space="preserve"> | </w:t>
    </w:r>
    <w:r>
      <w:rPr>
        <w:b/>
      </w:rPr>
      <w:t>SOP</w:t>
    </w:r>
    <w:r w:rsidRPr="00027FC0">
      <w:rPr>
        <w:b/>
      </w:rPr>
      <w:br/>
    </w:r>
    <w:r>
      <w:t xml:space="preserve">Last updated: </w:t>
    </w:r>
    <w:r>
      <w:fldChar w:fldCharType="begin"/>
    </w:r>
    <w:r>
      <w:instrText xml:space="preserve"> SAVEDATE  \@ "d MMMM yyyy"  \* MERGEFORMAT </w:instrText>
    </w:r>
    <w:r>
      <w:fldChar w:fldCharType="separate"/>
    </w:r>
    <w:r w:rsidR="0029530F">
      <w:t>24 September 2018</w:t>
    </w:r>
    <w:r>
      <w:fldChar w:fldCharType="end"/>
    </w:r>
    <w:r>
      <w:tab/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BA54E4">
      <w:t>1</w:t>
    </w:r>
    <w:r>
      <w:fldChar w:fldCharType="end"/>
    </w:r>
    <w:r>
      <w:t xml:space="preserve"> of </w:t>
    </w:r>
    <w:fldSimple w:instr=" NUMPAGES  \* Arabic  \* MERGEFORMAT ">
      <w:r w:rsidR="00BA54E4">
        <w:t>26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453AB6" w14:textId="77777777" w:rsidR="00BE6898" w:rsidRDefault="00BE6898">
      <w:pPr>
        <w:spacing w:after="0" w:line="240" w:lineRule="auto"/>
      </w:pPr>
      <w:r>
        <w:separator/>
      </w:r>
    </w:p>
  </w:footnote>
  <w:footnote w:type="continuationSeparator" w:id="0">
    <w:p w14:paraId="0C8AFEA9" w14:textId="77777777" w:rsidR="00BE6898" w:rsidRDefault="00BE689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CD9C8F" w14:textId="77777777" w:rsidR="00E12288" w:rsidRPr="00BB0A14" w:rsidRDefault="00E12288" w:rsidP="00722A0B">
    <w:pPr>
      <w:pStyle w:val="Header"/>
      <w:spacing w:before="240"/>
      <w:ind w:right="-619"/>
      <w:jc w:val="left"/>
      <w:rPr>
        <w:rFonts w:ascii="Verdana" w:hAnsi="Verdana"/>
        <w:b/>
        <w:color w:val="FFE312"/>
        <w:sz w:val="36"/>
        <w:szCs w:val="36"/>
      </w:rPr>
    </w:pPr>
    <w:r>
      <w:rPr>
        <w:noProof/>
        <w:lang w:eastAsia="en-NZ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2923467" wp14:editId="2DF12C96">
              <wp:simplePos x="0" y="0"/>
              <wp:positionH relativeFrom="column">
                <wp:posOffset>-67235</wp:posOffset>
              </wp:positionH>
              <wp:positionV relativeFrom="paragraph">
                <wp:posOffset>-180639</wp:posOffset>
              </wp:positionV>
              <wp:extent cx="4639235" cy="399393"/>
              <wp:effectExtent l="0" t="0" r="0" b="1270"/>
              <wp:wrapNone/>
              <wp:docPr id="5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639235" cy="399393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1D78051" w14:textId="77777777" w:rsidR="00E12288" w:rsidRPr="00FF21C5" w:rsidRDefault="00E12288">
                          <w:pPr>
                            <w:rPr>
                              <w:color w:val="FFFFFF" w:themeColor="background1"/>
                              <w:sz w:val="18"/>
                            </w:rPr>
                          </w:pPr>
                          <w:r>
                            <w:rPr>
                              <w:b/>
                              <w:color w:val="FFFFFF" w:themeColor="background1"/>
                              <w:sz w:val="28"/>
                              <w:szCs w:val="36"/>
                            </w:rPr>
                            <w:t>SOP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2923467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46" type="#_x0000_t202" style="position:absolute;margin-left:-5.3pt;margin-top:-14.2pt;width:365.3pt;height:31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" filled="f" stroked="f" strokeweight=".5pt">
              <v:textbox>
                <w:txbxContent>
                  <w:p w14:paraId="71D78051" w14:textId="77777777" w:rsidR="00E12288" w:rsidRPr="00FF21C5" w:rsidRDefault="00E12288">
                    <w:pPr>
                      <w:rPr>
                        <w:color w:val="FFFFFF" w:themeColor="background1"/>
                        <w:sz w:val="18"/>
                      </w:rPr>
                    </w:pPr>
                    <w:r>
                      <w:rPr>
                        <w:b/>
                        <w:color w:val="FFFFFF" w:themeColor="background1"/>
                        <w:sz w:val="28"/>
                        <w:szCs w:val="36"/>
                      </w:rPr>
                      <w:t>SOP</w:t>
                    </w:r>
                  </w:p>
                </w:txbxContent>
              </v:textbox>
            </v:shape>
          </w:pict>
        </mc:Fallback>
      </mc:AlternateContent>
    </w:r>
    <w:r w:rsidRPr="00D32E4C">
      <w:rPr>
        <w:noProof/>
        <w:lang w:eastAsia="en-NZ"/>
      </w:rPr>
      <w:drawing>
        <wp:anchor distT="0" distB="0" distL="114300" distR="114300" simplePos="0" relativeHeight="251659264" behindDoc="1" locked="0" layoutInCell="1" allowOverlap="1" wp14:anchorId="18482FD1" wp14:editId="245F16AE">
          <wp:simplePos x="0" y="0"/>
          <wp:positionH relativeFrom="page">
            <wp:align>right</wp:align>
          </wp:positionH>
          <wp:positionV relativeFrom="paragraph">
            <wp:posOffset>-443230</wp:posOffset>
          </wp:positionV>
          <wp:extent cx="7537938" cy="1254125"/>
          <wp:effectExtent l="0" t="0" r="6350" b="3175"/>
          <wp:wrapNone/>
          <wp:docPr id="21" name="Picture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GOU001 banner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37938" cy="12541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sdt>
      <w:sdtPr>
        <w:rPr>
          <w:rFonts w:ascii="Verdana" w:hAnsi="Verdana"/>
          <w:b/>
          <w:color w:val="FFE312"/>
          <w:sz w:val="36"/>
          <w:szCs w:val="36"/>
        </w:rPr>
        <w:alias w:val="Title"/>
        <w:tag w:val=""/>
        <w:id w:val="80802828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>
          <w:rPr>
            <w:rFonts w:ascii="Verdana" w:hAnsi="Verdana"/>
            <w:b/>
            <w:color w:val="FFE312"/>
            <w:sz w:val="36"/>
            <w:szCs w:val="36"/>
          </w:rPr>
          <w:t>Identify parts and search availability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982131"/>
    <w:multiLevelType w:val="hybridMultilevel"/>
    <w:tmpl w:val="644E9C18"/>
    <w:lvl w:ilvl="0" w:tplc="DAD82754">
      <w:start w:val="1"/>
      <w:numFmt w:val="decimal"/>
      <w:lvlText w:val="%1."/>
      <w:lvlJc w:val="left"/>
      <w:pPr>
        <w:ind w:left="644" w:hanging="360"/>
      </w:pPr>
      <w:rPr>
        <w:b/>
      </w:rPr>
    </w:lvl>
    <w:lvl w:ilvl="1" w:tplc="14090019" w:tentative="1">
      <w:start w:val="1"/>
      <w:numFmt w:val="lowerLetter"/>
      <w:lvlText w:val="%2."/>
      <w:lvlJc w:val="left"/>
      <w:pPr>
        <w:ind w:left="1080" w:hanging="360"/>
      </w:pPr>
    </w:lvl>
    <w:lvl w:ilvl="2" w:tplc="1409001B" w:tentative="1">
      <w:start w:val="1"/>
      <w:numFmt w:val="lowerRoman"/>
      <w:lvlText w:val="%3."/>
      <w:lvlJc w:val="right"/>
      <w:pPr>
        <w:ind w:left="1800" w:hanging="180"/>
      </w:pPr>
    </w:lvl>
    <w:lvl w:ilvl="3" w:tplc="1409000F" w:tentative="1">
      <w:start w:val="1"/>
      <w:numFmt w:val="decimal"/>
      <w:lvlText w:val="%4."/>
      <w:lvlJc w:val="left"/>
      <w:pPr>
        <w:ind w:left="2520" w:hanging="360"/>
      </w:pPr>
    </w:lvl>
    <w:lvl w:ilvl="4" w:tplc="14090019" w:tentative="1">
      <w:start w:val="1"/>
      <w:numFmt w:val="lowerLetter"/>
      <w:lvlText w:val="%5."/>
      <w:lvlJc w:val="left"/>
      <w:pPr>
        <w:ind w:left="3240" w:hanging="360"/>
      </w:pPr>
    </w:lvl>
    <w:lvl w:ilvl="5" w:tplc="1409001B" w:tentative="1">
      <w:start w:val="1"/>
      <w:numFmt w:val="lowerRoman"/>
      <w:lvlText w:val="%6."/>
      <w:lvlJc w:val="right"/>
      <w:pPr>
        <w:ind w:left="3960" w:hanging="180"/>
      </w:pPr>
    </w:lvl>
    <w:lvl w:ilvl="6" w:tplc="1409000F" w:tentative="1">
      <w:start w:val="1"/>
      <w:numFmt w:val="decimal"/>
      <w:lvlText w:val="%7."/>
      <w:lvlJc w:val="left"/>
      <w:pPr>
        <w:ind w:left="4680" w:hanging="360"/>
      </w:pPr>
    </w:lvl>
    <w:lvl w:ilvl="7" w:tplc="14090019" w:tentative="1">
      <w:start w:val="1"/>
      <w:numFmt w:val="lowerLetter"/>
      <w:lvlText w:val="%8."/>
      <w:lvlJc w:val="left"/>
      <w:pPr>
        <w:ind w:left="5400" w:hanging="360"/>
      </w:pPr>
    </w:lvl>
    <w:lvl w:ilvl="8" w:tplc="1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9F32A65"/>
    <w:multiLevelType w:val="hybridMultilevel"/>
    <w:tmpl w:val="644E9C18"/>
    <w:lvl w:ilvl="0" w:tplc="DAD82754">
      <w:start w:val="1"/>
      <w:numFmt w:val="decimal"/>
      <w:lvlText w:val="%1."/>
      <w:lvlJc w:val="left"/>
      <w:pPr>
        <w:ind w:left="786" w:hanging="360"/>
      </w:pPr>
      <w:rPr>
        <w:b/>
      </w:rPr>
    </w:lvl>
    <w:lvl w:ilvl="1" w:tplc="14090019" w:tentative="1">
      <w:start w:val="1"/>
      <w:numFmt w:val="lowerLetter"/>
      <w:lvlText w:val="%2."/>
      <w:lvlJc w:val="left"/>
      <w:pPr>
        <w:ind w:left="1080" w:hanging="360"/>
      </w:pPr>
    </w:lvl>
    <w:lvl w:ilvl="2" w:tplc="1409001B" w:tentative="1">
      <w:start w:val="1"/>
      <w:numFmt w:val="lowerRoman"/>
      <w:lvlText w:val="%3."/>
      <w:lvlJc w:val="right"/>
      <w:pPr>
        <w:ind w:left="1800" w:hanging="180"/>
      </w:pPr>
    </w:lvl>
    <w:lvl w:ilvl="3" w:tplc="1409000F" w:tentative="1">
      <w:start w:val="1"/>
      <w:numFmt w:val="decimal"/>
      <w:lvlText w:val="%4."/>
      <w:lvlJc w:val="left"/>
      <w:pPr>
        <w:ind w:left="2520" w:hanging="360"/>
      </w:pPr>
    </w:lvl>
    <w:lvl w:ilvl="4" w:tplc="14090019" w:tentative="1">
      <w:start w:val="1"/>
      <w:numFmt w:val="lowerLetter"/>
      <w:lvlText w:val="%5."/>
      <w:lvlJc w:val="left"/>
      <w:pPr>
        <w:ind w:left="3240" w:hanging="360"/>
      </w:pPr>
    </w:lvl>
    <w:lvl w:ilvl="5" w:tplc="1409001B" w:tentative="1">
      <w:start w:val="1"/>
      <w:numFmt w:val="lowerRoman"/>
      <w:lvlText w:val="%6."/>
      <w:lvlJc w:val="right"/>
      <w:pPr>
        <w:ind w:left="3960" w:hanging="180"/>
      </w:pPr>
    </w:lvl>
    <w:lvl w:ilvl="6" w:tplc="1409000F" w:tentative="1">
      <w:start w:val="1"/>
      <w:numFmt w:val="decimal"/>
      <w:lvlText w:val="%7."/>
      <w:lvlJc w:val="left"/>
      <w:pPr>
        <w:ind w:left="4680" w:hanging="360"/>
      </w:pPr>
    </w:lvl>
    <w:lvl w:ilvl="7" w:tplc="14090019" w:tentative="1">
      <w:start w:val="1"/>
      <w:numFmt w:val="lowerLetter"/>
      <w:lvlText w:val="%8."/>
      <w:lvlJc w:val="left"/>
      <w:pPr>
        <w:ind w:left="5400" w:hanging="360"/>
      </w:pPr>
    </w:lvl>
    <w:lvl w:ilvl="8" w:tplc="1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7121EA2"/>
    <w:multiLevelType w:val="hybridMultilevel"/>
    <w:tmpl w:val="A8C4F06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70287C"/>
    <w:multiLevelType w:val="multilevel"/>
    <w:tmpl w:val="8F5C4DAA"/>
    <w:lvl w:ilvl="0">
      <w:start w:val="1"/>
      <w:numFmt w:val="decimal"/>
      <w:pStyle w:val="Task"/>
      <w:lvlText w:val="Task %1."/>
      <w:lvlJc w:val="left"/>
      <w:pPr>
        <w:tabs>
          <w:tab w:val="num" w:pos="1701"/>
        </w:tabs>
        <w:ind w:left="0" w:firstLine="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30074C02"/>
    <w:multiLevelType w:val="hybridMultilevel"/>
    <w:tmpl w:val="65723D62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A25943"/>
    <w:multiLevelType w:val="hybridMultilevel"/>
    <w:tmpl w:val="402AF2FA"/>
    <w:lvl w:ilvl="0" w:tplc="14090005">
      <w:start w:val="1"/>
      <w:numFmt w:val="bullet"/>
      <w:lvlText w:val=""/>
      <w:lvlJc w:val="left"/>
      <w:pPr>
        <w:ind w:left="1454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2174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894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614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4334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5054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774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494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7214" w:hanging="360"/>
      </w:pPr>
      <w:rPr>
        <w:rFonts w:ascii="Wingdings" w:hAnsi="Wingdings" w:hint="default"/>
      </w:rPr>
    </w:lvl>
  </w:abstractNum>
  <w:abstractNum w:abstractNumId="6" w15:restartNumberingAfterBreak="0">
    <w:nsid w:val="38F72B82"/>
    <w:multiLevelType w:val="multilevel"/>
    <w:tmpl w:val="80EA033C"/>
    <w:lvl w:ilvl="0">
      <w:start w:val="1"/>
      <w:numFmt w:val="bullet"/>
      <w:pStyle w:val="ListBullet"/>
      <w:lvlText w:val="▪"/>
      <w:lvlJc w:val="left"/>
      <w:pPr>
        <w:tabs>
          <w:tab w:val="num" w:pos="567"/>
        </w:tabs>
        <w:ind w:left="567" w:hanging="283"/>
      </w:pPr>
      <w:rPr>
        <w:rFonts w:ascii="Calibri" w:hAnsi="Calibri" w:hint="default"/>
        <w:color w:val="auto"/>
        <w:sz w:val="20"/>
      </w:rPr>
    </w:lvl>
    <w:lvl w:ilvl="1">
      <w:start w:val="1"/>
      <w:numFmt w:val="bullet"/>
      <w:pStyle w:val="ListBullet2"/>
      <w:lvlText w:val="▪"/>
      <w:lvlJc w:val="left"/>
      <w:pPr>
        <w:tabs>
          <w:tab w:val="num" w:pos="992"/>
        </w:tabs>
        <w:ind w:left="992" w:hanging="425"/>
      </w:pPr>
      <w:rPr>
        <w:rFonts w:ascii="Calibri" w:hAnsi="Calibri" w:hint="default"/>
        <w:color w:val="auto"/>
        <w:sz w:val="16"/>
      </w:rPr>
    </w:lvl>
    <w:lvl w:ilvl="2">
      <w:start w:val="1"/>
      <w:numFmt w:val="bullet"/>
      <w:pStyle w:val="ListBullet3"/>
      <w:lvlText w:val="▪"/>
      <w:lvlJc w:val="left"/>
      <w:pPr>
        <w:tabs>
          <w:tab w:val="num" w:pos="1701"/>
        </w:tabs>
        <w:ind w:left="1531" w:hanging="397"/>
      </w:pPr>
      <w:rPr>
        <w:rFonts w:ascii="Calibri" w:hAnsi="Calibri" w:hint="default"/>
        <w:color w:val="auto"/>
        <w:sz w:val="16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3B5A1D82"/>
    <w:multiLevelType w:val="multilevel"/>
    <w:tmpl w:val="7EE82604"/>
    <w:lvl w:ilvl="0">
      <w:start w:val="1"/>
      <w:numFmt w:val="decimal"/>
      <w:lvlRestart w:val="0"/>
      <w:pStyle w:val="ListNumber"/>
      <w:lvlText w:val="%1."/>
      <w:lvlJc w:val="left"/>
      <w:pPr>
        <w:tabs>
          <w:tab w:val="num" w:pos="567"/>
        </w:tabs>
        <w:ind w:left="567" w:hanging="425"/>
      </w:pPr>
      <w:rPr>
        <w:rFonts w:hint="default"/>
        <w:b w:val="0"/>
        <w:i w:val="0"/>
        <w:color w:val="auto"/>
        <w:sz w:val="20"/>
      </w:rPr>
    </w:lvl>
    <w:lvl w:ilvl="1">
      <w:start w:val="1"/>
      <w:numFmt w:val="lowerLetter"/>
      <w:pStyle w:val="ListNumber2"/>
      <w:lvlText w:val="%2."/>
      <w:lvlJc w:val="left"/>
      <w:pPr>
        <w:tabs>
          <w:tab w:val="num" w:pos="992"/>
        </w:tabs>
        <w:ind w:left="992" w:hanging="425"/>
      </w:pPr>
      <w:rPr>
        <w:rFonts w:hint="default"/>
        <w:b w:val="0"/>
      </w:rPr>
    </w:lvl>
    <w:lvl w:ilvl="2">
      <w:start w:val="1"/>
      <w:numFmt w:val="lowerRoman"/>
      <w:pStyle w:val="ListNumber3"/>
      <w:lvlText w:val="%3."/>
      <w:lvlJc w:val="right"/>
      <w:pPr>
        <w:tabs>
          <w:tab w:val="num" w:pos="1417"/>
        </w:tabs>
        <w:ind w:left="1417" w:hanging="425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482"/>
        </w:tabs>
        <w:ind w:left="2183" w:hanging="426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4439"/>
        </w:tabs>
        <w:ind w:left="4439" w:hanging="363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159"/>
        </w:tabs>
        <w:ind w:left="5159" w:hanging="181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879"/>
        </w:tabs>
        <w:ind w:left="5879" w:hanging="363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599"/>
        </w:tabs>
        <w:ind w:left="6599" w:hanging="363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319"/>
        </w:tabs>
        <w:ind w:left="7319" w:hanging="181"/>
      </w:pPr>
      <w:rPr>
        <w:rFonts w:hint="default"/>
      </w:rPr>
    </w:lvl>
  </w:abstractNum>
  <w:abstractNum w:abstractNumId="8" w15:restartNumberingAfterBreak="0">
    <w:nsid w:val="62A928CD"/>
    <w:multiLevelType w:val="hybridMultilevel"/>
    <w:tmpl w:val="7C5EB14A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8222C67"/>
    <w:multiLevelType w:val="multilevel"/>
    <w:tmpl w:val="9B64B256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73E44766"/>
    <w:multiLevelType w:val="hybridMultilevel"/>
    <w:tmpl w:val="ABB273A0"/>
    <w:lvl w:ilvl="0" w:tplc="34983B0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AB66C49"/>
    <w:multiLevelType w:val="hybridMultilevel"/>
    <w:tmpl w:val="FBE63F7E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9"/>
  </w:num>
  <w:num w:numId="3">
    <w:abstractNumId w:val="6"/>
  </w:num>
  <w:num w:numId="4">
    <w:abstractNumId w:val="7"/>
  </w:num>
  <w:num w:numId="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</w:num>
  <w:num w:numId="7">
    <w:abstractNumId w:val="5"/>
  </w:num>
  <w:num w:numId="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</w:num>
  <w:num w:numId="10">
    <w:abstractNumId w:val="2"/>
  </w:num>
  <w:num w:numId="11">
    <w:abstractNumId w:val="11"/>
  </w:num>
  <w:num w:numId="12">
    <w:abstractNumId w:val="4"/>
  </w:num>
  <w:num w:numId="13">
    <w:abstractNumId w:val="1"/>
  </w:num>
  <w:num w:numId="1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0"/>
  </w:num>
  <w:num w:numId="16">
    <w:abstractNumId w:val="8"/>
  </w:num>
  <w:num w:numId="17">
    <w:abstractNumId w:val="7"/>
    <w:lvlOverride w:ilvl="0">
      <w:startOverride w:val="6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7"/>
    <w:lvlOverride w:ilvl="0">
      <w:startOverride w:val="6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7"/>
  </w:num>
  <w:num w:numId="20">
    <w:abstractNumId w:val="7"/>
  </w:num>
  <w:num w:numId="21">
    <w:abstractNumId w:val="7"/>
  </w:num>
  <w:num w:numId="22">
    <w:abstractNumId w:val="7"/>
  </w:num>
  <w:num w:numId="23">
    <w:abstractNumId w:val="7"/>
  </w:num>
  <w:num w:numId="24">
    <w:abstractNumId w:val="7"/>
  </w:num>
  <w:num w:numId="25">
    <w:abstractNumId w:val="7"/>
  </w:num>
  <w:num w:numId="26">
    <w:abstractNumId w:val="7"/>
  </w:num>
  <w:num w:numId="27">
    <w:abstractNumId w:val="7"/>
  </w:num>
  <w:num w:numId="28">
    <w:abstractNumId w:val="7"/>
  </w:num>
  <w:num w:numId="29">
    <w:abstractNumId w:val="7"/>
  </w:num>
  <w:num w:numId="30">
    <w:abstractNumId w:val="7"/>
  </w:num>
  <w:num w:numId="31">
    <w:abstractNumId w:val="7"/>
  </w:num>
  <w:num w:numId="32">
    <w:abstractNumId w:val="7"/>
  </w:num>
  <w:num w:numId="33">
    <w:abstractNumId w:val="7"/>
  </w:num>
  <w:num w:numId="34">
    <w:abstractNumId w:val="7"/>
  </w:num>
  <w:num w:numId="35">
    <w:abstractNumId w:val="7"/>
  </w:num>
  <w:num w:numId="36">
    <w:abstractNumId w:val="7"/>
  </w:num>
  <w:num w:numId="37">
    <w:abstractNumId w:val="7"/>
  </w:num>
  <w:num w:numId="38">
    <w:abstractNumId w:val="7"/>
  </w:num>
  <w:num w:numId="39">
    <w:abstractNumId w:val="7"/>
  </w:num>
  <w:num w:numId="40">
    <w:abstractNumId w:val="7"/>
  </w:num>
  <w:num w:numId="41">
    <w:abstractNumId w:val="7"/>
  </w:num>
  <w:num w:numId="42">
    <w:abstractNumId w:val="7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embedSystemFonts/>
  <w:attachedTemplate r:id="rId1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2A76"/>
    <w:rsid w:val="00021E88"/>
    <w:rsid w:val="00027FC0"/>
    <w:rsid w:val="0004100A"/>
    <w:rsid w:val="000849CF"/>
    <w:rsid w:val="00091976"/>
    <w:rsid w:val="000B2CC6"/>
    <w:rsid w:val="000C6841"/>
    <w:rsid w:val="000D5A99"/>
    <w:rsid w:val="000E1920"/>
    <w:rsid w:val="000E45C7"/>
    <w:rsid w:val="001009E9"/>
    <w:rsid w:val="00101769"/>
    <w:rsid w:val="00102489"/>
    <w:rsid w:val="00102782"/>
    <w:rsid w:val="00102AFB"/>
    <w:rsid w:val="001443C2"/>
    <w:rsid w:val="00176F14"/>
    <w:rsid w:val="001A30BB"/>
    <w:rsid w:val="001F47D7"/>
    <w:rsid w:val="001F6EFF"/>
    <w:rsid w:val="002138A9"/>
    <w:rsid w:val="00232F55"/>
    <w:rsid w:val="00240A25"/>
    <w:rsid w:val="002454A9"/>
    <w:rsid w:val="0024794F"/>
    <w:rsid w:val="00261B60"/>
    <w:rsid w:val="0028010A"/>
    <w:rsid w:val="00280D4E"/>
    <w:rsid w:val="00291107"/>
    <w:rsid w:val="002924D9"/>
    <w:rsid w:val="0029530F"/>
    <w:rsid w:val="002B166C"/>
    <w:rsid w:val="002B5849"/>
    <w:rsid w:val="002B5A39"/>
    <w:rsid w:val="002E5C70"/>
    <w:rsid w:val="002F31D4"/>
    <w:rsid w:val="00305EC7"/>
    <w:rsid w:val="003517A6"/>
    <w:rsid w:val="00376746"/>
    <w:rsid w:val="00383E2E"/>
    <w:rsid w:val="003A4F25"/>
    <w:rsid w:val="00413DE1"/>
    <w:rsid w:val="00430942"/>
    <w:rsid w:val="004310AB"/>
    <w:rsid w:val="00447A5E"/>
    <w:rsid w:val="004568E8"/>
    <w:rsid w:val="00462D94"/>
    <w:rsid w:val="0047169C"/>
    <w:rsid w:val="00484979"/>
    <w:rsid w:val="004B06AE"/>
    <w:rsid w:val="004B7AB0"/>
    <w:rsid w:val="004F6B8C"/>
    <w:rsid w:val="00503EDD"/>
    <w:rsid w:val="00505182"/>
    <w:rsid w:val="005114B9"/>
    <w:rsid w:val="00527215"/>
    <w:rsid w:val="00537082"/>
    <w:rsid w:val="00544F27"/>
    <w:rsid w:val="00553A7B"/>
    <w:rsid w:val="00556E25"/>
    <w:rsid w:val="0056297A"/>
    <w:rsid w:val="00564240"/>
    <w:rsid w:val="005711C9"/>
    <w:rsid w:val="005716BF"/>
    <w:rsid w:val="00584572"/>
    <w:rsid w:val="005854A7"/>
    <w:rsid w:val="0058608B"/>
    <w:rsid w:val="005967BF"/>
    <w:rsid w:val="005A2DB8"/>
    <w:rsid w:val="005C1480"/>
    <w:rsid w:val="005C6402"/>
    <w:rsid w:val="005C734E"/>
    <w:rsid w:val="005D296B"/>
    <w:rsid w:val="00617BBF"/>
    <w:rsid w:val="00617C5F"/>
    <w:rsid w:val="00636D0C"/>
    <w:rsid w:val="00642E17"/>
    <w:rsid w:val="006454CA"/>
    <w:rsid w:val="006477B4"/>
    <w:rsid w:val="0065569F"/>
    <w:rsid w:val="00661374"/>
    <w:rsid w:val="00676134"/>
    <w:rsid w:val="0068365B"/>
    <w:rsid w:val="006848A8"/>
    <w:rsid w:val="0068542D"/>
    <w:rsid w:val="00691C9D"/>
    <w:rsid w:val="006972EE"/>
    <w:rsid w:val="006A17E2"/>
    <w:rsid w:val="006A456B"/>
    <w:rsid w:val="006A4D0A"/>
    <w:rsid w:val="006C6B69"/>
    <w:rsid w:val="006F6006"/>
    <w:rsid w:val="006F7796"/>
    <w:rsid w:val="00714DB0"/>
    <w:rsid w:val="007223B1"/>
    <w:rsid w:val="00722A0B"/>
    <w:rsid w:val="007234AF"/>
    <w:rsid w:val="007308E1"/>
    <w:rsid w:val="00735394"/>
    <w:rsid w:val="0073554F"/>
    <w:rsid w:val="0073622E"/>
    <w:rsid w:val="007611F5"/>
    <w:rsid w:val="00763B22"/>
    <w:rsid w:val="00766791"/>
    <w:rsid w:val="007A1A8E"/>
    <w:rsid w:val="007B10AB"/>
    <w:rsid w:val="007C75B4"/>
    <w:rsid w:val="007F0EC6"/>
    <w:rsid w:val="00815A31"/>
    <w:rsid w:val="0082142A"/>
    <w:rsid w:val="008571D0"/>
    <w:rsid w:val="00857A24"/>
    <w:rsid w:val="00857B80"/>
    <w:rsid w:val="008A32D4"/>
    <w:rsid w:val="008A58BA"/>
    <w:rsid w:val="008B515E"/>
    <w:rsid w:val="008B52D8"/>
    <w:rsid w:val="008B7D4C"/>
    <w:rsid w:val="008D230A"/>
    <w:rsid w:val="008E5ABB"/>
    <w:rsid w:val="00911C48"/>
    <w:rsid w:val="0095086A"/>
    <w:rsid w:val="00960752"/>
    <w:rsid w:val="009627C4"/>
    <w:rsid w:val="009701B5"/>
    <w:rsid w:val="00976B9F"/>
    <w:rsid w:val="0098046F"/>
    <w:rsid w:val="0099446D"/>
    <w:rsid w:val="009B0740"/>
    <w:rsid w:val="009B57AB"/>
    <w:rsid w:val="009B603F"/>
    <w:rsid w:val="009D1509"/>
    <w:rsid w:val="009D271E"/>
    <w:rsid w:val="009D3366"/>
    <w:rsid w:val="00A27058"/>
    <w:rsid w:val="00A3262B"/>
    <w:rsid w:val="00A45453"/>
    <w:rsid w:val="00A62637"/>
    <w:rsid w:val="00A80E0E"/>
    <w:rsid w:val="00A94951"/>
    <w:rsid w:val="00AC4B04"/>
    <w:rsid w:val="00AE299B"/>
    <w:rsid w:val="00AE3078"/>
    <w:rsid w:val="00AE39DC"/>
    <w:rsid w:val="00B13624"/>
    <w:rsid w:val="00B306FD"/>
    <w:rsid w:val="00B349F8"/>
    <w:rsid w:val="00B369AF"/>
    <w:rsid w:val="00B6368E"/>
    <w:rsid w:val="00B71034"/>
    <w:rsid w:val="00B87863"/>
    <w:rsid w:val="00BA54E4"/>
    <w:rsid w:val="00BA6968"/>
    <w:rsid w:val="00BB0A14"/>
    <w:rsid w:val="00BC28A7"/>
    <w:rsid w:val="00BC7CDC"/>
    <w:rsid w:val="00BD0295"/>
    <w:rsid w:val="00BE6898"/>
    <w:rsid w:val="00BF3757"/>
    <w:rsid w:val="00BF6D7A"/>
    <w:rsid w:val="00C27DB9"/>
    <w:rsid w:val="00C34AF4"/>
    <w:rsid w:val="00C35FBA"/>
    <w:rsid w:val="00C71E62"/>
    <w:rsid w:val="00C954A3"/>
    <w:rsid w:val="00CA112D"/>
    <w:rsid w:val="00CB71C2"/>
    <w:rsid w:val="00CC0CCA"/>
    <w:rsid w:val="00CC311C"/>
    <w:rsid w:val="00CC72AE"/>
    <w:rsid w:val="00CF2F8F"/>
    <w:rsid w:val="00D01D32"/>
    <w:rsid w:val="00D02E2B"/>
    <w:rsid w:val="00D066D8"/>
    <w:rsid w:val="00D32E4C"/>
    <w:rsid w:val="00D33E9B"/>
    <w:rsid w:val="00D433A7"/>
    <w:rsid w:val="00D5580C"/>
    <w:rsid w:val="00D60747"/>
    <w:rsid w:val="00D65D73"/>
    <w:rsid w:val="00D75382"/>
    <w:rsid w:val="00D92734"/>
    <w:rsid w:val="00DA2EAD"/>
    <w:rsid w:val="00DB01E3"/>
    <w:rsid w:val="00DB143E"/>
    <w:rsid w:val="00DC3789"/>
    <w:rsid w:val="00DE1BD8"/>
    <w:rsid w:val="00DE7FFB"/>
    <w:rsid w:val="00DF5CF0"/>
    <w:rsid w:val="00E12288"/>
    <w:rsid w:val="00E14244"/>
    <w:rsid w:val="00E51176"/>
    <w:rsid w:val="00E767B7"/>
    <w:rsid w:val="00E93D50"/>
    <w:rsid w:val="00EA46E4"/>
    <w:rsid w:val="00EF0682"/>
    <w:rsid w:val="00EF2A76"/>
    <w:rsid w:val="00F2054C"/>
    <w:rsid w:val="00F22508"/>
    <w:rsid w:val="00F4257A"/>
    <w:rsid w:val="00F62DF5"/>
    <w:rsid w:val="00F909E0"/>
    <w:rsid w:val="00FD0DB9"/>
    <w:rsid w:val="00FD1F35"/>
    <w:rsid w:val="00FD7832"/>
    <w:rsid w:val="00FE44BE"/>
    <w:rsid w:val="00FE5238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18D45EA9"/>
  <w15:docId w15:val="{A172C6E3-2879-4CAF-93FD-5D30592B1D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5">
    <w:lsdException w:name="Normal" w:uiPriority="0"/>
    <w:lsdException w:name="heading 1" w:uiPriority="4" w:qFormat="1"/>
    <w:lsdException w:name="heading 2" w:semiHidden="1" w:uiPriority="4" w:unhideWhenUsed="1" w:qFormat="1"/>
    <w:lsdException w:name="heading 3" w:semiHidden="1" w:uiPriority="4" w:unhideWhenUsed="1" w:qFormat="1"/>
    <w:lsdException w:name="heading 4" w:semiHidden="1" w:uiPriority="4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79" w:unhideWhenUsed="1"/>
    <w:lsdException w:name="annotation text" w:semiHidden="1" w:unhideWhenUsed="1"/>
    <w:lsdException w:name="header" w:semiHidden="1" w:uiPriority="59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44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79" w:unhideWhenUsed="1"/>
    <w:lsdException w:name="annotation reference" w:semiHidden="1" w:unhideWhenUsed="1"/>
    <w:lsdException w:name="line number" w:semiHidden="1" w:unhideWhenUsed="1"/>
    <w:lsdException w:name="page number" w:semiHidden="1" w:uiPriority="58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29" w:unhideWhenUsed="1" w:qFormat="1"/>
    <w:lsdException w:name="List Number" w:semiHidden="1" w:uiPriority="19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29" w:unhideWhenUsed="1" w:qFormat="1"/>
    <w:lsdException w:name="List Bullet 3" w:semiHidden="1" w:uiPriority="29" w:unhideWhenUsed="1" w:qFormat="1"/>
    <w:lsdException w:name="List Bullet 4" w:semiHidden="1" w:unhideWhenUsed="1"/>
    <w:lsdException w:name="List Bullet 5" w:semiHidden="1" w:unhideWhenUsed="1"/>
    <w:lsdException w:name="List Number 2" w:semiHidden="1" w:uiPriority="19" w:unhideWhenUsed="1" w:qFormat="1"/>
    <w:lsdException w:name="List Number 3" w:semiHidden="1" w:uiPriority="19" w:unhideWhenUsed="1" w:qFormat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iPriority="30" w:unhideWhenUsed="1" w:qFormat="1"/>
    <w:lsdException w:name="List Continue 2" w:semiHidden="1" w:uiPriority="30" w:unhideWhenUsed="1" w:qFormat="1"/>
    <w:lsdException w:name="List Continue 3" w:semiHidden="1" w:uiPriority="30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5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Light" w:uiPriority="40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99"/>
    <w:rsid w:val="00AE3078"/>
    <w:pPr>
      <w:spacing w:line="276" w:lineRule="auto"/>
    </w:pPr>
    <w:rPr>
      <w:rFonts w:ascii="Verdana" w:hAnsi="Verdana"/>
      <w:sz w:val="20"/>
      <w:szCs w:val="22"/>
      <w:lang w:val="en-NZ"/>
    </w:rPr>
  </w:style>
  <w:style w:type="paragraph" w:styleId="Heading1">
    <w:name w:val="heading 1"/>
    <w:next w:val="BodyText"/>
    <w:link w:val="Heading1Char"/>
    <w:uiPriority w:val="4"/>
    <w:qFormat/>
    <w:rsid w:val="00D02E2B"/>
    <w:pPr>
      <w:spacing w:before="100" w:line="480" w:lineRule="atLeast"/>
      <w:ind w:right="-754"/>
      <w:outlineLvl w:val="0"/>
    </w:pPr>
    <w:rPr>
      <w:rFonts w:ascii="Verdana" w:eastAsia="Arial" w:hAnsi="Verdana" w:cs="Lato Semibold"/>
      <w:b/>
      <w:color w:val="414141"/>
      <w:sz w:val="36"/>
      <w:szCs w:val="32"/>
      <w:lang w:val="en-NZ"/>
    </w:rPr>
  </w:style>
  <w:style w:type="paragraph" w:styleId="Heading2">
    <w:name w:val="heading 2"/>
    <w:basedOn w:val="Heading1"/>
    <w:next w:val="BodyText"/>
    <w:link w:val="Heading2Char"/>
    <w:uiPriority w:val="4"/>
    <w:qFormat/>
    <w:rsid w:val="00D02E2B"/>
    <w:pPr>
      <w:numPr>
        <w:ilvl w:val="1"/>
      </w:numPr>
      <w:spacing w:line="360" w:lineRule="atLeast"/>
      <w:outlineLvl w:val="1"/>
    </w:pPr>
    <w:rPr>
      <w:bCs/>
      <w:iCs/>
      <w:sz w:val="32"/>
      <w:szCs w:val="28"/>
    </w:rPr>
  </w:style>
  <w:style w:type="paragraph" w:styleId="Heading3">
    <w:name w:val="heading 3"/>
    <w:basedOn w:val="Heading2"/>
    <w:next w:val="BodyText"/>
    <w:link w:val="Heading3Char"/>
    <w:uiPriority w:val="4"/>
    <w:qFormat/>
    <w:rsid w:val="00CB71C2"/>
    <w:pPr>
      <w:keepNext/>
      <w:keepLines/>
      <w:numPr>
        <w:ilvl w:val="0"/>
      </w:numPr>
      <w:spacing w:line="280" w:lineRule="atLeast"/>
      <w:outlineLvl w:val="2"/>
    </w:pPr>
    <w:rPr>
      <w:rFonts w:eastAsiaTheme="majorEastAsia"/>
      <w:bCs w:val="0"/>
      <w:szCs w:val="26"/>
    </w:rPr>
  </w:style>
  <w:style w:type="paragraph" w:styleId="Heading4">
    <w:name w:val="heading 4"/>
    <w:basedOn w:val="BodyText"/>
    <w:next w:val="BodyText"/>
    <w:link w:val="Heading4Char"/>
    <w:uiPriority w:val="4"/>
    <w:qFormat/>
    <w:rsid w:val="00CB71C2"/>
    <w:pPr>
      <w:outlineLvl w:val="3"/>
    </w:pPr>
    <w:rPr>
      <w:rFonts w:cs="Arial"/>
      <w:b/>
      <w:szCs w:val="19"/>
    </w:rPr>
  </w:style>
  <w:style w:type="paragraph" w:styleId="Heading5">
    <w:name w:val="heading 5"/>
    <w:basedOn w:val="Normal"/>
    <w:next w:val="Normal"/>
    <w:link w:val="Heading5Char"/>
    <w:uiPriority w:val="9"/>
    <w:semiHidden/>
    <w:qFormat/>
    <w:rsid w:val="00CB71C2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B71C2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B71C2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B71C2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B71C2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link w:val="BodyTextChar"/>
    <w:qFormat/>
    <w:rsid w:val="00691C9D"/>
    <w:pPr>
      <w:spacing w:after="240" w:line="240" w:lineRule="atLeast"/>
    </w:pPr>
    <w:rPr>
      <w:rFonts w:ascii="Verdana" w:eastAsia="Times New Roman" w:hAnsi="Verdana" w:cs="Times New Roman"/>
      <w:color w:val="414141"/>
      <w:spacing w:val="4"/>
      <w:sz w:val="20"/>
      <w:lang w:val="en-NZ"/>
    </w:rPr>
  </w:style>
  <w:style w:type="character" w:customStyle="1" w:styleId="BodyTextChar">
    <w:name w:val="Body Text Char"/>
    <w:basedOn w:val="DefaultParagraphFont"/>
    <w:link w:val="BodyText"/>
    <w:rsid w:val="00691C9D"/>
    <w:rPr>
      <w:rFonts w:ascii="Verdana" w:eastAsia="Times New Roman" w:hAnsi="Verdana" w:cs="Times New Roman"/>
      <w:color w:val="414141"/>
      <w:spacing w:val="4"/>
      <w:sz w:val="20"/>
      <w:lang w:val="en-NZ"/>
    </w:rPr>
  </w:style>
  <w:style w:type="paragraph" w:customStyle="1" w:styleId="BodyTextCentre">
    <w:name w:val="Body Text (Centre)"/>
    <w:basedOn w:val="BodyText"/>
    <w:rsid w:val="00CB71C2"/>
    <w:pPr>
      <w:jc w:val="center"/>
    </w:pPr>
  </w:style>
  <w:style w:type="paragraph" w:customStyle="1" w:styleId="BodyTextRight">
    <w:name w:val="Body Text (Right)"/>
    <w:basedOn w:val="BodyText"/>
    <w:rsid w:val="00CB71C2"/>
    <w:pPr>
      <w:jc w:val="right"/>
    </w:pPr>
  </w:style>
  <w:style w:type="paragraph" w:styleId="Caption">
    <w:name w:val="caption"/>
    <w:basedOn w:val="BodyText"/>
    <w:next w:val="BodyText"/>
    <w:uiPriority w:val="44"/>
    <w:qFormat/>
    <w:rsid w:val="00CB71C2"/>
    <w:rPr>
      <w:rFonts w:eastAsia="Arial" w:cs="Arial"/>
      <w:b/>
      <w:bCs/>
      <w:szCs w:val="19"/>
      <w:lang w:eastAsia="en-GB"/>
    </w:rPr>
  </w:style>
  <w:style w:type="character" w:styleId="CommentReference">
    <w:name w:val="annotation reference"/>
    <w:uiPriority w:val="99"/>
    <w:semiHidden/>
    <w:rsid w:val="00CB71C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rsid w:val="00CB71C2"/>
    <w:pPr>
      <w:spacing w:line="260" w:lineRule="atLeast"/>
    </w:pPr>
    <w:rPr>
      <w:spacing w:val="6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B71C2"/>
    <w:rPr>
      <w:rFonts w:ascii="Verdana" w:eastAsia="Times New Roman" w:hAnsi="Verdana" w:cs="Times New Roman"/>
      <w:spacing w:val="6"/>
      <w:sz w:val="22"/>
      <w:szCs w:val="20"/>
      <w:lang w:val="en-NZ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B71C2"/>
    <w:pPr>
      <w:spacing w:line="240" w:lineRule="auto"/>
    </w:pPr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B71C2"/>
    <w:rPr>
      <w:rFonts w:ascii="Verdana" w:eastAsia="Times New Roman" w:hAnsi="Verdana" w:cs="Times New Roman"/>
      <w:b/>
      <w:bCs/>
      <w:spacing w:val="6"/>
      <w:sz w:val="22"/>
      <w:szCs w:val="20"/>
      <w:lang w:val="en-NZ"/>
    </w:rPr>
  </w:style>
  <w:style w:type="character" w:styleId="FollowedHyperlink">
    <w:name w:val="FollowedHyperlink"/>
    <w:basedOn w:val="DefaultParagraphFont"/>
    <w:uiPriority w:val="99"/>
    <w:rsid w:val="00CB71C2"/>
    <w:rPr>
      <w:color w:val="808080" w:themeColor="background1" w:themeShade="80"/>
      <w:u w:val="single"/>
    </w:rPr>
  </w:style>
  <w:style w:type="paragraph" w:styleId="Footer">
    <w:name w:val="footer"/>
    <w:link w:val="FooterChar"/>
    <w:uiPriority w:val="99"/>
    <w:qFormat/>
    <w:rsid w:val="000E1920"/>
    <w:pPr>
      <w:tabs>
        <w:tab w:val="right" w:pos="14570"/>
      </w:tabs>
      <w:spacing w:after="40" w:line="160" w:lineRule="atLeast"/>
      <w:ind w:right="-478"/>
    </w:pPr>
    <w:rPr>
      <w:rFonts w:ascii="Arial" w:eastAsia="Times New Roman" w:hAnsi="Arial" w:cs="Times New Roman"/>
      <w:noProof/>
      <w:sz w:val="16"/>
      <w:szCs w:val="12"/>
      <w:lang w:val="en-NZ"/>
    </w:rPr>
  </w:style>
  <w:style w:type="character" w:customStyle="1" w:styleId="FooterChar">
    <w:name w:val="Footer Char"/>
    <w:basedOn w:val="DefaultParagraphFont"/>
    <w:link w:val="Footer"/>
    <w:uiPriority w:val="99"/>
    <w:rsid w:val="000E1920"/>
    <w:rPr>
      <w:rFonts w:ascii="Arial" w:eastAsia="Times New Roman" w:hAnsi="Arial" w:cs="Times New Roman"/>
      <w:noProof/>
      <w:sz w:val="16"/>
      <w:szCs w:val="12"/>
      <w:lang w:val="en-NZ"/>
    </w:rPr>
  </w:style>
  <w:style w:type="character" w:styleId="FootnoteReference">
    <w:name w:val="footnote reference"/>
    <w:basedOn w:val="DefaultParagraphFont"/>
    <w:uiPriority w:val="79"/>
    <w:rsid w:val="00CB71C2"/>
    <w:rPr>
      <w:rFonts w:ascii="Arial" w:hAnsi="Arial"/>
      <w:sz w:val="20"/>
      <w:vertAlign w:val="superscript"/>
    </w:rPr>
  </w:style>
  <w:style w:type="paragraph" w:styleId="FootnoteText">
    <w:name w:val="footnote text"/>
    <w:basedOn w:val="Normal"/>
    <w:link w:val="FootnoteTextChar"/>
    <w:uiPriority w:val="79"/>
    <w:rsid w:val="00CB71C2"/>
    <w:pPr>
      <w:tabs>
        <w:tab w:val="left" w:pos="340"/>
      </w:tabs>
      <w:spacing w:before="40" w:after="40" w:line="160" w:lineRule="atLeast"/>
      <w:ind w:left="113" w:hanging="113"/>
    </w:pPr>
    <w:rPr>
      <w:rFonts w:eastAsia="Arial" w:cs="Arial"/>
      <w:spacing w:val="6"/>
      <w:w w:val="103"/>
      <w:sz w:val="16"/>
      <w:szCs w:val="19"/>
      <w:lang w:eastAsia="en-GB"/>
    </w:rPr>
  </w:style>
  <w:style w:type="character" w:customStyle="1" w:styleId="FootnoteTextChar">
    <w:name w:val="Footnote Text Char"/>
    <w:basedOn w:val="DefaultParagraphFont"/>
    <w:link w:val="FootnoteText"/>
    <w:uiPriority w:val="79"/>
    <w:rsid w:val="00CB71C2"/>
    <w:rPr>
      <w:rFonts w:ascii="Verdana" w:eastAsia="Arial" w:hAnsi="Verdana" w:cs="Arial"/>
      <w:spacing w:val="6"/>
      <w:w w:val="103"/>
      <w:sz w:val="16"/>
      <w:szCs w:val="19"/>
      <w:lang w:val="en-NZ" w:eastAsia="en-GB"/>
    </w:rPr>
  </w:style>
  <w:style w:type="paragraph" w:styleId="Header">
    <w:name w:val="header"/>
    <w:link w:val="HeaderChar"/>
    <w:uiPriority w:val="59"/>
    <w:qFormat/>
    <w:rsid w:val="00CB71C2"/>
    <w:pPr>
      <w:tabs>
        <w:tab w:val="right" w:pos="14601"/>
      </w:tabs>
      <w:spacing w:after="40" w:line="260" w:lineRule="atLeast"/>
      <w:ind w:right="-46"/>
      <w:jc w:val="right"/>
    </w:pPr>
    <w:rPr>
      <w:rFonts w:ascii="Arial" w:eastAsia="Times New Roman" w:hAnsi="Arial" w:cs="Times New Roman"/>
      <w:sz w:val="16"/>
      <w:szCs w:val="22"/>
      <w:lang w:val="en-NZ"/>
    </w:rPr>
  </w:style>
  <w:style w:type="character" w:customStyle="1" w:styleId="HeaderChar">
    <w:name w:val="Header Char"/>
    <w:basedOn w:val="DefaultParagraphFont"/>
    <w:link w:val="Header"/>
    <w:uiPriority w:val="59"/>
    <w:rsid w:val="00CB71C2"/>
    <w:rPr>
      <w:rFonts w:ascii="Arial" w:eastAsia="Times New Roman" w:hAnsi="Arial" w:cs="Times New Roman"/>
      <w:sz w:val="16"/>
      <w:szCs w:val="22"/>
      <w:lang w:val="en-NZ"/>
    </w:rPr>
  </w:style>
  <w:style w:type="character" w:customStyle="1" w:styleId="Heading1Char">
    <w:name w:val="Heading 1 Char"/>
    <w:basedOn w:val="DefaultParagraphFont"/>
    <w:link w:val="Heading1"/>
    <w:uiPriority w:val="4"/>
    <w:rsid w:val="00D02E2B"/>
    <w:rPr>
      <w:rFonts w:ascii="Verdana" w:eastAsia="Arial" w:hAnsi="Verdana" w:cs="Lato Semibold"/>
      <w:b/>
      <w:color w:val="414141"/>
      <w:sz w:val="36"/>
      <w:szCs w:val="32"/>
      <w:lang w:val="en-NZ"/>
    </w:rPr>
  </w:style>
  <w:style w:type="character" w:customStyle="1" w:styleId="Heading2Char">
    <w:name w:val="Heading 2 Char"/>
    <w:basedOn w:val="DefaultParagraphFont"/>
    <w:link w:val="Heading2"/>
    <w:uiPriority w:val="4"/>
    <w:rsid w:val="00D02E2B"/>
    <w:rPr>
      <w:rFonts w:ascii="Verdana" w:eastAsia="Arial" w:hAnsi="Verdana" w:cs="Lato Semibold"/>
      <w:b/>
      <w:bCs/>
      <w:iCs/>
      <w:color w:val="414141"/>
      <w:sz w:val="32"/>
      <w:szCs w:val="28"/>
      <w:lang w:val="en-NZ"/>
    </w:rPr>
  </w:style>
  <w:style w:type="character" w:customStyle="1" w:styleId="Heading3Char">
    <w:name w:val="Heading 3 Char"/>
    <w:basedOn w:val="DefaultParagraphFont"/>
    <w:link w:val="Heading3"/>
    <w:uiPriority w:val="4"/>
    <w:rsid w:val="00CB71C2"/>
    <w:rPr>
      <w:rFonts w:asciiTheme="majorHAnsi" w:eastAsiaTheme="majorEastAsia" w:hAnsiTheme="majorHAnsi" w:cs="Lato Semibold"/>
      <w:b/>
      <w:iCs/>
      <w:color w:val="414141"/>
      <w:sz w:val="32"/>
      <w:szCs w:val="26"/>
      <w:lang w:val="en-NZ"/>
    </w:rPr>
  </w:style>
  <w:style w:type="character" w:customStyle="1" w:styleId="Heading4Char">
    <w:name w:val="Heading 4 Char"/>
    <w:basedOn w:val="DefaultParagraphFont"/>
    <w:link w:val="Heading4"/>
    <w:uiPriority w:val="4"/>
    <w:rsid w:val="00CB71C2"/>
    <w:rPr>
      <w:rFonts w:ascii="Verdana" w:eastAsia="Times New Roman" w:hAnsi="Verdana" w:cs="Arial"/>
      <w:b/>
      <w:color w:val="414141"/>
      <w:spacing w:val="4"/>
      <w:sz w:val="22"/>
      <w:szCs w:val="19"/>
      <w:lang w:val="en-NZ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B71C2"/>
    <w:rPr>
      <w:rFonts w:asciiTheme="majorHAnsi" w:eastAsiaTheme="majorEastAsia" w:hAnsiTheme="majorHAnsi" w:cstheme="majorBidi"/>
      <w:color w:val="365F91" w:themeColor="accent1" w:themeShade="BF"/>
      <w:sz w:val="20"/>
      <w:szCs w:val="22"/>
      <w:lang w:val="en-NZ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B71C2"/>
    <w:rPr>
      <w:rFonts w:asciiTheme="majorHAnsi" w:eastAsiaTheme="majorEastAsia" w:hAnsiTheme="majorHAnsi" w:cstheme="majorBidi"/>
      <w:color w:val="243F60" w:themeColor="accent1" w:themeShade="7F"/>
      <w:sz w:val="20"/>
      <w:szCs w:val="22"/>
      <w:lang w:val="en-NZ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B71C2"/>
    <w:rPr>
      <w:rFonts w:asciiTheme="majorHAnsi" w:eastAsiaTheme="majorEastAsia" w:hAnsiTheme="majorHAnsi" w:cstheme="majorBidi"/>
      <w:i/>
      <w:iCs/>
      <w:color w:val="243F60" w:themeColor="accent1" w:themeShade="7F"/>
      <w:sz w:val="20"/>
      <w:szCs w:val="22"/>
      <w:lang w:val="en-NZ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B71C2"/>
    <w:rPr>
      <w:rFonts w:asciiTheme="majorHAnsi" w:eastAsiaTheme="majorEastAsia" w:hAnsiTheme="majorHAnsi" w:cstheme="majorBidi"/>
      <w:color w:val="272727" w:themeColor="text1" w:themeTint="D8"/>
      <w:sz w:val="20"/>
      <w:szCs w:val="21"/>
      <w:lang w:val="en-NZ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B71C2"/>
    <w:rPr>
      <w:rFonts w:asciiTheme="majorHAnsi" w:eastAsiaTheme="majorEastAsia" w:hAnsiTheme="majorHAnsi" w:cstheme="majorBidi"/>
      <w:i/>
      <w:iCs/>
      <w:color w:val="272727" w:themeColor="text1" w:themeTint="D8"/>
      <w:sz w:val="20"/>
      <w:szCs w:val="21"/>
      <w:lang w:val="en-NZ"/>
    </w:rPr>
  </w:style>
  <w:style w:type="character" w:styleId="Hyperlink">
    <w:name w:val="Hyperlink"/>
    <w:basedOn w:val="DefaultParagraphFont"/>
    <w:uiPriority w:val="99"/>
    <w:rsid w:val="00DE7FFB"/>
    <w:rPr>
      <w:color w:val="D9D9D9"/>
      <w:u w:val="single"/>
    </w:rPr>
  </w:style>
  <w:style w:type="paragraph" w:styleId="ListBullet">
    <w:name w:val="List Bullet"/>
    <w:basedOn w:val="BodyText"/>
    <w:link w:val="ListBulletChar"/>
    <w:uiPriority w:val="29"/>
    <w:qFormat/>
    <w:rsid w:val="00661374"/>
    <w:pPr>
      <w:numPr>
        <w:numId w:val="3"/>
      </w:numPr>
      <w:spacing w:before="100" w:after="200"/>
      <w:contextualSpacing/>
    </w:pPr>
    <w:rPr>
      <w:lang w:eastAsia="en-GB"/>
    </w:rPr>
  </w:style>
  <w:style w:type="character" w:customStyle="1" w:styleId="ListBulletChar">
    <w:name w:val="List Bullet Char"/>
    <w:link w:val="ListBullet"/>
    <w:uiPriority w:val="29"/>
    <w:rsid w:val="00661374"/>
    <w:rPr>
      <w:rFonts w:ascii="Verdana" w:eastAsia="Times New Roman" w:hAnsi="Verdana" w:cs="Times New Roman"/>
      <w:color w:val="414141"/>
      <w:spacing w:val="4"/>
      <w:sz w:val="20"/>
      <w:lang w:val="en-NZ" w:eastAsia="en-GB"/>
    </w:rPr>
  </w:style>
  <w:style w:type="paragraph" w:styleId="ListBullet2">
    <w:name w:val="List Bullet 2"/>
    <w:basedOn w:val="ListBullet"/>
    <w:uiPriority w:val="29"/>
    <w:qFormat/>
    <w:rsid w:val="00CB71C2"/>
    <w:pPr>
      <w:numPr>
        <w:ilvl w:val="1"/>
      </w:numPr>
    </w:pPr>
  </w:style>
  <w:style w:type="paragraph" w:styleId="ListBullet3">
    <w:name w:val="List Bullet 3"/>
    <w:basedOn w:val="ListBullet2"/>
    <w:uiPriority w:val="29"/>
    <w:qFormat/>
    <w:rsid w:val="00CB71C2"/>
    <w:pPr>
      <w:numPr>
        <w:ilvl w:val="2"/>
      </w:numPr>
      <w:tabs>
        <w:tab w:val="clear" w:pos="1701"/>
        <w:tab w:val="left" w:pos="1418"/>
      </w:tabs>
    </w:pPr>
    <w:rPr>
      <w:noProof/>
    </w:rPr>
  </w:style>
  <w:style w:type="paragraph" w:styleId="ListContinue">
    <w:name w:val="List Continue"/>
    <w:basedOn w:val="BodyText"/>
    <w:uiPriority w:val="30"/>
    <w:qFormat/>
    <w:rsid w:val="00CB71C2"/>
    <w:pPr>
      <w:spacing w:before="100" w:after="200"/>
      <w:ind w:left="567"/>
    </w:pPr>
  </w:style>
  <w:style w:type="paragraph" w:styleId="ListContinue2">
    <w:name w:val="List Continue 2"/>
    <w:basedOn w:val="BodyText"/>
    <w:uiPriority w:val="30"/>
    <w:qFormat/>
    <w:rsid w:val="00CB71C2"/>
    <w:pPr>
      <w:spacing w:before="100" w:after="100"/>
      <w:ind w:left="992"/>
    </w:pPr>
  </w:style>
  <w:style w:type="paragraph" w:styleId="ListContinue3">
    <w:name w:val="List Continue 3"/>
    <w:basedOn w:val="BodyText"/>
    <w:uiPriority w:val="30"/>
    <w:rsid w:val="00CB71C2"/>
    <w:pPr>
      <w:spacing w:before="100" w:after="100"/>
      <w:ind w:left="1418"/>
    </w:pPr>
  </w:style>
  <w:style w:type="paragraph" w:styleId="ListNumber">
    <w:name w:val="List Number"/>
    <w:basedOn w:val="BodyText"/>
    <w:link w:val="ListNumberChar"/>
    <w:uiPriority w:val="19"/>
    <w:qFormat/>
    <w:rsid w:val="00661374"/>
    <w:pPr>
      <w:numPr>
        <w:numId w:val="4"/>
      </w:numPr>
      <w:spacing w:before="100" w:after="200"/>
      <w:contextualSpacing/>
    </w:pPr>
  </w:style>
  <w:style w:type="character" w:customStyle="1" w:styleId="ListNumberChar">
    <w:name w:val="List Number Char"/>
    <w:link w:val="ListNumber"/>
    <w:uiPriority w:val="19"/>
    <w:rsid w:val="00661374"/>
    <w:rPr>
      <w:rFonts w:ascii="Verdana" w:eastAsia="Times New Roman" w:hAnsi="Verdana" w:cs="Times New Roman"/>
      <w:color w:val="414141"/>
      <w:spacing w:val="4"/>
      <w:sz w:val="20"/>
      <w:lang w:val="en-NZ"/>
    </w:rPr>
  </w:style>
  <w:style w:type="paragraph" w:styleId="ListNumber2">
    <w:name w:val="List Number 2"/>
    <w:basedOn w:val="ListNumber"/>
    <w:uiPriority w:val="19"/>
    <w:qFormat/>
    <w:rsid w:val="00CB71C2"/>
    <w:pPr>
      <w:numPr>
        <w:ilvl w:val="1"/>
      </w:numPr>
    </w:pPr>
  </w:style>
  <w:style w:type="paragraph" w:styleId="ListNumber3">
    <w:name w:val="List Number 3"/>
    <w:basedOn w:val="ListNumber2"/>
    <w:uiPriority w:val="19"/>
    <w:qFormat/>
    <w:rsid w:val="00CB71C2"/>
    <w:pPr>
      <w:numPr>
        <w:ilvl w:val="2"/>
      </w:numPr>
    </w:pPr>
  </w:style>
  <w:style w:type="character" w:styleId="PageNumber">
    <w:name w:val="page number"/>
    <w:basedOn w:val="DefaultParagraphFont"/>
    <w:uiPriority w:val="58"/>
    <w:rsid w:val="00CB71C2"/>
    <w:rPr>
      <w:sz w:val="16"/>
    </w:rPr>
  </w:style>
  <w:style w:type="paragraph" w:styleId="Quote">
    <w:name w:val="Quote"/>
    <w:basedOn w:val="BodyText"/>
    <w:link w:val="QuoteChar"/>
    <w:uiPriority w:val="98"/>
    <w:qFormat/>
    <w:rsid w:val="00CB71C2"/>
    <w:pPr>
      <w:ind w:left="567" w:right="567"/>
    </w:pPr>
    <w:rPr>
      <w:i/>
      <w:lang w:val="en-GB"/>
    </w:rPr>
  </w:style>
  <w:style w:type="character" w:customStyle="1" w:styleId="QuoteChar">
    <w:name w:val="Quote Char"/>
    <w:basedOn w:val="DefaultParagraphFont"/>
    <w:link w:val="Quote"/>
    <w:uiPriority w:val="98"/>
    <w:rsid w:val="00AE3078"/>
    <w:rPr>
      <w:rFonts w:ascii="Verdana" w:eastAsia="Times New Roman" w:hAnsi="Verdana" w:cs="Times New Roman"/>
      <w:i/>
      <w:color w:val="414141"/>
      <w:spacing w:val="4"/>
      <w:sz w:val="20"/>
      <w:lang w:val="en-GB"/>
    </w:rPr>
  </w:style>
  <w:style w:type="paragraph" w:styleId="Title">
    <w:name w:val="Title"/>
    <w:basedOn w:val="Normal"/>
    <w:next w:val="BodyText"/>
    <w:link w:val="TitleChar"/>
    <w:uiPriority w:val="99"/>
    <w:qFormat/>
    <w:rsid w:val="00DE7FFB"/>
    <w:pPr>
      <w:spacing w:after="40"/>
    </w:pPr>
    <w:rPr>
      <w:rFonts w:eastAsiaTheme="majorEastAsia" w:cstheme="majorBidi"/>
      <w:b/>
      <w:color w:val="FFE312"/>
      <w:sz w:val="36"/>
      <w:szCs w:val="72"/>
    </w:rPr>
  </w:style>
  <w:style w:type="character" w:customStyle="1" w:styleId="TitleChar">
    <w:name w:val="Title Char"/>
    <w:basedOn w:val="DefaultParagraphFont"/>
    <w:link w:val="Title"/>
    <w:uiPriority w:val="99"/>
    <w:rsid w:val="00DE7FFB"/>
    <w:rPr>
      <w:rFonts w:ascii="Verdana" w:eastAsiaTheme="majorEastAsia" w:hAnsi="Verdana" w:cstheme="majorBidi"/>
      <w:b/>
      <w:color w:val="FFE312"/>
      <w:sz w:val="36"/>
      <w:szCs w:val="72"/>
      <w:lang w:val="en-NZ"/>
    </w:rPr>
  </w:style>
  <w:style w:type="paragraph" w:styleId="Subtitle">
    <w:name w:val="Subtitle"/>
    <w:basedOn w:val="Normal"/>
    <w:link w:val="SubtitleChar"/>
    <w:uiPriority w:val="99"/>
    <w:qFormat/>
    <w:rsid w:val="00CB71C2"/>
    <w:pPr>
      <w:spacing w:after="440"/>
      <w:jc w:val="right"/>
    </w:pPr>
    <w:rPr>
      <w:rFonts w:asciiTheme="majorHAnsi" w:hAnsiTheme="majorHAnsi"/>
      <w:b/>
      <w:color w:val="FFFFFF" w:themeColor="background1"/>
      <w:sz w:val="44"/>
      <w:szCs w:val="44"/>
    </w:rPr>
  </w:style>
  <w:style w:type="character" w:customStyle="1" w:styleId="SubtitleChar">
    <w:name w:val="Subtitle Char"/>
    <w:basedOn w:val="DefaultParagraphFont"/>
    <w:link w:val="Subtitle"/>
    <w:uiPriority w:val="99"/>
    <w:rsid w:val="00CB71C2"/>
    <w:rPr>
      <w:rFonts w:asciiTheme="majorHAnsi" w:eastAsia="Times New Roman" w:hAnsiTheme="majorHAnsi" w:cs="Times New Roman"/>
      <w:b/>
      <w:color w:val="FFFFFF" w:themeColor="background1"/>
      <w:sz w:val="44"/>
      <w:szCs w:val="44"/>
      <w:lang w:val="en-NZ"/>
    </w:rPr>
  </w:style>
  <w:style w:type="table" w:styleId="TableGrid">
    <w:name w:val="Table Grid"/>
    <w:basedOn w:val="TableNormal"/>
    <w:uiPriority w:val="59"/>
    <w:rsid w:val="005C734E"/>
    <w:pPr>
      <w:spacing w:before="20" w:after="20" w:line="180" w:lineRule="atLeast"/>
    </w:pPr>
    <w:rPr>
      <w:rFonts w:ascii="Verdana" w:eastAsia="Times New Roman" w:hAnsi="Verdana" w:cs="Times New Roman"/>
      <w:sz w:val="20"/>
      <w:szCs w:val="20"/>
      <w:lang w:val="en-NZ" w:eastAsia="en-NZ"/>
    </w:rPr>
    <w:tblPr>
      <w:tblBorders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  <w:insideH w:val="single" w:sz="4" w:space="0" w:color="C0C0C0"/>
        <w:insideV w:val="single" w:sz="4" w:space="0" w:color="C0C0C0"/>
      </w:tblBorders>
      <w:tblCellMar>
        <w:top w:w="85" w:type="dxa"/>
        <w:left w:w="85" w:type="dxa"/>
        <w:bottom w:w="85" w:type="dxa"/>
        <w:right w:w="85" w:type="dxa"/>
      </w:tblCellMar>
    </w:tblPr>
    <w:trPr>
      <w:cantSplit/>
    </w:trPr>
    <w:tcPr>
      <w:shd w:val="clear" w:color="auto" w:fill="auto"/>
    </w:tcPr>
    <w:tblStylePr w:type="firstRow">
      <w:rPr>
        <w:b w:val="0"/>
      </w:rPr>
    </w:tblStylePr>
  </w:style>
  <w:style w:type="paragraph" w:customStyle="1" w:styleId="TableText">
    <w:name w:val="Table Text"/>
    <w:basedOn w:val="BodyText"/>
    <w:link w:val="TableTextChar"/>
    <w:uiPriority w:val="7"/>
    <w:qFormat/>
    <w:rsid w:val="005A2DB8"/>
    <w:pPr>
      <w:spacing w:after="80" w:line="160" w:lineRule="atLeast"/>
    </w:pPr>
    <w:rPr>
      <w:lang w:eastAsia="en-NZ"/>
    </w:rPr>
  </w:style>
  <w:style w:type="character" w:customStyle="1" w:styleId="TableTextChar">
    <w:name w:val="Table Text Char"/>
    <w:basedOn w:val="BodyTextChar"/>
    <w:link w:val="TableText"/>
    <w:uiPriority w:val="7"/>
    <w:rsid w:val="00AE3078"/>
    <w:rPr>
      <w:rFonts w:ascii="Verdana" w:eastAsia="Times New Roman" w:hAnsi="Verdana" w:cs="Times New Roman"/>
      <w:color w:val="414141"/>
      <w:spacing w:val="4"/>
      <w:sz w:val="20"/>
      <w:lang w:val="en-NZ" w:eastAsia="en-NZ"/>
    </w:rPr>
  </w:style>
  <w:style w:type="paragraph" w:styleId="TOC1">
    <w:name w:val="toc 1"/>
    <w:basedOn w:val="BodyText"/>
    <w:autoRedefine/>
    <w:uiPriority w:val="39"/>
    <w:unhideWhenUsed/>
    <w:rsid w:val="008D230A"/>
    <w:pPr>
      <w:tabs>
        <w:tab w:val="left" w:pos="426"/>
        <w:tab w:val="right" w:leader="dot" w:pos="8931"/>
      </w:tabs>
    </w:pPr>
    <w:rPr>
      <w:rFonts w:eastAsiaTheme="minorEastAsia" w:cstheme="minorBidi"/>
      <w:b/>
      <w:noProof/>
      <w:sz w:val="24"/>
      <w:szCs w:val="22"/>
      <w:lang w:eastAsia="en-NZ"/>
    </w:rPr>
  </w:style>
  <w:style w:type="paragraph" w:styleId="TOC2">
    <w:name w:val="toc 2"/>
    <w:basedOn w:val="TOC1"/>
    <w:autoRedefine/>
    <w:uiPriority w:val="39"/>
    <w:unhideWhenUsed/>
    <w:rsid w:val="008D230A"/>
    <w:pPr>
      <w:tabs>
        <w:tab w:val="clear" w:pos="426"/>
        <w:tab w:val="left" w:pos="851"/>
      </w:tabs>
      <w:spacing w:line="300" w:lineRule="atLeast"/>
      <w:ind w:left="284"/>
      <w:contextualSpacing/>
    </w:pPr>
    <w:rPr>
      <w:b w:val="0"/>
      <w:color w:val="auto"/>
      <w:spacing w:val="0"/>
    </w:rPr>
  </w:style>
  <w:style w:type="paragraph" w:styleId="TOC3">
    <w:name w:val="toc 3"/>
    <w:basedOn w:val="TOC2"/>
    <w:next w:val="BodyText"/>
    <w:autoRedefine/>
    <w:uiPriority w:val="39"/>
    <w:unhideWhenUsed/>
    <w:rsid w:val="00CB71C2"/>
    <w:pPr>
      <w:ind w:left="567"/>
    </w:pPr>
  </w:style>
  <w:style w:type="paragraph" w:styleId="TOC4">
    <w:name w:val="toc 4"/>
    <w:basedOn w:val="Normal"/>
    <w:next w:val="Normal"/>
    <w:autoRedefine/>
    <w:uiPriority w:val="39"/>
    <w:semiHidden/>
    <w:rsid w:val="00CB71C2"/>
    <w:pPr>
      <w:spacing w:after="100" w:line="259" w:lineRule="auto"/>
      <w:ind w:left="660"/>
    </w:pPr>
    <w:rPr>
      <w:rFonts w:eastAsiaTheme="minorEastAsia"/>
      <w:lang w:eastAsia="en-NZ"/>
    </w:rPr>
  </w:style>
  <w:style w:type="paragraph" w:styleId="TOC5">
    <w:name w:val="toc 5"/>
    <w:basedOn w:val="Normal"/>
    <w:next w:val="Normal"/>
    <w:autoRedefine/>
    <w:uiPriority w:val="39"/>
    <w:semiHidden/>
    <w:rsid w:val="00CB71C2"/>
    <w:pPr>
      <w:spacing w:after="100" w:line="259" w:lineRule="auto"/>
      <w:ind w:left="880"/>
    </w:pPr>
    <w:rPr>
      <w:rFonts w:eastAsiaTheme="minorEastAsia"/>
      <w:lang w:eastAsia="en-NZ"/>
    </w:rPr>
  </w:style>
  <w:style w:type="paragraph" w:styleId="TOC6">
    <w:name w:val="toc 6"/>
    <w:basedOn w:val="Normal"/>
    <w:next w:val="Normal"/>
    <w:autoRedefine/>
    <w:uiPriority w:val="39"/>
    <w:semiHidden/>
    <w:rsid w:val="00CB71C2"/>
    <w:pPr>
      <w:spacing w:after="100" w:line="259" w:lineRule="auto"/>
      <w:ind w:left="1100"/>
    </w:pPr>
    <w:rPr>
      <w:rFonts w:eastAsiaTheme="minorEastAsia"/>
      <w:lang w:eastAsia="en-NZ"/>
    </w:rPr>
  </w:style>
  <w:style w:type="paragraph" w:styleId="TOC7">
    <w:name w:val="toc 7"/>
    <w:basedOn w:val="Normal"/>
    <w:next w:val="Normal"/>
    <w:autoRedefine/>
    <w:uiPriority w:val="39"/>
    <w:semiHidden/>
    <w:rsid w:val="00CB71C2"/>
    <w:pPr>
      <w:spacing w:after="100" w:line="259" w:lineRule="auto"/>
      <w:ind w:left="1320"/>
    </w:pPr>
    <w:rPr>
      <w:rFonts w:eastAsiaTheme="minorEastAsia"/>
      <w:lang w:eastAsia="en-NZ"/>
    </w:rPr>
  </w:style>
  <w:style w:type="paragraph" w:styleId="TOC8">
    <w:name w:val="toc 8"/>
    <w:basedOn w:val="Normal"/>
    <w:next w:val="Normal"/>
    <w:autoRedefine/>
    <w:uiPriority w:val="39"/>
    <w:semiHidden/>
    <w:rsid w:val="00CB71C2"/>
    <w:pPr>
      <w:spacing w:after="100" w:line="259" w:lineRule="auto"/>
      <w:ind w:left="1540"/>
    </w:pPr>
    <w:rPr>
      <w:rFonts w:eastAsiaTheme="minorEastAsia"/>
      <w:lang w:eastAsia="en-NZ"/>
    </w:rPr>
  </w:style>
  <w:style w:type="paragraph" w:styleId="TOC9">
    <w:name w:val="toc 9"/>
    <w:basedOn w:val="Normal"/>
    <w:next w:val="Normal"/>
    <w:autoRedefine/>
    <w:uiPriority w:val="39"/>
    <w:semiHidden/>
    <w:rsid w:val="00CB71C2"/>
    <w:pPr>
      <w:spacing w:after="100" w:line="259" w:lineRule="auto"/>
      <w:ind w:left="1760"/>
    </w:pPr>
    <w:rPr>
      <w:rFonts w:eastAsiaTheme="minorEastAsia"/>
      <w:lang w:eastAsia="en-NZ"/>
    </w:rPr>
  </w:style>
  <w:style w:type="paragraph" w:styleId="TOCHeading">
    <w:name w:val="TOC Heading"/>
    <w:basedOn w:val="Heading1"/>
    <w:next w:val="BodyText"/>
    <w:uiPriority w:val="39"/>
    <w:qFormat/>
    <w:rsid w:val="00CB71C2"/>
    <w:pPr>
      <w:keepNext/>
      <w:keepLines/>
      <w:spacing w:line="240" w:lineRule="atLeast"/>
      <w:outlineLvl w:val="9"/>
    </w:pPr>
    <w:rPr>
      <w:rFonts w:eastAsiaTheme="majorEastAsia" w:cstheme="majorBidi"/>
      <w:bCs/>
      <w:szCs w:val="28"/>
      <w:lang w:val="en-US" w:eastAsia="ja-JP"/>
    </w:rPr>
  </w:style>
  <w:style w:type="paragraph" w:customStyle="1" w:styleId="Task">
    <w:name w:val="Task"/>
    <w:basedOn w:val="Heading1"/>
    <w:link w:val="TaskChar"/>
    <w:uiPriority w:val="5"/>
    <w:qFormat/>
    <w:rsid w:val="008D230A"/>
    <w:pPr>
      <w:numPr>
        <w:numId w:val="6"/>
      </w:numPr>
      <w:outlineLvl w:val="1"/>
    </w:pPr>
  </w:style>
  <w:style w:type="character" w:customStyle="1" w:styleId="TaskChar">
    <w:name w:val="Task Char"/>
    <w:basedOn w:val="Heading1Char"/>
    <w:link w:val="Task"/>
    <w:uiPriority w:val="5"/>
    <w:rsid w:val="00AE3078"/>
    <w:rPr>
      <w:rFonts w:ascii="Verdana" w:eastAsia="Arial" w:hAnsi="Verdana" w:cs="Lato Semibold"/>
      <w:b/>
      <w:color w:val="414141"/>
      <w:sz w:val="36"/>
      <w:szCs w:val="32"/>
      <w:lang w:val="en-NZ"/>
    </w:rPr>
  </w:style>
  <w:style w:type="character" w:styleId="PlaceholderText">
    <w:name w:val="Placeholder Text"/>
    <w:basedOn w:val="DefaultParagraphFont"/>
    <w:uiPriority w:val="99"/>
    <w:semiHidden/>
    <w:rsid w:val="00BB0A14"/>
    <w:rPr>
      <w:color w:val="808080"/>
    </w:rPr>
  </w:style>
  <w:style w:type="paragraph" w:styleId="ListParagraph">
    <w:name w:val="List Paragraph"/>
    <w:basedOn w:val="Normal"/>
    <w:uiPriority w:val="34"/>
    <w:qFormat/>
    <w:rsid w:val="000B2CC6"/>
    <w:pPr>
      <w:spacing w:after="0" w:line="360" w:lineRule="auto"/>
      <w:ind w:left="720"/>
      <w:contextualSpacing/>
    </w:pPr>
    <w:rPr>
      <w:sz w:val="18"/>
    </w:rPr>
  </w:style>
  <w:style w:type="paragraph" w:customStyle="1" w:styleId="Bodytextstyle">
    <w:name w:val="Body text style"/>
    <w:basedOn w:val="Normal"/>
    <w:qFormat/>
    <w:rsid w:val="00EF2A76"/>
    <w:pPr>
      <w:widowControl w:val="0"/>
      <w:tabs>
        <w:tab w:val="left" w:pos="420"/>
      </w:tabs>
      <w:suppressAutoHyphens/>
      <w:autoSpaceDE w:val="0"/>
      <w:autoSpaceDN w:val="0"/>
      <w:adjustRightInd w:val="0"/>
      <w:spacing w:after="113" w:line="280" w:lineRule="atLeast"/>
      <w:textAlignment w:val="center"/>
    </w:pPr>
    <w:rPr>
      <w:rFonts w:eastAsiaTheme="minorEastAsia" w:cs="Verdana"/>
      <w:color w:val="000000"/>
      <w:sz w:val="18"/>
      <w:szCs w:val="18"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E39D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39DC"/>
    <w:rPr>
      <w:rFonts w:ascii="Segoe UI" w:hAnsi="Segoe UI" w:cs="Segoe UI"/>
      <w:sz w:val="18"/>
      <w:szCs w:val="18"/>
      <w:lang w:val="en-NZ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D271E"/>
    <w:rPr>
      <w:color w:val="808080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261B60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6.png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image" Target="media/image29.png"/><Relationship Id="rId47" Type="http://schemas.openxmlformats.org/officeDocument/2006/relationships/hyperlink" Target="http://www.SISWeb.cat.com" TargetMode="External"/><Relationship Id="rId50" Type="http://schemas.openxmlformats.org/officeDocument/2006/relationships/image" Target="cid:image005.png@01D2F02C.58CEC9A0" TargetMode="External"/><Relationship Id="rId55" Type="http://schemas.openxmlformats.org/officeDocument/2006/relationships/image" Target="media/image38.png"/><Relationship Id="rId63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7.png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5" Type="http://schemas.openxmlformats.org/officeDocument/2006/relationships/numbering" Target="numbering.xml"/><Relationship Id="rId61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0.png"/><Relationship Id="rId48" Type="http://schemas.openxmlformats.org/officeDocument/2006/relationships/hyperlink" Target="https://sisweb.cat.com/sisweb/servlet/cat.cis.sis.PController.CSSISMainServlet" TargetMode="External"/><Relationship Id="rId56" Type="http://schemas.openxmlformats.org/officeDocument/2006/relationships/image" Target="media/image39.png"/><Relationship Id="rId64" Type="http://schemas.openxmlformats.org/officeDocument/2006/relationships/theme" Target="theme/theme1.xml"/><Relationship Id="rId8" Type="http://schemas.openxmlformats.org/officeDocument/2006/relationships/webSettings" Target="webSettings.xml"/><Relationship Id="rId51" Type="http://schemas.openxmlformats.org/officeDocument/2006/relationships/image" Target="media/image35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2.png"/><Relationship Id="rId20" Type="http://schemas.openxmlformats.org/officeDocument/2006/relationships/image" Target="media/image9.png"/><Relationship Id="rId41" Type="http://schemas.openxmlformats.org/officeDocument/2006/relationships/image" Target="media/image28.png"/><Relationship Id="rId54" Type="http://schemas.openxmlformats.org/officeDocument/2006/relationships/image" Target="media/image37.png"/><Relationship Id="rId62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hyperlink" Target="https://goughgroupltd.sharepoint.com/:v:/s/GoughGroupKnowledge/EdhLcUhJQqZAl3xKvlnKEw8BOHzJaCe2fSZDCbnBwDTeXw" TargetMode="External"/><Relationship Id="rId36" Type="http://schemas.openxmlformats.org/officeDocument/2006/relationships/hyperlink" Target="https://goughgroupltd.sharepoint.com/:v:/s/GoughGroupKnowledge/EaK-YYs0-ZNOiieampFsQjoBeeGumjq-pjRJ4a6eOQcaqA" TargetMode="External"/><Relationship Id="rId49" Type="http://schemas.openxmlformats.org/officeDocument/2006/relationships/image" Target="media/image34.png"/><Relationship Id="rId57" Type="http://schemas.openxmlformats.org/officeDocument/2006/relationships/image" Target="media/image40.png"/><Relationship Id="rId10" Type="http://schemas.openxmlformats.org/officeDocument/2006/relationships/endnotes" Target="endnotes.xml"/><Relationship Id="rId31" Type="http://schemas.openxmlformats.org/officeDocument/2006/relationships/image" Target="media/image19.png"/><Relationship Id="rId44" Type="http://schemas.openxmlformats.org/officeDocument/2006/relationships/image" Target="media/image31.png"/><Relationship Id="rId52" Type="http://schemas.openxmlformats.org/officeDocument/2006/relationships/image" Target="cid:image005.png@01D2F02C.58CEC9A0" TargetMode="External"/><Relationship Id="rId60" Type="http://schemas.openxmlformats.org/officeDocument/2006/relationships/footer" Target="footer1.xml"/><Relationship Id="rId65" Type="http://schemas.openxmlformats.org/officeDocument/2006/relationships/customXml" Target="../customXml/item5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3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G:\Parts\HO%20Parts\Jessica\TRAINING\SOPS\SOP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ocument_x0020_Type xmlns="ef771d1d-d70d-4d80-8b8d-420e2422cbf9">NAXT Guide ( SOP )</Document_x0020_Type>
    <_Status xmlns="http://schemas.microsoft.com/sharepoint/v3/fields" xsi:nil="true"/>
    <ReportOwner xmlns="http://schemas.microsoft.com/sharepoint/v3">
      <UserInfo>
        <DisplayName/>
        <AccountId xsi:nil="true"/>
        <AccountType/>
      </UserInfo>
    </ReportOwner>
    <p049fdb7771b491490bdd74e00a7dc96 xmlns="ef771d1d-d70d-4d80-8b8d-420e2422cbf9">
      <Terms xmlns="http://schemas.microsoft.com/office/infopath/2007/PartnerControls"/>
    </p049fdb7771b491490bdd74e00a7dc96>
    <TaxCatchAll xmlns="13bfd587-5662-4c43-913e-045f37872afe"/>
    <_dlc_DocId xmlns="13bfd587-5662-4c43-913e-045f37872afe">GGKL-1341018776-4500</_dlc_DocId>
    <_dlc_DocIdUrl xmlns="13bfd587-5662-4c43-913e-045f37872afe">
      <Url>https://goughgroupltd.sharepoint.com/sites/GoughGroupKnowledge/_layouts/15/DocIdRedir.aspx?ID=GGKL-1341018776-4500</Url>
      <Description>GGKL-1341018776-4500</Description>
    </_dlc_DocIdUrl>
    <Activity xmlns="ef771d1d-d70d-4d80-8b8d-420e2422cbf9">Archived Guides</Activity>
    <Subactivity xmlns="ef771d1d-d70d-4d80-8b8d-420e2422cbf9">No Subactivity</Subactivity>
    <Function xmlns="ef771d1d-d70d-4d80-8b8d-420e2422cbf9">NAXT Guides</Function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037E4FC9E568549B008472E73ED3A73" ma:contentTypeVersion="25" ma:contentTypeDescription="Create a new document." ma:contentTypeScope="" ma:versionID="2425bbe8854752dd8be25f1aa7687b78">
  <xsd:schema xmlns:xsd="http://www.w3.org/2001/XMLSchema" xmlns:xs="http://www.w3.org/2001/XMLSchema" xmlns:p="http://schemas.microsoft.com/office/2006/metadata/properties" xmlns:ns1="http://schemas.microsoft.com/sharepoint/v3" xmlns:ns2="ef771d1d-d70d-4d80-8b8d-420e2422cbf9" xmlns:ns3="http://schemas.microsoft.com/sharepoint/v3/fields" xmlns:ns4="13bfd587-5662-4c43-913e-045f37872afe" targetNamespace="http://schemas.microsoft.com/office/2006/metadata/properties" ma:root="true" ma:fieldsID="494e5d5b017010f4270bab875a37edf6" ns1:_="" ns2:_="" ns3:_="" ns4:_="">
    <xsd:import namespace="http://schemas.microsoft.com/sharepoint/v3"/>
    <xsd:import namespace="ef771d1d-d70d-4d80-8b8d-420e2422cbf9"/>
    <xsd:import namespace="http://schemas.microsoft.com/sharepoint/v3/fields"/>
    <xsd:import namespace="13bfd587-5662-4c43-913e-045f37872afe"/>
    <xsd:element name="properties">
      <xsd:complexType>
        <xsd:sequence>
          <xsd:element name="documentManagement">
            <xsd:complexType>
              <xsd:all>
                <xsd:element ref="ns2:Document_x0020_Type"/>
                <xsd:element ref="ns1:ReportOwner" minOccurs="0"/>
                <xsd:element ref="ns3:_Status" minOccurs="0"/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4:SharedWithUsers" minOccurs="0"/>
                <xsd:element ref="ns4:SharedWithDetails" minOccurs="0"/>
                <xsd:element ref="ns2:MediaServiceOCR" minOccurs="0"/>
                <xsd:element ref="ns2:p049fdb7771b491490bdd74e00a7dc96" minOccurs="0"/>
                <xsd:element ref="ns4:TaxCatchAll" minOccurs="0"/>
                <xsd:element ref="ns4:_dlc_DocId" minOccurs="0"/>
                <xsd:element ref="ns4:_dlc_DocIdUrl" minOccurs="0"/>
                <xsd:element ref="ns4:_dlc_DocIdPersistId" minOccurs="0"/>
                <xsd:element ref="ns2:Function" minOccurs="0"/>
                <xsd:element ref="ns2:Activity" minOccurs="0"/>
                <xsd:element ref="ns2:Sub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ReportOwner" ma:index="3" nillable="true" ma:displayName="Owner" ma:description="For use on NAXT SOPs only. See the relevant promapp processes for process and document owners." ma:list="UserInfo" ma:SearchPeopleOnly="false" ma:SharePointGroup="0" ma:internalName="ReportOwner" ma:readOnly="false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f771d1d-d70d-4d80-8b8d-420e2422cbf9" elementFormDefault="qualified">
    <xsd:import namespace="http://schemas.microsoft.com/office/2006/documentManagement/types"/>
    <xsd:import namespace="http://schemas.microsoft.com/office/infopath/2007/PartnerControls"/>
    <xsd:element name="Document_x0020_Type" ma:index="1" ma:displayName="Document Type" ma:format="Dropdown" ma:internalName="Document_x0020_Type">
      <xsd:simpleType>
        <xsd:restriction base="dms:Choice">
          <xsd:enumeration value="Intranet - Regularly Updated Operational File"/>
          <xsd:enumeration value="Guide/Instruction"/>
          <xsd:enumeration value="NAXT Guide ( SOP )"/>
          <xsd:enumeration value="D365 Guide"/>
          <xsd:enumeration value="Form"/>
          <xsd:enumeration value="Template"/>
          <xsd:enumeration value="Information"/>
          <xsd:enumeration value="Policy"/>
          <xsd:enumeration value="Standard"/>
          <xsd:enumeration value="Media"/>
        </xsd:restriction>
      </xsd:simpleType>
    </xsd:element>
    <xsd:element name="MediaServiceMetadata" ma:index="7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8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9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0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p049fdb7771b491490bdd74e00a7dc96" ma:index="19" nillable="true" ma:taxonomy="true" ma:internalName="p049fdb7771b491490bdd74e00a7dc96" ma:taxonomyFieldName="Topic" ma:displayName="Topic" ma:default="" ma:fieldId="{9049fdb7-771b-4914-90bd-d74e00a7dc96}" ma:taxonomyMulti="true" ma:sspId="8d13bacf-4540-44e4-9c50-aeb92aa9b1ed" ma:termSetId="841d5dd1-0006-43b8-8b6b-184d4b874bb0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Function" ma:index="24" nillable="true" ma:displayName="Function" ma:default="No Function" ma:hidden="true" ma:internalName="Function" ma:readOnly="false">
      <xsd:simpleType>
        <xsd:restriction base="dms:Text">
          <xsd:maxLength value="255"/>
        </xsd:restriction>
      </xsd:simpleType>
    </xsd:element>
    <xsd:element name="Activity" ma:index="25" nillable="true" ma:displayName="Activity" ma:default="No Activity" ma:hidden="true" ma:internalName="Activity" ma:readOnly="false">
      <xsd:simpleType>
        <xsd:restriction base="dms:Text">
          <xsd:maxLength value="255"/>
        </xsd:restriction>
      </xsd:simpleType>
    </xsd:element>
    <xsd:element name="Subactivity" ma:index="26" nillable="true" ma:displayName="Subactivity" ma:default="No Subactivity" ma:hidden="true" ma:internalName="Subactivity" ma:readOnly="false">
      <xsd:simpleType>
        <xsd:restriction base="dms:Text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/fields" elementFormDefault="qualified">
    <xsd:import namespace="http://schemas.microsoft.com/office/2006/documentManagement/types"/>
    <xsd:import namespace="http://schemas.microsoft.com/office/infopath/2007/PartnerControls"/>
    <xsd:element name="_Status" ma:index="4" nillable="true" ma:displayName="NAXT Guide Status" ma:description="For use on NAXT SOPs only" ma:format="Dropdown" ma:internalName="_Status">
      <xsd:simpleType>
        <xsd:restriction base="dms:Choice">
          <xsd:enumeration value="To be Reviewed"/>
          <xsd:enumeration value="To be Updated"/>
          <xsd:enumeration value="Validated for Use in Q1, 2018"/>
          <xsd:enumeration value="Validated for Use in Q2, 2018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3bfd587-5662-4c43-913e-045f37872afe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a7aaa771-f355-4f64-bf5d-08e9bdb52844}" ma:internalName="TaxCatchAll" ma:showField="CatchAllData" ma:web="13bfd587-5662-4c43-913e-045f37872af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_dlc_DocId" ma:index="21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22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23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11" ma:displayName="Content Type"/>
        <xsd:element ref="dc:title" minOccurs="0" maxOccurs="1" ma:index="2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 ma:displayName="NAXT Guide Status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5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Props1.xml><?xml version="1.0" encoding="utf-8"?>
<ds:datastoreItem xmlns:ds="http://schemas.openxmlformats.org/officeDocument/2006/customXml" ds:itemID="{E6C356FB-4035-43E4-9053-50CE190FE61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282A2DE-5AB3-47DE-BCDF-0D2240349C52}">
  <ds:schemaRefs>
    <ds:schemaRef ds:uri="http://schemas.microsoft.com/sharepoint/v3"/>
    <ds:schemaRef ds:uri="http://www.w3.org/XML/1998/namespace"/>
    <ds:schemaRef ds:uri="http://purl.org/dc/terms/"/>
    <ds:schemaRef ds:uri="http://schemas.microsoft.com/office/2006/metadata/properties"/>
    <ds:schemaRef ds:uri="http://schemas.microsoft.com/office/2006/documentManagement/types"/>
    <ds:schemaRef ds:uri="http://purl.org/dc/dcmitype/"/>
    <ds:schemaRef ds:uri="http://schemas.microsoft.com/office/infopath/2007/PartnerControls"/>
    <ds:schemaRef ds:uri="http://schemas.openxmlformats.org/package/2006/metadata/core-properties"/>
    <ds:schemaRef ds:uri="ef771d1d-d70d-4d80-8b8d-420e2422cbf9"/>
    <ds:schemaRef ds:uri="13bfd587-5662-4c43-913e-045f37872afe"/>
    <ds:schemaRef ds:uri="http://schemas.microsoft.com/sharepoint/v3/fields"/>
    <ds:schemaRef ds:uri="http://purl.org/dc/elements/1.1/"/>
  </ds:schemaRefs>
</ds:datastoreItem>
</file>

<file path=customXml/itemProps3.xml><?xml version="1.0" encoding="utf-8"?>
<ds:datastoreItem xmlns:ds="http://schemas.openxmlformats.org/officeDocument/2006/customXml" ds:itemID="{88EB8786-2FFE-4767-AF18-0439C41313C5}"/>
</file>

<file path=customXml/itemProps4.xml><?xml version="1.0" encoding="utf-8"?>
<ds:datastoreItem xmlns:ds="http://schemas.openxmlformats.org/officeDocument/2006/customXml" ds:itemID="{738E57BF-011E-45E3-9F1C-D8DF0BD9587C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370A9500-9A38-4369-8D29-7FE421E47040}"/>
</file>

<file path=docProps/app.xml><?xml version="1.0" encoding="utf-8"?>
<Properties xmlns="http://schemas.openxmlformats.org/officeDocument/2006/extended-properties" xmlns:vt="http://schemas.openxmlformats.org/officeDocument/2006/docPropsVTypes">
  <Template>SOP template</Template>
  <TotalTime>0</TotalTime>
  <Pages>25</Pages>
  <Words>1916</Words>
  <Characters>10926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Identify parts and search availability</vt:lpstr>
    </vt:vector>
  </TitlesOfParts>
  <Company/>
  <LinksUpToDate>false</LinksUpToDate>
  <CharactersWithSpaces>12817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Identify parts and search availability</dc:title>
  <dc:subject/>
  <dc:creator>Stephanie Cassels</dc:creator>
  <cp:keywords/>
  <cp:lastModifiedBy>Jessica Macfarlane</cp:lastModifiedBy>
  <cp:revision>2</cp:revision>
  <dcterms:created xsi:type="dcterms:W3CDTF">2018-09-27T02:32:00Z</dcterms:created>
  <dcterms:modified xsi:type="dcterms:W3CDTF">2018-09-27T02:32:00Z</dcterms:modified>
  <cp:contentStatus>Validated for Use in Q2, 2018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0x0101004037E4FC9E568549B008472E73ED3A73</vt:lpwstr>
  </property>
  <property fmtid="{D5CDD505-2E9C-101B-9397-08002B2CF9AE}" pid="3" name="_dlc_DocIdItemGuid">
    <vt:lpwstr>911d88fd-5f83-4bdc-8057-2763498baa73</vt:lpwstr>
  </property>
  <property fmtid="{D5CDD505-2E9C-101B-9397-08002B2CF9AE}" pid="4" name="Topic">
    <vt:lpwstr/>
  </property>
</Properties>
</file>