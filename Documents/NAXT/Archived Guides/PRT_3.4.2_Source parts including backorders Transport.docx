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BB0A14" w:rsidP="00D02E2B" w:rsidRDefault="00BB0A14" w14:paraId="665A6439" w14:textId="77777777">
      <w:pPr>
        <w:pStyle w:val="Heading1"/>
      </w:pPr>
    </w:p>
    <w:p w:rsidR="005854A7" w:rsidP="00D02E2B" w:rsidRDefault="3D65713C" w14:paraId="34C3CF1A" w14:textId="77777777">
      <w:pPr>
        <w:pStyle w:val="Heading1"/>
      </w:pPr>
      <w:bookmarkStart w:name="_Toc492453697" w:id="0"/>
      <w:bookmarkStart w:name="_Toc492460488" w:id="1"/>
      <w:bookmarkStart w:name="_Toc492460540" w:id="2"/>
      <w:bookmarkStart w:name="_Toc492460846" w:id="3"/>
      <w:r>
        <w:t>Purpose</w:t>
      </w:r>
      <w:bookmarkEnd w:id="0"/>
      <w:bookmarkEnd w:id="1"/>
      <w:bookmarkEnd w:id="2"/>
      <w:bookmarkEnd w:id="3"/>
    </w:p>
    <w:p w:rsidRPr="00D50400" w:rsidR="001B7325" w:rsidP="3D65713C" w:rsidRDefault="3D65713C" w14:paraId="6A2B38F1" w14:textId="62095378">
      <w:pPr>
        <w:pStyle w:val="BodyText"/>
        <w:rPr>
          <w:rFonts w:eastAsiaTheme="minorEastAsia"/>
        </w:rPr>
      </w:pPr>
      <w:r w:rsidRPr="3D65713C">
        <w:rPr>
          <w:rFonts w:eastAsiaTheme="minorEastAsia"/>
        </w:rPr>
        <w:t>This procedure covers how to use the backorder screen to order parts from other warehouses or from the vendor. This SOP does not cover inter-business unit transactions</w:t>
      </w:r>
    </w:p>
    <w:p w:rsidRPr="00D70C6B" w:rsidR="001B7325" w:rsidP="001B7325" w:rsidRDefault="3D65713C" w14:paraId="17345649" w14:textId="77777777">
      <w:pPr>
        <w:pStyle w:val="ListBullet"/>
        <w:numPr>
          <w:ilvl w:val="0"/>
          <w:numId w:val="1"/>
        </w:numPr>
      </w:pPr>
      <w:r>
        <w:t xml:space="preserve">Backordering is the </w:t>
      </w:r>
      <w:r w:rsidRPr="3D65713C">
        <w:rPr>
          <w:b/>
          <w:bCs/>
        </w:rPr>
        <w:t>most efficient (quickest)</w:t>
      </w:r>
      <w:r>
        <w:t xml:space="preserve"> way to order parts for the customer that are not available in your branch</w:t>
      </w:r>
    </w:p>
    <w:p w:rsidRPr="00D70C6B" w:rsidR="001B7325" w:rsidP="001B7325" w:rsidRDefault="3D65713C" w14:paraId="4DDEF51A" w14:textId="3CF6824C">
      <w:pPr>
        <w:pStyle w:val="ListBullet"/>
        <w:numPr>
          <w:ilvl w:val="0"/>
          <w:numId w:val="1"/>
        </w:numPr>
      </w:pPr>
      <w:r>
        <w:t xml:space="preserve">Transfers and purchase orders will </w:t>
      </w:r>
      <w:r w:rsidRPr="3D65713C">
        <w:rPr>
          <w:b/>
          <w:bCs/>
        </w:rPr>
        <w:t xml:space="preserve">be automatically created and marked </w:t>
      </w:r>
      <w:r>
        <w:t>for the quantities needed</w:t>
      </w:r>
    </w:p>
    <w:p w:rsidRPr="00D70C6B" w:rsidR="001B7325" w:rsidP="001B7325" w:rsidRDefault="3D65713C" w14:paraId="7D6DC454" w14:textId="77777777">
      <w:pPr>
        <w:pStyle w:val="ListBullet"/>
        <w:numPr>
          <w:ilvl w:val="0"/>
          <w:numId w:val="1"/>
        </w:numPr>
      </w:pPr>
      <w:r>
        <w:t xml:space="preserve">Backordering handles </w:t>
      </w:r>
      <w:r w:rsidRPr="3D65713C">
        <w:rPr>
          <w:b/>
          <w:bCs/>
        </w:rPr>
        <w:t>multiple lines at once</w:t>
      </w:r>
      <w:r>
        <w:t xml:space="preserve"> and default setups mean you will be </w:t>
      </w:r>
      <w:r w:rsidRPr="3D65713C">
        <w:rPr>
          <w:b/>
          <w:bCs/>
        </w:rPr>
        <w:t>adhering to</w:t>
      </w:r>
      <w:r>
        <w:t xml:space="preserve"> </w:t>
      </w:r>
      <w:r w:rsidRPr="3D65713C">
        <w:rPr>
          <w:b/>
          <w:bCs/>
        </w:rPr>
        <w:t>company purchasing policy and minimising freight costs</w:t>
      </w:r>
    </w:p>
    <w:p w:rsidRPr="00D70C6B" w:rsidR="001B7325" w:rsidP="001B7325" w:rsidRDefault="001B7325" w14:paraId="7711BB34" w14:textId="77777777">
      <w:pPr>
        <w:pStyle w:val="NoSpacing"/>
        <w:rPr>
          <w:color w:val="414141"/>
          <w:sz w:val="20"/>
          <w:szCs w:val="20"/>
        </w:rPr>
      </w:pPr>
    </w:p>
    <w:p w:rsidRPr="00D50400" w:rsidR="001B7325" w:rsidP="00B32619" w:rsidRDefault="001B7325" w14:paraId="1ADBF72B" w14:textId="77777777">
      <w:pPr>
        <w:pStyle w:val="BodyText"/>
      </w:pPr>
      <w:r w:rsidRPr="00D50400">
        <w:rPr>
          <w:noProof/>
        </w:rPr>
        <w:drawing>
          <wp:anchor distT="0" distB="0" distL="114300" distR="114300" simplePos="0" relativeHeight="251649034" behindDoc="0" locked="0" layoutInCell="1" allowOverlap="1" wp14:anchorId="0D52DE53" wp14:editId="18CD5A6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2925" cy="542925"/>
            <wp:effectExtent l="0" t="0" r="9525" b="9525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0400">
        <w:t>For prepayment account sales, payment must be taken before completing the backorder</w:t>
      </w:r>
    </w:p>
    <w:p w:rsidR="001B7325" w:rsidP="001B7325" w:rsidRDefault="001B7325" w14:paraId="03A5FB4D" w14:textId="1A8D06DD">
      <w:pPr>
        <w:rPr>
          <w:color w:val="414141"/>
          <w:szCs w:val="20"/>
        </w:rPr>
      </w:pPr>
    </w:p>
    <w:p w:rsidR="000E21CE" w:rsidP="3D65713C" w:rsidRDefault="3D65713C" w14:paraId="54F2958B" w14:textId="77777777">
      <w:pPr>
        <w:rPr>
          <w:rFonts w:cs="Verdana"/>
          <w:color w:val="414141"/>
        </w:rPr>
      </w:pPr>
      <w:r w:rsidRPr="3D65713C">
        <w:rPr>
          <w:rFonts w:cs="Verdana"/>
          <w:color w:val="414141"/>
        </w:rPr>
        <w:t xml:space="preserve">Item number groupings indicate which business unit owns the different parts, there is a field on the sales order giving details of the source of supply it will appear as an SOS number.  </w:t>
      </w:r>
    </w:p>
    <w:p w:rsidR="005F1777" w:rsidP="3D65713C" w:rsidRDefault="3D65713C" w14:paraId="129F49B3" w14:textId="47F9131E">
      <w:pPr>
        <w:rPr>
          <w:rFonts w:cs="Verdana"/>
          <w:color w:val="414141"/>
        </w:rPr>
      </w:pPr>
      <w:r w:rsidRPr="3D65713C">
        <w:rPr>
          <w:rFonts w:cs="Verdana"/>
          <w:color w:val="414141"/>
        </w:rPr>
        <w:t xml:space="preserve">Here is a list of what business units own the different items: </w:t>
      </w:r>
    </w:p>
    <w:p w:rsidRPr="008C73CD" w:rsidR="00F90ED1" w:rsidP="3D65713C" w:rsidRDefault="00F90ED1" w14:paraId="153D5F09" w14:textId="4B600117">
      <w:pPr>
        <w:pStyle w:val="ListBullet"/>
        <w:ind w:left="2835" w:hanging="2551"/>
        <w:rPr>
          <w:rFonts w:eastAsiaTheme="minorEastAsia"/>
        </w:rPr>
      </w:pPr>
      <w:r w:rsidRPr="3D65713C">
        <w:rPr>
          <w:rFonts w:eastAsiaTheme="minorEastAsia"/>
        </w:rPr>
        <w:t>SOS 000 – 165</w:t>
      </w:r>
      <w:r w:rsidR="00AA59D9">
        <w:rPr>
          <w:rFonts w:eastAsiaTheme="minorHAnsi"/>
        </w:rPr>
        <w:tab/>
      </w:r>
      <w:r w:rsidRPr="3D65713C">
        <w:rPr>
          <w:rFonts w:eastAsiaTheme="minorEastAsia"/>
        </w:rPr>
        <w:t xml:space="preserve">Gough </w:t>
      </w:r>
      <w:proofErr w:type="gramStart"/>
      <w:r w:rsidRPr="3D65713C">
        <w:rPr>
          <w:rFonts w:eastAsiaTheme="minorEastAsia"/>
        </w:rPr>
        <w:t>CAT</w:t>
      </w:r>
      <w:proofErr w:type="gramEnd"/>
    </w:p>
    <w:p w:rsidRPr="008C73CD" w:rsidR="00F90ED1" w:rsidP="008936DA" w:rsidRDefault="00F90ED1" w14:paraId="6E7399EF" w14:textId="49DC390D">
      <w:pPr>
        <w:pStyle w:val="ListBullet"/>
        <w:ind w:left="2835" w:hanging="2551"/>
      </w:pPr>
      <w:r w:rsidRPr="008C73CD">
        <w:t>SOS 170</w:t>
      </w:r>
      <w:r w:rsidR="00AA59D9">
        <w:tab/>
      </w:r>
      <w:r w:rsidRPr="008C73CD">
        <w:t>Gough Analytical</w:t>
      </w:r>
    </w:p>
    <w:p w:rsidRPr="008C73CD" w:rsidR="00F90ED1" w:rsidP="008936DA" w:rsidRDefault="00F90ED1" w14:paraId="63E55278" w14:textId="0DB17181">
      <w:pPr>
        <w:pStyle w:val="ListBullet"/>
        <w:ind w:left="2835" w:hanging="2551"/>
      </w:pPr>
      <w:r w:rsidRPr="008C73CD">
        <w:t>SOS 200 – 269</w:t>
      </w:r>
      <w:r w:rsidR="00AA59D9">
        <w:tab/>
      </w:r>
      <w:r w:rsidRPr="008C73CD">
        <w:t>GIS</w:t>
      </w:r>
    </w:p>
    <w:p w:rsidRPr="008C73CD" w:rsidR="00F90ED1" w:rsidP="008936DA" w:rsidRDefault="00F90ED1" w14:paraId="6F99AE1E" w14:textId="3FEB59B0">
      <w:pPr>
        <w:pStyle w:val="ListBullet"/>
        <w:ind w:left="2835" w:hanging="2551"/>
      </w:pPr>
      <w:r w:rsidRPr="008C73CD">
        <w:t>SOS 300 – 399</w:t>
      </w:r>
      <w:r w:rsidR="00AA59D9">
        <w:tab/>
      </w:r>
      <w:r w:rsidRPr="008C73CD">
        <w:t xml:space="preserve">Gough </w:t>
      </w:r>
      <w:proofErr w:type="spellStart"/>
      <w:r w:rsidRPr="008C73CD">
        <w:t>Palfinger</w:t>
      </w:r>
      <w:proofErr w:type="spellEnd"/>
    </w:p>
    <w:p w:rsidR="005F1777" w:rsidP="008936DA" w:rsidRDefault="00F90ED1" w14:paraId="0600314E" w14:textId="588929CB">
      <w:pPr>
        <w:pStyle w:val="ListBullet"/>
        <w:ind w:left="2835" w:hanging="2551"/>
      </w:pPr>
      <w:r w:rsidRPr="008C73CD">
        <w:t>SOS 400 – 591</w:t>
      </w:r>
      <w:r w:rsidR="00AA59D9">
        <w:tab/>
      </w:r>
      <w:r w:rsidR="008936DA">
        <w:t>NZTS</w:t>
      </w:r>
      <w:r w:rsidRPr="008C73CD">
        <w:t xml:space="preserve"> – Gough TSL / Gough TWL</w:t>
      </w:r>
    </w:p>
    <w:p w:rsidRPr="008C73CD" w:rsidR="00F90ED1" w:rsidP="008936DA" w:rsidRDefault="005F1777" w14:paraId="75B99DA5" w14:textId="635F2224">
      <w:pPr>
        <w:pStyle w:val="ListBullet"/>
        <w:ind w:left="2835" w:hanging="2551"/>
      </w:pPr>
      <w:r>
        <w:t xml:space="preserve">SOS 600 - 630 </w:t>
      </w:r>
      <w:r w:rsidR="00AA59D9">
        <w:tab/>
      </w:r>
      <w:r>
        <w:t>GMH</w:t>
      </w:r>
      <w:r>
        <w:rPr>
          <w:rStyle w:val="CommentReference"/>
          <w:spacing w:val="6"/>
        </w:rPr>
        <w:t xml:space="preserve"> </w:t>
      </w:r>
    </w:p>
    <w:p w:rsidRPr="005F1777" w:rsidR="00F90ED1" w:rsidP="3D65713C" w:rsidRDefault="3D65713C" w14:paraId="6CE1C0BE" w14:textId="21AFFB8B">
      <w:pPr>
        <w:pStyle w:val="BodyText"/>
        <w:rPr>
          <w:b/>
          <w:bCs/>
        </w:rPr>
      </w:pPr>
      <w:r>
        <w:t xml:space="preserve">For more information see </w:t>
      </w:r>
      <w:r w:rsidRPr="3D65713C">
        <w:rPr>
          <w:b/>
          <w:bCs/>
        </w:rPr>
        <w:t>QRG Gough Group Parts SOS List</w:t>
      </w:r>
    </w:p>
    <w:p w:rsidRPr="00D50400" w:rsidR="001B7325" w:rsidP="00B32619" w:rsidRDefault="3D65713C" w14:paraId="11A661D0" w14:textId="749D1AD1">
      <w:pPr>
        <w:pStyle w:val="BodyText"/>
      </w:pPr>
      <w:r>
        <w:t>This procedure is linked to the following SOP:</w:t>
      </w:r>
    </w:p>
    <w:p w:rsidRPr="00D70C6B" w:rsidR="001B7325" w:rsidP="001B7325" w:rsidRDefault="3D65713C" w14:paraId="37031BD0" w14:textId="77777777">
      <w:pPr>
        <w:pStyle w:val="ListBullet"/>
        <w:numPr>
          <w:ilvl w:val="0"/>
          <w:numId w:val="1"/>
        </w:numPr>
      </w:pPr>
      <w:bookmarkStart w:name="_Toc392490935" w:id="4"/>
      <w:r>
        <w:t>PRT_1.1(SOP)Item availability</w:t>
      </w:r>
    </w:p>
    <w:p w:rsidRPr="00D70C6B" w:rsidR="001B7325" w:rsidP="001B7325" w:rsidRDefault="3D65713C" w14:paraId="0D4EDDB2" w14:textId="77777777">
      <w:pPr>
        <w:pStyle w:val="ListBullet"/>
        <w:numPr>
          <w:ilvl w:val="0"/>
          <w:numId w:val="1"/>
        </w:numPr>
      </w:pPr>
      <w:r>
        <w:t>PRT_2.3(SOP)Create and Update a Sales Order</w:t>
      </w:r>
    </w:p>
    <w:p w:rsidRPr="00D70C6B" w:rsidR="001B7325" w:rsidP="001B7325" w:rsidRDefault="3D65713C" w14:paraId="259BB50E" w14:textId="77777777">
      <w:pPr>
        <w:pStyle w:val="ListBullet"/>
        <w:numPr>
          <w:ilvl w:val="0"/>
          <w:numId w:val="1"/>
        </w:numPr>
      </w:pPr>
      <w:r>
        <w:t>PRT_5.4(SOP)Recover Freight</w:t>
      </w:r>
    </w:p>
    <w:p w:rsidRPr="00D70C6B" w:rsidR="001B7325" w:rsidP="001B7325" w:rsidRDefault="3D65713C" w14:paraId="617DA72F" w14:textId="77777777">
      <w:pPr>
        <w:pStyle w:val="ListBullet"/>
        <w:numPr>
          <w:ilvl w:val="0"/>
          <w:numId w:val="1"/>
        </w:numPr>
      </w:pPr>
      <w:r>
        <w:t>FAR_2.9(SOP)Apply a customer Prepayment</w:t>
      </w:r>
    </w:p>
    <w:p w:rsidRPr="00D70C6B" w:rsidR="001B7325" w:rsidP="001B7325" w:rsidRDefault="3D65713C" w14:paraId="2C83B2C2" w14:textId="77777777">
      <w:pPr>
        <w:pStyle w:val="ListBullet"/>
        <w:numPr>
          <w:ilvl w:val="0"/>
          <w:numId w:val="1"/>
        </w:numPr>
      </w:pPr>
      <w:r>
        <w:t>SER_2.1(SOP)Parts for Service Calls</w:t>
      </w:r>
    </w:p>
    <w:p w:rsidRPr="00D70C6B" w:rsidR="001B7325" w:rsidP="001B7325" w:rsidRDefault="3D65713C" w14:paraId="536D798B" w14:textId="77777777">
      <w:pPr>
        <w:pStyle w:val="ListBullet"/>
        <w:numPr>
          <w:ilvl w:val="0"/>
          <w:numId w:val="1"/>
        </w:numPr>
      </w:pPr>
      <w:r>
        <w:t>PRT_3.2(SOP)Create and Manage a Transfer Order</w:t>
      </w:r>
    </w:p>
    <w:p w:rsidRPr="00D70C6B" w:rsidR="001B7325" w:rsidP="001B7325" w:rsidRDefault="3D65713C" w14:paraId="29DCA4C3" w14:textId="77777777">
      <w:pPr>
        <w:pStyle w:val="ListBullet"/>
        <w:numPr>
          <w:ilvl w:val="0"/>
          <w:numId w:val="1"/>
        </w:numPr>
      </w:pPr>
      <w:r>
        <w:t>PRT_8.1(SOP)Landed Costs</w:t>
      </w:r>
    </w:p>
    <w:p w:rsidRPr="00D70C6B" w:rsidR="001B7325" w:rsidP="001B7325" w:rsidRDefault="3D65713C" w14:paraId="10A98976" w14:textId="77777777">
      <w:pPr>
        <w:pStyle w:val="ListBullet"/>
        <w:numPr>
          <w:ilvl w:val="0"/>
          <w:numId w:val="1"/>
        </w:numPr>
      </w:pPr>
      <w:r>
        <w:t>PRT_5.3(SOP)Receive Parts into Stock</w:t>
      </w:r>
    </w:p>
    <w:p w:rsidRPr="00D70C6B" w:rsidR="001B7325" w:rsidP="001B7325" w:rsidRDefault="3D65713C" w14:paraId="530B2552" w14:textId="77777777">
      <w:pPr>
        <w:pStyle w:val="ListBullet"/>
        <w:numPr>
          <w:ilvl w:val="0"/>
          <w:numId w:val="1"/>
        </w:numPr>
      </w:pPr>
      <w:r>
        <w:t>PRT_2.12(SOP)Create and Manage a Banking journal</w:t>
      </w:r>
    </w:p>
    <w:p w:rsidRPr="00D70C6B" w:rsidR="001B7325" w:rsidP="001B7325" w:rsidRDefault="3D65713C" w14:paraId="6DA39021" w14:textId="77777777">
      <w:pPr>
        <w:pStyle w:val="ListBullet"/>
        <w:numPr>
          <w:ilvl w:val="0"/>
          <w:numId w:val="1"/>
        </w:numPr>
      </w:pPr>
      <w:r>
        <w:t>QRG – Inter Business Unit Transactions</w:t>
      </w:r>
    </w:p>
    <w:bookmarkEnd w:id="4"/>
    <w:p w:rsidRPr="00D50400" w:rsidR="00DE7FFB" w:rsidP="00B32619" w:rsidRDefault="00DE7FFB" w14:paraId="57FE4FE2" w14:textId="77777777">
      <w:pPr>
        <w:pStyle w:val="BodyText"/>
      </w:pPr>
    </w:p>
    <w:p w:rsidR="001B7325" w:rsidRDefault="001B7325" w14:paraId="60575A8C" w14:textId="77777777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bookmarkStart w:name="_Toc492453698" w:id="5"/>
      <w:bookmarkStart w:name="_Toc492460489" w:id="6"/>
      <w:r>
        <w:rPr>
          <w:rFonts w:eastAsia="Arial" w:cs="Lato Semibold"/>
          <w:b/>
          <w:color w:val="414141"/>
          <w:sz w:val="36"/>
          <w:szCs w:val="32"/>
        </w:rPr>
        <w:br w:type="page"/>
      </w:r>
    </w:p>
    <w:p w:rsidR="00D65D73" w:rsidP="3D65713C" w:rsidRDefault="3D65713C" w14:paraId="524B835E" w14:textId="3AF83D60">
      <w:pPr>
        <w:pStyle w:val="Heading1"/>
        <w:rPr>
          <w:rFonts w:eastAsiaTheme="minorEastAsia"/>
          <w:noProof/>
          <w:sz w:val="24"/>
          <w:szCs w:val="24"/>
          <w:lang w:eastAsia="en-NZ"/>
        </w:rPr>
      </w:pPr>
      <w:bookmarkStart w:name="_GoBack" w:id="7"/>
      <w:r>
        <w:lastRenderedPageBreak/>
        <w:t>What is covered in this guide</w:t>
      </w:r>
    </w:p>
    <w:bookmarkEnd w:id="7"/>
    <w:p w:rsidR="00BB268B" w:rsidRDefault="005F1777" w14:paraId="1C15A0AA" w14:textId="76F61F06">
      <w:pPr>
        <w:pStyle w:val="TOC1"/>
        <w:rPr>
          <w:rFonts w:asciiTheme="minorHAnsi" w:hAnsiTheme="minorHAnsi"/>
          <w:b w:val="0"/>
          <w:color w:val="auto"/>
          <w:spacing w:val="0"/>
          <w:sz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\h \z \t "Heading 4,2,Task,1" </w:instrText>
      </w:r>
      <w:r>
        <w:rPr>
          <w:b w:val="0"/>
        </w:rPr>
        <w:fldChar w:fldCharType="separate"/>
      </w:r>
      <w:hyperlink w:history="1" w:anchor="_Toc534966422">
        <w:r w:rsidRPr="002E75A9" w:rsidR="00BB268B">
          <w:rPr>
            <w:rStyle w:val="Hyperlink"/>
          </w:rPr>
          <w:t>Overview of the backorder process</w:t>
        </w:r>
        <w:r w:rsidR="00BB268B">
          <w:rPr>
            <w:webHidden/>
          </w:rPr>
          <w:tab/>
        </w:r>
        <w:r w:rsidR="00BB268B">
          <w:rPr>
            <w:webHidden/>
          </w:rPr>
          <w:fldChar w:fldCharType="begin"/>
        </w:r>
        <w:r w:rsidR="00BB268B">
          <w:rPr>
            <w:webHidden/>
          </w:rPr>
          <w:instrText xml:space="preserve"> PAGEREF _Toc534966422 \h </w:instrText>
        </w:r>
        <w:r w:rsidR="00BB268B">
          <w:rPr>
            <w:webHidden/>
          </w:rPr>
        </w:r>
        <w:r w:rsidR="00BB268B">
          <w:rPr>
            <w:webHidden/>
          </w:rPr>
          <w:fldChar w:fldCharType="separate"/>
        </w:r>
        <w:r w:rsidR="00BB268B">
          <w:rPr>
            <w:webHidden/>
          </w:rPr>
          <w:t>4</w:t>
        </w:r>
        <w:r w:rsidR="00BB268B">
          <w:rPr>
            <w:webHidden/>
          </w:rPr>
          <w:fldChar w:fldCharType="end"/>
        </w:r>
      </w:hyperlink>
    </w:p>
    <w:p w:rsidR="00BB268B" w:rsidRDefault="00BB268B" w14:paraId="04C15854" w14:textId="6448273E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23">
        <w:r w:rsidRPr="002E75A9">
          <w:rPr>
            <w:rStyle w:val="Hyperlink"/>
          </w:rPr>
          <w:t>Task 1.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Identify the need to backorder and find form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B268B" w:rsidRDefault="00BB268B" w14:paraId="08663555" w14:textId="11D34949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24">
        <w:r w:rsidRPr="002E75A9">
          <w:rPr>
            <w:rStyle w:val="Hyperlink"/>
          </w:rPr>
          <w:t>Task 2.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Backorder transfers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BB268B" w:rsidRDefault="00BB268B" w14:paraId="5418B4CD" w14:textId="70C294A0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25">
        <w:r w:rsidRPr="002E75A9">
          <w:rPr>
            <w:rStyle w:val="Hyperlink"/>
          </w:rPr>
          <w:t>Task 3.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Backorder transfer Transpecs kits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BB268B" w:rsidRDefault="00BB268B" w14:paraId="52DCFBC8" w14:textId="6010FDB9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26">
        <w:r w:rsidRPr="002E75A9">
          <w:rPr>
            <w:rStyle w:val="Hyperlink"/>
          </w:rPr>
          <w:t>Task 4.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Backorder purchase orders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BB268B" w:rsidRDefault="00BB268B" w14:paraId="02B4034C" w14:textId="7752B5C4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27">
        <w:r w:rsidRPr="002E75A9">
          <w:rPr>
            <w:rStyle w:val="Hyperlink"/>
          </w:rPr>
          <w:t>Task 5.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Back order purchase orders (GMH)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BB268B" w:rsidRDefault="00BB268B" w14:paraId="4EEF33B4" w14:textId="72C4EAD1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28">
        <w:r w:rsidRPr="002E75A9">
          <w:rPr>
            <w:rStyle w:val="Hyperlink"/>
          </w:rPr>
          <w:t>Task 6.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Backordering parts and blocking purchase order creation for other parts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BB268B" w:rsidRDefault="00BB268B" w14:paraId="499F69F7" w14:textId="23F3D5A8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29">
        <w:r w:rsidRPr="002E75A9">
          <w:rPr>
            <w:rStyle w:val="Hyperlink"/>
          </w:rPr>
          <w:t>Task 7.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Unblock purchase order creation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BB268B" w:rsidRDefault="00BB268B" w14:paraId="03B116F4" w14:textId="794A5DDD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30">
        <w:r w:rsidRPr="002E75A9">
          <w:rPr>
            <w:rStyle w:val="Hyperlink"/>
          </w:rPr>
          <w:t>Task 8.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Action a backorder with TEPS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BB268B" w:rsidRDefault="00BB268B" w14:paraId="3BCA4989" w14:textId="4449058F">
      <w:pPr>
        <w:pStyle w:val="TOC1"/>
        <w:tabs>
          <w:tab w:val="left" w:pos="132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31">
        <w:r w:rsidRPr="002E75A9">
          <w:rPr>
            <w:rStyle w:val="Hyperlink"/>
          </w:rPr>
          <w:t>Task 9.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Action the backorder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BB268B" w:rsidRDefault="00BB268B" w14:paraId="5A73DDC4" w14:textId="407C3F0B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32">
        <w:r w:rsidRPr="002E75A9">
          <w:rPr>
            <w:rStyle w:val="Hyperlink"/>
          </w:rPr>
          <w:t>Task 10.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Infologs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BB268B" w:rsidRDefault="00BB268B" w14:paraId="2A0F8F9B" w14:textId="51D326D7">
      <w:pPr>
        <w:pStyle w:val="TOC2"/>
        <w:rPr>
          <w:rFonts w:asciiTheme="minorHAnsi" w:hAnsiTheme="minorHAnsi"/>
          <w:sz w:val="22"/>
        </w:rPr>
      </w:pPr>
      <w:hyperlink w:history="1" w:anchor="_Toc534966433">
        <w:r w:rsidRPr="002E75A9">
          <w:rPr>
            <w:rStyle w:val="Hyperlink"/>
          </w:rPr>
          <w:t>Infolog: Backorder auto-release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BB268B" w:rsidRDefault="00BB268B" w14:paraId="3204FA43" w14:textId="5B3713D6">
      <w:pPr>
        <w:pStyle w:val="TOC2"/>
        <w:rPr>
          <w:rFonts w:asciiTheme="minorHAnsi" w:hAnsiTheme="minorHAnsi"/>
          <w:sz w:val="22"/>
        </w:rPr>
      </w:pPr>
      <w:hyperlink w:history="1" w:anchor="_Toc534966434">
        <w:r w:rsidRPr="002E75A9">
          <w:rPr>
            <w:rStyle w:val="Hyperlink"/>
          </w:rPr>
          <w:t>Infolog: Backorder auto-release transfer orders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BB268B" w:rsidRDefault="00BB268B" w14:paraId="0401A4B9" w14:textId="637249F5">
      <w:pPr>
        <w:pStyle w:val="TOC2"/>
        <w:rPr>
          <w:rFonts w:asciiTheme="minorHAnsi" w:hAnsiTheme="minorHAnsi"/>
          <w:sz w:val="22"/>
        </w:rPr>
      </w:pPr>
      <w:hyperlink w:history="1" w:anchor="_Toc534966435">
        <w:r w:rsidRPr="002E75A9">
          <w:rPr>
            <w:rStyle w:val="Hyperlink"/>
          </w:rPr>
          <w:t>Infolog: Backorder auto release purchase orders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BB268B" w:rsidRDefault="00BB268B" w14:paraId="4E191284" w14:textId="7D2BB844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36">
        <w:r w:rsidRPr="002E75A9">
          <w:rPr>
            <w:rStyle w:val="Hyperlink"/>
          </w:rPr>
          <w:t>Task 11.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Reports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BB268B" w:rsidRDefault="00BB268B" w14:paraId="32E82C78" w14:textId="5AA54109">
      <w:pPr>
        <w:pStyle w:val="TOC2"/>
        <w:rPr>
          <w:rFonts w:asciiTheme="minorHAnsi" w:hAnsiTheme="minorHAnsi"/>
          <w:sz w:val="22"/>
        </w:rPr>
      </w:pPr>
      <w:hyperlink w:history="1" w:anchor="_Toc534966437">
        <w:r w:rsidRPr="002E75A9">
          <w:rPr>
            <w:rStyle w:val="Hyperlink"/>
          </w:rPr>
          <w:t>Back order line report (Only shows lines not invoiced or cancelled):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BB268B" w:rsidRDefault="00BB268B" w14:paraId="0FFEBB42" w14:textId="1C5C1C94">
      <w:pPr>
        <w:pStyle w:val="TOC2"/>
        <w:rPr>
          <w:rFonts w:asciiTheme="minorHAnsi" w:hAnsiTheme="minorHAnsi"/>
          <w:sz w:val="22"/>
        </w:rPr>
      </w:pPr>
      <w:hyperlink w:history="1" w:anchor="_Toc534966438">
        <w:r w:rsidRPr="002E75A9">
          <w:rPr>
            <w:rStyle w:val="Hyperlink"/>
          </w:rPr>
          <w:t>Purchased parts tracking report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BB268B" w:rsidRDefault="00BB268B" w14:paraId="3A628747" w14:textId="4ED40459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39">
        <w:r w:rsidRPr="002E75A9">
          <w:rPr>
            <w:rStyle w:val="Hyperlink"/>
          </w:rPr>
          <w:t>Task 12.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Troubleshooting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BB268B" w:rsidRDefault="00BB268B" w14:paraId="70EC8063" w14:textId="3A59230C">
      <w:pPr>
        <w:pStyle w:val="TOC2"/>
        <w:rPr>
          <w:rFonts w:asciiTheme="minorHAnsi" w:hAnsiTheme="minorHAnsi"/>
          <w:sz w:val="22"/>
        </w:rPr>
      </w:pPr>
      <w:hyperlink w:history="1" w:anchor="_Toc534966440">
        <w:r w:rsidRPr="002E75A9">
          <w:rPr>
            <w:rStyle w:val="Hyperlink"/>
          </w:rPr>
          <w:t>Parts do not appear on back order screen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BB268B" w:rsidRDefault="00BB268B" w14:paraId="3C064EC0" w14:textId="187533DE">
      <w:pPr>
        <w:pStyle w:val="TOC2"/>
        <w:rPr>
          <w:rFonts w:asciiTheme="minorHAnsi" w:hAnsiTheme="minorHAnsi"/>
          <w:sz w:val="22"/>
        </w:rPr>
      </w:pPr>
      <w:hyperlink w:history="1" w:anchor="_Toc534966441">
        <w:r w:rsidRPr="002E75A9">
          <w:rPr>
            <w:rStyle w:val="Hyperlink"/>
          </w:rPr>
          <w:t>Parts may not have been set up to appear on backorder screen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BB268B" w:rsidRDefault="00BB268B" w14:paraId="5907EE18" w14:textId="6D2D31CB">
      <w:pPr>
        <w:pStyle w:val="TOC2"/>
        <w:rPr>
          <w:rFonts w:asciiTheme="minorHAnsi" w:hAnsiTheme="minorHAnsi"/>
          <w:sz w:val="22"/>
        </w:rPr>
      </w:pPr>
      <w:hyperlink w:history="1" w:anchor="_Toc534966442">
        <w:r w:rsidRPr="002E75A9">
          <w:rPr>
            <w:rStyle w:val="Hyperlink"/>
          </w:rPr>
          <w:t>The backorder review has to be approved…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BB268B" w:rsidRDefault="00BB268B" w14:paraId="20460076" w14:textId="0BC21090">
      <w:pPr>
        <w:pStyle w:val="TOC2"/>
        <w:rPr>
          <w:rFonts w:asciiTheme="minorHAnsi" w:hAnsiTheme="minorHAnsi"/>
          <w:sz w:val="22"/>
        </w:rPr>
      </w:pPr>
      <w:hyperlink w:history="1" w:anchor="_Toc534966443">
        <w:r w:rsidRPr="002E75A9">
          <w:rPr>
            <w:rStyle w:val="Hyperlink"/>
          </w:rPr>
          <w:t>Credit limit check failed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BB268B" w:rsidRDefault="00BB268B" w14:paraId="388C7E5E" w14:textId="2EAE250A">
      <w:pPr>
        <w:pStyle w:val="TOC2"/>
        <w:rPr>
          <w:rFonts w:asciiTheme="minorHAnsi" w:hAnsiTheme="minorHAnsi"/>
          <w:sz w:val="22"/>
        </w:rPr>
      </w:pPr>
      <w:hyperlink w:history="1" w:anchor="_Toc534966444">
        <w:r w:rsidRPr="002E75A9">
          <w:rPr>
            <w:rStyle w:val="Hyperlink"/>
          </w:rPr>
          <w:t>Item x is on hold on site. Update has been cancelled.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BB268B" w:rsidRDefault="00BB268B" w14:paraId="00D8AB47" w14:textId="6D799AC1">
      <w:pPr>
        <w:pStyle w:val="TOC2"/>
        <w:rPr>
          <w:rFonts w:asciiTheme="minorHAnsi" w:hAnsiTheme="minorHAnsi"/>
          <w:sz w:val="22"/>
        </w:rPr>
      </w:pPr>
      <w:hyperlink w:history="1" w:anchor="_Toc534966445">
        <w:r w:rsidRPr="002E75A9">
          <w:rPr>
            <w:rStyle w:val="Hyperlink"/>
          </w:rPr>
          <w:t>TEPS warning - customer is a TEPS dealer and TEPS interface has not been run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BB268B" w:rsidRDefault="00BB268B" w14:paraId="132F6F14" w14:textId="11F092E6">
      <w:pPr>
        <w:pStyle w:val="TOC1"/>
        <w:tabs>
          <w:tab w:val="left" w:pos="1540"/>
        </w:tabs>
        <w:rPr>
          <w:rFonts w:asciiTheme="minorHAnsi" w:hAnsiTheme="minorHAnsi"/>
          <w:b w:val="0"/>
          <w:color w:val="auto"/>
          <w:spacing w:val="0"/>
          <w:sz w:val="22"/>
        </w:rPr>
      </w:pPr>
      <w:hyperlink w:history="1" w:anchor="_Toc534966446">
        <w:r w:rsidRPr="002E75A9">
          <w:rPr>
            <w:rStyle w:val="Hyperlink"/>
          </w:rPr>
          <w:t>Task 13.</w:t>
        </w:r>
        <w:r>
          <w:rPr>
            <w:rFonts w:asciiTheme="minorHAnsi" w:hAnsiTheme="minorHAnsi"/>
            <w:b w:val="0"/>
            <w:color w:val="auto"/>
            <w:spacing w:val="0"/>
            <w:sz w:val="22"/>
          </w:rPr>
          <w:tab/>
        </w:r>
        <w:r w:rsidRPr="002E75A9">
          <w:rPr>
            <w:rStyle w:val="Hyperlink"/>
          </w:rPr>
          <w:t>Hazardous/dangerous goods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_Toc534966446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D65D73" w:rsidP="00D65D73" w:rsidRDefault="005F1777" w14:paraId="075FD6C0" w14:textId="523E14F2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rPr>
          <w:rFonts w:eastAsiaTheme="minorEastAsia"/>
          <w:b/>
          <w:noProof/>
          <w:color w:val="414141"/>
          <w:spacing w:val="4"/>
          <w:sz w:val="24"/>
          <w:lang w:eastAsia="en-NZ"/>
        </w:rPr>
        <w:fldChar w:fldCharType="end"/>
      </w:r>
    </w:p>
    <w:p w:rsidR="00D65D73" w:rsidRDefault="00D65D73" w14:paraId="02BE259F" w14:textId="77777777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bookmarkStart w:name="_Toc492460847" w:id="8"/>
      <w:r>
        <w:br w:type="page"/>
      </w:r>
    </w:p>
    <w:p w:rsidR="00027694" w:rsidP="005854A7" w:rsidRDefault="3D65713C" w14:paraId="25A14606" w14:textId="59B18935">
      <w:pPr>
        <w:pStyle w:val="Heading1"/>
      </w:pPr>
      <w:r>
        <w:t>Pre-requisite tasks</w:t>
      </w:r>
    </w:p>
    <w:tbl>
      <w:tblPr>
        <w:tblStyle w:val="TableGrid"/>
        <w:tblW w:w="5000" w:type="pct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2836"/>
        <w:gridCol w:w="6184"/>
      </w:tblGrid>
      <w:tr w:rsidR="00EF299C" w:rsidTr="5BE29762" w14:paraId="0482E2B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2" w:type="pct"/>
            <w:tcMar/>
          </w:tcPr>
          <w:p w:rsidRPr="00EF299C" w:rsidR="00EF299C" w:rsidP="00B32619" w:rsidRDefault="3D65713C" w14:paraId="6999EA87" w14:textId="46C05B64">
            <w:pPr>
              <w:pStyle w:val="BodyText"/>
            </w:pPr>
            <w:r>
              <w:t>Create a sales order and add parts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8" w:type="pct"/>
            <w:tcMar/>
          </w:tcPr>
          <w:p w:rsidRPr="00EF299C" w:rsidR="00EF299C" w:rsidP="00B32619" w:rsidRDefault="3D65713C" w14:paraId="50C72FD5" w14:textId="020EA2F9">
            <w:pPr>
              <w:pStyle w:val="BodyText"/>
            </w:pPr>
            <w:r>
              <w:t>See PRT_2.3(SOP)Create and Update a Sales Order</w:t>
            </w:r>
          </w:p>
        </w:tc>
      </w:tr>
      <w:tr w:rsidR="00EF299C" w:rsidTr="5BE29762" w14:paraId="498B1115" w14:textId="77777777">
        <w:trPr>
          <w:trHeight w:val="56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2" w:type="pct"/>
            <w:tcMar/>
          </w:tcPr>
          <w:p w:rsidRPr="00EF299C" w:rsidR="00EF299C" w:rsidP="00B32619" w:rsidRDefault="3D65713C" w14:paraId="2C401BE9" w14:textId="73B43CFB">
            <w:pPr>
              <w:pStyle w:val="BodyText"/>
            </w:pPr>
            <w:r>
              <w:t>Find out where parts are available in your branch and New Zealand wide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8" w:type="pct"/>
            <w:tcMar/>
          </w:tcPr>
          <w:p w:rsidRPr="00EF299C" w:rsidR="00EF299C" w:rsidP="00B32619" w:rsidRDefault="3D65713C" w14:paraId="327B9189" w14:noSpellErr="1" w14:textId="419FF909">
            <w:pPr>
              <w:pStyle w:val="BodyText"/>
            </w:pPr>
            <w:r w:rsidR="5BE29762">
              <w:rPr/>
              <w:t xml:space="preserve">See </w:t>
            </w:r>
            <w:r w:rsidRPr="5BE29762" w:rsidR="5BE29762">
              <w:rPr>
                <w:rFonts w:ascii="Verdana" w:hAnsi="Verdana" w:eastAsia="Verdana" w:cs="Verdana"/>
                <w:noProof w:val="0"/>
                <w:color w:val="414141"/>
                <w:sz w:val="19"/>
                <w:szCs w:val="19"/>
                <w:lang w:val="en-NZ"/>
              </w:rPr>
              <w:t>PRT_1.1 (SOP)Item availability</w:t>
            </w:r>
          </w:p>
        </w:tc>
      </w:tr>
      <w:tr w:rsidR="00EF299C" w:rsidTr="5BE29762" w14:paraId="30B8BB7D" w14:textId="77777777">
        <w:trPr>
          <w:trHeight w:val="56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2" w:type="pct"/>
            <w:tcMar/>
          </w:tcPr>
          <w:p w:rsidRPr="00EF299C" w:rsidR="00EF299C" w:rsidP="00B32619" w:rsidRDefault="3D65713C" w14:paraId="771B2413" w14:textId="1CD3C184">
            <w:pPr>
              <w:pStyle w:val="BodyText"/>
            </w:pPr>
            <w:r>
              <w:t>For prepayment account sales, payment must be taken before completing the backorder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8" w:type="pct"/>
            <w:tcMar/>
          </w:tcPr>
          <w:p w:rsidRPr="00EF299C" w:rsidR="00EF299C" w:rsidP="00B32619" w:rsidRDefault="3D65713C" w14:paraId="6743D7BF" w14:textId="5BF503EF">
            <w:pPr>
              <w:pStyle w:val="BodyText"/>
            </w:pPr>
            <w:r>
              <w:t>See FAR_2.9(SOP)Apply a customer Prepayment</w:t>
            </w:r>
          </w:p>
        </w:tc>
      </w:tr>
      <w:tr w:rsidR="00EF299C" w:rsidTr="5BE29762" w14:paraId="21979AFC" w14:textId="77777777">
        <w:trPr>
          <w:trHeight w:val="56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2" w:type="pct"/>
            <w:tcMar/>
          </w:tcPr>
          <w:p w:rsidRPr="00EF299C" w:rsidR="00EF299C" w:rsidP="00B32619" w:rsidRDefault="3D65713C" w14:paraId="39FD82FA" w14:textId="0A5A9099">
            <w:pPr>
              <w:pStyle w:val="BodyText"/>
            </w:pPr>
            <w:r>
              <w:t>Find out how to recover local freight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8" w:type="pct"/>
            <w:tcMar/>
          </w:tcPr>
          <w:p w:rsidRPr="00EF299C" w:rsidR="00EF299C" w:rsidP="00B32619" w:rsidRDefault="3D65713C" w14:paraId="4D967F1F" w14:textId="0B66FA90">
            <w:pPr>
              <w:pStyle w:val="BodyText"/>
            </w:pPr>
            <w:r>
              <w:t>See PRT_5.4(SOP)Recover Freight</w:t>
            </w:r>
          </w:p>
        </w:tc>
      </w:tr>
      <w:tr w:rsidR="00EF299C" w:rsidTr="5BE29762" w14:paraId="31E6C4DC" w14:textId="77777777">
        <w:trPr>
          <w:trHeight w:val="567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2" w:type="pct"/>
            <w:tcMar/>
          </w:tcPr>
          <w:p w:rsidRPr="00EF299C" w:rsidR="00EF299C" w:rsidP="00B32619" w:rsidRDefault="3D65713C" w14:paraId="3EA65478" w14:textId="6080F4B5">
            <w:pPr>
              <w:pStyle w:val="BodyText"/>
            </w:pPr>
            <w:r>
              <w:t>If a prepayment is being taken a line must be added to your branch banking journal for the payment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28" w:type="pct"/>
            <w:tcMar/>
          </w:tcPr>
          <w:p w:rsidRPr="00EF299C" w:rsidR="00EF299C" w:rsidP="00B32619" w:rsidRDefault="3D65713C" w14:paraId="0E035BD5" w14:textId="300554DB">
            <w:pPr>
              <w:pStyle w:val="BodyText"/>
            </w:pPr>
            <w:r>
              <w:t>See FAR_2.12(SOP)Create and Manage a Banking journal</w:t>
            </w:r>
          </w:p>
        </w:tc>
      </w:tr>
    </w:tbl>
    <w:p w:rsidR="005854A7" w:rsidP="005854A7" w:rsidRDefault="3D65713C" w14:paraId="53B607A2" w14:textId="4883395C">
      <w:pPr>
        <w:pStyle w:val="Heading1"/>
      </w:pPr>
      <w:r>
        <w:t xml:space="preserve">Terminology </w:t>
      </w:r>
      <w:bookmarkEnd w:id="5"/>
      <w:bookmarkEnd w:id="6"/>
      <w:bookmarkEnd w:id="8"/>
    </w:p>
    <w:tbl>
      <w:tblPr>
        <w:tblStyle w:val="TableGrid"/>
        <w:tblW w:w="5000" w:type="pct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2836"/>
        <w:gridCol w:w="6184"/>
      </w:tblGrid>
      <w:tr w:rsidR="00691C9D" w:rsidTr="3D65713C" w14:paraId="664F2D5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1572" w:type="pct"/>
          </w:tcPr>
          <w:p w:rsidRPr="00691C9D" w:rsidR="00691C9D" w:rsidP="3D65713C" w:rsidRDefault="3D65713C" w14:paraId="54029544" w14:textId="78E76D0F">
            <w:pPr>
              <w:pStyle w:val="TableText"/>
              <w:rPr>
                <w:b/>
                <w:bCs/>
              </w:rPr>
            </w:pPr>
            <w:r w:rsidRPr="3D65713C">
              <w:rPr>
                <w:b/>
                <w:bCs/>
              </w:rPr>
              <w:t>BO</w:t>
            </w:r>
          </w:p>
        </w:tc>
        <w:tc>
          <w:tcPr>
            <w:tcW w:w="3428" w:type="pct"/>
          </w:tcPr>
          <w:p w:rsidRPr="00B32619" w:rsidR="00EA46E4" w:rsidP="00B32619" w:rsidRDefault="3D65713C" w14:paraId="022526D3" w14:textId="436DD99D">
            <w:pPr>
              <w:pStyle w:val="BodyText"/>
            </w:pPr>
            <w:r>
              <w:t>Backorder</w:t>
            </w:r>
          </w:p>
        </w:tc>
      </w:tr>
      <w:tr w:rsidR="00691C9D" w:rsidTr="3D65713C" w14:paraId="75EF403A" w14:textId="77777777">
        <w:trPr>
          <w:trHeight w:val="567"/>
        </w:trPr>
        <w:tc>
          <w:tcPr>
            <w:tcW w:w="1572" w:type="pct"/>
          </w:tcPr>
          <w:p w:rsidRPr="00691C9D" w:rsidR="00691C9D" w:rsidP="3D65713C" w:rsidRDefault="3D65713C" w14:paraId="068A4CE8" w14:textId="5CB91778">
            <w:pPr>
              <w:pStyle w:val="TableText"/>
              <w:rPr>
                <w:b/>
                <w:bCs/>
              </w:rPr>
            </w:pPr>
            <w:r w:rsidRPr="3D65713C">
              <w:rPr>
                <w:b/>
                <w:bCs/>
              </w:rPr>
              <w:t>PO</w:t>
            </w:r>
          </w:p>
        </w:tc>
        <w:tc>
          <w:tcPr>
            <w:tcW w:w="3428" w:type="pct"/>
          </w:tcPr>
          <w:p w:rsidRPr="00B32619" w:rsidR="00691C9D" w:rsidP="00B32619" w:rsidRDefault="3D65713C" w14:paraId="02B5078C" w14:textId="5DA3530C">
            <w:pPr>
              <w:pStyle w:val="BodyText"/>
            </w:pPr>
            <w:r>
              <w:t>Purchase order</w:t>
            </w:r>
          </w:p>
        </w:tc>
      </w:tr>
      <w:tr w:rsidR="00691C9D" w:rsidTr="3D65713C" w14:paraId="0568B52E" w14:textId="77777777">
        <w:trPr>
          <w:trHeight w:val="567"/>
        </w:trPr>
        <w:tc>
          <w:tcPr>
            <w:tcW w:w="1572" w:type="pct"/>
          </w:tcPr>
          <w:p w:rsidRPr="00691C9D" w:rsidR="00691C9D" w:rsidP="3D65713C" w:rsidRDefault="3D65713C" w14:paraId="767FDE04" w14:textId="65A83FA5">
            <w:pPr>
              <w:pStyle w:val="TableText"/>
              <w:rPr>
                <w:b/>
                <w:bCs/>
              </w:rPr>
            </w:pPr>
            <w:r w:rsidRPr="3D65713C">
              <w:rPr>
                <w:b/>
                <w:bCs/>
              </w:rPr>
              <w:t xml:space="preserve">TO </w:t>
            </w:r>
          </w:p>
        </w:tc>
        <w:tc>
          <w:tcPr>
            <w:tcW w:w="3428" w:type="pct"/>
          </w:tcPr>
          <w:p w:rsidRPr="00B32619" w:rsidR="00EA46E4" w:rsidP="00B32619" w:rsidRDefault="3D65713C" w14:paraId="2275346B" w14:textId="410856B3">
            <w:pPr>
              <w:pStyle w:val="BodyText"/>
            </w:pPr>
            <w:r>
              <w:t>Transfer order</w:t>
            </w:r>
          </w:p>
        </w:tc>
      </w:tr>
      <w:tr w:rsidR="006123F4" w:rsidTr="3D65713C" w14:paraId="6B1F4B25" w14:textId="77777777">
        <w:trPr>
          <w:trHeight w:val="567"/>
        </w:trPr>
        <w:tc>
          <w:tcPr>
            <w:tcW w:w="1572" w:type="pct"/>
          </w:tcPr>
          <w:p w:rsidR="006123F4" w:rsidP="3D65713C" w:rsidRDefault="3D65713C" w14:paraId="777652FF" w14:textId="24CFEFB4">
            <w:pPr>
              <w:pStyle w:val="TableText"/>
              <w:rPr>
                <w:b/>
                <w:bCs/>
              </w:rPr>
            </w:pPr>
            <w:r w:rsidRPr="3D65713C">
              <w:rPr>
                <w:b/>
                <w:bCs/>
              </w:rPr>
              <w:t>EPJ</w:t>
            </w:r>
          </w:p>
        </w:tc>
        <w:tc>
          <w:tcPr>
            <w:tcW w:w="3428" w:type="pct"/>
          </w:tcPr>
          <w:p w:rsidRPr="00B32619" w:rsidR="006123F4" w:rsidP="00B32619" w:rsidRDefault="3D65713C" w14:paraId="115B0018" w14:textId="0DD5AD74">
            <w:pPr>
              <w:pStyle w:val="BodyText"/>
            </w:pPr>
            <w:r>
              <w:t>Express Picking Journal</w:t>
            </w:r>
          </w:p>
        </w:tc>
      </w:tr>
      <w:tr w:rsidR="00DF48BF" w:rsidTr="3D65713C" w14:paraId="696D5C56" w14:textId="77777777">
        <w:trPr>
          <w:trHeight w:val="567"/>
        </w:trPr>
        <w:tc>
          <w:tcPr>
            <w:tcW w:w="1572" w:type="pct"/>
          </w:tcPr>
          <w:p w:rsidRPr="0080774E" w:rsidR="00DF48BF" w:rsidP="3D65713C" w:rsidRDefault="3D65713C" w14:paraId="30ADC173" w14:textId="5A4BC6A8">
            <w:pPr>
              <w:pStyle w:val="TableText"/>
              <w:rPr>
                <w:b/>
                <w:bCs/>
              </w:rPr>
            </w:pPr>
            <w:r w:rsidRPr="3D65713C">
              <w:rPr>
                <w:b/>
                <w:bCs/>
              </w:rPr>
              <w:t>TEPS Dealer</w:t>
            </w:r>
          </w:p>
        </w:tc>
        <w:tc>
          <w:tcPr>
            <w:tcW w:w="3428" w:type="pct"/>
          </w:tcPr>
          <w:p w:rsidRPr="00B32619" w:rsidR="00DF48BF" w:rsidP="00B32619" w:rsidRDefault="3D65713C" w14:paraId="14E32774" w14:textId="029318B3">
            <w:pPr>
              <w:pStyle w:val="BodyText"/>
            </w:pPr>
            <w:r>
              <w:t>Truck engine parts and service dealer</w:t>
            </w:r>
          </w:p>
        </w:tc>
      </w:tr>
    </w:tbl>
    <w:p w:rsidR="00DE7FFB" w:rsidP="005854A7" w:rsidRDefault="00DE7FFB" w14:paraId="1CFB640E" w14:textId="77777777"/>
    <w:p w:rsidR="00691C9D" w:rsidP="007B622C" w:rsidRDefault="3D65713C" w14:paraId="18B7FDB6" w14:textId="38AE6362">
      <w:pPr>
        <w:pStyle w:val="Heading1"/>
      </w:pPr>
      <w:bookmarkStart w:name="_Toc492453699" w:id="9"/>
      <w:bookmarkStart w:name="_Toc492460490" w:id="10"/>
      <w:bookmarkStart w:name="_Toc492460848" w:id="11"/>
      <w:r>
        <w:t>Use of icons</w:t>
      </w:r>
      <w:bookmarkEnd w:id="9"/>
      <w:bookmarkEnd w:id="10"/>
      <w:bookmarkEnd w:id="11"/>
    </w:p>
    <w:tbl>
      <w:tblPr>
        <w:tblStyle w:val="TableGrid"/>
        <w:tblW w:w="5000" w:type="pct"/>
        <w:tblBorders>
          <w:left w:val="none" w:color="auto" w:sz="0" w:space="0"/>
          <w:right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2011"/>
        <w:gridCol w:w="1108"/>
        <w:gridCol w:w="1901"/>
        <w:gridCol w:w="1075"/>
        <w:gridCol w:w="1932"/>
      </w:tblGrid>
      <w:tr w:rsidR="005F1777" w:rsidTr="3D65713C" w14:paraId="532E009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550" w:type="pct"/>
          </w:tcPr>
          <w:p w:rsidR="005F1777" w:rsidP="005F1777" w:rsidRDefault="005F1777" w14:paraId="482D0477" w14:textId="77777777">
            <w:pPr>
              <w:pStyle w:val="TableTex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D86503" wp14:editId="19115E5C">
                  <wp:extent cx="540000" cy="54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5" w:type="pct"/>
            <w:tcBorders>
              <w:right w:val="single" w:color="C0C0C0" w:sz="4" w:space="0"/>
            </w:tcBorders>
          </w:tcPr>
          <w:p w:rsidRPr="00691C9D" w:rsidR="005F1777" w:rsidP="3D65713C" w:rsidRDefault="3D65713C" w14:paraId="02112D7D" w14:textId="77777777">
            <w:pPr>
              <w:pStyle w:val="TableText"/>
              <w:rPr>
                <w:b/>
                <w:bCs/>
              </w:rPr>
            </w:pPr>
            <w:r w:rsidRPr="3D65713C">
              <w:rPr>
                <w:b/>
                <w:bCs/>
              </w:rPr>
              <w:t>Business rule</w:t>
            </w:r>
          </w:p>
        </w:tc>
        <w:tc>
          <w:tcPr>
            <w:tcW w:w="614" w:type="pct"/>
            <w:tcBorders>
              <w:left w:val="single" w:color="C0C0C0" w:sz="4" w:space="0"/>
              <w:right w:val="nil"/>
            </w:tcBorders>
          </w:tcPr>
          <w:p w:rsidR="005F1777" w:rsidP="005F1777" w:rsidRDefault="005F1777" w14:paraId="680AC93C" w14:textId="77777777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03A05DD7" wp14:editId="4A5DB375">
                  <wp:extent cx="540000" cy="54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4" w:type="pct"/>
            <w:tcBorders>
              <w:left w:val="nil"/>
            </w:tcBorders>
          </w:tcPr>
          <w:p w:rsidR="005F1777" w:rsidP="005F1777" w:rsidRDefault="3D65713C" w14:paraId="00D6DED1" w14:textId="77777777">
            <w:pPr>
              <w:pStyle w:val="TableText"/>
            </w:pPr>
            <w:r w:rsidRPr="3D65713C">
              <w:rPr>
                <w:b/>
                <w:bCs/>
              </w:rPr>
              <w:t>Key point / Tips</w:t>
            </w:r>
          </w:p>
        </w:tc>
        <w:tc>
          <w:tcPr>
            <w:tcW w:w="596" w:type="pct"/>
            <w:tcBorders>
              <w:left w:val="single" w:color="C0C0C0" w:sz="4" w:space="0"/>
              <w:right w:val="nil"/>
            </w:tcBorders>
          </w:tcPr>
          <w:p w:rsidR="005F1777" w:rsidP="005F1777" w:rsidRDefault="005F1777" w14:paraId="4E2E9E24" w14:textId="77777777">
            <w:pPr>
              <w:pStyle w:val="TableText"/>
            </w:pPr>
            <w:r>
              <w:rPr>
                <w:b/>
                <w:noProof/>
              </w:rPr>
              <w:drawing>
                <wp:inline distT="0" distB="0" distL="0" distR="0" wp14:anchorId="43114A85" wp14:editId="07BA66A6">
                  <wp:extent cx="540000" cy="54000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1" w:type="pct"/>
            <w:tcBorders>
              <w:left w:val="nil"/>
            </w:tcBorders>
          </w:tcPr>
          <w:p w:rsidR="005F1777" w:rsidP="005F1777" w:rsidRDefault="3D65713C" w14:paraId="6D7596FB" w14:textId="77777777">
            <w:pPr>
              <w:pStyle w:val="TableText"/>
            </w:pPr>
            <w:r w:rsidRPr="3D65713C">
              <w:rPr>
                <w:b/>
                <w:bCs/>
              </w:rPr>
              <w:t>Information</w:t>
            </w:r>
          </w:p>
        </w:tc>
      </w:tr>
    </w:tbl>
    <w:p w:rsidRPr="00D50400" w:rsidR="005C734E" w:rsidP="00B32619" w:rsidRDefault="005C734E" w14:paraId="63A78E31" w14:textId="77777777">
      <w:pPr>
        <w:pStyle w:val="BodyText"/>
        <w:rPr>
          <w:rFonts w:eastAsia="Arial"/>
        </w:rPr>
      </w:pPr>
    </w:p>
    <w:p w:rsidR="007B622C" w:rsidP="00B91AEA" w:rsidRDefault="3D65713C" w14:paraId="0C664FBE" w14:textId="7CAEAB03">
      <w:pPr>
        <w:pStyle w:val="Task"/>
        <w:numPr>
          <w:ilvl w:val="0"/>
          <w:numId w:val="0"/>
        </w:numPr>
      </w:pPr>
      <w:bookmarkStart w:name="_Toc506363877" w:id="12"/>
      <w:bookmarkStart w:name="_Toc534966422" w:id="13"/>
      <w:r>
        <w:t>Overview of the backorder process</w:t>
      </w:r>
      <w:bookmarkEnd w:id="13"/>
    </w:p>
    <w:tbl>
      <w:tblPr>
        <w:tblStyle w:val="TableGrid"/>
        <w:tblW w:w="0" w:type="auto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010"/>
      </w:tblGrid>
      <w:tr w:rsidR="00093815" w:rsidTr="3D65713C" w14:paraId="7370714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2"/>
        </w:trPr>
        <w:tc>
          <w:tcPr>
            <w:tcW w:w="9010" w:type="dxa"/>
          </w:tcPr>
          <w:p w:rsidRPr="00D50400" w:rsidR="00EB3C0B" w:rsidP="3D65713C" w:rsidRDefault="00B91AEA" w14:paraId="40799ABB" w14:textId="05A86400">
            <w:pPr>
              <w:pStyle w:val="BodyText"/>
              <w:rPr>
                <w:rFonts w:eastAsia="Arial"/>
              </w:rPr>
            </w:pPr>
            <w:r w:rsidRPr="00D50400">
              <w:rPr>
                <w:noProof/>
              </w:rPr>
              <w:drawing>
                <wp:anchor distT="0" distB="0" distL="114300" distR="114300" simplePos="0" relativeHeight="251649035" behindDoc="1" locked="0" layoutInCell="1" allowOverlap="1" wp14:anchorId="338C06F4" wp14:editId="1500AB4D">
                  <wp:simplePos x="0" y="0"/>
                  <wp:positionH relativeFrom="column">
                    <wp:posOffset>1476375</wp:posOffset>
                  </wp:positionH>
                  <wp:positionV relativeFrom="paragraph">
                    <wp:posOffset>320675</wp:posOffset>
                  </wp:positionV>
                  <wp:extent cx="3380937" cy="2141621"/>
                  <wp:effectExtent l="0" t="0" r="0" b="0"/>
                  <wp:wrapNone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937" cy="214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50400" w:rsidR="00EB3C0B">
              <w:rPr>
                <w:rFonts w:eastAsia="Arial"/>
              </w:rPr>
              <w:t>Backorder process basic flow</w:t>
            </w:r>
          </w:p>
          <w:p w:rsidR="00093815" w:rsidP="00B32619" w:rsidRDefault="00EC18AB" w14:paraId="6258603A" w14:textId="093D09AA">
            <w:pPr>
              <w:pStyle w:val="BodyText"/>
              <w:rPr>
                <w:rFonts w:eastAsia="Arial"/>
              </w:rPr>
            </w:pPr>
            <w:r w:rsidRPr="00D50400">
              <w:rPr>
                <w:rFonts w:eastAsia="Arial"/>
              </w:rPr>
              <w:t xml:space="preserve"> </w:t>
            </w:r>
          </w:p>
        </w:tc>
      </w:tr>
      <w:tr w:rsidR="00093815" w:rsidTr="3D65713C" w14:paraId="663EAB98" w14:textId="77777777">
        <w:tc>
          <w:tcPr>
            <w:tcW w:w="9010" w:type="dxa"/>
          </w:tcPr>
          <w:p w:rsidRPr="000618ED" w:rsidR="0002470F" w:rsidP="3D65713C" w:rsidRDefault="0002470F" w14:paraId="7D290158" w14:textId="6C0D3110">
            <w:pPr>
              <w:pStyle w:val="ListNumber"/>
              <w:rPr>
                <w:rFonts w:eastAsiaTheme="majorEastAsia" w:cstheme="majorBidi"/>
              </w:rPr>
            </w:pPr>
            <w:r w:rsidRPr="009452CA">
              <w:rPr>
                <w:noProof/>
              </w:rPr>
              <w:drawing>
                <wp:anchor distT="0" distB="0" distL="114300" distR="114300" simplePos="0" relativeHeight="251649037" behindDoc="1" locked="0" layoutInCell="1" allowOverlap="1" wp14:anchorId="1F2E6489" wp14:editId="55B856E7">
                  <wp:simplePos x="0" y="0"/>
                  <wp:positionH relativeFrom="column">
                    <wp:posOffset>3781425</wp:posOffset>
                  </wp:positionH>
                  <wp:positionV relativeFrom="paragraph">
                    <wp:posOffset>27940</wp:posOffset>
                  </wp:positionV>
                  <wp:extent cx="1562735" cy="1485900"/>
                  <wp:effectExtent l="19050" t="19050" r="18415" b="19050"/>
                  <wp:wrapThrough wrapText="bothSides">
                    <wp:wrapPolygon edited="0">
                      <wp:start x="-263" y="-277"/>
                      <wp:lineTo x="-263" y="21600"/>
                      <wp:lineTo x="21591" y="21600"/>
                      <wp:lineTo x="21591" y="-277"/>
                      <wp:lineTo x="-263" y="-277"/>
                    </wp:wrapPolygon>
                  </wp:wrapThrough>
                  <wp:docPr id="54" name="Picture 54" descr="C:\Users\JESSIC~1\AppData\Local\Temp\SNAGHTML58f28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ESSIC~1\AppData\Local\Temp\SNAGHTML58f28a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431" b="19456"/>
                          <a:stretch/>
                        </pic:blipFill>
                        <pic:spPr bwMode="auto">
                          <a:xfrm>
                            <a:off x="0" y="0"/>
                            <a:ext cx="156273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C73CD">
              <w:t xml:space="preserve">Confirm the source (warehouse or vendor) </w:t>
            </w:r>
            <w:r w:rsidR="00715210">
              <w:t>from the</w:t>
            </w:r>
            <w:r w:rsidRPr="008C73CD">
              <w:t xml:space="preserve"> Backorder review</w:t>
            </w:r>
            <w:r w:rsidR="00715210">
              <w:t xml:space="preserve"> tab</w:t>
            </w:r>
          </w:p>
          <w:p w:rsidRPr="00D70C6B" w:rsidR="0002470F" w:rsidP="3D65713C" w:rsidRDefault="3D65713C" w14:paraId="29257C3E" w14:textId="67A72942">
            <w:pPr>
              <w:pStyle w:val="ListNumber2"/>
              <w:rPr>
                <w:rFonts w:eastAsiaTheme="majorEastAsia" w:cstheme="majorBidi"/>
                <w:b/>
                <w:bCs/>
              </w:rPr>
            </w:pPr>
            <w:r>
              <w:t xml:space="preserve">From the overview tab review and update as necessary </w:t>
            </w:r>
          </w:p>
          <w:p w:rsidRPr="00715210" w:rsidR="00715210" w:rsidP="3D65713C" w:rsidRDefault="3D65713C" w14:paraId="5CA3D307" w14:textId="77777777">
            <w:pPr>
              <w:pStyle w:val="ListBullet2"/>
              <w:rPr>
                <w:rFonts w:eastAsiaTheme="majorEastAsia" w:cstheme="majorBidi"/>
                <w:b/>
                <w:bCs/>
              </w:rPr>
            </w:pPr>
            <w:r>
              <w:t>Source type</w:t>
            </w:r>
          </w:p>
          <w:p w:rsidRPr="00715210" w:rsidR="00715210" w:rsidP="3D65713C" w:rsidRDefault="3D65713C" w14:paraId="65A24ED4" w14:textId="77777777">
            <w:pPr>
              <w:pStyle w:val="ListBullet2"/>
              <w:rPr>
                <w:rFonts w:eastAsiaTheme="majorEastAsia" w:cstheme="majorBidi"/>
                <w:b/>
                <w:bCs/>
              </w:rPr>
            </w:pPr>
            <w:r>
              <w:t xml:space="preserve">Warehouse number </w:t>
            </w:r>
          </w:p>
          <w:p w:rsidRPr="00D70C6B" w:rsidR="0002470F" w:rsidP="3D65713C" w:rsidRDefault="3D65713C" w14:paraId="1E1C0E59" w14:textId="52496B32">
            <w:pPr>
              <w:pStyle w:val="ListBullet2"/>
              <w:rPr>
                <w:rFonts w:eastAsiaTheme="majorEastAsia" w:cstheme="majorBidi"/>
                <w:b/>
                <w:bCs/>
              </w:rPr>
            </w:pPr>
            <w:r>
              <w:t>PO class for transfers</w:t>
            </w:r>
          </w:p>
          <w:p w:rsidRPr="009452CA" w:rsidR="00093815" w:rsidP="3D65713C" w:rsidRDefault="3D65713C" w14:paraId="3BB69353" w14:textId="50349FAC">
            <w:pPr>
              <w:pStyle w:val="ListBullet2"/>
              <w:rPr>
                <w:rFonts w:eastAsiaTheme="majorEastAsia" w:cstheme="majorBidi"/>
                <w:b/>
                <w:bCs/>
                <w:lang w:eastAsia="en-NZ"/>
              </w:rPr>
            </w:pPr>
            <w:r>
              <w:t xml:space="preserve">Update vendor (TWL, </w:t>
            </w:r>
            <w:proofErr w:type="spellStart"/>
            <w:r>
              <w:t>Palfinger</w:t>
            </w:r>
            <w:proofErr w:type="spellEnd"/>
            <w:r>
              <w:t xml:space="preserve"> and GIS purchase orders)</w:t>
            </w:r>
          </w:p>
        </w:tc>
      </w:tr>
      <w:tr w:rsidR="00212610" w:rsidTr="3D65713C" w14:paraId="43F8FA99" w14:textId="77777777">
        <w:tc>
          <w:tcPr>
            <w:tcW w:w="9010" w:type="dxa"/>
          </w:tcPr>
          <w:p w:rsidRPr="00D70981" w:rsidR="00962472" w:rsidP="3D65713C" w:rsidRDefault="00962472" w14:paraId="50861E44" w14:textId="1B195105">
            <w:pPr>
              <w:pStyle w:val="ListNumber"/>
              <w:rPr>
                <w:rFonts w:eastAsiaTheme="majorEastAsia" w:cstheme="majorBidi"/>
              </w:rPr>
            </w:pPr>
            <w:r w:rsidRPr="00D70981">
              <w:rPr>
                <w:noProof/>
              </w:rPr>
              <w:drawing>
                <wp:anchor distT="0" distB="0" distL="114300" distR="114300" simplePos="0" relativeHeight="251649036" behindDoc="1" locked="0" layoutInCell="1" allowOverlap="1" wp14:anchorId="3DAF441A" wp14:editId="1BEAC306">
                  <wp:simplePos x="0" y="0"/>
                  <wp:positionH relativeFrom="column">
                    <wp:posOffset>3781425</wp:posOffset>
                  </wp:positionH>
                  <wp:positionV relativeFrom="paragraph">
                    <wp:posOffset>75565</wp:posOffset>
                  </wp:positionV>
                  <wp:extent cx="1562100" cy="1143000"/>
                  <wp:effectExtent l="19050" t="19050" r="19050" b="19050"/>
                  <wp:wrapThrough wrapText="bothSides">
                    <wp:wrapPolygon edited="0">
                      <wp:start x="-263" y="-360"/>
                      <wp:lineTo x="-263" y="21600"/>
                      <wp:lineTo x="21600" y="21600"/>
                      <wp:lineTo x="21600" y="-360"/>
                      <wp:lineTo x="-263" y="-360"/>
                    </wp:wrapPolygon>
                  </wp:wrapThrough>
                  <wp:docPr id="47" name="Picture 47" descr="C:\Users\JESSIC~1\AppData\Local\Temp\SNAGHTML57ea6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57ea6f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670" b="19905"/>
                          <a:stretch/>
                        </pic:blipFill>
                        <pic:spPr bwMode="auto">
                          <a:xfrm>
                            <a:off x="0" y="0"/>
                            <a:ext cx="15621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70981">
              <w:t xml:space="preserve">Select </w:t>
            </w:r>
            <w:r w:rsidRPr="3D65713C">
              <w:rPr>
                <w:b/>
                <w:bCs/>
              </w:rPr>
              <w:t>Approve</w:t>
            </w:r>
            <w:r w:rsidRPr="00D70981">
              <w:t xml:space="preserve"> </w:t>
            </w:r>
          </w:p>
          <w:p w:rsidRPr="00D70C6B" w:rsidR="00212610" w:rsidP="00962472" w:rsidRDefault="00212610" w14:paraId="0A17893F" w14:textId="77777777">
            <w:pPr>
              <w:pStyle w:val="BodyText"/>
              <w:rPr>
                <w:noProof/>
              </w:rPr>
            </w:pPr>
          </w:p>
        </w:tc>
      </w:tr>
      <w:tr w:rsidR="00962472" w:rsidTr="3D65713C" w14:paraId="2AE9DFBA" w14:textId="77777777">
        <w:tc>
          <w:tcPr>
            <w:tcW w:w="9010" w:type="dxa"/>
          </w:tcPr>
          <w:p w:rsidRPr="008C73CD" w:rsidR="00AE1080" w:rsidP="3D65713C" w:rsidRDefault="3D65713C" w14:paraId="1F4E42AB" w14:textId="0B763007">
            <w:pPr>
              <w:pStyle w:val="ListNumber"/>
              <w:rPr>
                <w:rFonts w:eastAsiaTheme="majorEastAsia" w:cstheme="majorBidi"/>
                <w:b/>
                <w:bCs/>
              </w:rPr>
            </w:pPr>
            <w:r>
              <w:t>Select the</w:t>
            </w:r>
            <w:r w:rsidRPr="3D65713C">
              <w:rPr>
                <w:b/>
                <w:bCs/>
              </w:rPr>
              <w:t xml:space="preserve"> Express picking journal</w:t>
            </w:r>
            <w:r>
              <w:t xml:space="preserve"> button to action the backorder</w:t>
            </w:r>
          </w:p>
          <w:p w:rsidRPr="003F1E92" w:rsidR="00962472" w:rsidP="3D65713C" w:rsidRDefault="3D65713C" w14:paraId="02D7C694" w14:textId="2A59595C">
            <w:pPr>
              <w:pStyle w:val="ListParagraph"/>
              <w:numPr>
                <w:ilvl w:val="0"/>
                <w:numId w:val="19"/>
              </w:numPr>
              <w:spacing w:after="200"/>
              <w:ind w:left="1080"/>
              <w:rPr>
                <w:rFonts w:eastAsiaTheme="majorEastAsia" w:cstheme="majorBidi"/>
                <w:b/>
                <w:bCs/>
                <w:color w:val="414141"/>
                <w:sz w:val="20"/>
                <w:szCs w:val="20"/>
              </w:rPr>
            </w:pPr>
            <w:r w:rsidRPr="3D65713C">
              <w:rPr>
                <w:color w:val="414141"/>
                <w:sz w:val="20"/>
                <w:szCs w:val="20"/>
              </w:rPr>
              <w:t xml:space="preserve">The Backorder auto-release Infolog appears; detailing the picking journal purchase orders or Transfer orders created or message – </w:t>
            </w:r>
            <w:r w:rsidRPr="3D65713C">
              <w:rPr>
                <w:b/>
                <w:bCs/>
                <w:color w:val="414141"/>
                <w:sz w:val="20"/>
                <w:szCs w:val="20"/>
              </w:rPr>
              <w:t>see Troubleshooting tasks</w:t>
            </w:r>
            <w:r w:rsidRPr="3D65713C">
              <w:rPr>
                <w:color w:val="414141"/>
                <w:sz w:val="20"/>
                <w:szCs w:val="20"/>
              </w:rPr>
              <w:t xml:space="preserve"> for how to resolve these issues. </w:t>
            </w:r>
          </w:p>
        </w:tc>
      </w:tr>
      <w:tr w:rsidR="00715668" w:rsidTr="3D65713C" w14:paraId="4A24324A" w14:textId="77777777">
        <w:tc>
          <w:tcPr>
            <w:tcW w:w="9010" w:type="dxa"/>
          </w:tcPr>
          <w:p w:rsidR="000013D2" w:rsidP="00715668" w:rsidRDefault="00065192" w14:paraId="16419935" w14:textId="3123420C">
            <w:pPr>
              <w:pStyle w:val="ListNumber"/>
            </w:pPr>
            <w:r>
              <w:rPr>
                <w:noProof/>
              </w:rPr>
              <w:t xml:space="preserve">Depending on your warehouse number you need to process the </w:t>
            </w:r>
            <w:r w:rsidR="00715668">
              <w:rPr>
                <w:noProof/>
              </w:rPr>
              <w:t>Transfer orders</w:t>
            </w:r>
            <w:r w:rsidRPr="00D70C6B" w:rsidR="00715668">
              <w:rPr>
                <w:noProof/>
              </w:rPr>
              <w:t xml:space="preserve"> </w:t>
            </w:r>
            <w:r>
              <w:rPr>
                <w:noProof/>
              </w:rPr>
              <w:t xml:space="preserve">differently </w:t>
            </w:r>
            <w:r w:rsidRPr="00D70C6B" w:rsidR="00715668">
              <w:rPr>
                <w:noProof/>
              </w:rPr>
              <w:t xml:space="preserve"> </w:t>
            </w:r>
          </w:p>
          <w:p w:rsidRPr="00D70C6B" w:rsidR="00715668" w:rsidP="00D60F57" w:rsidRDefault="00D60F57" w14:paraId="1DEACB4C" w14:textId="652747A5">
            <w:pPr>
              <w:pStyle w:val="ListBullet"/>
              <w:tabs>
                <w:tab w:val="clear" w:pos="567"/>
                <w:tab w:val="num" w:pos="619"/>
              </w:tabs>
              <w:ind w:left="4021" w:hanging="3685"/>
            </w:pPr>
            <w:r w:rsidRPr="00B94D0D">
              <w:rPr>
                <w:b/>
                <w:noProof/>
              </w:rPr>
              <w:t>N</w:t>
            </w:r>
            <w:r w:rsidRPr="00B94D0D" w:rsidR="00715668">
              <w:rPr>
                <w:b/>
                <w:noProof/>
              </w:rPr>
              <w:t>on-A suffix warehouses</w:t>
            </w:r>
            <w:r w:rsidR="000013D2">
              <w:rPr>
                <w:noProof/>
              </w:rPr>
              <w:t xml:space="preserve">: </w:t>
            </w:r>
            <w:r w:rsidR="00505A1C">
              <w:rPr>
                <w:noProof/>
              </w:rPr>
              <w:tab/>
            </w:r>
            <w:r w:rsidR="0051090D">
              <w:rPr>
                <w:noProof/>
              </w:rPr>
              <w:t>team members to</w:t>
            </w:r>
            <w:r w:rsidRPr="00D70C6B" w:rsidR="00715668">
              <w:rPr>
                <w:noProof/>
              </w:rPr>
              <w:t xml:space="preserve"> open and update details if </w:t>
            </w:r>
            <w:r w:rsidR="0051090D">
              <w:rPr>
                <w:noProof/>
              </w:rPr>
              <w:t>necessary</w:t>
            </w:r>
            <w:r w:rsidRPr="00D70C6B" w:rsidR="00715668">
              <w:rPr>
                <w:noProof/>
              </w:rPr>
              <w:t>, then create P</w:t>
            </w:r>
            <w:r w:rsidR="00715668">
              <w:rPr>
                <w:noProof/>
              </w:rPr>
              <w:t xml:space="preserve">icking </w:t>
            </w:r>
            <w:r w:rsidRPr="00D70C6B" w:rsidR="00715668">
              <w:rPr>
                <w:noProof/>
              </w:rPr>
              <w:t>J</w:t>
            </w:r>
            <w:r w:rsidR="00715668">
              <w:rPr>
                <w:noProof/>
              </w:rPr>
              <w:t>ournals</w:t>
            </w:r>
            <w:r w:rsidRPr="00D70C6B" w:rsidR="00715668">
              <w:rPr>
                <w:noProof/>
              </w:rPr>
              <w:t xml:space="preserve"> from T</w:t>
            </w:r>
            <w:r w:rsidR="00715668">
              <w:rPr>
                <w:noProof/>
              </w:rPr>
              <w:t>ransfer Orders</w:t>
            </w:r>
            <w:r w:rsidRPr="00D70C6B" w:rsidR="00715668">
              <w:rPr>
                <w:noProof/>
              </w:rPr>
              <w:t xml:space="preserve"> manually</w:t>
            </w:r>
          </w:p>
          <w:p w:rsidRPr="00505A1C" w:rsidR="00715668" w:rsidP="00505A1C" w:rsidRDefault="00715668" w14:paraId="42A835C9" w14:textId="74DC6F60">
            <w:pPr>
              <w:pStyle w:val="ListBullet"/>
              <w:tabs>
                <w:tab w:val="clear" w:pos="567"/>
                <w:tab w:val="num" w:pos="619"/>
              </w:tabs>
              <w:ind w:left="4021" w:hanging="3685"/>
            </w:pPr>
            <w:r w:rsidRPr="00B94D0D">
              <w:rPr>
                <w:b/>
                <w:noProof/>
              </w:rPr>
              <w:t>A suffix warehouses</w:t>
            </w:r>
            <w:r w:rsidR="00D60F57">
              <w:rPr>
                <w:noProof/>
              </w:rPr>
              <w:t>:</w:t>
            </w:r>
            <w:r w:rsidR="00505A1C">
              <w:rPr>
                <w:noProof/>
              </w:rPr>
              <w:tab/>
            </w:r>
            <w:r w:rsidRPr="00D70C6B">
              <w:rPr>
                <w:noProof/>
              </w:rPr>
              <w:t>P</w:t>
            </w:r>
            <w:r>
              <w:rPr>
                <w:noProof/>
              </w:rPr>
              <w:t>icking journals</w:t>
            </w:r>
            <w:r w:rsidRPr="00D70C6B">
              <w:rPr>
                <w:noProof/>
              </w:rPr>
              <w:t xml:space="preserve"> will be created automatically</w:t>
            </w:r>
          </w:p>
        </w:tc>
      </w:tr>
      <w:tr w:rsidR="003F1E92" w:rsidTr="3D65713C" w14:paraId="6177F2E1" w14:textId="77777777">
        <w:tc>
          <w:tcPr>
            <w:tcW w:w="9010" w:type="dxa"/>
          </w:tcPr>
          <w:p w:rsidR="005523B4" w:rsidP="003F1E92" w:rsidRDefault="3D65713C" w14:paraId="68A96004" w14:textId="38DF733A">
            <w:pPr>
              <w:pStyle w:val="ListNumber"/>
            </w:pPr>
            <w:r>
              <w:t xml:space="preserve">Purchase orders will be actioned by the following team members SOS numbers </w:t>
            </w:r>
          </w:p>
          <w:p w:rsidRPr="005F1777" w:rsidR="005F1777" w:rsidP="005F1777" w:rsidRDefault="005F1777" w14:paraId="0AFBBACE" w14:textId="3742A065">
            <w:pPr>
              <w:pStyle w:val="ListBullet"/>
              <w:tabs>
                <w:tab w:val="clear" w:pos="567"/>
                <w:tab w:val="num" w:pos="619"/>
              </w:tabs>
              <w:ind w:left="2462" w:hanging="2178"/>
            </w:pPr>
            <w:r w:rsidRPr="3D65713C">
              <w:rPr>
                <w:rFonts w:eastAsiaTheme="minorEastAsia"/>
              </w:rPr>
              <w:t>SOS 000 – 165</w:t>
            </w:r>
            <w:r>
              <w:rPr>
                <w:rFonts w:eastAsiaTheme="minorHAnsi"/>
              </w:rPr>
              <w:tab/>
            </w:r>
            <w:r w:rsidRPr="005F1777">
              <w:t xml:space="preserve">Gough </w:t>
            </w:r>
            <w:proofErr w:type="gramStart"/>
            <w:r w:rsidRPr="005F1777">
              <w:t>CAT</w:t>
            </w:r>
            <w:proofErr w:type="gramEnd"/>
          </w:p>
          <w:p w:rsidRPr="008C73CD" w:rsidR="005F1777" w:rsidP="005F1777" w:rsidRDefault="005F1777" w14:paraId="763A38EA" w14:textId="23A731F2">
            <w:pPr>
              <w:pStyle w:val="ListBullet"/>
              <w:tabs>
                <w:tab w:val="clear" w:pos="567"/>
                <w:tab w:val="num" w:pos="619"/>
              </w:tabs>
              <w:ind w:left="2462" w:hanging="2178"/>
            </w:pPr>
            <w:r w:rsidRPr="008C73CD">
              <w:t>SOS 170</w:t>
            </w:r>
            <w:r>
              <w:tab/>
            </w:r>
            <w:r w:rsidRPr="008C73CD">
              <w:t>Gough Analytical</w:t>
            </w:r>
          </w:p>
          <w:p w:rsidRPr="008C73CD" w:rsidR="005F1777" w:rsidP="005F1777" w:rsidRDefault="005F1777" w14:paraId="32A65F2C" w14:textId="548DCAB7">
            <w:pPr>
              <w:pStyle w:val="ListBullet"/>
              <w:tabs>
                <w:tab w:val="clear" w:pos="567"/>
                <w:tab w:val="num" w:pos="619"/>
              </w:tabs>
              <w:ind w:left="2462" w:hanging="2178"/>
            </w:pPr>
            <w:r w:rsidRPr="008C73CD">
              <w:t>SOS 200 – 269</w:t>
            </w:r>
            <w:r>
              <w:tab/>
            </w:r>
            <w:r w:rsidRPr="008C73CD">
              <w:t>GIS</w:t>
            </w:r>
          </w:p>
          <w:p w:rsidRPr="008C73CD" w:rsidR="005F1777" w:rsidP="005F1777" w:rsidRDefault="005F1777" w14:paraId="339DDFB2" w14:textId="31A9416F">
            <w:pPr>
              <w:pStyle w:val="ListBullet"/>
              <w:tabs>
                <w:tab w:val="clear" w:pos="567"/>
                <w:tab w:val="num" w:pos="619"/>
              </w:tabs>
              <w:ind w:left="2462" w:hanging="2178"/>
            </w:pPr>
            <w:r w:rsidRPr="008C73CD">
              <w:t>SOS 300 – 399</w:t>
            </w:r>
            <w:r>
              <w:tab/>
            </w:r>
            <w:r w:rsidRPr="008C73CD">
              <w:t xml:space="preserve">Gough </w:t>
            </w:r>
            <w:proofErr w:type="spellStart"/>
            <w:r w:rsidRPr="008C73CD">
              <w:t>Palfinger</w:t>
            </w:r>
            <w:proofErr w:type="spellEnd"/>
          </w:p>
          <w:p w:rsidR="005F1777" w:rsidP="005F1777" w:rsidRDefault="005F1777" w14:paraId="4A9B78CB" w14:textId="1269625C">
            <w:pPr>
              <w:pStyle w:val="ListBullet"/>
              <w:tabs>
                <w:tab w:val="clear" w:pos="567"/>
                <w:tab w:val="num" w:pos="619"/>
              </w:tabs>
              <w:ind w:left="2462" w:hanging="2178"/>
            </w:pPr>
            <w:r w:rsidRPr="008C73CD">
              <w:t>SOS 400 – 591</w:t>
            </w:r>
            <w:r>
              <w:tab/>
            </w:r>
            <w:r w:rsidRPr="008C73CD">
              <w:t>Transport – Gough TSL / Gough TWL</w:t>
            </w:r>
          </w:p>
          <w:p w:rsidRPr="008C73CD" w:rsidR="005F1777" w:rsidP="005F1777" w:rsidRDefault="005F1777" w14:paraId="4975E860" w14:textId="7E445AAF">
            <w:pPr>
              <w:pStyle w:val="ListBullet"/>
              <w:tabs>
                <w:tab w:val="clear" w:pos="567"/>
                <w:tab w:val="num" w:pos="619"/>
              </w:tabs>
              <w:ind w:left="2462" w:hanging="2178"/>
            </w:pPr>
            <w:r>
              <w:t>SOS 600 – 630</w:t>
            </w:r>
            <w:r>
              <w:tab/>
            </w:r>
            <w:r>
              <w:t>GMH</w:t>
            </w:r>
            <w:r w:rsidRPr="005F1777">
              <w:t xml:space="preserve"> </w:t>
            </w:r>
          </w:p>
          <w:p w:rsidR="005F1777" w:rsidP="005F1777" w:rsidRDefault="005F1777" w14:paraId="5C3E6A11" w14:textId="76FADCAF">
            <w:pPr>
              <w:pStyle w:val="ListBullet"/>
              <w:numPr>
                <w:ilvl w:val="0"/>
                <w:numId w:val="0"/>
              </w:numPr>
              <w:ind w:left="284"/>
              <w:rPr>
                <w:noProof/>
              </w:rPr>
            </w:pPr>
          </w:p>
        </w:tc>
      </w:tr>
    </w:tbl>
    <w:p w:rsidRPr="00D50400" w:rsidR="00F037D1" w:rsidP="00B32619" w:rsidRDefault="00F037D1" w14:paraId="53E38E65" w14:textId="77777777">
      <w:pPr>
        <w:pStyle w:val="BodyText"/>
        <w:rPr>
          <w:rFonts w:eastAsia="Arial"/>
        </w:rPr>
      </w:pPr>
    </w:p>
    <w:p w:rsidR="00F037D1" w:rsidRDefault="00F037D1" w14:paraId="42248CF3" w14:textId="77777777">
      <w:pPr>
        <w:spacing w:line="240" w:lineRule="auto"/>
        <w:rPr>
          <w:rFonts w:eastAsia="Arial" w:cs="Lato Semibold"/>
          <w:b/>
          <w:color w:val="41414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Pr="00751B1C" w:rsidR="00A179C1" w:rsidP="00F037D1" w:rsidRDefault="3D65713C" w14:paraId="241A39CA" w14:textId="52592D1D">
      <w:pPr>
        <w:pStyle w:val="Task"/>
      </w:pPr>
      <w:bookmarkStart w:name="_Toc534966423" w:id="14"/>
      <w:r>
        <w:t>Identify the need to backorder and find form</w:t>
      </w:r>
      <w:bookmarkEnd w:id="14"/>
      <w:r>
        <w:t xml:space="preserve"> </w:t>
      </w:r>
      <w:bookmarkEnd w:id="12"/>
    </w:p>
    <w:tbl>
      <w:tblPr>
        <w:tblStyle w:val="TableGrid"/>
        <w:tblW w:w="9498" w:type="dxa"/>
        <w:tblInd w:w="108" w:type="dxa"/>
        <w:tblBorders>
          <w:top w:val="single" w:color="7B7B7B" w:sz="4" w:space="0"/>
          <w:left w:val="none" w:color="auto" w:sz="0" w:space="0"/>
          <w:bottom w:val="single" w:color="7B7B7B" w:sz="4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9498"/>
      </w:tblGrid>
      <w:tr w:rsidRPr="00D70C6B" w:rsidR="00731797" w:rsidTr="3D65713C" w14:paraId="37917C7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Borders>
              <w:top w:val="single" w:color="7B7B7B" w:sz="4" w:space="0"/>
              <w:bottom w:val="single" w:color="808080" w:themeColor="text1" w:themeTint="7F" w:themeShade="00" w:sz="4" w:space="0"/>
            </w:tcBorders>
            <w:tcMar>
              <w:top w:w="113" w:type="dxa"/>
              <w:bottom w:w="113" w:type="dxa"/>
            </w:tcMar>
          </w:tcPr>
          <w:p w:rsidRPr="009F16BE" w:rsidR="008F6775" w:rsidP="3D65713C" w:rsidRDefault="009F16BE" w14:paraId="240EA7D4" w14:textId="5ED00F4F">
            <w:pPr>
              <w:pStyle w:val="BodyText"/>
              <w:ind w:left="1081"/>
              <w:rPr>
                <w:b/>
                <w:bCs/>
              </w:rPr>
            </w:pPr>
            <w:r w:rsidRPr="009F16BE">
              <w:rPr>
                <w:b/>
                <w:noProof/>
              </w:rPr>
              <w:drawing>
                <wp:anchor distT="0" distB="0" distL="114300" distR="114300" simplePos="0" relativeHeight="251649058" behindDoc="0" locked="0" layoutInCell="1" allowOverlap="1" wp14:anchorId="6EE83B70" wp14:editId="18486E43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3D65713C" w:rsidR="008F6775">
              <w:rPr>
                <w:b/>
                <w:bCs/>
              </w:rPr>
              <w:t xml:space="preserve">Pre-requisite </w:t>
            </w:r>
          </w:p>
          <w:p w:rsidRPr="000866BB" w:rsidR="00731797" w:rsidP="009F16BE" w:rsidRDefault="3D65713C" w14:paraId="6C05DA38" w14:textId="490D3BFD">
            <w:pPr>
              <w:pStyle w:val="BodyText"/>
              <w:ind w:left="1081"/>
            </w:pPr>
            <w:r>
              <w:t xml:space="preserve">A sales order will be created using SOP PRT_2.3_Create and update a sales order, this process covers checking the sales order to see if a backorder is needed. </w:t>
            </w:r>
          </w:p>
        </w:tc>
      </w:tr>
      <w:tr w:rsidRPr="009A6748" w:rsidR="00DA6BC8" w:rsidTr="3D65713C" w14:paraId="16001884" w14:textId="77777777">
        <w:tblPrEx>
          <w:tblBorders>
            <w:top w:val="single" w:color="808080" w:themeColor="background1" w:themeShade="80" w:sz="4" w:space="0"/>
            <w:insideH w:val="single" w:color="808080" w:themeColor="background1" w:themeShade="80" w:sz="4" w:space="0"/>
            <w:insideV w:val="single" w:color="808080" w:themeColor="background1" w:themeShade="80" w:sz="4" w:space="0"/>
          </w:tblBorders>
        </w:tblPrEx>
        <w:trPr>
          <w:cantSplit w:val="0"/>
        </w:trPr>
        <w:tc>
          <w:tcPr>
            <w:tcW w:w="9498" w:type="dxa"/>
            <w:tcBorders>
              <w:top w:val="single" w:color="808080" w:themeColor="text1" w:themeTint="7F" w:sz="4" w:space="0"/>
            </w:tcBorders>
            <w:tcMar>
              <w:top w:w="113" w:type="dxa"/>
              <w:bottom w:w="113" w:type="dxa"/>
            </w:tcMar>
          </w:tcPr>
          <w:p w:rsidRPr="00BC067D" w:rsidR="00DA6BC8" w:rsidP="00D51539" w:rsidRDefault="00DA6BC8" w14:paraId="321477CE" w14:textId="0EE633F1">
            <w:pPr>
              <w:ind w:left="1365"/>
            </w:pPr>
            <w:r w:rsidRPr="00DA6BC8">
              <w:rPr>
                <w:noProof/>
              </w:rPr>
              <w:drawing>
                <wp:anchor distT="0" distB="0" distL="114300" distR="114300" simplePos="0" relativeHeight="251649061" behindDoc="0" locked="0" layoutInCell="1" allowOverlap="1" wp14:anchorId="306355EE" wp14:editId="2DBAB2D8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C067D">
              <w:t>Before backordering from another branch, check the following:</w:t>
            </w:r>
          </w:p>
          <w:p w:rsidRPr="00BC067D" w:rsidR="00DA6BC8" w:rsidP="00D51539" w:rsidRDefault="3D65713C" w14:paraId="5644E9C9" w14:textId="77777777">
            <w:pPr>
              <w:pStyle w:val="ListBullet"/>
              <w:ind w:left="1365"/>
            </w:pPr>
            <w:r>
              <w:t>Is the delivery address correct?</w:t>
            </w:r>
          </w:p>
          <w:p w:rsidRPr="00BC067D" w:rsidR="00DA6BC8" w:rsidP="00D51539" w:rsidRDefault="3D65713C" w14:paraId="2CC99698" w14:textId="77777777">
            <w:pPr>
              <w:pStyle w:val="ListBullet"/>
              <w:ind w:left="1365"/>
            </w:pPr>
            <w:r>
              <w:t>Is the customer picking up from your branch?</w:t>
            </w:r>
          </w:p>
          <w:p w:rsidRPr="00BC067D" w:rsidR="00DA6BC8" w:rsidP="00D51539" w:rsidRDefault="3D65713C" w14:paraId="4CA2FF23" w14:textId="77777777">
            <w:pPr>
              <w:pStyle w:val="ListBullet"/>
              <w:ind w:left="1365"/>
            </w:pPr>
            <w:r>
              <w:t>Is the customer picking up from another branch?</w:t>
            </w:r>
          </w:p>
          <w:p w:rsidRPr="00BC067D" w:rsidR="00DA6BC8" w:rsidP="00D51539" w:rsidRDefault="3D65713C" w14:paraId="2422CB37" w14:textId="77777777">
            <w:pPr>
              <w:pStyle w:val="ListBullet"/>
              <w:ind w:left="1365"/>
            </w:pPr>
            <w:r>
              <w:t>Should the parts be delivered to a different address than shown?</w:t>
            </w:r>
          </w:p>
          <w:p w:rsidR="00DA6BC8" w:rsidP="00D51539" w:rsidRDefault="3D65713C" w14:paraId="48B441E2" w14:textId="77777777">
            <w:pPr>
              <w:ind w:left="1365"/>
            </w:pPr>
            <w:r>
              <w:t xml:space="preserve">If necessary, change the delivery address </w:t>
            </w:r>
            <w:r w:rsidRPr="3D65713C">
              <w:rPr>
                <w:b/>
                <w:bCs/>
              </w:rPr>
              <w:t>before</w:t>
            </w:r>
            <w:r>
              <w:t xml:space="preserve"> you approve the backorder.</w:t>
            </w:r>
          </w:p>
          <w:p w:rsidR="003C32A9" w:rsidP="00D51539" w:rsidRDefault="003C32A9" w14:paraId="24379112" w14:textId="77777777">
            <w:pPr>
              <w:ind w:left="1365"/>
            </w:pPr>
          </w:p>
          <w:p w:rsidRPr="009A6748" w:rsidR="003C32A9" w:rsidP="00D51539" w:rsidRDefault="3D65713C" w14:paraId="65DACD3A" w14:textId="5A986A6C">
            <w:pPr>
              <w:ind w:left="1365"/>
            </w:pPr>
            <w:r>
              <w:t xml:space="preserve">See </w:t>
            </w:r>
            <w:r w:rsidRPr="3D65713C">
              <w:rPr>
                <w:b/>
                <w:bCs/>
              </w:rPr>
              <w:t>SOP PRT_2.3_Create and update a sales order</w:t>
            </w:r>
            <w:r>
              <w:t xml:space="preserve"> for details on how to change address </w:t>
            </w:r>
          </w:p>
        </w:tc>
      </w:tr>
      <w:tr w:rsidRPr="00D70C6B" w:rsidR="00ED50B6" w:rsidTr="3D65713C" w14:paraId="0A8C8D1F" w14:textId="77777777">
        <w:tc>
          <w:tcPr>
            <w:tcW w:w="9498" w:type="dxa"/>
            <w:tcBorders>
              <w:top w:val="single" w:color="7B7B7B" w:sz="4" w:space="0"/>
              <w:bottom w:val="single" w:color="808080" w:themeColor="text1" w:themeTint="7F" w:themeShade="00" w:sz="4" w:space="0"/>
            </w:tcBorders>
            <w:tcMar>
              <w:top w:w="113" w:type="dxa"/>
              <w:bottom w:w="113" w:type="dxa"/>
            </w:tcMar>
          </w:tcPr>
          <w:p w:rsidR="00ED50B6" w:rsidP="009F16BE" w:rsidRDefault="3D65713C" w14:paraId="2116E558" w14:textId="77777777">
            <w:pPr>
              <w:pStyle w:val="ListNumber"/>
            </w:pPr>
            <w:r>
              <w:t xml:space="preserve">Open sales order </w:t>
            </w:r>
          </w:p>
          <w:p w:rsidRPr="009F16BE" w:rsidR="00BD60B3" w:rsidP="3D65713C" w:rsidRDefault="3D65713C" w14:paraId="2DA0BD57" w14:textId="7F83CD9A">
            <w:pPr>
              <w:pStyle w:val="ListContinue"/>
              <w:rPr>
                <w:b/>
                <w:bCs/>
              </w:rPr>
            </w:pPr>
            <w:r w:rsidRPr="3D65713C">
              <w:rPr>
                <w:b/>
                <w:bCs/>
              </w:rPr>
              <w:t xml:space="preserve">GGNZ &gt; Sales and marketing &gt; Common &gt; All sales orders </w:t>
            </w:r>
          </w:p>
        </w:tc>
      </w:tr>
      <w:tr w:rsidRPr="00D70C6B" w:rsidR="00BE405C" w:rsidTr="3D65713C" w14:paraId="38563418" w14:textId="77777777">
        <w:trPr>
          <w:trHeight w:val="3582"/>
        </w:trPr>
        <w:tc>
          <w:tcPr>
            <w:tcW w:w="9498" w:type="dxa"/>
            <w:tcBorders>
              <w:top w:val="single" w:color="7B7B7B" w:sz="4" w:space="0"/>
              <w:bottom w:val="single" w:color="808080" w:themeColor="text1" w:themeTint="7F" w:themeShade="00" w:sz="4" w:space="0"/>
            </w:tcBorders>
            <w:tcMar>
              <w:top w:w="113" w:type="dxa"/>
              <w:bottom w:w="113" w:type="dxa"/>
            </w:tcMar>
          </w:tcPr>
          <w:p w:rsidR="00BE405C" w:rsidP="00BE405C" w:rsidRDefault="3D65713C" w14:paraId="781CA9AA" w14:textId="77777777">
            <w:pPr>
              <w:pStyle w:val="BodyText"/>
            </w:pPr>
            <w:r>
              <w:t xml:space="preserve">If you are processing a backorder for another business unit </w:t>
            </w:r>
          </w:p>
          <w:p w:rsidRPr="005553A9" w:rsidR="00BE405C" w:rsidP="00BE405C" w:rsidRDefault="3D65713C" w14:paraId="51F8BACF" w14:textId="7A28539D">
            <w:pPr>
              <w:pStyle w:val="ListNumber"/>
            </w:pPr>
            <w:r>
              <w:t xml:space="preserve">Remove or select relevant </w:t>
            </w:r>
            <w:r w:rsidRPr="3D65713C">
              <w:rPr>
                <w:b/>
                <w:bCs/>
              </w:rPr>
              <w:t>Order class</w:t>
            </w:r>
            <w:r>
              <w:t xml:space="preserve"> and select </w:t>
            </w:r>
            <w:r w:rsidRPr="3D65713C">
              <w:rPr>
                <w:b/>
                <w:bCs/>
              </w:rPr>
              <w:t>OK</w:t>
            </w:r>
          </w:p>
          <w:p w:rsidRPr="005F5399" w:rsidR="00BE405C" w:rsidP="00BE405C" w:rsidRDefault="006261B9" w14:paraId="4E23862B" w14:textId="4547B786">
            <w:pPr>
              <w:pStyle w:val="ListNumber"/>
              <w:numPr>
                <w:ilvl w:val="0"/>
                <w:numId w:val="2"/>
              </w:numPr>
            </w:pPr>
            <w:r w:rsidRPr="00D70C6B">
              <w:rPr>
                <w:noProof/>
              </w:rPr>
              <w:drawing>
                <wp:anchor distT="0" distB="0" distL="114300" distR="114300" simplePos="0" relativeHeight="251649059" behindDoc="0" locked="0" layoutInCell="1" allowOverlap="1" wp14:anchorId="5C2354E4" wp14:editId="6E6BCC47">
                  <wp:simplePos x="0" y="0"/>
                  <wp:positionH relativeFrom="column">
                    <wp:posOffset>663258</wp:posOffset>
                  </wp:positionH>
                  <wp:positionV relativeFrom="paragraph">
                    <wp:posOffset>283210</wp:posOffset>
                  </wp:positionV>
                  <wp:extent cx="4010025" cy="1416876"/>
                  <wp:effectExtent l="0" t="0" r="0" b="0"/>
                  <wp:wrapNone/>
                  <wp:docPr id="66" name="Picture 66" descr="C:\Users\JESSIC~1\AppData\Local\Temp\SNAGHTML1118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JESSIC~1\AppData\Local\Temp\SNAGHTML1118e2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48" b="14516"/>
                          <a:stretch/>
                        </pic:blipFill>
                        <pic:spPr bwMode="auto">
                          <a:xfrm>
                            <a:off x="0" y="0"/>
                            <a:ext cx="4010025" cy="1416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5553A9" w:rsidR="00BE405C">
              <w:t>Select</w:t>
            </w:r>
            <w:r w:rsidRPr="005F5399" w:rsidR="00BE405C">
              <w:t xml:space="preserve"> </w:t>
            </w:r>
            <w:r w:rsidRPr="3D65713C" w:rsidR="00BE405C">
              <w:rPr>
                <w:b/>
                <w:bCs/>
              </w:rPr>
              <w:t>Remove worker-warehouse filter</w:t>
            </w:r>
          </w:p>
          <w:p w:rsidR="00BE405C" w:rsidP="006261B9" w:rsidRDefault="00BE405C" w14:paraId="0F407F09" w14:textId="2EE293AA">
            <w:pPr>
              <w:pStyle w:val="BodyText"/>
            </w:pPr>
          </w:p>
        </w:tc>
      </w:tr>
      <w:tr w:rsidRPr="00D70C6B" w:rsidR="00BE405C" w:rsidTr="3D65713C" w14:paraId="59948F9C" w14:textId="77777777">
        <w:tc>
          <w:tcPr>
            <w:tcW w:w="9498" w:type="dxa"/>
            <w:tcBorders>
              <w:top w:val="single" w:color="7B7B7B" w:sz="4" w:space="0"/>
              <w:bottom w:val="single" w:color="808080" w:themeColor="text1" w:themeTint="7F" w:themeShade="00" w:sz="4" w:space="0"/>
            </w:tcBorders>
            <w:tcMar>
              <w:top w:w="113" w:type="dxa"/>
              <w:bottom w:w="113" w:type="dxa"/>
            </w:tcMar>
          </w:tcPr>
          <w:p w:rsidR="00BE405C" w:rsidP="00BE405C" w:rsidRDefault="3D65713C" w14:paraId="4986F5E8" w14:textId="0F919364">
            <w:pPr>
              <w:pStyle w:val="ListNumber"/>
            </w:pPr>
            <w:r>
              <w:t>Filter to find sales order, double click to open</w:t>
            </w:r>
          </w:p>
        </w:tc>
      </w:tr>
    </w:tbl>
    <w:p w:rsidR="00157F34" w:rsidRDefault="00157F34" w14:paraId="5D73807A" w14:textId="77777777">
      <w:pPr>
        <w:sectPr w:rsidR="00157F34" w:rsidSect="004B06AE">
          <w:footerReference w:type="default" r:id="rId21"/>
          <w:headerReference w:type="first" r:id="rId22"/>
          <w:footerReference w:type="first" r:id="rId23"/>
          <w:pgSz w:w="11900" w:h="16840" w:orient="portrait"/>
          <w:pgMar w:top="1338" w:right="1440" w:bottom="1440" w:left="1440" w:header="708" w:footer="708" w:gutter="0"/>
          <w:cols w:space="708"/>
          <w:titlePg/>
          <w:docGrid w:linePitch="299"/>
        </w:sectPr>
      </w:pPr>
      <w:r>
        <w:br w:type="page"/>
      </w:r>
    </w:p>
    <w:p w:rsidR="00157F34" w:rsidRDefault="00175075" w14:paraId="4F9843A2" w14:textId="1AA5DE98">
      <w:r>
        <w:rPr>
          <w:noProof/>
        </w:rPr>
        <mc:AlternateContent>
          <mc:Choice Requires="wpg">
            <w:drawing>
              <wp:anchor distT="0" distB="0" distL="114300" distR="114300" simplePos="0" relativeHeight="251649060" behindDoc="0" locked="0" layoutInCell="1" allowOverlap="1" wp14:anchorId="685926C3" wp14:editId="3888A865">
                <wp:simplePos x="0" y="0"/>
                <wp:positionH relativeFrom="column">
                  <wp:posOffset>-47625</wp:posOffset>
                </wp:positionH>
                <wp:positionV relativeFrom="paragraph">
                  <wp:posOffset>1552575</wp:posOffset>
                </wp:positionV>
                <wp:extent cx="8486775" cy="2219325"/>
                <wp:effectExtent l="0" t="0" r="9525" b="2857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86775" cy="2219325"/>
                          <a:chOff x="0" y="0"/>
                          <a:chExt cx="8486775" cy="221932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6775" cy="221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7219947" y="1714500"/>
                            <a:ext cx="752475" cy="5048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86100" y="323850"/>
                            <a:ext cx="700088" cy="6667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EC97A43">
              <v:group id="Group 43" style="position:absolute;margin-left:-3.75pt;margin-top:122.25pt;width:668.25pt;height:174.75pt;z-index:251649060" coordsize="84867,22193" o:spid="_x0000_s1026" w14:anchorId="5AFC834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2" style="position:absolute;width:84867;height:22167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">
                  <v:imagedata o:title="" r:id="rId25"/>
                </v:shape>
                <v:rect id="Rectangle 34" style="position:absolute;left:72199;top:17145;width:7525;height:5048;visibility:visible;mso-wrap-style:square;v-text-anchor:middle" o:spid="_x0000_s1028" filled="f" strokecolor="red" strokeweight="2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9HbxAAAANsAAAAPAAAAZHJzL2Rvd25yZXYueG1sRI9Ba8JA&#10;FITvgv9heUIv0mxaS5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JUr0dvEAAAA2wAAAA8A&#10;AAAAAAAAAAAAAAAABwIAAGRycy9kb3ducmV2LnhtbFBLBQYAAAAAAwADALcAAAD4AgAAAAA=&#10;"/>
                <v:rect id="Rectangle 36" style="position:absolute;left:30861;top:3238;width:7000;height:6668;visibility:visible;mso-wrap-style:square;v-text-anchor:middle" o:spid="_x0000_s1029" filled="f" strokecolor="red" strokeweight="2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"/>
              </v:group>
            </w:pict>
          </mc:Fallback>
        </mc:AlternateContent>
      </w:r>
    </w:p>
    <w:tbl>
      <w:tblPr>
        <w:tblStyle w:val="TableGrid"/>
        <w:tblW w:w="5000" w:type="pct"/>
        <w:tblBorders>
          <w:top w:val="single" w:color="7B7B7B" w:sz="4" w:space="0"/>
          <w:left w:val="none" w:color="auto" w:sz="0" w:space="0"/>
          <w:bottom w:val="single" w:color="7B7B7B" w:sz="4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4062"/>
      </w:tblGrid>
      <w:tr w:rsidRPr="00D70C6B" w:rsidR="00BE405C" w:rsidTr="3D65713C" w14:paraId="0D09C84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0"/>
        </w:trPr>
        <w:tc>
          <w:tcPr>
            <w:tcW w:w="5000" w:type="pct"/>
            <w:tcBorders>
              <w:top w:val="single" w:color="808080" w:themeColor="text1" w:themeTint="7F" w:themeShade="00" w:sz="4" w:space="0"/>
              <w:bottom w:val="single" w:color="808080" w:themeColor="text1" w:themeTint="7F" w:themeShade="00" w:sz="4" w:space="0"/>
            </w:tcBorders>
            <w:tcMar>
              <w:top w:w="113" w:type="dxa"/>
              <w:bottom w:w="113" w:type="dxa"/>
            </w:tcMar>
          </w:tcPr>
          <w:p w:rsidR="00BE405C" w:rsidP="00BE405C" w:rsidRDefault="3D65713C" w14:paraId="1D27C83C" w14:textId="0285519A">
            <w:pPr>
              <w:pStyle w:val="ListNumber"/>
              <w:numPr>
                <w:ilvl w:val="0"/>
                <w:numId w:val="2"/>
              </w:numPr>
            </w:pPr>
            <w:r>
              <w:t xml:space="preserve">Compare the </w:t>
            </w:r>
            <w:r w:rsidRPr="3D65713C">
              <w:rPr>
                <w:b/>
                <w:bCs/>
              </w:rPr>
              <w:t xml:space="preserve">Quantity </w:t>
            </w:r>
            <w:r>
              <w:t xml:space="preserve">with the </w:t>
            </w:r>
            <w:r w:rsidRPr="3D65713C">
              <w:rPr>
                <w:b/>
                <w:bCs/>
              </w:rPr>
              <w:t>Ship Qty field</w:t>
            </w:r>
          </w:p>
          <w:p w:rsidR="00BE405C" w:rsidP="00BE405C" w:rsidRDefault="3D65713C" w14:paraId="1A397513" w14:textId="458DD730">
            <w:pPr>
              <w:pStyle w:val="ListContinue"/>
            </w:pPr>
            <w:r>
              <w:t xml:space="preserve">If the Ship Qty is less than the Quantity field a backorder may be needed to fulfil the sales order </w:t>
            </w:r>
          </w:p>
          <w:p w:rsidRPr="000866BB" w:rsidR="00264967" w:rsidP="00BE405C" w:rsidRDefault="3D65713C" w14:paraId="6D8521C7" w14:textId="202E007F">
            <w:pPr>
              <w:pStyle w:val="ListContinue"/>
            </w:pPr>
            <w:r>
              <w:t xml:space="preserve">If they are the same for all lines, select </w:t>
            </w:r>
            <w:r w:rsidRPr="3D65713C">
              <w:rPr>
                <w:b/>
                <w:bCs/>
              </w:rPr>
              <w:t xml:space="preserve">Express Picking Journal, </w:t>
            </w:r>
            <w:r>
              <w:t xml:space="preserve">then see SOP </w:t>
            </w:r>
            <w:r w:rsidRPr="3D65713C">
              <w:rPr>
                <w:b/>
                <w:bCs/>
              </w:rPr>
              <w:t>PRT_5.1_Manage Picking Packing and Delivery Notes</w:t>
            </w:r>
          </w:p>
          <w:p w:rsidRPr="009A6748" w:rsidR="00BE405C" w:rsidP="00BE405C" w:rsidRDefault="00BE405C" w14:paraId="294D1420" w14:textId="095667D3">
            <w:pPr>
              <w:pStyle w:val="TOC3"/>
              <w:rPr>
                <w:color w:val="414141"/>
                <w:sz w:val="20"/>
                <w:szCs w:val="20"/>
              </w:rPr>
            </w:pPr>
          </w:p>
        </w:tc>
      </w:tr>
      <w:tr w:rsidRPr="00D70C6B" w:rsidR="005C59C9" w:rsidTr="3D65713C" w14:paraId="40EB5052" w14:textId="77777777">
        <w:trPr>
          <w:trHeight w:val="907"/>
        </w:trPr>
        <w:tc>
          <w:tcPr>
            <w:tcW w:w="5000" w:type="pct"/>
            <w:tcBorders>
              <w:top w:val="single" w:color="808080" w:themeColor="text1" w:themeTint="7F" w:themeShade="00" w:sz="4" w:space="0"/>
            </w:tcBorders>
            <w:tcMar>
              <w:top w:w="113" w:type="dxa"/>
              <w:bottom w:w="113" w:type="dxa"/>
            </w:tcMar>
          </w:tcPr>
          <w:p w:rsidRPr="00C106BB" w:rsidR="005C59C9" w:rsidP="005C59C9" w:rsidRDefault="005C59C9" w14:paraId="2B7BA164" w14:textId="6A987B48">
            <w:pPr>
              <w:pStyle w:val="BodyText"/>
              <w:rPr>
                <w:noProof/>
              </w:rPr>
            </w:pPr>
            <w:r w:rsidRPr="00C106BB">
              <w:rPr>
                <w:noProof/>
              </w:rPr>
              <w:drawing>
                <wp:anchor distT="0" distB="0" distL="114300" distR="114300" simplePos="0" relativeHeight="251649064" behindDoc="0" locked="0" layoutInCell="1" allowOverlap="1" wp14:anchorId="10A0E0CB" wp14:editId="6DB0F40B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106BB" w:rsidR="00C106BB">
              <w:rPr>
                <w:noProof/>
              </w:rPr>
              <w:t xml:space="preserve">If you know that the part is coming from Transpecs and is a kit see </w:t>
            </w:r>
            <w:r w:rsidRPr="00C106BB" w:rsidR="00C106BB">
              <w:rPr>
                <w:b/>
                <w:noProof/>
              </w:rPr>
              <w:t>Task Backorder transfer Transpecs kits</w:t>
            </w:r>
          </w:p>
        </w:tc>
      </w:tr>
      <w:tr w:rsidRPr="00D70C6B" w:rsidR="00FC38E4" w:rsidTr="3D65713C" w14:paraId="0CFD7FA8" w14:textId="77777777">
        <w:trPr>
          <w:trHeight w:val="1153"/>
        </w:trPr>
        <w:tc>
          <w:tcPr>
            <w:tcW w:w="5000" w:type="pct"/>
            <w:tcBorders>
              <w:top w:val="single" w:color="808080" w:themeColor="text1" w:themeTint="7F" w:themeShade="00" w:sz="4" w:space="0"/>
            </w:tcBorders>
            <w:tcMar>
              <w:top w:w="113" w:type="dxa"/>
              <w:bottom w:w="113" w:type="dxa"/>
            </w:tcMar>
          </w:tcPr>
          <w:p w:rsidRPr="009A6748" w:rsidR="00FC38E4" w:rsidP="00FC38E4" w:rsidRDefault="00FC38E4" w14:paraId="1E0CB932" w14:textId="3E561FC9">
            <w:pPr>
              <w:pStyle w:val="ListNumber"/>
              <w:numPr>
                <w:ilvl w:val="0"/>
                <w:numId w:val="2"/>
              </w:numPr>
            </w:pPr>
            <w:r w:rsidRPr="00D70C6B">
              <w:rPr>
                <w:noProof/>
              </w:rPr>
              <w:drawing>
                <wp:anchor distT="0" distB="0" distL="114300" distR="114300" simplePos="0" relativeHeight="251649062" behindDoc="0" locked="0" layoutInCell="1" allowOverlap="1" wp14:anchorId="4559F87E" wp14:editId="388F4388">
                  <wp:simplePos x="0" y="0"/>
                  <wp:positionH relativeFrom="column">
                    <wp:posOffset>2460307</wp:posOffset>
                  </wp:positionH>
                  <wp:positionV relativeFrom="paragraph">
                    <wp:posOffset>-39688</wp:posOffset>
                  </wp:positionV>
                  <wp:extent cx="5375438" cy="819150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354"/>
                          <a:stretch/>
                        </pic:blipFill>
                        <pic:spPr bwMode="auto">
                          <a:xfrm>
                            <a:off x="0" y="0"/>
                            <a:ext cx="5375438" cy="819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Select</w:t>
            </w:r>
            <w:r w:rsidRPr="3D65713C">
              <w:rPr>
                <w:b/>
                <w:bCs/>
              </w:rPr>
              <w:t xml:space="preserve"> Backorder review</w:t>
            </w:r>
          </w:p>
          <w:p w:rsidRPr="000866BB" w:rsidR="00FC38E4" w:rsidP="00FC38E4" w:rsidRDefault="00FC38E4" w14:paraId="611C1278" w14:textId="55BFE8E3">
            <w:pPr>
              <w:pStyle w:val="ListNumber"/>
              <w:numPr>
                <w:ilvl w:val="0"/>
                <w:numId w:val="0"/>
              </w:numPr>
              <w:ind w:left="567" w:hanging="425"/>
            </w:pPr>
          </w:p>
        </w:tc>
      </w:tr>
    </w:tbl>
    <w:p w:rsidR="00694433" w:rsidRDefault="00694433" w14:paraId="56B73900" w14:textId="7416FF62">
      <w:pPr>
        <w:sectPr w:rsidR="00694433" w:rsidSect="00694433">
          <w:pgSz w:w="16840" w:h="11900" w:orient="landscape"/>
          <w:pgMar w:top="1440" w:right="1338" w:bottom="1440" w:left="1440" w:header="708" w:footer="708" w:gutter="0"/>
          <w:cols w:space="708"/>
          <w:docGrid w:linePitch="299"/>
        </w:sectPr>
      </w:pPr>
    </w:p>
    <w:p w:rsidR="00694433" w:rsidRDefault="00694433" w14:paraId="1F497BC5" w14:textId="611DFE72"/>
    <w:tbl>
      <w:tblPr>
        <w:tblStyle w:val="TableGrid"/>
        <w:tblW w:w="9498" w:type="dxa"/>
        <w:tblInd w:w="108" w:type="dxa"/>
        <w:tblBorders>
          <w:top w:val="single" w:color="808080" w:themeColor="background1" w:themeShade="80" w:sz="4" w:space="0"/>
          <w:left w:val="none" w:color="auto" w:sz="0" w:space="0"/>
          <w:bottom w:val="single" w:color="7B7B7B" w:sz="4" w:space="0"/>
          <w:right w:val="none" w:color="auto" w:sz="0" w:space="0"/>
          <w:insideH w:val="single" w:color="808080" w:themeColor="background1" w:themeShade="80" w:sz="4" w:space="0"/>
          <w:insideV w:val="single" w:color="808080" w:themeColor="background1" w:themeShade="80" w:sz="4" w:space="0"/>
        </w:tblBorders>
        <w:tblLook w:val="04A0" w:firstRow="1" w:lastRow="0" w:firstColumn="1" w:lastColumn="0" w:noHBand="0" w:noVBand="1"/>
      </w:tblPr>
      <w:tblGrid>
        <w:gridCol w:w="9498"/>
      </w:tblGrid>
      <w:tr w:rsidRPr="00D70C6B" w:rsidR="000F5DD4" w:rsidTr="3D65713C" w14:paraId="0E68599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1C313A" w:rsidP="00BE405C" w:rsidRDefault="3D65713C" w14:paraId="1211C94C" w14:textId="54DFC6F1">
            <w:pPr>
              <w:pStyle w:val="ListNumber"/>
              <w:numPr>
                <w:ilvl w:val="0"/>
                <w:numId w:val="2"/>
              </w:numPr>
            </w:pPr>
            <w:r>
              <w:t xml:space="preserve">Review the parts listed in backorder review screen, any parts listed here will need to have a transfer or a purchase order created, refer to appropriate task </w:t>
            </w:r>
          </w:p>
          <w:p w:rsidR="00392162" w:rsidP="00392162" w:rsidRDefault="00392162" w14:paraId="27E000E4" w14:textId="578EEF89">
            <w:pPr>
              <w:pStyle w:val="ListNumber"/>
              <w:numPr>
                <w:ilvl w:val="0"/>
                <w:numId w:val="0"/>
              </w:numPr>
              <w:ind w:left="567" w:hanging="425"/>
            </w:pPr>
          </w:p>
          <w:p w:rsidR="00392162" w:rsidP="00E60378" w:rsidRDefault="00431053" w14:paraId="21884A44" w14:textId="1D71CA7F">
            <w:pPr>
              <w:pStyle w:val="ListNumber2"/>
              <w:tabs>
                <w:tab w:val="clear" w:pos="992"/>
                <w:tab w:val="num" w:pos="1223"/>
              </w:tabs>
              <w:ind w:left="5475" w:hanging="4819"/>
            </w:pPr>
            <w:r>
              <w:fldChar w:fldCharType="begin"/>
            </w:r>
            <w:r>
              <w:instrText xml:space="preserve"> REF _Ref511984921 \r \h </w:instrText>
            </w:r>
            <w:r>
              <w:fldChar w:fldCharType="separate"/>
            </w:r>
            <w:r>
              <w:t>Task 2</w:t>
            </w:r>
            <w:r>
              <w:fldChar w:fldCharType="end"/>
            </w:r>
            <w:r w:rsidR="007F585F">
              <w:t xml:space="preserve">Backorder </w:t>
            </w:r>
            <w:r w:rsidR="00152871">
              <w:t xml:space="preserve">transfers: </w:t>
            </w:r>
            <w:r w:rsidR="00E60378">
              <w:tab/>
            </w:r>
            <w:r w:rsidR="00152871">
              <w:t xml:space="preserve">source type will be warehouse </w:t>
            </w:r>
          </w:p>
          <w:p w:rsidR="008873A1" w:rsidP="00E60378" w:rsidRDefault="00431053" w14:paraId="57980561" w14:textId="047663D5">
            <w:pPr>
              <w:pStyle w:val="ListNumber2"/>
              <w:tabs>
                <w:tab w:val="clear" w:pos="992"/>
                <w:tab w:val="num" w:pos="1223"/>
              </w:tabs>
              <w:ind w:left="5475" w:hanging="4819"/>
            </w:pPr>
            <w:r>
              <w:fldChar w:fldCharType="begin"/>
            </w:r>
            <w:r>
              <w:instrText xml:space="preserve"> REF _Ref511984932 \r \h </w:instrText>
            </w:r>
            <w:r>
              <w:fldChar w:fldCharType="separate"/>
            </w:r>
            <w:r>
              <w:t>Task 3</w:t>
            </w:r>
            <w:r>
              <w:fldChar w:fldCharType="end"/>
            </w:r>
            <w:r w:rsidR="00152871">
              <w:t xml:space="preserve"> Backorder transfer </w:t>
            </w:r>
            <w:proofErr w:type="spellStart"/>
            <w:r w:rsidR="00152871">
              <w:t>Transpec</w:t>
            </w:r>
            <w:r w:rsidR="00890B3B">
              <w:t>s</w:t>
            </w:r>
            <w:proofErr w:type="spellEnd"/>
            <w:r w:rsidR="00F60339">
              <w:t xml:space="preserve">: </w:t>
            </w:r>
            <w:r w:rsidR="00E60378">
              <w:tab/>
            </w:r>
            <w:r w:rsidR="00F60339">
              <w:t xml:space="preserve">you know that the </w:t>
            </w:r>
            <w:r w:rsidR="00720F78">
              <w:t>kit</w:t>
            </w:r>
            <w:r w:rsidR="00F60339">
              <w:t xml:space="preserve"> is coming from </w:t>
            </w:r>
            <w:proofErr w:type="spellStart"/>
            <w:r w:rsidR="00F60339">
              <w:t>Transpecs</w:t>
            </w:r>
            <w:proofErr w:type="spellEnd"/>
          </w:p>
          <w:p w:rsidR="008873A1" w:rsidP="00E60378" w:rsidRDefault="00431053" w14:paraId="45DAE5BC" w14:textId="70348216">
            <w:pPr>
              <w:pStyle w:val="ListNumber2"/>
              <w:tabs>
                <w:tab w:val="clear" w:pos="992"/>
                <w:tab w:val="num" w:pos="1223"/>
              </w:tabs>
              <w:ind w:left="5475" w:hanging="4819"/>
            </w:pPr>
            <w:r>
              <w:fldChar w:fldCharType="begin"/>
            </w:r>
            <w:r>
              <w:instrText xml:space="preserve"> REF _Ref511984950 \r \h </w:instrText>
            </w:r>
            <w:r>
              <w:fldChar w:fldCharType="separate"/>
            </w:r>
            <w:r>
              <w:t>Task 4</w:t>
            </w:r>
            <w:r>
              <w:fldChar w:fldCharType="end"/>
            </w:r>
            <w:r w:rsidR="008873A1">
              <w:t xml:space="preserve"> Backorder </w:t>
            </w:r>
            <w:r w:rsidR="00890B3B">
              <w:t>PO</w:t>
            </w:r>
            <w:r w:rsidR="008873A1">
              <w:t xml:space="preserve">:  </w:t>
            </w:r>
            <w:r w:rsidR="00E60378">
              <w:tab/>
            </w:r>
            <w:r w:rsidR="008873A1">
              <w:t xml:space="preserve">Source type will </w:t>
            </w:r>
            <w:r w:rsidR="00152871">
              <w:t>be vendor</w:t>
            </w:r>
          </w:p>
          <w:p w:rsidR="00AA1060" w:rsidP="00E60378" w:rsidRDefault="00431053" w14:paraId="06C8F4E4" w14:textId="770D0C2A">
            <w:pPr>
              <w:pStyle w:val="ListNumber2"/>
              <w:tabs>
                <w:tab w:val="clear" w:pos="992"/>
                <w:tab w:val="num" w:pos="1223"/>
              </w:tabs>
              <w:ind w:left="5475" w:hanging="4819"/>
            </w:pPr>
            <w:r>
              <w:fldChar w:fldCharType="begin"/>
            </w:r>
            <w:r>
              <w:instrText xml:space="preserve"> REF _Ref511984958 \r \h </w:instrText>
            </w:r>
            <w:r>
              <w:fldChar w:fldCharType="separate"/>
            </w:r>
            <w:r>
              <w:t>Task 5</w:t>
            </w:r>
            <w:r>
              <w:fldChar w:fldCharType="end"/>
            </w:r>
            <w:r w:rsidR="00AA1060">
              <w:t xml:space="preserve">Backorder </w:t>
            </w:r>
            <w:r w:rsidR="00890B3B">
              <w:t>PO</w:t>
            </w:r>
            <w:r w:rsidR="00AA1060">
              <w:t xml:space="preserve"> (GMH): </w:t>
            </w:r>
            <w:r w:rsidR="00E60378">
              <w:tab/>
            </w:r>
            <w:r w:rsidR="00AA1060">
              <w:t xml:space="preserve">source type </w:t>
            </w:r>
            <w:proofErr w:type="gramStart"/>
            <w:r w:rsidR="00AA1060">
              <w:t xml:space="preserve">vendor </w:t>
            </w:r>
            <w:r w:rsidR="00EB4398">
              <w:t>,</w:t>
            </w:r>
            <w:proofErr w:type="gramEnd"/>
            <w:r w:rsidR="00EB4398">
              <w:t xml:space="preserve"> source will be 1008582</w:t>
            </w:r>
          </w:p>
          <w:p w:rsidRPr="00E60378" w:rsidR="000F5DD4" w:rsidP="00E60378" w:rsidRDefault="00431053" w14:paraId="7768E6BA" w14:textId="712CC0D0">
            <w:pPr>
              <w:pStyle w:val="ListNumber2"/>
              <w:tabs>
                <w:tab w:val="clear" w:pos="992"/>
                <w:tab w:val="num" w:pos="1223"/>
              </w:tabs>
              <w:ind w:left="5475" w:hanging="4819"/>
            </w:pPr>
            <w:r>
              <w:fldChar w:fldCharType="begin"/>
            </w:r>
            <w:r>
              <w:instrText xml:space="preserve"> REF _Ref511984968 \r \h </w:instrText>
            </w:r>
            <w:r>
              <w:fldChar w:fldCharType="separate"/>
            </w:r>
            <w:r>
              <w:t>Task 6</w:t>
            </w:r>
            <w:r>
              <w:fldChar w:fldCharType="end"/>
            </w:r>
            <w:r w:rsidR="00EB4398">
              <w:t xml:space="preserve"> </w:t>
            </w:r>
            <w:r w:rsidR="00224F7F">
              <w:t>B</w:t>
            </w:r>
            <w:r w:rsidR="00C103AF">
              <w:t>ackordering</w:t>
            </w:r>
            <w:r w:rsidR="00224F7F">
              <w:t>/</w:t>
            </w:r>
            <w:r w:rsidR="00C103AF">
              <w:t xml:space="preserve">blocking </w:t>
            </w:r>
            <w:r w:rsidR="00224F7F">
              <w:t>PO</w:t>
            </w:r>
            <w:r w:rsidR="00890B3B">
              <w:t>…</w:t>
            </w:r>
            <w:r w:rsidR="00C103AF">
              <w:t xml:space="preserve"> </w:t>
            </w:r>
            <w:r w:rsidR="00890B3B">
              <w:tab/>
            </w:r>
            <w:r w:rsidR="00C103AF">
              <w:t>source type is vendor</w:t>
            </w:r>
            <w:r w:rsidR="00083325">
              <w:t>, check the source to see if parts can be purchased from them</w:t>
            </w:r>
          </w:p>
        </w:tc>
      </w:tr>
      <w:tr w:rsidRPr="00D70C6B" w:rsidR="00653613" w:rsidTr="3D65713C" w14:paraId="67E38198" w14:textId="77777777">
        <w:tc>
          <w:tcPr>
            <w:tcW w:w="9498" w:type="dxa"/>
            <w:tcMar>
              <w:top w:w="113" w:type="dxa"/>
              <w:bottom w:w="113" w:type="dxa"/>
            </w:tcMar>
          </w:tcPr>
          <w:p w:rsidR="00653613" w:rsidP="00BE405C" w:rsidRDefault="3D65713C" w14:paraId="2206547A" w14:textId="49308961">
            <w:pPr>
              <w:pStyle w:val="ListNumber"/>
              <w:numPr>
                <w:ilvl w:val="0"/>
                <w:numId w:val="2"/>
              </w:numPr>
            </w:pPr>
            <w:r>
              <w:t>Make a note of the different warehouses that parts are being ordered from, this will be used to finalise the backorder</w:t>
            </w:r>
          </w:p>
        </w:tc>
      </w:tr>
      <w:tr w:rsidRPr="00D70C6B" w:rsidR="000F5DD4" w:rsidTr="3D65713C" w14:paraId="4F762405" w14:textId="77777777">
        <w:tc>
          <w:tcPr>
            <w:tcW w:w="9498" w:type="dxa"/>
            <w:tcMar>
              <w:top w:w="113" w:type="dxa"/>
              <w:bottom w:w="113" w:type="dxa"/>
            </w:tcMar>
          </w:tcPr>
          <w:p w:rsidR="000F5DD4" w:rsidP="00BE405C" w:rsidRDefault="3D65713C" w14:paraId="3ADD1B89" w14:textId="6E20CE97">
            <w:pPr>
              <w:pStyle w:val="ListNumber"/>
              <w:numPr>
                <w:ilvl w:val="0"/>
                <w:numId w:val="2"/>
              </w:numPr>
            </w:pPr>
            <w:r>
              <w:t xml:space="preserve">If the parts are required and they are not appearing in the backorder screen See </w:t>
            </w:r>
            <w:r w:rsidRPr="3D65713C">
              <w:rPr>
                <w:b/>
                <w:bCs/>
              </w:rPr>
              <w:t>Task</w:t>
            </w:r>
            <w:r>
              <w:t xml:space="preserve"> </w:t>
            </w:r>
            <w:r w:rsidRPr="3D65713C">
              <w:rPr>
                <w:b/>
                <w:bCs/>
              </w:rPr>
              <w:t>Troubleshooting</w:t>
            </w:r>
            <w:r>
              <w:t xml:space="preserve"> </w:t>
            </w:r>
          </w:p>
        </w:tc>
      </w:tr>
    </w:tbl>
    <w:p w:rsidR="00B37791" w:rsidP="00B37791" w:rsidRDefault="00B37791" w14:paraId="31421772" w14:textId="77777777">
      <w:pPr>
        <w:pStyle w:val="BodyText"/>
      </w:pPr>
      <w:bookmarkStart w:name="_Toc506363879" w:id="15"/>
    </w:p>
    <w:p w:rsidR="00B37791" w:rsidRDefault="00B37791" w14:paraId="031981C9" w14:textId="77777777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br w:type="page"/>
      </w:r>
    </w:p>
    <w:p w:rsidRPr="00751B1C" w:rsidR="00A179C1" w:rsidP="00A179C1" w:rsidRDefault="3D65713C" w14:paraId="3AF0FF65" w14:textId="4F8A2E28">
      <w:pPr>
        <w:pStyle w:val="Task"/>
      </w:pPr>
      <w:bookmarkStart w:name="_Ref511984921" w:id="16"/>
      <w:bookmarkStart w:name="_Toc534966424" w:id="17"/>
      <w:r>
        <w:t>Backorder transfers</w:t>
      </w:r>
      <w:bookmarkEnd w:id="15"/>
      <w:bookmarkEnd w:id="16"/>
      <w:bookmarkEnd w:id="17"/>
    </w:p>
    <w:tbl>
      <w:tblPr>
        <w:tblStyle w:val="TableGrid"/>
        <w:tblW w:w="9498" w:type="dxa"/>
        <w:tblInd w:w="108" w:type="dxa"/>
        <w:tblBorders>
          <w:top w:val="single" w:color="808080" w:themeColor="background1" w:themeShade="80" w:sz="4" w:space="0"/>
          <w:left w:val="none" w:color="auto" w:sz="0" w:space="0"/>
          <w:bottom w:val="single" w:color="7B7B7B" w:sz="4" w:space="0"/>
          <w:right w:val="none" w:color="auto" w:sz="0" w:space="0"/>
          <w:insideH w:val="single" w:color="808080" w:themeColor="background1" w:themeShade="80" w:sz="4" w:space="0"/>
          <w:insideV w:val="single" w:color="808080" w:themeColor="background1" w:themeShade="80" w:sz="4" w:space="0"/>
        </w:tblBorders>
        <w:tblLayout w:type="fixed"/>
        <w:tblLook w:val="04A0" w:firstRow="1" w:lastRow="0" w:firstColumn="1" w:lastColumn="0" w:noHBand="0" w:noVBand="1"/>
      </w:tblPr>
      <w:tblGrid>
        <w:gridCol w:w="9498"/>
      </w:tblGrid>
      <w:tr w:rsidRPr="00D70C6B" w:rsidR="00A179C1" w:rsidTr="3D65713C" w14:paraId="6890D66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7369A1" w:rsidP="00BD492B" w:rsidRDefault="3D65713C" w14:paraId="38C3C74D" w14:textId="15F6173F">
            <w:pPr>
              <w:pStyle w:val="ListNumber"/>
              <w:numPr>
                <w:ilvl w:val="0"/>
                <w:numId w:val="2"/>
              </w:numPr>
              <w:ind w:left="360"/>
            </w:pPr>
            <w:r>
              <w:t xml:space="preserve">To source the item from a </w:t>
            </w:r>
            <w:r w:rsidRPr="3D65713C">
              <w:rPr>
                <w:b/>
                <w:bCs/>
              </w:rPr>
              <w:t>different warehouse</w:t>
            </w:r>
            <w:r>
              <w:t xml:space="preserve"> than NAXT suggests;  </w:t>
            </w:r>
          </w:p>
          <w:p w:rsidRPr="005F0E87" w:rsidR="00A179C1" w:rsidP="007369A1" w:rsidRDefault="3D65713C" w14:paraId="45A0DC43" w14:textId="5C3E9619">
            <w:pPr>
              <w:pStyle w:val="ListContinue"/>
            </w:pPr>
            <w:r>
              <w:t xml:space="preserve">Amend the </w:t>
            </w:r>
            <w:r w:rsidRPr="3D65713C">
              <w:rPr>
                <w:b/>
                <w:bCs/>
              </w:rPr>
              <w:t>source</w:t>
            </w:r>
            <w:r>
              <w:t>, select the branch you are getting the item(s) from</w:t>
            </w:r>
          </w:p>
          <w:p w:rsidRPr="00D70C6B" w:rsidR="00A179C1" w:rsidP="00065192" w:rsidRDefault="00A179C1" w14:paraId="472EC6E3" w14:textId="77777777">
            <w:pPr>
              <w:pStyle w:val="ListNumber"/>
              <w:numPr>
                <w:ilvl w:val="0"/>
                <w:numId w:val="0"/>
              </w:numPr>
              <w:ind w:left="567"/>
              <w:jc w:val="center"/>
            </w:pPr>
            <w:r w:rsidRPr="00D70C6B">
              <w:rPr>
                <w:noProof/>
              </w:rPr>
              <w:drawing>
                <wp:inline distT="0" distB="0" distL="0" distR="0" wp14:anchorId="5F6EDE74" wp14:editId="6B1E83DB">
                  <wp:extent cx="4972050" cy="3333750"/>
                  <wp:effectExtent l="0" t="0" r="0" b="0"/>
                  <wp:docPr id="138" name="Picture 138" descr="C:\Users\JESSIC~1\AppData\Local\Temp\SNAGHTML194cef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ESSIC~1\AppData\Local\Temp\SNAGHTML194cefa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7" b="11076"/>
                          <a:stretch/>
                        </pic:blipFill>
                        <pic:spPr bwMode="auto">
                          <a:xfrm>
                            <a:off x="0" y="0"/>
                            <a:ext cx="4981217" cy="333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70C6B" w:rsidR="003C18BE" w:rsidTr="3D65713C" w14:paraId="32A055A7" w14:textId="77777777">
        <w:tc>
          <w:tcPr>
            <w:tcW w:w="9498" w:type="dxa"/>
            <w:tcMar>
              <w:top w:w="113" w:type="dxa"/>
              <w:bottom w:w="113" w:type="dxa"/>
            </w:tcMar>
          </w:tcPr>
          <w:p w:rsidRPr="005F0E87" w:rsidR="003C18BE" w:rsidP="00BD492B" w:rsidRDefault="3D65713C" w14:paraId="2DC9D294" w14:textId="33284A06">
            <w:pPr>
              <w:pStyle w:val="ListNumber"/>
              <w:numPr>
                <w:ilvl w:val="0"/>
                <w:numId w:val="2"/>
              </w:numPr>
              <w:ind w:left="360"/>
            </w:pPr>
            <w:r>
              <w:t xml:space="preserve">Select </w:t>
            </w:r>
            <w:r w:rsidR="00BB268B">
              <w:rPr>
                <w:b/>
                <w:bCs/>
              </w:rPr>
              <w:t>A</w:t>
            </w:r>
            <w:r w:rsidRPr="3D65713C">
              <w:rPr>
                <w:b/>
                <w:bCs/>
              </w:rPr>
              <w:t>pprove</w:t>
            </w:r>
            <w:r w:rsidR="00BB268B">
              <w:t xml:space="preserve">, </w:t>
            </w:r>
            <w:r w:rsidRPr="00BB268B" w:rsidR="00BB268B">
              <w:rPr>
                <w:b/>
              </w:rPr>
              <w:t>Yes</w:t>
            </w:r>
          </w:p>
        </w:tc>
      </w:tr>
      <w:tr w:rsidRPr="00D70C6B" w:rsidR="007369A1" w:rsidTr="3D65713C" w14:paraId="1660C449" w14:textId="77777777">
        <w:tc>
          <w:tcPr>
            <w:tcW w:w="9498" w:type="dxa"/>
            <w:tcMar>
              <w:top w:w="113" w:type="dxa"/>
              <w:bottom w:w="113" w:type="dxa"/>
            </w:tcMar>
          </w:tcPr>
          <w:p w:rsidRPr="005F0E87" w:rsidR="007369A1" w:rsidP="0076133C" w:rsidRDefault="0076133C" w14:paraId="2CCED8D2" w14:textId="4C2ACFA3">
            <w:pPr>
              <w:pStyle w:val="BodyText"/>
            </w:pPr>
            <w:r w:rsidRPr="0076133C">
              <w:rPr>
                <w:b/>
                <w:noProof/>
              </w:rPr>
              <w:drawing>
                <wp:anchor distT="0" distB="0" distL="114300" distR="114300" simplePos="0" relativeHeight="251649063" behindDoc="0" locked="0" layoutInCell="1" allowOverlap="1" wp14:anchorId="216C7AA8" wp14:editId="0CB56565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369A1">
              <w:t xml:space="preserve">See </w:t>
            </w:r>
            <w:r w:rsidR="005B7ED5">
              <w:t xml:space="preserve">SOP </w:t>
            </w:r>
            <w:r w:rsidRPr="005B7ED5" w:rsidR="005B7ED5">
              <w:t>PRT_1.1_Identify parts and search availability</w:t>
            </w:r>
            <w:r w:rsidR="005B7ED5">
              <w:t xml:space="preserve"> to </w:t>
            </w:r>
            <w:r>
              <w:t xml:space="preserve">find the best source for the backorder parts </w:t>
            </w:r>
          </w:p>
        </w:tc>
      </w:tr>
    </w:tbl>
    <w:p w:rsidRPr="00D50400" w:rsidR="00A179C1" w:rsidP="00B32619" w:rsidRDefault="00A179C1" w14:paraId="177EAC8D" w14:textId="77777777">
      <w:pPr>
        <w:pStyle w:val="BodyText"/>
      </w:pPr>
    </w:p>
    <w:p w:rsidR="00A179C1" w:rsidP="00A179C1" w:rsidRDefault="00A179C1" w14:paraId="71AE635A" w14:textId="77777777">
      <w:pPr>
        <w:spacing w:line="240" w:lineRule="auto"/>
        <w:rPr>
          <w:rFonts w:eastAsia="Arial" w:cs="Lato Semibold"/>
          <w:b/>
          <w:bCs/>
          <w:iCs/>
          <w:color w:val="414141"/>
          <w:sz w:val="32"/>
          <w:szCs w:val="28"/>
        </w:rPr>
      </w:pPr>
      <w:r>
        <w:br w:type="page"/>
      </w:r>
    </w:p>
    <w:p w:rsidRPr="00751B1C" w:rsidR="00A179C1" w:rsidP="00A179C1" w:rsidRDefault="3D65713C" w14:paraId="4A26747F" w14:textId="77777777">
      <w:pPr>
        <w:pStyle w:val="Task"/>
      </w:pPr>
      <w:bookmarkStart w:name="_Toc506363880" w:id="18"/>
      <w:bookmarkStart w:name="_Ref511984932" w:id="19"/>
      <w:bookmarkStart w:name="_Toc534966425" w:id="20"/>
      <w:r>
        <w:t xml:space="preserve">Backorder transfer </w:t>
      </w:r>
      <w:proofErr w:type="spellStart"/>
      <w:r>
        <w:t>Transpecs</w:t>
      </w:r>
      <w:proofErr w:type="spellEnd"/>
      <w:r>
        <w:t xml:space="preserve"> kits</w:t>
      </w:r>
      <w:bookmarkEnd w:id="18"/>
      <w:bookmarkEnd w:id="19"/>
      <w:bookmarkEnd w:id="20"/>
    </w:p>
    <w:tbl>
      <w:tblPr>
        <w:tblStyle w:val="TableGrid"/>
        <w:tblW w:w="8864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8864"/>
      </w:tblGrid>
      <w:tr w:rsidRPr="00D70C6B" w:rsidR="00A179C1" w:rsidTr="3D65713C" w14:paraId="3639178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</w:trPr>
        <w:tc>
          <w:tcPr>
            <w:tcW w:w="8864" w:type="dxa"/>
            <w:tcMar>
              <w:top w:w="113" w:type="dxa"/>
              <w:bottom w:w="113" w:type="dxa"/>
            </w:tcMar>
          </w:tcPr>
          <w:p w:rsidRPr="00D50400" w:rsidR="003A0246" w:rsidP="00B32619" w:rsidRDefault="3D65713C" w14:paraId="7F12ECE7" w14:textId="77777777">
            <w:pPr>
              <w:pStyle w:val="BodyText"/>
            </w:pPr>
            <w:r>
              <w:t xml:space="preserve">When any business unit is ordering phantom kits from </w:t>
            </w:r>
            <w:proofErr w:type="spellStart"/>
            <w:r>
              <w:t>Transpecs</w:t>
            </w:r>
            <w:proofErr w:type="spellEnd"/>
            <w:r>
              <w:t xml:space="preserve">; </w:t>
            </w:r>
          </w:p>
          <w:p w:rsidRPr="005553A9" w:rsidR="00A179C1" w:rsidP="003A0246" w:rsidRDefault="3D65713C" w14:paraId="5A668974" w14:textId="0D65379B">
            <w:pPr>
              <w:pStyle w:val="ListNumber"/>
            </w:pPr>
            <w:r>
              <w:t xml:space="preserve">Change the Warehouse on the line to 10D; </w:t>
            </w:r>
          </w:p>
          <w:p w:rsidRPr="009A6748" w:rsidR="00A179C1" w:rsidP="00065192" w:rsidRDefault="00A179C1" w14:paraId="5A6D82A0" w14:textId="77777777">
            <w:pPr>
              <w:ind w:left="360"/>
              <w:jc w:val="center"/>
              <w:rPr>
                <w:color w:val="414141"/>
                <w:szCs w:val="20"/>
              </w:rPr>
            </w:pPr>
            <w:r w:rsidRPr="00D70C6B">
              <w:rPr>
                <w:noProof/>
              </w:rPr>
              <w:drawing>
                <wp:inline distT="0" distB="0" distL="0" distR="0" wp14:anchorId="5C46C754" wp14:editId="25FF787C">
                  <wp:extent cx="5038725" cy="1476375"/>
                  <wp:effectExtent l="0" t="0" r="0" b="9525"/>
                  <wp:docPr id="7" name="Picture 7" descr="cid:image001.png@01D34663.54C4DA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id:image001.png@01D34663.54C4DA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r:link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62" b="12298"/>
                          <a:stretch/>
                        </pic:blipFill>
                        <pic:spPr bwMode="auto">
                          <a:xfrm>
                            <a:off x="0" y="0"/>
                            <a:ext cx="5066403" cy="148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70C6B" w:rsidR="00175075" w:rsidTr="3D65713C" w14:paraId="26761D32" w14:textId="77777777">
        <w:trPr>
          <w:cantSplit w:val="0"/>
        </w:trPr>
        <w:tc>
          <w:tcPr>
            <w:tcW w:w="8864" w:type="dxa"/>
            <w:tcMar>
              <w:top w:w="113" w:type="dxa"/>
              <w:bottom w:w="113" w:type="dxa"/>
            </w:tcMar>
          </w:tcPr>
          <w:p w:rsidRPr="00175075" w:rsidR="00175075" w:rsidP="00175075" w:rsidRDefault="3D65713C" w14:paraId="04D625D5" w14:textId="01FF5D8A">
            <w:pPr>
              <w:pStyle w:val="ListNumber"/>
              <w:numPr>
                <w:ilvl w:val="0"/>
                <w:numId w:val="2"/>
              </w:numPr>
            </w:pPr>
            <w:r>
              <w:t xml:space="preserve">Advise </w:t>
            </w:r>
            <w:proofErr w:type="spellStart"/>
            <w:r>
              <w:t>Transpecs</w:t>
            </w:r>
            <w:proofErr w:type="spellEnd"/>
            <w:r>
              <w:t xml:space="preserve"> customer services staff, they will complete the process.  </w:t>
            </w:r>
          </w:p>
        </w:tc>
      </w:tr>
    </w:tbl>
    <w:p w:rsidRPr="00D50400" w:rsidR="003A0246" w:rsidP="00B32619" w:rsidRDefault="003A0246" w14:paraId="2BDA6626" w14:textId="77777777">
      <w:pPr>
        <w:pStyle w:val="BodyText"/>
        <w:rPr>
          <w:rFonts w:eastAsia="Arial"/>
        </w:rPr>
      </w:pPr>
      <w:bookmarkStart w:name="_Toc506363881" w:id="21"/>
      <w:r w:rsidRPr="00D50400">
        <w:br w:type="page"/>
      </w:r>
    </w:p>
    <w:p w:rsidRPr="00751B1C" w:rsidR="00A179C1" w:rsidP="00A179C1" w:rsidRDefault="3D65713C" w14:paraId="696DD0CF" w14:textId="447FBCDE">
      <w:pPr>
        <w:pStyle w:val="Task"/>
      </w:pPr>
      <w:bookmarkStart w:name="_Ref511984950" w:id="22"/>
      <w:bookmarkStart w:name="_Toc534966426" w:id="23"/>
      <w:r>
        <w:t>Backorder purchase orders</w:t>
      </w:r>
      <w:bookmarkEnd w:id="21"/>
      <w:bookmarkEnd w:id="22"/>
      <w:bookmarkEnd w:id="23"/>
    </w:p>
    <w:tbl>
      <w:tblPr>
        <w:tblStyle w:val="TableGrid"/>
        <w:tblW w:w="8922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8922"/>
      </w:tblGrid>
      <w:tr w:rsidRPr="00D70C6B" w:rsidR="00A179C1" w:rsidTr="3D65713C" w14:paraId="7DB0CF8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922" w:type="dxa"/>
            <w:tcMar>
              <w:top w:w="113" w:type="dxa"/>
              <w:bottom w:w="113" w:type="dxa"/>
            </w:tcMar>
          </w:tcPr>
          <w:p w:rsidRPr="00D50400" w:rsidR="00A179C1" w:rsidP="00B32619" w:rsidRDefault="00A179C1" w14:paraId="34F09361" w14:textId="77777777">
            <w:pPr>
              <w:pStyle w:val="BodyText"/>
            </w:pPr>
            <w:r w:rsidRPr="00D50400">
              <w:rPr>
                <w:noProof/>
              </w:rPr>
              <w:drawing>
                <wp:anchor distT="0" distB="0" distL="114300" distR="114300" simplePos="0" relativeHeight="251649024" behindDoc="0" locked="0" layoutInCell="1" allowOverlap="1" wp14:anchorId="68C5B499" wp14:editId="54BDE7A4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10795</wp:posOffset>
                  </wp:positionV>
                  <wp:extent cx="542925" cy="542925"/>
                  <wp:effectExtent l="0" t="0" r="9525" b="9525"/>
                  <wp:wrapSquare wrapText="bothSides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50400">
              <w:t>DO NOT approve backorders for SOS 000 – 170 (Gough CAT and Gough Analytical)</w:t>
            </w:r>
          </w:p>
          <w:p w:rsidRPr="00D50400" w:rsidR="00A179C1" w:rsidP="00B378AB" w:rsidRDefault="3D65713C" w14:paraId="5E72BAB2" w14:textId="13B70B95">
            <w:pPr>
              <w:pStyle w:val="BodyText"/>
              <w:ind w:left="943"/>
            </w:pPr>
            <w:r>
              <w:t>If your branch is not in charge of ordering from the vendor:</w:t>
            </w:r>
          </w:p>
          <w:p w:rsidRPr="00D50400" w:rsidR="00A179C1" w:rsidP="00B378AB" w:rsidRDefault="3D65713C" w14:paraId="72712922" w14:textId="70136736">
            <w:pPr>
              <w:pStyle w:val="BodyText"/>
              <w:ind w:left="943"/>
            </w:pPr>
            <w:r>
              <w:t>Notify the business unit who will order the parts for you let them know the following:</w:t>
            </w:r>
          </w:p>
          <w:p w:rsidRPr="00FB6A8B" w:rsidR="00A179C1" w:rsidP="00B378AB" w:rsidRDefault="3D65713C" w14:paraId="7A4401D2" w14:textId="77777777">
            <w:pPr>
              <w:pStyle w:val="ListBullet"/>
              <w:ind w:left="943"/>
            </w:pPr>
            <w:r>
              <w:t>Sales order number or Service Segment</w:t>
            </w:r>
          </w:p>
          <w:p w:rsidRPr="00FB6A8B" w:rsidR="00A179C1" w:rsidP="00B378AB" w:rsidRDefault="3D65713C" w14:paraId="1E06DAE3" w14:textId="77777777">
            <w:pPr>
              <w:pStyle w:val="ListBullet"/>
              <w:ind w:left="943"/>
            </w:pPr>
            <w:r>
              <w:t>Customer number</w:t>
            </w:r>
          </w:p>
          <w:p w:rsidRPr="00FB6A8B" w:rsidR="00A179C1" w:rsidP="00B378AB" w:rsidRDefault="3D65713C" w14:paraId="08080B36" w14:textId="77777777">
            <w:pPr>
              <w:pStyle w:val="ListBullet"/>
              <w:ind w:left="943"/>
            </w:pPr>
            <w:r>
              <w:t>Part number</w:t>
            </w:r>
          </w:p>
          <w:p w:rsidR="00A179C1" w:rsidP="00B378AB" w:rsidRDefault="3D65713C" w14:paraId="09C3DFD9" w14:textId="77777777">
            <w:pPr>
              <w:pStyle w:val="ListBullet"/>
              <w:ind w:left="943"/>
            </w:pPr>
            <w:r>
              <w:t>Quantity</w:t>
            </w:r>
          </w:p>
          <w:p w:rsidRPr="00B378AB" w:rsidR="00B378AB" w:rsidP="3D65713C" w:rsidRDefault="3D65713C" w14:paraId="37A2DACE" w14:textId="78973F04">
            <w:pPr>
              <w:pStyle w:val="ListContinue"/>
              <w:rPr>
                <w:rFonts w:eastAsiaTheme="minorEastAsia" w:cstheme="minorBidi"/>
              </w:rPr>
            </w:pPr>
            <w:r>
              <w:t xml:space="preserve">Refer the other business unit to </w:t>
            </w:r>
            <w:r w:rsidRPr="3D65713C">
              <w:rPr>
                <w:b/>
                <w:bCs/>
              </w:rPr>
              <w:t>Task Backordering parts and blocking purchase order creation for other parts</w:t>
            </w:r>
          </w:p>
        </w:tc>
      </w:tr>
      <w:tr w:rsidRPr="00D70C6B" w:rsidR="00A179C1" w:rsidTr="3D65713C" w14:paraId="70DF0C5C" w14:textId="77777777">
        <w:tc>
          <w:tcPr>
            <w:tcW w:w="8922" w:type="dxa"/>
            <w:tcMar>
              <w:top w:w="113" w:type="dxa"/>
              <w:bottom w:w="113" w:type="dxa"/>
            </w:tcMar>
          </w:tcPr>
          <w:p w:rsidRPr="00D50400" w:rsidR="00A179C1" w:rsidP="00B32619" w:rsidRDefault="00A179C1" w14:paraId="03172F57" w14:textId="7A9E9113">
            <w:pPr>
              <w:pStyle w:val="BodyText"/>
            </w:pPr>
            <w:r w:rsidRPr="00D50400">
              <w:rPr>
                <w:noProof/>
              </w:rPr>
              <w:drawing>
                <wp:anchor distT="0" distB="0" distL="114300" distR="114300" simplePos="0" relativeHeight="251649025" behindDoc="0" locked="0" layoutInCell="1" allowOverlap="1" wp14:anchorId="4E2EA41A" wp14:editId="146C5A12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0</wp:posOffset>
                  </wp:positionV>
                  <wp:extent cx="542925" cy="542925"/>
                  <wp:effectExtent l="0" t="0" r="9525" b="9525"/>
                  <wp:wrapSquare wrapText="bothSides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50400">
              <w:t xml:space="preserve">Payment must be taken in advance for purchase orders for </w:t>
            </w:r>
            <w:proofErr w:type="spellStart"/>
            <w:proofErr w:type="gramStart"/>
            <w:r w:rsidR="00690727">
              <w:t>non stock</w:t>
            </w:r>
            <w:proofErr w:type="spellEnd"/>
            <w:proofErr w:type="gramEnd"/>
            <w:r w:rsidR="00690727">
              <w:t xml:space="preserve"> lines (</w:t>
            </w:r>
            <w:r w:rsidRPr="00D50400">
              <w:t>NSL</w:t>
            </w:r>
            <w:r w:rsidR="00690727">
              <w:t>)</w:t>
            </w:r>
            <w:r w:rsidRPr="00D50400">
              <w:t xml:space="preserve"> items for cash sale customers</w:t>
            </w:r>
          </w:p>
          <w:p w:rsidRPr="003A0246" w:rsidR="00A179C1" w:rsidP="00B32619" w:rsidRDefault="3D65713C" w14:paraId="60A68F94" w14:textId="2E050FC2">
            <w:pPr>
              <w:pStyle w:val="BodyText"/>
            </w:pPr>
            <w:r>
              <w:t>See FAR_2.12(SOP)Create and Manage a Banking journal</w:t>
            </w:r>
          </w:p>
        </w:tc>
      </w:tr>
      <w:tr w:rsidRPr="00D70C6B" w:rsidR="00C24F30" w:rsidTr="3D65713C" w14:paraId="68093C78" w14:textId="77777777">
        <w:trPr>
          <w:trHeight w:val="7014"/>
        </w:trPr>
        <w:tc>
          <w:tcPr>
            <w:tcW w:w="8922" w:type="dxa"/>
            <w:tcMar>
              <w:top w:w="113" w:type="dxa"/>
              <w:bottom w:w="113" w:type="dxa"/>
            </w:tcMar>
          </w:tcPr>
          <w:p w:rsidRPr="00C5581D" w:rsidR="00C24F30" w:rsidP="00C5581D" w:rsidRDefault="3D65713C" w14:paraId="076B3118" w14:textId="4A970E9D">
            <w:pPr>
              <w:pStyle w:val="ListNumber"/>
            </w:pPr>
            <w:r>
              <w:t xml:space="preserve">Confirm that the </w:t>
            </w:r>
            <w:r w:rsidRPr="3D65713C">
              <w:rPr>
                <w:b/>
                <w:bCs/>
              </w:rPr>
              <w:t>source</w:t>
            </w:r>
            <w:r>
              <w:t xml:space="preserve"> shows the vendor who should be supplying the parts, amend as necessary  </w:t>
            </w:r>
          </w:p>
          <w:p w:rsidR="006109E0" w:rsidP="00441B16" w:rsidRDefault="00C5581D" w14:paraId="573ED607" w14:textId="5B1F9F83">
            <w:pPr>
              <w:pStyle w:val="ListContinue"/>
              <w:rPr>
                <w:noProof/>
              </w:rPr>
            </w:pPr>
            <w:r>
              <w:rPr>
                <w:noProof/>
              </w:rPr>
              <w:t xml:space="preserve">Select </w:t>
            </w:r>
            <w:r w:rsidRPr="00441B16">
              <w:rPr>
                <w:b/>
                <w:noProof/>
              </w:rPr>
              <w:t>Approve</w:t>
            </w:r>
            <w:r w:rsidR="00BB268B">
              <w:rPr>
                <w:b/>
                <w:noProof/>
              </w:rPr>
              <w:t>, Yes</w:t>
            </w:r>
          </w:p>
          <w:p w:rsidRPr="00D50400" w:rsidR="00684C1C" w:rsidP="00B32619" w:rsidRDefault="00441B16" w14:paraId="6F8F5052" w14:textId="3DB4F4C8">
            <w:pPr>
              <w:pStyle w:val="BodyText"/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65" behindDoc="0" locked="0" layoutInCell="1" allowOverlap="1" wp14:anchorId="621F6B67" wp14:editId="1BC80FB3">
                      <wp:simplePos x="0" y="0"/>
                      <wp:positionH relativeFrom="column">
                        <wp:posOffset>629920</wp:posOffset>
                      </wp:positionH>
                      <wp:positionV relativeFrom="paragraph">
                        <wp:posOffset>1588</wp:posOffset>
                      </wp:positionV>
                      <wp:extent cx="4219575" cy="3536315"/>
                      <wp:effectExtent l="19050" t="0" r="9525" b="6985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19575" cy="3536315"/>
                                <a:chOff x="0" y="0"/>
                                <a:chExt cx="4219575" cy="35363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" name="Picture 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19575" cy="3536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" name="Rectangle 1"/>
                              <wps:cNvSpPr/>
                              <wps:spPr>
                                <a:xfrm>
                                  <a:off x="0" y="266700"/>
                                  <a:ext cx="447675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Rectangle 9"/>
                              <wps:cNvSpPr/>
                              <wps:spPr>
                                <a:xfrm>
                                  <a:off x="1276350" y="3119437"/>
                                  <a:ext cx="642938" cy="2809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023D6F0E">
                    <v:group id="Group 10" style="position:absolute;margin-left:49.6pt;margin-top:.15pt;width:332.25pt;height:278.45pt;z-index:251649065" coordsize="42195,35363" o:spid="_x0000_s1026" w14:anchorId="61EEFFC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">
                      <v:shape id="Picture 44" style="position:absolute;width:42195;height:3536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">
                        <v:imagedata o:title="" r:id="rId31"/>
                      </v:shape>
                      <v:rect id="Rectangle 1" style="position:absolute;top:2667;width:4476;height:4857;visibility:visible;mso-wrap-style:square;v-text-anchor:middle" o:spid="_x0000_s1028" filled="f" strokecolor="red" strokeweight="2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"/>
                      <v:rect id="Rectangle 9" style="position:absolute;left:12763;top:31194;width:6429;height:2810;visibility:visible;mso-wrap-style:square;v-text-anchor:middle" o:spid="_x0000_s1029" filled="f" strokecolor="red" strokeweight="2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"/>
                    </v:group>
                  </w:pict>
                </mc:Fallback>
              </mc:AlternateContent>
            </w:r>
          </w:p>
        </w:tc>
      </w:tr>
      <w:tr w:rsidRPr="00D70C6B" w:rsidR="0022169E" w:rsidTr="3D65713C" w14:paraId="340F4879" w14:textId="77777777">
        <w:trPr>
          <w:trHeight w:val="701"/>
        </w:trPr>
        <w:tc>
          <w:tcPr>
            <w:tcW w:w="8922" w:type="dxa"/>
            <w:tcMar>
              <w:top w:w="113" w:type="dxa"/>
              <w:bottom w:w="113" w:type="dxa"/>
            </w:tcMar>
          </w:tcPr>
          <w:p w:rsidRPr="003A0246" w:rsidR="0022169E" w:rsidP="003A0246" w:rsidRDefault="3D65713C" w14:paraId="1B375046" w14:textId="2951B1B1">
            <w:pPr>
              <w:pStyle w:val="ListNumber"/>
            </w:pPr>
            <w:r>
              <w:t xml:space="preserve">Continue with </w:t>
            </w:r>
            <w:r w:rsidRPr="3D65713C">
              <w:rPr>
                <w:b/>
                <w:bCs/>
              </w:rPr>
              <w:t>Task Action a back order</w:t>
            </w:r>
            <w:r>
              <w:t xml:space="preserve"> </w:t>
            </w:r>
          </w:p>
        </w:tc>
      </w:tr>
    </w:tbl>
    <w:p w:rsidRPr="00D70C6B" w:rsidR="00A179C1" w:rsidP="00A179C1" w:rsidRDefault="00A179C1" w14:paraId="78F29D76" w14:textId="77777777">
      <w:pPr>
        <w:rPr>
          <w:rFonts w:eastAsiaTheme="majorEastAsia" w:cstheme="majorBidi"/>
          <w:b/>
          <w:bCs/>
          <w:color w:val="414141"/>
          <w:szCs w:val="20"/>
        </w:rPr>
      </w:pPr>
    </w:p>
    <w:p w:rsidR="003A0246" w:rsidP="00725A7E" w:rsidRDefault="003A0246" w14:paraId="7941AC7C" w14:textId="0C386BD8">
      <w:pPr>
        <w:pStyle w:val="Task"/>
      </w:pPr>
      <w:bookmarkStart w:name="_Toc506363883" w:id="24"/>
      <w:r>
        <w:br w:type="page"/>
      </w:r>
      <w:bookmarkStart w:name="_Toc534966427" w:id="25"/>
      <w:r w:rsidR="3D65713C">
        <w:t>Back order purchase orders (GMH)</w:t>
      </w:r>
      <w:bookmarkStart w:name="_Ref511984958" w:id="26"/>
      <w:bookmarkEnd w:id="26"/>
      <w:bookmarkEnd w:id="25"/>
    </w:p>
    <w:tbl>
      <w:tblPr>
        <w:tblStyle w:val="TableGrid"/>
        <w:tblW w:w="5000" w:type="pct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020"/>
      </w:tblGrid>
      <w:tr w:rsidR="00725A7E" w:rsidTr="3D65713C" w14:paraId="7BE367F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tcW w:w="5000" w:type="pct"/>
          </w:tcPr>
          <w:p w:rsidR="00725A7E" w:rsidP="00FB2043" w:rsidRDefault="00A22638" w14:paraId="629721C6" w14:textId="77777777">
            <w:pPr>
              <w:pStyle w:val="BodyText"/>
              <w:ind w:left="1051"/>
            </w:pPr>
            <w:r w:rsidRPr="00A22638">
              <w:rPr>
                <w:noProof/>
              </w:rPr>
              <w:drawing>
                <wp:anchor distT="0" distB="0" distL="114300" distR="114300" simplePos="0" relativeHeight="251649066" behindDoc="0" locked="0" layoutInCell="1" allowOverlap="1" wp14:anchorId="3FC9AA6B" wp14:editId="0E1E7227">
                  <wp:simplePos x="0" y="0"/>
                  <wp:positionH relativeFrom="column">
                    <wp:posOffset>-1587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25A7E">
              <w:t>For GMH staff ordering Hyster Parts (SOS 600) and who also wish to consolidate orders for the next day’s Hyster order run</w:t>
            </w:r>
            <w:r w:rsidR="002438E2">
              <w:t xml:space="preserve">. </w:t>
            </w:r>
          </w:p>
          <w:p w:rsidRPr="00FB2043" w:rsidR="002438E2" w:rsidP="3D65713C" w:rsidRDefault="3D65713C" w14:paraId="7ACF4051" w14:textId="25115D57">
            <w:pPr>
              <w:pStyle w:val="BodyText"/>
              <w:ind w:left="1051"/>
              <w:rPr>
                <w:b/>
                <w:bCs/>
              </w:rPr>
            </w:pPr>
            <w:r>
              <w:t xml:space="preserve">If the parts are not needed on the next </w:t>
            </w:r>
            <w:proofErr w:type="spellStart"/>
            <w:r>
              <w:t>days</w:t>
            </w:r>
            <w:proofErr w:type="spellEnd"/>
            <w:r>
              <w:t xml:space="preserve"> </w:t>
            </w:r>
            <w:proofErr w:type="gramStart"/>
            <w:r>
              <w:t>run</w:t>
            </w:r>
            <w:proofErr w:type="gramEnd"/>
            <w:r>
              <w:t xml:space="preserve"> follow Task </w:t>
            </w:r>
            <w:r w:rsidRPr="3D65713C">
              <w:rPr>
                <w:b/>
                <w:bCs/>
              </w:rPr>
              <w:t>Backorder purchase orders</w:t>
            </w:r>
          </w:p>
        </w:tc>
      </w:tr>
      <w:tr w:rsidR="00725A7E" w:rsidTr="3D65713C" w14:paraId="720180E3" w14:textId="77777777">
        <w:trPr>
          <w:trHeight w:val="7956"/>
        </w:trPr>
        <w:tc>
          <w:tcPr>
            <w:tcW w:w="5000" w:type="pct"/>
          </w:tcPr>
          <w:p w:rsidRPr="002E311C" w:rsidR="00D63E36" w:rsidP="002E311C" w:rsidRDefault="3D65713C" w14:paraId="60653721" w14:textId="7EB6DAFA">
            <w:pPr>
              <w:pStyle w:val="ListNumber"/>
            </w:pPr>
            <w:r>
              <w:t xml:space="preserve">Confirm that the </w:t>
            </w:r>
            <w:r w:rsidRPr="3D65713C">
              <w:rPr>
                <w:b/>
                <w:bCs/>
              </w:rPr>
              <w:t>source</w:t>
            </w:r>
            <w:r>
              <w:t xml:space="preserve"> is equal to 1008582 (Hyster)</w:t>
            </w:r>
          </w:p>
          <w:p w:rsidR="00725A7E" w:rsidP="002E311C" w:rsidRDefault="3D65713C" w14:paraId="0715019F" w14:textId="500EBC93">
            <w:pPr>
              <w:pStyle w:val="ListContinue"/>
            </w:pPr>
            <w:r>
              <w:t xml:space="preserve">Select the following options </w:t>
            </w:r>
          </w:p>
          <w:p w:rsidR="00725A7E" w:rsidP="002E311C" w:rsidRDefault="3D65713C" w14:paraId="7503D96A" w14:textId="2C4C52E6">
            <w:pPr>
              <w:pStyle w:val="ListNumber2"/>
            </w:pPr>
            <w:r w:rsidRPr="3D65713C">
              <w:rPr>
                <w:b/>
                <w:bCs/>
              </w:rPr>
              <w:t>Disable PO creation</w:t>
            </w:r>
            <w:r>
              <w:t xml:space="preserve"> = Tick.</w:t>
            </w:r>
          </w:p>
          <w:p w:rsidR="00725A7E" w:rsidP="002E311C" w:rsidRDefault="3D65713C" w14:paraId="505F3DC7" w14:textId="30C25493">
            <w:pPr>
              <w:pStyle w:val="ListNumber2"/>
            </w:pPr>
            <w:r w:rsidRPr="3D65713C">
              <w:rPr>
                <w:b/>
                <w:bCs/>
              </w:rPr>
              <w:t>MRP Consolidation code</w:t>
            </w:r>
            <w:r>
              <w:t xml:space="preserve"> = Select </w:t>
            </w:r>
            <w:r w:rsidRPr="3D65713C">
              <w:rPr>
                <w:b/>
                <w:bCs/>
              </w:rPr>
              <w:t>GMHBO</w:t>
            </w:r>
            <w:r>
              <w:t>.</w:t>
            </w:r>
          </w:p>
          <w:p w:rsidR="002E311C" w:rsidP="002E311C" w:rsidRDefault="002E311C" w14:paraId="1C710974" w14:textId="72DBBD19">
            <w:pPr>
              <w:pStyle w:val="ListNumber2"/>
              <w:rPr>
                <w:noProof/>
              </w:rPr>
            </w:pPr>
            <w:r>
              <w:rPr>
                <w:noProof/>
              </w:rPr>
              <w:t xml:space="preserve">Select </w:t>
            </w:r>
            <w:r w:rsidRPr="003104DF">
              <w:rPr>
                <w:b/>
                <w:noProof/>
              </w:rPr>
              <w:t>Approve</w:t>
            </w:r>
            <w:r w:rsidR="00BB268B">
              <w:rPr>
                <w:b/>
                <w:noProof/>
              </w:rPr>
              <w:t>, Yes</w:t>
            </w:r>
          </w:p>
          <w:p w:rsidRPr="00725A7E" w:rsidR="008351FA" w:rsidP="008351FA" w:rsidRDefault="003104DF" w14:paraId="2A335D0A" w14:textId="5F22DD2B">
            <w:pPr>
              <w:pStyle w:val="ListBullet"/>
              <w:numPr>
                <w:ilvl w:val="0"/>
                <w:numId w:val="0"/>
              </w:numPr>
              <w:ind w:left="567" w:hanging="28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67" behindDoc="0" locked="0" layoutInCell="1" allowOverlap="1" wp14:anchorId="578B95F5" wp14:editId="410E0D2C">
                      <wp:simplePos x="0" y="0"/>
                      <wp:positionH relativeFrom="column">
                        <wp:posOffset>-1587</wp:posOffset>
                      </wp:positionH>
                      <wp:positionV relativeFrom="paragraph">
                        <wp:posOffset>75883</wp:posOffset>
                      </wp:positionV>
                      <wp:extent cx="5514975" cy="3595370"/>
                      <wp:effectExtent l="0" t="0" r="9525" b="508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14975" cy="3595370"/>
                                <a:chOff x="0" y="0"/>
                                <a:chExt cx="5514975" cy="35953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" name="Picture 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14975" cy="35953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6" name="Oval 46"/>
                              <wps:cNvSpPr/>
                              <wps:spPr>
                                <a:xfrm>
                                  <a:off x="3957637" y="9239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51539" w:rsidP="00503EDD" w:rsidRDefault="00D51539" w14:paraId="69F9793C" w14:textId="77777777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Oval 48"/>
                              <wps:cNvSpPr/>
                              <wps:spPr>
                                <a:xfrm>
                                  <a:off x="4848225" y="9239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51539" w:rsidP="00503EDD" w:rsidRDefault="00D51539" w14:paraId="763B248A" w14:textId="534E21D6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Oval 51"/>
                              <wps:cNvSpPr/>
                              <wps:spPr>
                                <a:xfrm>
                                  <a:off x="61912" y="747712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51539" w:rsidP="00503EDD" w:rsidRDefault="00D51539" w14:paraId="2C619B64" w14:textId="5EA3446A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 w14:anchorId="13A7B38B">
                    <v:group id="Group 52" style="position:absolute;left:0;text-align:left;margin-left:-.1pt;margin-top:6pt;width:434.25pt;height:283.1pt;z-index:251649067" coordsize="55149,35953" o:spid="_x0000_s1026" w14:anchorId="578B95F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Picture 37" style="position:absolute;width:55149;height:3595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">
                        <v:imagedata o:title="" r:id="rId33"/>
                      </v:shape>
                      <v:oval id="Oval 46" style="position:absolute;left:39576;top:9239;width:2700;height:2700;visibility:visible;mso-wrap-style:square;v-text-anchor:middle" o:spid="_x0000_s1028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">
                        <v:textbox inset="0,0,0,0">
                          <w:txbxContent>
                            <w:p w:rsidR="00D51539" w:rsidP="00503EDD" w:rsidRDefault="00D51539" w14:paraId="45F94F8F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oval id="Oval 48" style="position:absolute;left:48482;top:9239;width:2700;height:2700;visibility:visible;mso-wrap-style:square;v-text-anchor:middle" o:spid="_x0000_s1029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">
                        <v:textbox inset="0,0,0,0">
                          <w:txbxContent>
                            <w:p w:rsidR="00D51539" w:rsidP="00503EDD" w:rsidRDefault="00D51539" w14:paraId="74F4F774" w14:textId="534E21D6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  <v:oval id="Oval 51" style="position:absolute;left:619;top:7477;width:2700;height:2700;visibility:visible;mso-wrap-style:square;v-text-anchor:middle" o:spid="_x0000_s1030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">
                        <v:textbox inset="0,0,0,0">
                          <w:txbxContent>
                            <w:p w:rsidR="00D51539" w:rsidP="00503EDD" w:rsidRDefault="00D51539" w14:paraId="42361D00" w14:textId="5EA3446A">
                              <w:pPr>
                                <w:spacing w:after="0"/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</w:p>
          <w:p w:rsidR="00725A7E" w:rsidP="00725A7E" w:rsidRDefault="00725A7E" w14:paraId="5E18A1BC" w14:textId="052886CF">
            <w:pPr>
              <w:pStyle w:val="BodyText"/>
            </w:pPr>
          </w:p>
        </w:tc>
      </w:tr>
      <w:tr w:rsidR="00A22638" w:rsidTr="3D65713C" w14:paraId="10B1F1A3" w14:textId="77777777">
        <w:trPr>
          <w:trHeight w:val="550"/>
        </w:trPr>
        <w:tc>
          <w:tcPr>
            <w:tcW w:w="5000" w:type="pct"/>
          </w:tcPr>
          <w:p w:rsidR="00A22638" w:rsidP="00A22638" w:rsidRDefault="3D65713C" w14:paraId="3EBA6B44" w14:textId="651BC8CB">
            <w:pPr>
              <w:pStyle w:val="ListNumber"/>
            </w:pPr>
            <w:r>
              <w:t xml:space="preserve">Continue with </w:t>
            </w:r>
            <w:r w:rsidRPr="3D65713C">
              <w:rPr>
                <w:b/>
                <w:bCs/>
              </w:rPr>
              <w:t>Task Action a back order</w:t>
            </w:r>
            <w:r>
              <w:t xml:space="preserve"> </w:t>
            </w:r>
          </w:p>
        </w:tc>
      </w:tr>
    </w:tbl>
    <w:p w:rsidR="00725A7E" w:rsidRDefault="00725A7E" w14:paraId="6B8DFFDA" w14:textId="428EB40C">
      <w:pPr>
        <w:spacing w:line="240" w:lineRule="auto"/>
        <w:rPr>
          <w:rFonts w:eastAsia="Arial"/>
        </w:rPr>
      </w:pPr>
      <w:r>
        <w:rPr>
          <w:rFonts w:eastAsia="Arial"/>
        </w:rPr>
        <w:br w:type="page"/>
      </w:r>
    </w:p>
    <w:p w:rsidRPr="00751B1C" w:rsidR="003A51F1" w:rsidP="3D65713C" w:rsidRDefault="3D65713C" w14:paraId="47174498" w14:textId="77777777">
      <w:pPr>
        <w:pStyle w:val="Task"/>
        <w:rPr>
          <w:rFonts w:eastAsiaTheme="minorEastAsia" w:cstheme="minorBidi"/>
        </w:rPr>
      </w:pPr>
      <w:bookmarkStart w:name="_Toc506363878" w:id="27"/>
      <w:bookmarkStart w:name="_Ref511984968" w:id="28"/>
      <w:bookmarkStart w:name="_Toc534966428" w:id="29"/>
      <w:r>
        <w:t>Backordering parts and blocking purchase order creation for other parts</w:t>
      </w:r>
      <w:bookmarkEnd w:id="27"/>
      <w:bookmarkEnd w:id="28"/>
      <w:bookmarkEnd w:id="29"/>
    </w:p>
    <w:tbl>
      <w:tblPr>
        <w:tblStyle w:val="TableGrid"/>
        <w:tblpPr w:leftFromText="180" w:rightFromText="180" w:horzAnchor="margin" w:tblpY="1200"/>
        <w:tblW w:w="8799" w:type="dxa"/>
        <w:tblBorders>
          <w:top w:val="single" w:color="808080" w:themeColor="background1" w:themeShade="80" w:sz="4" w:space="0"/>
          <w:left w:val="none" w:color="auto" w:sz="0" w:space="0"/>
          <w:bottom w:val="single" w:color="808080" w:themeColor="background1" w:themeShade="80" w:sz="4" w:space="0"/>
          <w:right w:val="none" w:color="auto" w:sz="0" w:space="0"/>
          <w:insideH w:val="single" w:color="808080" w:themeColor="background1" w:themeShade="80" w:sz="4" w:space="0"/>
          <w:insideV w:val="single" w:color="808080" w:themeColor="background1" w:themeShade="80" w:sz="4" w:space="0"/>
        </w:tblBorders>
        <w:tblLook w:val="04A0" w:firstRow="1" w:lastRow="0" w:firstColumn="1" w:lastColumn="0" w:noHBand="0" w:noVBand="1"/>
      </w:tblPr>
      <w:tblGrid>
        <w:gridCol w:w="8799"/>
      </w:tblGrid>
      <w:tr w:rsidRPr="00D70C6B" w:rsidR="003A51F1" w:rsidTr="3D65713C" w14:paraId="21A97D5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</w:trPr>
        <w:tc>
          <w:tcPr>
            <w:tcW w:w="8799" w:type="dxa"/>
            <w:tcMar>
              <w:top w:w="113" w:type="dxa"/>
              <w:bottom w:w="113" w:type="dxa"/>
            </w:tcMar>
          </w:tcPr>
          <w:p w:rsidRPr="00D50400" w:rsidR="003A51F1" w:rsidP="00D51539" w:rsidRDefault="3D65713C" w14:paraId="62AF66F7" w14:textId="77777777">
            <w:pPr>
              <w:pStyle w:val="BodyText"/>
            </w:pPr>
            <w:r>
              <w:t>It is possible to order some parts and block others, this means:</w:t>
            </w:r>
          </w:p>
          <w:p w:rsidRPr="00BD492B" w:rsidR="003A51F1" w:rsidP="3D65713C" w:rsidRDefault="3D65713C" w14:paraId="78384484" w14:textId="7C0B2699">
            <w:pPr>
              <w:pStyle w:val="BodyText"/>
              <w:rPr>
                <w:b/>
                <w:bCs/>
              </w:rPr>
            </w:pPr>
            <w:r>
              <w:t xml:space="preserve">Some parts can be ordered, and Purchase order creation can be blocked for other parts that will be ordered later. For example, order TWL / GIS / </w:t>
            </w:r>
            <w:proofErr w:type="spellStart"/>
            <w:r>
              <w:t>Palfinger</w:t>
            </w:r>
            <w:proofErr w:type="spellEnd"/>
            <w:r>
              <w:t xml:space="preserve"> parts and block purchase order creation for the CAT parts.</w:t>
            </w:r>
          </w:p>
        </w:tc>
      </w:tr>
      <w:tr w:rsidRPr="00D70C6B" w:rsidR="003A51F1" w:rsidTr="3D65713C" w14:paraId="73331FB0" w14:textId="77777777">
        <w:trPr>
          <w:cantSplit w:val="0"/>
          <w:trHeight w:val="3838"/>
        </w:trPr>
        <w:tc>
          <w:tcPr>
            <w:tcW w:w="8799" w:type="dxa"/>
            <w:tcMar>
              <w:top w:w="113" w:type="dxa"/>
              <w:bottom w:w="113" w:type="dxa"/>
            </w:tcMar>
          </w:tcPr>
          <w:p w:rsidR="003A51F1" w:rsidP="00B5075B" w:rsidRDefault="3D65713C" w14:paraId="32D20E67" w14:textId="77777777">
            <w:pPr>
              <w:pStyle w:val="ListNumber"/>
            </w:pPr>
            <w:r>
              <w:t xml:space="preserve">Tick the </w:t>
            </w:r>
            <w:r w:rsidRPr="3D65713C">
              <w:rPr>
                <w:b/>
                <w:bCs/>
              </w:rPr>
              <w:t>Disable PO creation</w:t>
            </w:r>
            <w:r>
              <w:t xml:space="preserve"> tick box for parts you (or another business unit) will order later</w:t>
            </w:r>
          </w:p>
          <w:p w:rsidRPr="00240274" w:rsidR="003A51F1" w:rsidP="00FD30FC" w:rsidRDefault="00FD30FC" w14:paraId="3F7F55AB" w14:textId="6BECC866">
            <w:pPr>
              <w:pStyle w:val="ListNumber"/>
              <w:numPr>
                <w:ilvl w:val="0"/>
                <w:numId w:val="0"/>
              </w:numPr>
              <w:ind w:left="142"/>
            </w:pPr>
            <w:r>
              <w:rPr>
                <w:noProof/>
              </w:rPr>
              <w:drawing>
                <wp:anchor distT="0" distB="0" distL="114300" distR="114300" simplePos="0" relativeHeight="251649056" behindDoc="0" locked="0" layoutInCell="1" allowOverlap="1" wp14:anchorId="01E40ED4" wp14:editId="799E1E17">
                  <wp:simplePos x="0" y="0"/>
                  <wp:positionH relativeFrom="column">
                    <wp:posOffset>193247</wp:posOffset>
                  </wp:positionH>
                  <wp:positionV relativeFrom="paragraph">
                    <wp:posOffset>259398</wp:posOffset>
                  </wp:positionV>
                  <wp:extent cx="4905375" cy="1695450"/>
                  <wp:effectExtent l="0" t="0" r="9525" b="0"/>
                  <wp:wrapNone/>
                  <wp:docPr id="59" name="Picture 59" descr="C:\Users\JESSIC~1\AppData\Local\Temp\SNAGHTMLf82c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C:\Users\JESSIC~1\AppData\Local\Temp\SNAGHTMLf82c4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29" b="13732"/>
                          <a:stretch/>
                        </pic:blipFill>
                        <pic:spPr bwMode="auto">
                          <a:xfrm>
                            <a:off x="0" y="0"/>
                            <a:ext cx="4905375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Pr="009A6748" w:rsidR="003A51F1" w:rsidP="00D51539" w:rsidRDefault="003A51F1" w14:paraId="13064935" w14:textId="77777777">
            <w:pPr>
              <w:ind w:left="360"/>
              <w:jc w:val="center"/>
              <w:rPr>
                <w:color w:val="414141"/>
                <w:szCs w:val="20"/>
              </w:rPr>
            </w:pPr>
          </w:p>
        </w:tc>
      </w:tr>
      <w:tr w:rsidRPr="00D70C6B" w:rsidR="00365E76" w:rsidTr="3D65713C" w14:paraId="4E4F1203" w14:textId="77777777">
        <w:trPr>
          <w:cantSplit w:val="0"/>
          <w:trHeight w:val="53"/>
        </w:trPr>
        <w:tc>
          <w:tcPr>
            <w:tcW w:w="8799" w:type="dxa"/>
            <w:tcMar>
              <w:top w:w="113" w:type="dxa"/>
              <w:bottom w:w="113" w:type="dxa"/>
            </w:tcMar>
          </w:tcPr>
          <w:p w:rsidRPr="005553A9" w:rsidR="00365E76" w:rsidP="00365E76" w:rsidRDefault="00365E76" w14:paraId="5732AE21" w14:textId="2DD7CDB8">
            <w:pPr>
              <w:pStyle w:val="BodyText"/>
            </w:pPr>
            <w:r w:rsidRPr="00365E76">
              <w:rPr>
                <w:noProof/>
              </w:rPr>
              <w:drawing>
                <wp:anchor distT="0" distB="0" distL="114300" distR="114300" simplePos="0" relativeHeight="251649069" behindDoc="0" locked="0" layoutInCell="1" allowOverlap="1" wp14:anchorId="4AFBD44D" wp14:editId="41F54F7E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50400">
              <w:t xml:space="preserve">The </w:t>
            </w:r>
            <w:r w:rsidRPr="3D65713C">
              <w:rPr>
                <w:b/>
                <w:bCs/>
              </w:rPr>
              <w:t>Disable PO creation</w:t>
            </w:r>
            <w:r w:rsidRPr="00D50400">
              <w:t xml:space="preserve"> tick box will only stop Purchase orders from being created. It will not block Transfer orders from being created.</w:t>
            </w:r>
          </w:p>
        </w:tc>
      </w:tr>
      <w:tr w:rsidRPr="00D70C6B" w:rsidR="00365E76" w:rsidTr="3D65713C" w14:paraId="07EDADAD" w14:textId="77777777">
        <w:trPr>
          <w:cantSplit w:val="0"/>
          <w:trHeight w:val="478"/>
        </w:trPr>
        <w:tc>
          <w:tcPr>
            <w:tcW w:w="8799" w:type="dxa"/>
            <w:tcMar>
              <w:top w:w="113" w:type="dxa"/>
              <w:bottom w:w="113" w:type="dxa"/>
            </w:tcMar>
          </w:tcPr>
          <w:p w:rsidR="00365E76" w:rsidP="00365E76" w:rsidRDefault="3D65713C" w14:paraId="1F7C9DF2" w14:textId="7767842D">
            <w:pPr>
              <w:pStyle w:val="ListNumber"/>
            </w:pPr>
            <w:r>
              <w:t xml:space="preserve">Depending on the parts that are needing to be processed continue with the steps outlined in the other tasks; </w:t>
            </w:r>
          </w:p>
          <w:p w:rsidR="00365E76" w:rsidP="00365E76" w:rsidRDefault="3D65713C" w14:paraId="6F456956" w14:textId="36D48103">
            <w:pPr>
              <w:pStyle w:val="ListNumber2"/>
            </w:pPr>
            <w:r>
              <w:t xml:space="preserve">Backorder transfers </w:t>
            </w:r>
          </w:p>
          <w:p w:rsidR="00365E76" w:rsidP="00365E76" w:rsidRDefault="3D65713C" w14:paraId="7C6B97F1" w14:textId="7CA57F93">
            <w:pPr>
              <w:pStyle w:val="ListNumber2"/>
            </w:pPr>
            <w:r>
              <w:t xml:space="preserve">Backorder transfer </w:t>
            </w:r>
            <w:proofErr w:type="spellStart"/>
            <w:r>
              <w:t>Transpecs</w:t>
            </w:r>
            <w:proofErr w:type="spellEnd"/>
            <w:r>
              <w:t xml:space="preserve"> kits</w:t>
            </w:r>
          </w:p>
          <w:p w:rsidR="00365E76" w:rsidP="00365E76" w:rsidRDefault="3D65713C" w14:paraId="5321C470" w14:textId="37B93665">
            <w:pPr>
              <w:pStyle w:val="ListNumber2"/>
            </w:pPr>
            <w:r>
              <w:t xml:space="preserve">Backorder purchase orders </w:t>
            </w:r>
          </w:p>
          <w:p w:rsidRPr="005553A9" w:rsidR="00365E76" w:rsidP="00365E76" w:rsidRDefault="3D65713C" w14:paraId="23156C6F" w14:textId="778BBCE1">
            <w:pPr>
              <w:pStyle w:val="ListNumber2"/>
            </w:pPr>
            <w:r>
              <w:t>Backorder purchase orders (GMH)</w:t>
            </w:r>
          </w:p>
        </w:tc>
      </w:tr>
      <w:tr w:rsidRPr="00D70C6B" w:rsidR="00365E76" w:rsidTr="3D65713C" w14:paraId="1F78F25A" w14:textId="77777777">
        <w:trPr>
          <w:cantSplit w:val="0"/>
        </w:trPr>
        <w:tc>
          <w:tcPr>
            <w:tcW w:w="8799" w:type="dxa"/>
            <w:tcMar>
              <w:top w:w="113" w:type="dxa"/>
              <w:bottom w:w="113" w:type="dxa"/>
            </w:tcMar>
          </w:tcPr>
          <w:p w:rsidR="00365E76" w:rsidP="00492FCF" w:rsidRDefault="3D65713C" w14:paraId="0B538DF0" w14:textId="5332F319">
            <w:pPr>
              <w:pStyle w:val="ListNumber"/>
            </w:pPr>
            <w:r>
              <w:t xml:space="preserve">Continue with </w:t>
            </w:r>
            <w:r w:rsidRPr="3D65713C">
              <w:rPr>
                <w:b/>
                <w:bCs/>
              </w:rPr>
              <w:t>Task Action a back order</w:t>
            </w:r>
          </w:p>
        </w:tc>
      </w:tr>
    </w:tbl>
    <w:p w:rsidRPr="00B378AB" w:rsidR="003A51F1" w:rsidP="003A51F1" w:rsidRDefault="003A51F1" w14:paraId="10759585" w14:textId="77777777">
      <w:pPr>
        <w:pStyle w:val="BodyText"/>
        <w:rPr>
          <w:rFonts w:eastAsia="Arial"/>
        </w:rPr>
      </w:pPr>
      <w:r>
        <w:br w:type="page"/>
      </w:r>
    </w:p>
    <w:p w:rsidR="00EE06D6" w:rsidP="00BA61AE" w:rsidRDefault="3D65713C" w14:paraId="332D4F7A" w14:textId="11DB4ACF">
      <w:pPr>
        <w:pStyle w:val="Task"/>
      </w:pPr>
      <w:bookmarkStart w:name="_Toc534966429" w:id="30"/>
      <w:r>
        <w:t>Unblock purchase order creation</w:t>
      </w:r>
      <w:bookmarkEnd w:id="30"/>
      <w:r>
        <w:t xml:space="preserve"> </w:t>
      </w:r>
    </w:p>
    <w:tbl>
      <w:tblPr>
        <w:tblStyle w:val="TableGrid"/>
        <w:tblW w:w="5000" w:type="pct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020"/>
      </w:tblGrid>
      <w:tr w:rsidR="00521F9C" w:rsidTr="3D65713C" w14:paraId="6B3AAA6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tcW w:w="5000" w:type="pct"/>
          </w:tcPr>
          <w:p w:rsidR="00521F9C" w:rsidP="00521F9C" w:rsidRDefault="3D65713C" w14:paraId="0A283006" w14:textId="77777777">
            <w:pPr>
              <w:pStyle w:val="ListNumber"/>
            </w:pPr>
            <w:r>
              <w:t xml:space="preserve">Navigate and open </w:t>
            </w:r>
          </w:p>
          <w:p w:rsidRPr="00521F9C" w:rsidR="00521F9C" w:rsidP="3D65713C" w:rsidRDefault="3D65713C" w14:paraId="4AA65C95" w14:textId="42C70802">
            <w:pPr>
              <w:pStyle w:val="ListContinue"/>
              <w:rPr>
                <w:b/>
                <w:bCs/>
              </w:rPr>
            </w:pPr>
            <w:r w:rsidRPr="3D65713C">
              <w:rPr>
                <w:b/>
                <w:bCs/>
              </w:rPr>
              <w:t>GGNZ &gt; Sales and marketing &gt;All sales orders &gt;Sales orders</w:t>
            </w:r>
          </w:p>
        </w:tc>
      </w:tr>
      <w:tr w:rsidR="00521F9C" w:rsidTr="3D65713C" w14:paraId="58C81EB9" w14:textId="77777777">
        <w:trPr>
          <w:trHeight w:val="550"/>
        </w:trPr>
        <w:tc>
          <w:tcPr>
            <w:tcW w:w="5000" w:type="pct"/>
          </w:tcPr>
          <w:p w:rsidR="00521F9C" w:rsidP="00521F9C" w:rsidRDefault="3D65713C" w14:paraId="44A71471" w14:textId="38871030">
            <w:pPr>
              <w:pStyle w:val="ListNumber"/>
              <w:numPr>
                <w:ilvl w:val="0"/>
                <w:numId w:val="2"/>
              </w:numPr>
            </w:pPr>
            <w:r>
              <w:t xml:space="preserve">Filter to find the sales order, double click to open </w:t>
            </w:r>
          </w:p>
        </w:tc>
      </w:tr>
      <w:tr w:rsidR="00521F9C" w:rsidTr="3D65713C" w14:paraId="53FD71DE" w14:textId="77777777">
        <w:trPr>
          <w:trHeight w:val="550"/>
        </w:trPr>
        <w:tc>
          <w:tcPr>
            <w:tcW w:w="5000" w:type="pct"/>
          </w:tcPr>
          <w:p w:rsidR="00521F9C" w:rsidP="00521F9C" w:rsidRDefault="3D65713C" w14:paraId="104F79B9" w14:textId="70E346BC">
            <w:pPr>
              <w:pStyle w:val="ListNumber"/>
              <w:numPr>
                <w:ilvl w:val="0"/>
                <w:numId w:val="2"/>
              </w:numPr>
            </w:pPr>
            <w:r>
              <w:t xml:space="preserve">Select </w:t>
            </w:r>
            <w:r w:rsidRPr="3D65713C">
              <w:rPr>
                <w:b/>
                <w:bCs/>
              </w:rPr>
              <w:t>Backorder review</w:t>
            </w:r>
            <w:r>
              <w:t xml:space="preserve"> </w:t>
            </w:r>
          </w:p>
        </w:tc>
      </w:tr>
      <w:tr w:rsidR="00521F9C" w:rsidTr="3D65713C" w14:paraId="30DECAA9" w14:textId="77777777">
        <w:trPr>
          <w:trHeight w:val="550"/>
        </w:trPr>
        <w:tc>
          <w:tcPr>
            <w:tcW w:w="5000" w:type="pct"/>
          </w:tcPr>
          <w:p w:rsidR="00521F9C" w:rsidP="3D65713C" w:rsidRDefault="3D65713C" w14:paraId="3D062C50" w14:textId="399AF641">
            <w:pPr>
              <w:pStyle w:val="ListNumber"/>
              <w:numPr>
                <w:ilvl w:val="0"/>
                <w:numId w:val="2"/>
              </w:numPr>
              <w:rPr>
                <w:noProof/>
              </w:rPr>
            </w:pPr>
            <w:r>
              <w:t xml:space="preserve">Untick the </w:t>
            </w:r>
            <w:r w:rsidRPr="3D65713C">
              <w:rPr>
                <w:b/>
                <w:bCs/>
              </w:rPr>
              <w:t>Disable PO creation</w:t>
            </w:r>
            <w:r>
              <w:t xml:space="preserve"> to Unblock the parts </w:t>
            </w:r>
          </w:p>
        </w:tc>
      </w:tr>
      <w:tr w:rsidR="00521F9C" w:rsidTr="3D65713C" w14:paraId="31942F46" w14:textId="77777777">
        <w:trPr>
          <w:trHeight w:val="550"/>
        </w:trPr>
        <w:tc>
          <w:tcPr>
            <w:tcW w:w="5000" w:type="pct"/>
          </w:tcPr>
          <w:p w:rsidR="00BA61AE" w:rsidP="00BA61AE" w:rsidRDefault="3D65713C" w14:paraId="3CF59DC9" w14:textId="77777777">
            <w:pPr>
              <w:pStyle w:val="ListNumber"/>
            </w:pPr>
            <w:r>
              <w:t xml:space="preserve">Depending on the parts that are needing to be processed continue with the steps outlined in the other tasks; </w:t>
            </w:r>
          </w:p>
          <w:p w:rsidR="00BA61AE" w:rsidP="00BA61AE" w:rsidRDefault="3D65713C" w14:paraId="35B2F80B" w14:textId="77777777">
            <w:pPr>
              <w:pStyle w:val="ListNumber2"/>
            </w:pPr>
            <w:r>
              <w:t xml:space="preserve">Backorder transfers </w:t>
            </w:r>
          </w:p>
          <w:p w:rsidR="00BA61AE" w:rsidP="00BA61AE" w:rsidRDefault="3D65713C" w14:paraId="2DE29789" w14:textId="77777777">
            <w:pPr>
              <w:pStyle w:val="ListNumber2"/>
            </w:pPr>
            <w:r>
              <w:t xml:space="preserve">Backorder transfer </w:t>
            </w:r>
            <w:proofErr w:type="spellStart"/>
            <w:r>
              <w:t>Transpecs</w:t>
            </w:r>
            <w:proofErr w:type="spellEnd"/>
            <w:r>
              <w:t xml:space="preserve"> kits</w:t>
            </w:r>
          </w:p>
          <w:p w:rsidR="00BA61AE" w:rsidP="00BA61AE" w:rsidRDefault="3D65713C" w14:paraId="68DC3EEE" w14:textId="77777777">
            <w:pPr>
              <w:pStyle w:val="ListNumber2"/>
            </w:pPr>
            <w:r>
              <w:t xml:space="preserve">Backorder purchase orders </w:t>
            </w:r>
          </w:p>
          <w:p w:rsidR="00521F9C" w:rsidP="00BA61AE" w:rsidRDefault="3D65713C" w14:paraId="6E1187D0" w14:textId="64671A55">
            <w:pPr>
              <w:pStyle w:val="ListNumber2"/>
            </w:pPr>
            <w:r>
              <w:t>Backorder purchase orders (GMH)</w:t>
            </w:r>
          </w:p>
        </w:tc>
      </w:tr>
    </w:tbl>
    <w:p w:rsidR="00EE06D6" w:rsidRDefault="00EE06D6" w14:paraId="2482D807" w14:textId="77777777">
      <w:pPr>
        <w:spacing w:line="240" w:lineRule="auto"/>
      </w:pPr>
    </w:p>
    <w:p w:rsidR="00EE06D6" w:rsidRDefault="00EE06D6" w14:paraId="733EAC2C" w14:textId="6C4EC25A">
      <w:pPr>
        <w:spacing w:line="240" w:lineRule="auto"/>
        <w:rPr>
          <w:rFonts w:eastAsia="Arial" w:cs="Lato Semibold"/>
          <w:b/>
          <w:color w:val="414141"/>
          <w:sz w:val="36"/>
          <w:szCs w:val="32"/>
        </w:rPr>
      </w:pPr>
      <w:r>
        <w:br w:type="page"/>
      </w:r>
    </w:p>
    <w:p w:rsidR="00431053" w:rsidP="00431053" w:rsidRDefault="3D65713C" w14:paraId="2CD065E4" w14:textId="77777777">
      <w:pPr>
        <w:pStyle w:val="Task"/>
      </w:pPr>
      <w:bookmarkStart w:name="_Toc534966430" w:id="31"/>
      <w:r>
        <w:t>Action a backorder with TEPS</w:t>
      </w:r>
      <w:bookmarkEnd w:id="31"/>
    </w:p>
    <w:tbl>
      <w:tblPr>
        <w:tblStyle w:val="TableGrid"/>
        <w:tblW w:w="5000" w:type="pct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020"/>
      </w:tblGrid>
      <w:tr w:rsidR="00431053" w:rsidTr="3D65713C" w14:paraId="2DA85A4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7"/>
        </w:trPr>
        <w:tc>
          <w:tcPr>
            <w:tcW w:w="5000" w:type="pct"/>
          </w:tcPr>
          <w:p w:rsidRPr="00C93003" w:rsidR="00431053" w:rsidP="3D65713C" w:rsidRDefault="3D65713C" w14:paraId="51E1B97D" w14:textId="77777777">
            <w:pPr>
              <w:pStyle w:val="ListNumber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If Part price group is populated with TEPS1 or TEPS 2 </w:t>
            </w:r>
          </w:p>
          <w:p w:rsidRPr="00C93003" w:rsidR="00431053" w:rsidP="3D65713C" w:rsidRDefault="00431053" w14:paraId="5B95CC32" w14:textId="77777777">
            <w:pPr>
              <w:pStyle w:val="ListContinue"/>
              <w:rPr>
                <w:b/>
                <w:bCs/>
              </w:rPr>
            </w:pPr>
            <w:r>
              <w:t xml:space="preserve">Select </w:t>
            </w:r>
            <w:r w:rsidRPr="3D65713C">
              <w:rPr>
                <w:b/>
                <w:bCs/>
              </w:rPr>
              <w:t>TEPS Authentication</w:t>
            </w:r>
            <w:r w:rsidRPr="00D70C6B">
              <w:rPr>
                <w:noProof/>
              </w:rPr>
              <w:drawing>
                <wp:anchor distT="0" distB="0" distL="114300" distR="114300" simplePos="0" relativeHeight="251682866" behindDoc="0" locked="0" layoutInCell="1" allowOverlap="1" wp14:anchorId="64CDAC03" wp14:editId="414CE10E">
                  <wp:simplePos x="0" y="0"/>
                  <wp:positionH relativeFrom="column">
                    <wp:posOffset>68855</wp:posOffset>
                  </wp:positionH>
                  <wp:positionV relativeFrom="paragraph">
                    <wp:posOffset>281361</wp:posOffset>
                  </wp:positionV>
                  <wp:extent cx="5027916" cy="1398895"/>
                  <wp:effectExtent l="0" t="0" r="1905" b="0"/>
                  <wp:wrapNone/>
                  <wp:docPr id="80" name="Picture 80" descr="C:\Users\JESSIC~1\AppData\Local\Temp\SNAGHTML9a82a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9a82a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014" b="49021"/>
                          <a:stretch/>
                        </pic:blipFill>
                        <pic:spPr bwMode="auto">
                          <a:xfrm>
                            <a:off x="0" y="0"/>
                            <a:ext cx="5089041" cy="1415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:rsidR="00431053" w:rsidP="00186FF8" w:rsidRDefault="00431053" w14:paraId="1CC78790" w14:textId="77777777">
            <w:pPr>
              <w:pStyle w:val="BodyText"/>
            </w:pPr>
          </w:p>
        </w:tc>
      </w:tr>
      <w:tr w:rsidR="00431053" w:rsidTr="3D65713C" w14:paraId="3971FDD3" w14:textId="77777777">
        <w:trPr>
          <w:trHeight w:val="550"/>
        </w:trPr>
        <w:tc>
          <w:tcPr>
            <w:tcW w:w="5000" w:type="pct"/>
          </w:tcPr>
          <w:p w:rsidR="00431053" w:rsidP="00186FF8" w:rsidRDefault="00431053" w14:paraId="2E9C5420" w14:textId="77777777">
            <w:pPr>
              <w:pStyle w:val="BodyText"/>
              <w:ind w:left="1193"/>
            </w:pPr>
            <w:r w:rsidRPr="00D50400">
              <w:rPr>
                <w:b/>
                <w:noProof/>
              </w:rPr>
              <w:drawing>
                <wp:anchor distT="0" distB="0" distL="114300" distR="114300" simplePos="0" relativeHeight="251683890" behindDoc="0" locked="0" layoutInCell="1" allowOverlap="1" wp14:anchorId="3D62BA7E" wp14:editId="0F99368A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0</wp:posOffset>
                  </wp:positionV>
                  <wp:extent cx="542925" cy="542925"/>
                  <wp:effectExtent l="0" t="0" r="9525" b="9525"/>
                  <wp:wrapSquare wrapText="bothSides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50400">
              <w:t>This will update the pricing in the sales order automatically to discounted prices for TEPS customers (Truck Engine Dealers) on qualifying CAT parts only</w:t>
            </w:r>
          </w:p>
          <w:p w:rsidR="00431053" w:rsidP="00186FF8" w:rsidRDefault="3D65713C" w14:paraId="3E540C8B" w14:textId="77777777">
            <w:pPr>
              <w:pStyle w:val="BodyText"/>
              <w:ind w:left="1193"/>
            </w:pPr>
            <w:r>
              <w:t>CAT issue credits to us each month to cover these discounts</w:t>
            </w:r>
          </w:p>
        </w:tc>
      </w:tr>
      <w:tr w:rsidR="00431053" w:rsidTr="3D65713C" w14:paraId="73944D6A" w14:textId="77777777">
        <w:trPr>
          <w:trHeight w:val="550"/>
        </w:trPr>
        <w:tc>
          <w:tcPr>
            <w:tcW w:w="5000" w:type="pct"/>
          </w:tcPr>
          <w:p w:rsidRPr="009A6748" w:rsidR="00431053" w:rsidP="00186FF8" w:rsidRDefault="00431053" w14:paraId="65234C82" w14:textId="77777777">
            <w:pPr>
              <w:pStyle w:val="ListNumber"/>
              <w:numPr>
                <w:ilvl w:val="0"/>
                <w:numId w:val="2"/>
              </w:numPr>
            </w:pPr>
            <w:r>
              <w:br w:type="page"/>
            </w:r>
            <w:r w:rsidR="3D65713C">
              <w:t xml:space="preserve">Select </w:t>
            </w:r>
            <w:r w:rsidRPr="3D65713C" w:rsidR="3D65713C">
              <w:rPr>
                <w:b/>
                <w:bCs/>
              </w:rPr>
              <w:t>Pick and pack &gt; Express picking journal</w:t>
            </w:r>
          </w:p>
          <w:p w:rsidR="00431053" w:rsidP="00186FF8" w:rsidRDefault="00431053" w14:paraId="163B14A9" w14:textId="77777777">
            <w:pPr>
              <w:pStyle w:val="BodyText"/>
              <w:rPr>
                <w:noProof/>
              </w:rPr>
            </w:pPr>
            <w:r w:rsidRPr="00D70C6B">
              <w:rPr>
                <w:noProof/>
              </w:rPr>
              <w:drawing>
                <wp:inline distT="0" distB="0" distL="0" distR="0" wp14:anchorId="03CDF98B" wp14:editId="0FEAFFD3">
                  <wp:extent cx="3962400" cy="1123950"/>
                  <wp:effectExtent l="0" t="0" r="0" b="0"/>
                  <wp:docPr id="45" name="Picture 45" descr="C:\Users\johi\AppData\Local\Temp\SNAGHTML38f7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ohi\AppData\Local\Temp\SNAGHTML38f75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684" b="34029"/>
                          <a:stretch/>
                        </pic:blipFill>
                        <pic:spPr bwMode="auto">
                          <a:xfrm>
                            <a:off x="0" y="0"/>
                            <a:ext cx="3970319" cy="112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053" w:rsidTr="3D65713C" w14:paraId="6D45093E" w14:textId="77777777">
        <w:trPr>
          <w:trHeight w:val="550"/>
        </w:trPr>
        <w:tc>
          <w:tcPr>
            <w:tcW w:w="5000" w:type="pct"/>
          </w:tcPr>
          <w:p w:rsidR="00431053" w:rsidP="00186FF8" w:rsidRDefault="3D65713C" w14:paraId="1B6ADA4A" w14:textId="77777777">
            <w:pPr>
              <w:pStyle w:val="ListNumber"/>
              <w:numPr>
                <w:ilvl w:val="0"/>
                <w:numId w:val="2"/>
              </w:numPr>
            </w:pPr>
            <w:r>
              <w:t xml:space="preserve">An Infolog will appear, see </w:t>
            </w:r>
            <w:r w:rsidRPr="3D65713C">
              <w:rPr>
                <w:b/>
                <w:bCs/>
              </w:rPr>
              <w:t xml:space="preserve">Task </w:t>
            </w:r>
            <w:proofErr w:type="spellStart"/>
            <w:r w:rsidRPr="3D65713C">
              <w:rPr>
                <w:b/>
                <w:bCs/>
              </w:rPr>
              <w:t>Infologs</w:t>
            </w:r>
            <w:proofErr w:type="spellEnd"/>
            <w:r>
              <w:t xml:space="preserve"> for how to manage the different actions. </w:t>
            </w:r>
          </w:p>
        </w:tc>
      </w:tr>
    </w:tbl>
    <w:p w:rsidR="00431053" w:rsidP="00431053" w:rsidRDefault="00431053" w14:paraId="0C8090DA" w14:textId="77777777">
      <w:pPr>
        <w:pStyle w:val="BodyText"/>
        <w:rPr>
          <w:rFonts w:eastAsia="Arial"/>
        </w:rPr>
      </w:pPr>
    </w:p>
    <w:p w:rsidR="00431053" w:rsidP="00431053" w:rsidRDefault="00431053" w14:paraId="3B41C274" w14:textId="77777777">
      <w:pPr>
        <w:spacing w:line="240" w:lineRule="auto"/>
        <w:rPr>
          <w:rFonts w:eastAsia="Arial" w:cs="Times New Roman"/>
          <w:color w:val="414141"/>
          <w:spacing w:val="4"/>
          <w:szCs w:val="24"/>
        </w:rPr>
      </w:pPr>
      <w:r>
        <w:rPr>
          <w:rFonts w:eastAsia="Arial"/>
        </w:rPr>
        <w:br w:type="page"/>
      </w:r>
    </w:p>
    <w:p w:rsidRPr="00C46F7F" w:rsidR="00431053" w:rsidP="00431053" w:rsidRDefault="3D65713C" w14:paraId="740ED0CA" w14:textId="77777777">
      <w:pPr>
        <w:pStyle w:val="Task"/>
      </w:pPr>
      <w:bookmarkStart w:name="_Toc506363884" w:id="32"/>
      <w:bookmarkStart w:name="_Toc534966431" w:id="33"/>
      <w:bookmarkEnd w:id="24"/>
      <w:r>
        <w:t>Action the backorder</w:t>
      </w:r>
      <w:bookmarkEnd w:id="33"/>
      <w:r>
        <w:t xml:space="preserve"> </w:t>
      </w:r>
    </w:p>
    <w:tbl>
      <w:tblPr>
        <w:tblStyle w:val="TableGrid"/>
        <w:tblW w:w="9094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094"/>
      </w:tblGrid>
      <w:tr w:rsidRPr="00D70C6B" w:rsidR="00431053" w:rsidTr="3D65713C" w14:paraId="0A71021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rHeight w:val="5008"/>
        </w:trPr>
        <w:tc>
          <w:tcPr>
            <w:tcW w:w="9094" w:type="dxa"/>
            <w:tcMar>
              <w:top w:w="113" w:type="dxa"/>
              <w:bottom w:w="113" w:type="dxa"/>
            </w:tcMar>
          </w:tcPr>
          <w:p w:rsidR="00431053" w:rsidP="00F41A74" w:rsidRDefault="00431053" w14:paraId="776CBECE" w14:textId="77777777">
            <w:pPr>
              <w:pStyle w:val="BodyText"/>
              <w:ind w:left="1081"/>
            </w:pPr>
            <w:r>
              <w:rPr>
                <w:noProof/>
              </w:rPr>
              <w:drawing>
                <wp:anchor distT="0" distB="0" distL="114300" distR="114300" simplePos="0" relativeHeight="251685938" behindDoc="0" locked="0" layoutInCell="1" allowOverlap="1" wp14:anchorId="52F50910" wp14:editId="1D698301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0</wp:posOffset>
                  </wp:positionV>
                  <wp:extent cx="542925" cy="542925"/>
                  <wp:effectExtent l="0" t="0" r="9525" b="9525"/>
                  <wp:wrapSquare wrapText="bothSides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A6748">
              <w:t xml:space="preserve">Before </w:t>
            </w:r>
            <w:r>
              <w:t xml:space="preserve">selecting the </w:t>
            </w:r>
            <w:r w:rsidRPr="3D65713C">
              <w:rPr>
                <w:b/>
                <w:bCs/>
              </w:rPr>
              <w:t>Express picking journal</w:t>
            </w:r>
            <w:r w:rsidRPr="009A6748">
              <w:t xml:space="preserve"> button</w:t>
            </w:r>
            <w:r>
              <w:t>,</w:t>
            </w:r>
            <w:r w:rsidRPr="009A6748">
              <w:t xml:space="preserve"> </w:t>
            </w:r>
            <w:r>
              <w:t>you need to check if</w:t>
            </w:r>
            <w:r w:rsidRPr="007643B1">
              <w:t xml:space="preserve"> the Part price group populated with TEPS1 or TEPS2</w:t>
            </w:r>
            <w:r>
              <w:t xml:space="preserve">, and if the order contains CAT parts. </w:t>
            </w:r>
            <w:r w:rsidRPr="007643B1">
              <w:t xml:space="preserve"> </w:t>
            </w:r>
          </w:p>
          <w:p w:rsidR="00431053" w:rsidP="00F41A74" w:rsidRDefault="3D65713C" w14:paraId="21E0D48E" w14:textId="77777777">
            <w:pPr>
              <w:pStyle w:val="BodyText"/>
              <w:ind w:left="1081"/>
            </w:pPr>
            <w:r>
              <w:t xml:space="preserve">The TEPS indicator </w:t>
            </w:r>
            <w:proofErr w:type="gramStart"/>
            <w:r>
              <w:t>appears  on</w:t>
            </w:r>
            <w:proofErr w:type="gramEnd"/>
            <w:r>
              <w:t xml:space="preserve"> the sales order header under part price group </w:t>
            </w:r>
          </w:p>
          <w:p w:rsidR="00431053" w:rsidP="3D65713C" w:rsidRDefault="00431053" w14:paraId="49471ED5" w14:textId="77777777">
            <w:pPr>
              <w:pStyle w:val="BodyText"/>
              <w:ind w:left="1081"/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62" behindDoc="0" locked="0" layoutInCell="1" allowOverlap="1" wp14:anchorId="73D38F2F" wp14:editId="1628E567">
                      <wp:simplePos x="0" y="0"/>
                      <wp:positionH relativeFrom="column">
                        <wp:posOffset>1277302</wp:posOffset>
                      </wp:positionH>
                      <wp:positionV relativeFrom="paragraph">
                        <wp:posOffset>246063</wp:posOffset>
                      </wp:positionV>
                      <wp:extent cx="2533650" cy="1749425"/>
                      <wp:effectExtent l="0" t="0" r="0" b="3175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33650" cy="1749425"/>
                                <a:chOff x="0" y="0"/>
                                <a:chExt cx="2533650" cy="17494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1" name="Picture 6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4165" t="39040" b="196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33650" cy="1749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3" name="Rectangle 63"/>
                              <wps:cNvSpPr/>
                              <wps:spPr>
                                <a:xfrm>
                                  <a:off x="238125" y="962025"/>
                                  <a:ext cx="1666875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6169570E">
                    <v:group id="Group 64" style="position:absolute;margin-left:100.55pt;margin-top:19.4pt;width:199.5pt;height:137.75pt;z-index:251686962" coordsize="25336,17494" o:spid="_x0000_s1026" w14:anchorId="639197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">
                      <v:shape id="Picture 61" style="position:absolute;width:25336;height:1749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">
                        <v:imagedata cropleft="48605f" croptop="25585f" cropbottom="1285f" o:title="" r:id="rId39"/>
                      </v:shape>
                      <v:rect id="Rectangle 63" style="position:absolute;left:2381;top:9620;width:16669;height:2667;visibility:visible;mso-wrap-style:square;v-text-anchor:middle" o:spid="_x0000_s1028" filled="f" strokecolor="red" strokeweight="2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"/>
                    </v:group>
                  </w:pict>
                </mc:Fallback>
              </mc:AlternateContent>
            </w:r>
            <w:r>
              <w:t xml:space="preserve">See task </w:t>
            </w:r>
            <w:r w:rsidRPr="3D65713C">
              <w:rPr>
                <w:b/>
                <w:bCs/>
              </w:rPr>
              <w:t>Action a backorder with TEPS</w:t>
            </w:r>
          </w:p>
          <w:p w:rsidRPr="007643B1" w:rsidR="00431053" w:rsidP="00F41A74" w:rsidRDefault="00431053" w14:paraId="4876A3A6" w14:textId="77777777">
            <w:pPr>
              <w:pStyle w:val="BodyText"/>
            </w:pPr>
          </w:p>
        </w:tc>
      </w:tr>
      <w:tr w:rsidRPr="00D70C6B" w:rsidR="00431053" w:rsidTr="3D65713C" w14:paraId="2DA4A726" w14:textId="77777777">
        <w:trPr>
          <w:cantSplit w:val="0"/>
        </w:trPr>
        <w:tc>
          <w:tcPr>
            <w:tcW w:w="9094" w:type="dxa"/>
            <w:tcMar>
              <w:top w:w="113" w:type="dxa"/>
              <w:bottom w:w="113" w:type="dxa"/>
            </w:tcMar>
          </w:tcPr>
          <w:p w:rsidRPr="009A6748" w:rsidR="00431053" w:rsidP="00F41A74" w:rsidRDefault="00431053" w14:paraId="2C698CE3" w14:textId="77777777">
            <w:pPr>
              <w:pStyle w:val="ListNumber"/>
              <w:numPr>
                <w:ilvl w:val="0"/>
                <w:numId w:val="2"/>
              </w:numPr>
            </w:pPr>
            <w:r>
              <w:br w:type="page"/>
            </w:r>
            <w:r w:rsidR="3D65713C">
              <w:t xml:space="preserve">Select </w:t>
            </w:r>
            <w:r w:rsidRPr="3D65713C" w:rsidR="3D65713C">
              <w:rPr>
                <w:b/>
                <w:bCs/>
              </w:rPr>
              <w:t>Pick and pack &gt; Express picking journal</w:t>
            </w:r>
          </w:p>
          <w:p w:rsidR="00431053" w:rsidP="00F41A74" w:rsidRDefault="00431053" w14:paraId="684EAF36" w14:textId="77777777">
            <w:pPr>
              <w:pStyle w:val="ListNumber"/>
              <w:numPr>
                <w:ilvl w:val="0"/>
                <w:numId w:val="0"/>
              </w:numPr>
              <w:tabs>
                <w:tab w:val="left" w:pos="960"/>
              </w:tabs>
              <w:ind w:left="567"/>
              <w:rPr>
                <w:noProof/>
              </w:rPr>
            </w:pPr>
            <w:r w:rsidRPr="00D70C6B">
              <w:rPr>
                <w:noProof/>
              </w:rPr>
              <w:drawing>
                <wp:inline distT="0" distB="0" distL="0" distR="0" wp14:anchorId="39F5667A" wp14:editId="166929CB">
                  <wp:extent cx="3962400" cy="1123950"/>
                  <wp:effectExtent l="0" t="0" r="0" b="0"/>
                  <wp:docPr id="57" name="Picture 57" descr="C:\Users\johi\AppData\Local\Temp\SNAGHTML38f7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ohi\AppData\Local\Temp\SNAGHTML38f75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684" b="34029"/>
                          <a:stretch/>
                        </pic:blipFill>
                        <pic:spPr bwMode="auto">
                          <a:xfrm>
                            <a:off x="0" y="0"/>
                            <a:ext cx="3970319" cy="112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70C6B" w:rsidR="00431053" w:rsidTr="3D65713C" w14:paraId="2F6F711E" w14:textId="77777777">
        <w:trPr>
          <w:cantSplit w:val="0"/>
        </w:trPr>
        <w:tc>
          <w:tcPr>
            <w:tcW w:w="9094" w:type="dxa"/>
            <w:tcMar>
              <w:top w:w="113" w:type="dxa"/>
              <w:bottom w:w="113" w:type="dxa"/>
            </w:tcMar>
          </w:tcPr>
          <w:p w:rsidRPr="009A6748" w:rsidR="00431053" w:rsidP="00F41A74" w:rsidRDefault="3D65713C" w14:paraId="20AD324D" w14:textId="77777777">
            <w:pPr>
              <w:pStyle w:val="ListNumber"/>
              <w:numPr>
                <w:ilvl w:val="0"/>
                <w:numId w:val="2"/>
              </w:numPr>
            </w:pPr>
            <w:r>
              <w:t xml:space="preserve">An Infolog will appear, see </w:t>
            </w:r>
            <w:r w:rsidRPr="3D65713C">
              <w:rPr>
                <w:b/>
                <w:bCs/>
              </w:rPr>
              <w:t xml:space="preserve">Task </w:t>
            </w:r>
            <w:proofErr w:type="spellStart"/>
            <w:r w:rsidRPr="3D65713C">
              <w:rPr>
                <w:b/>
                <w:bCs/>
              </w:rPr>
              <w:t>Infologs</w:t>
            </w:r>
            <w:proofErr w:type="spellEnd"/>
            <w:r>
              <w:t xml:space="preserve"> for how to manage the different actions. </w:t>
            </w:r>
          </w:p>
        </w:tc>
      </w:tr>
    </w:tbl>
    <w:p w:rsidR="00431053" w:rsidP="00431053" w:rsidRDefault="00431053" w14:paraId="615347C4" w14:textId="77777777">
      <w:pPr>
        <w:spacing w:line="240" w:lineRule="auto"/>
      </w:pPr>
      <w:r>
        <w:br w:type="page"/>
      </w:r>
    </w:p>
    <w:p w:rsidR="008C085C" w:rsidP="00A179C1" w:rsidRDefault="3D65713C" w14:paraId="6329DF63" w14:textId="1C00CD1E">
      <w:pPr>
        <w:pStyle w:val="Task"/>
      </w:pPr>
      <w:bookmarkStart w:name="_Toc534966432" w:id="34"/>
      <w:proofErr w:type="spellStart"/>
      <w:r>
        <w:t>Infologs</w:t>
      </w:r>
      <w:bookmarkEnd w:id="34"/>
      <w:proofErr w:type="spellEnd"/>
      <w:r>
        <w:t xml:space="preserve"> </w:t>
      </w:r>
    </w:p>
    <w:p w:rsidRPr="00C46F7F" w:rsidR="00A179C1" w:rsidP="008C085C" w:rsidRDefault="3D65713C" w14:paraId="0DFDBD21" w14:textId="0BCFA32E">
      <w:pPr>
        <w:pStyle w:val="Heading4"/>
      </w:pPr>
      <w:bookmarkStart w:name="_Toc534966433" w:id="35"/>
      <w:r>
        <w:t>Infolog: Backorder auto-release</w:t>
      </w:r>
      <w:bookmarkEnd w:id="35"/>
      <w:r>
        <w:t xml:space="preserve"> </w:t>
      </w:r>
      <w:bookmarkEnd w:id="32"/>
    </w:p>
    <w:tbl>
      <w:tblPr>
        <w:tblStyle w:val="TableGrid"/>
        <w:tblW w:w="8789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8789"/>
      </w:tblGrid>
      <w:tr w:rsidRPr="00D70C6B" w:rsidR="00A179C1" w:rsidTr="3D65713C" w14:paraId="7428BC8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</w:trPr>
        <w:tc>
          <w:tcPr>
            <w:tcW w:w="8789" w:type="dxa"/>
            <w:tcMar>
              <w:top w:w="113" w:type="dxa"/>
              <w:bottom w:w="113" w:type="dxa"/>
            </w:tcMar>
          </w:tcPr>
          <w:p w:rsidRPr="00D50400" w:rsidR="00A179C1" w:rsidP="00B32619" w:rsidRDefault="3D65713C" w14:paraId="61525937" w14:textId="753153FD">
            <w:pPr>
              <w:pStyle w:val="ListNumber"/>
            </w:pPr>
            <w:r>
              <w:t>After Approving backorder (for parts on-hand, on transfer or to be purchased), and creating EPJ, an Infolog will appear detailing information about:</w:t>
            </w:r>
          </w:p>
          <w:p w:rsidRPr="00C25716" w:rsidR="00A179C1" w:rsidP="00590129" w:rsidRDefault="3D65713C" w14:paraId="2F3579A2" w14:textId="77777777">
            <w:pPr>
              <w:pStyle w:val="ListBullet"/>
            </w:pPr>
            <w:r>
              <w:t>Picking journals</w:t>
            </w:r>
          </w:p>
          <w:p w:rsidRPr="00C25716" w:rsidR="00A179C1" w:rsidP="00590129" w:rsidRDefault="3D65713C" w14:paraId="31880FD9" w14:textId="77777777">
            <w:pPr>
              <w:pStyle w:val="ListBullet"/>
            </w:pPr>
            <w:r>
              <w:t>Transfer orders</w:t>
            </w:r>
          </w:p>
          <w:p w:rsidRPr="00F57C1E" w:rsidR="00A179C1" w:rsidP="00F57C1E" w:rsidRDefault="3D65713C" w14:paraId="3B84E3ED" w14:textId="4B60FFE3">
            <w:pPr>
              <w:pStyle w:val="ListBullet"/>
            </w:pPr>
            <w:r>
              <w:t>Purchase orders</w:t>
            </w:r>
          </w:p>
        </w:tc>
      </w:tr>
      <w:tr w:rsidRPr="00D70C6B" w:rsidR="00F57C1E" w:rsidTr="3D65713C" w14:paraId="2783BA01" w14:textId="77777777">
        <w:trPr>
          <w:cantSplit w:val="0"/>
        </w:trPr>
        <w:tc>
          <w:tcPr>
            <w:tcW w:w="8789" w:type="dxa"/>
            <w:tcMar>
              <w:top w:w="113" w:type="dxa"/>
              <w:bottom w:w="113" w:type="dxa"/>
            </w:tcMar>
          </w:tcPr>
          <w:p w:rsidR="00F57C1E" w:rsidP="00F57C1E" w:rsidRDefault="3D65713C" w14:paraId="78536B32" w14:textId="77777777">
            <w:pPr>
              <w:pStyle w:val="ListNumber"/>
            </w:pPr>
            <w:r>
              <w:t>Select and process any picking journals that:</w:t>
            </w:r>
          </w:p>
          <w:p w:rsidRPr="00590129" w:rsidR="00F57C1E" w:rsidP="00F57C1E" w:rsidRDefault="3D65713C" w14:paraId="33445D98" w14:textId="77777777">
            <w:pPr>
              <w:pStyle w:val="ListBullet"/>
            </w:pPr>
            <w:r>
              <w:t>were created for stock on-hand at your branch and</w:t>
            </w:r>
          </w:p>
          <w:p w:rsidRPr="00590129" w:rsidR="00F57C1E" w:rsidP="00F57C1E" w:rsidRDefault="3D65713C" w14:paraId="60C75095" w14:textId="77777777">
            <w:pPr>
              <w:pStyle w:val="ListBullet"/>
            </w:pPr>
            <w:r>
              <w:t xml:space="preserve">are displayed on the Backorder auto-release Infolog, </w:t>
            </w:r>
          </w:p>
          <w:p w:rsidR="00F57C1E" w:rsidP="00F57C1E" w:rsidRDefault="3D65713C" w14:paraId="0EF53917" w14:textId="77777777">
            <w:pPr>
              <w:pStyle w:val="ListBullet"/>
            </w:pPr>
            <w:r>
              <w:t>and you would normally process Picking Journals</w:t>
            </w:r>
          </w:p>
          <w:p w:rsidR="00CC28D7" w:rsidP="00CC28D7" w:rsidRDefault="00CC28D7" w14:paraId="274C21DD" w14:textId="77777777">
            <w:pPr>
              <w:pStyle w:val="ListBullet"/>
              <w:numPr>
                <w:ilvl w:val="0"/>
                <w:numId w:val="0"/>
              </w:numPr>
              <w:ind w:left="567" w:hanging="283"/>
            </w:pPr>
          </w:p>
          <w:p w:rsidRPr="00F57C1E" w:rsidR="00CC28D7" w:rsidP="00CC28D7" w:rsidRDefault="3D65713C" w14:paraId="5954DBDE" w14:textId="5C41F3AE">
            <w:pPr>
              <w:pStyle w:val="ListContinue"/>
            </w:pPr>
            <w:r>
              <w:t xml:space="preserve">See SOP </w:t>
            </w:r>
            <w:r w:rsidRPr="3D65713C">
              <w:rPr>
                <w:b/>
                <w:bCs/>
              </w:rPr>
              <w:t>PRT_5.1_Manage Picking Packing and Delivery Notes</w:t>
            </w:r>
          </w:p>
        </w:tc>
      </w:tr>
      <w:tr w:rsidRPr="00D70C6B" w:rsidR="00A179C1" w:rsidTr="3D65713C" w14:paraId="507E14F4" w14:textId="77777777">
        <w:trPr>
          <w:cantSplit w:val="0"/>
        </w:trPr>
        <w:tc>
          <w:tcPr>
            <w:tcW w:w="8789" w:type="dxa"/>
            <w:tcMar>
              <w:top w:w="113" w:type="dxa"/>
              <w:bottom w:w="113" w:type="dxa"/>
            </w:tcMar>
          </w:tcPr>
          <w:p w:rsidRPr="00C25716" w:rsidR="00A179C1" w:rsidP="00B32619" w:rsidRDefault="00A179C1" w14:paraId="59D4B705" w14:textId="4CC659DA">
            <w:pPr>
              <w:pStyle w:val="BodyText"/>
            </w:pPr>
            <w:r w:rsidRPr="00D50400">
              <w:rPr>
                <w:b/>
                <w:noProof/>
              </w:rPr>
              <w:drawing>
                <wp:anchor distT="0" distB="0" distL="114300" distR="114300" simplePos="0" relativeHeight="251649026" behindDoc="0" locked="0" layoutInCell="1" allowOverlap="1" wp14:anchorId="6D0014F0" wp14:editId="65B6707E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0</wp:posOffset>
                  </wp:positionV>
                  <wp:extent cx="542925" cy="542925"/>
                  <wp:effectExtent l="0" t="0" r="9525" b="9525"/>
                  <wp:wrapSquare wrapText="bothSides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50400">
              <w:t xml:space="preserve">For more information about messages in this Infolog see </w:t>
            </w:r>
            <w:r w:rsidRPr="00D50400" w:rsidR="003B59DD">
              <w:t>T</w:t>
            </w:r>
            <w:r w:rsidRPr="00D50400">
              <w:t xml:space="preserve">roubleshooting </w:t>
            </w:r>
            <w:r w:rsidRPr="00D50400" w:rsidR="003B59DD">
              <w:t>task</w:t>
            </w:r>
          </w:p>
        </w:tc>
      </w:tr>
    </w:tbl>
    <w:p w:rsidRPr="00D50400" w:rsidR="003B59DD" w:rsidP="00B32619" w:rsidRDefault="003B59DD" w14:paraId="084FEE04" w14:textId="793F4586">
      <w:pPr>
        <w:pStyle w:val="BodyText"/>
        <w:rPr>
          <w:rFonts w:eastAsia="Arial"/>
        </w:rPr>
      </w:pPr>
      <w:bookmarkStart w:name="_Toc506363885" w:id="36"/>
    </w:p>
    <w:p w:rsidRPr="00D50400" w:rsidR="003B59DD" w:rsidP="00B32619" w:rsidRDefault="003B59DD" w14:paraId="0B5B2A02" w14:textId="77777777">
      <w:pPr>
        <w:pStyle w:val="BodyText"/>
        <w:rPr>
          <w:rFonts w:eastAsia="Arial"/>
        </w:rPr>
      </w:pPr>
      <w:r w:rsidRPr="00D50400">
        <w:rPr>
          <w:rFonts w:eastAsia="Arial"/>
        </w:rPr>
        <w:br w:type="page"/>
      </w:r>
    </w:p>
    <w:p w:rsidRPr="00C46F7F" w:rsidR="00A179C1" w:rsidP="008C085C" w:rsidRDefault="3D65713C" w14:paraId="08847459" w14:textId="51D16034">
      <w:pPr>
        <w:pStyle w:val="Heading4"/>
      </w:pPr>
      <w:bookmarkStart w:name="_Toc534966434" w:id="37"/>
      <w:r>
        <w:t>Infolog: Backorder auto-release transfer orders</w:t>
      </w:r>
      <w:bookmarkEnd w:id="36"/>
      <w:bookmarkEnd w:id="37"/>
    </w:p>
    <w:tbl>
      <w:tblPr>
        <w:tblStyle w:val="TableGrid"/>
        <w:tblW w:w="9498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498"/>
      </w:tblGrid>
      <w:tr w:rsidRPr="00D70C6B" w:rsidR="00A179C1" w:rsidTr="3D65713C" w14:paraId="4D09802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rHeight w:val="5809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B02A29" w:rsidP="00637B43" w:rsidRDefault="3D65713C" w14:paraId="28863D02" w14:textId="7A351B80">
            <w:pPr>
              <w:pStyle w:val="ListNumber"/>
            </w:pPr>
            <w:r>
              <w:t>Parts from CAT warehouses will automatically have P</w:t>
            </w:r>
            <w:r w:rsidRPr="3D65713C">
              <w:rPr>
                <w:rStyle w:val="BodyTextChar"/>
              </w:rPr>
              <w:t>icking</w:t>
            </w:r>
            <w:r>
              <w:t xml:space="preserve"> journals created for transfer orders</w:t>
            </w:r>
          </w:p>
          <w:p w:rsidRPr="009A6748" w:rsidR="00A179C1" w:rsidP="00B32619" w:rsidRDefault="00C12A41" w14:paraId="55162154" w14:textId="11F84DF5">
            <w:pPr>
              <w:pStyle w:val="BodyText"/>
            </w:pPr>
            <w:r w:rsidRPr="00D50400">
              <w:rPr>
                <w:noProof/>
              </w:rPr>
              <w:drawing>
                <wp:anchor distT="0" distB="0" distL="114300" distR="114300" simplePos="0" relativeHeight="251649051" behindDoc="0" locked="0" layoutInCell="1" allowOverlap="1" wp14:anchorId="130B64CD" wp14:editId="2306876A">
                  <wp:simplePos x="0" y="0"/>
                  <wp:positionH relativeFrom="column">
                    <wp:posOffset>1534795</wp:posOffset>
                  </wp:positionH>
                  <wp:positionV relativeFrom="paragraph">
                    <wp:posOffset>106045</wp:posOffset>
                  </wp:positionV>
                  <wp:extent cx="2400300" cy="2845435"/>
                  <wp:effectExtent l="0" t="0" r="0" b="0"/>
                  <wp:wrapNone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84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Pr="00D70C6B" w:rsidR="00A179C1" w:rsidTr="3D65713C" w14:paraId="444D562C" w14:textId="77777777">
        <w:trPr>
          <w:cantSplit w:val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5E1757" w:rsidR="00A179C1" w:rsidP="00726699" w:rsidRDefault="3D65713C" w14:paraId="44E66AE1" w14:textId="5A9D523A">
            <w:pPr>
              <w:pStyle w:val="ListNumber"/>
              <w:numPr>
                <w:ilvl w:val="0"/>
                <w:numId w:val="2"/>
              </w:numPr>
            </w:pPr>
            <w:r>
              <w:t>For non-CAT warehouses (</w:t>
            </w:r>
            <w:proofErr w:type="gramStart"/>
            <w:r>
              <w:t>non a</w:t>
            </w:r>
            <w:proofErr w:type="gramEnd"/>
            <w:r>
              <w:t xml:space="preserve">-suffix warehouses), highlight the Transfer order line, on the </w:t>
            </w:r>
            <w:proofErr w:type="spellStart"/>
            <w:r>
              <w:t>infolog</w:t>
            </w:r>
            <w:proofErr w:type="spellEnd"/>
          </w:p>
          <w:p w:rsidRPr="00D50400" w:rsidR="00A179C1" w:rsidP="3D65713C" w:rsidRDefault="3D65713C" w14:paraId="569F1946" w14:textId="77777777">
            <w:pPr>
              <w:pStyle w:val="ListContinue"/>
              <w:rPr>
                <w:b/>
                <w:bCs/>
              </w:rPr>
            </w:pPr>
            <w:r>
              <w:t xml:space="preserve">Select </w:t>
            </w:r>
            <w:r w:rsidRPr="3D65713C">
              <w:rPr>
                <w:b/>
                <w:bCs/>
              </w:rPr>
              <w:t>Show</w:t>
            </w:r>
          </w:p>
          <w:p w:rsidRPr="001D0FE8" w:rsidR="00A179C1" w:rsidP="00065192" w:rsidRDefault="00A179C1" w14:paraId="30996813" w14:textId="77777777">
            <w:pPr>
              <w:pStyle w:val="ListNumber"/>
              <w:numPr>
                <w:ilvl w:val="0"/>
                <w:numId w:val="0"/>
              </w:numPr>
              <w:ind w:left="567"/>
              <w:rPr>
                <w:b/>
              </w:rPr>
            </w:pPr>
          </w:p>
          <w:p w:rsidRPr="001D0FE8" w:rsidR="00A179C1" w:rsidP="00065192" w:rsidRDefault="00A179C1" w14:paraId="083A6BFC" w14:textId="77777777">
            <w:pPr>
              <w:pStyle w:val="ListNumber"/>
              <w:numPr>
                <w:ilvl w:val="0"/>
                <w:numId w:val="0"/>
              </w:numPr>
              <w:ind w:left="142"/>
              <w:jc w:val="center"/>
              <w:rPr>
                <w:noProof/>
              </w:rPr>
            </w:pPr>
            <w:r w:rsidRPr="00D70C6B">
              <w:rPr>
                <w:noProof/>
              </w:rPr>
              <w:drawing>
                <wp:inline distT="0" distB="0" distL="0" distR="0" wp14:anchorId="40B152AD" wp14:editId="4C85A7BA">
                  <wp:extent cx="2343150" cy="2057554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3" cy="2070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70C6B" w:rsidR="00A179C1" w:rsidTr="3D65713C" w14:paraId="6215A255" w14:textId="77777777">
        <w:trPr>
          <w:cantSplit w:val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D70C6B" w:rsidR="00A179C1" w:rsidP="3D65713C" w:rsidRDefault="3D65713C" w14:paraId="4C6F3A1F" w14:textId="188CBD29">
            <w:pPr>
              <w:pStyle w:val="ListNumber"/>
              <w:numPr>
                <w:ilvl w:val="0"/>
                <w:numId w:val="2"/>
              </w:numPr>
              <w:rPr>
                <w:noProof/>
              </w:rPr>
            </w:pPr>
            <w:r>
              <w:t xml:space="preserve">Select </w:t>
            </w:r>
            <w:r w:rsidRPr="3D65713C">
              <w:rPr>
                <w:b/>
                <w:bCs/>
              </w:rPr>
              <w:t>Remove WWF</w:t>
            </w:r>
            <w:r>
              <w:t xml:space="preserve"> if you need to see the transfer order, if you don’t have access to multiple warehouses. </w:t>
            </w:r>
          </w:p>
        </w:tc>
      </w:tr>
      <w:tr w:rsidRPr="00D70C6B" w:rsidR="00A179C1" w:rsidTr="3D65713C" w14:paraId="60F36FD1" w14:textId="77777777">
        <w:trPr>
          <w:cantSplit w:val="0"/>
          <w:trHeight w:val="2858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186E4D" w:rsidR="00A179C1" w:rsidP="00186E4D" w:rsidRDefault="00186E4D" w14:paraId="1C8CCF25" w14:textId="0587EB77">
            <w:pPr>
              <w:pStyle w:val="ListNumber"/>
              <w:numPr>
                <w:ilvl w:val="0"/>
                <w:numId w:val="2"/>
              </w:num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74" behindDoc="0" locked="0" layoutInCell="1" allowOverlap="1" wp14:anchorId="4A60DDAA" wp14:editId="3E806994">
                      <wp:simplePos x="0" y="0"/>
                      <wp:positionH relativeFrom="column">
                        <wp:posOffset>-32067</wp:posOffset>
                      </wp:positionH>
                      <wp:positionV relativeFrom="paragraph">
                        <wp:posOffset>420053</wp:posOffset>
                      </wp:positionV>
                      <wp:extent cx="6000750" cy="1174750"/>
                      <wp:effectExtent l="0" t="0" r="0" b="2540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00750" cy="1174750"/>
                                <a:chOff x="0" y="0"/>
                                <a:chExt cx="6000750" cy="11747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7" name="Picture 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00750" cy="117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68" name="Rectangle 68"/>
                              <wps:cNvSpPr/>
                              <wps:spPr>
                                <a:xfrm>
                                  <a:off x="4829175" y="533400"/>
                                  <a:ext cx="680720" cy="641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655FD181">
                    <v:group id="Group 69" style="position:absolute;margin-left:-2.5pt;margin-top:33.1pt;width:472.5pt;height:92.5pt;z-index:251649074" coordsize="60007,11747" o:spid="_x0000_s1026" w14:anchorId="3419B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">
                      <v:shape id="Picture 67" style="position:absolute;width:60007;height:11747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">
                        <v:imagedata o:title="" r:id="rId43"/>
                      </v:shape>
                      <v:rect id="Rectangle 68" style="position:absolute;left:48291;top:5334;width:6807;height:6413;visibility:visible;mso-wrap-style:square;v-text-anchor:middle" o:spid="_x0000_s1028" filled="f" strokecolor="red" strokeweight="2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"/>
                    </v:group>
                  </w:pict>
                </mc:Fallback>
              </mc:AlternateContent>
            </w:r>
            <w:r w:rsidRPr="009A6748" w:rsidR="00A179C1">
              <w:t xml:space="preserve">Select </w:t>
            </w:r>
            <w:r w:rsidR="00AE1149">
              <w:t xml:space="preserve">freight method from </w:t>
            </w:r>
            <w:r w:rsidRPr="3D65713C" w:rsidR="00A179C1">
              <w:rPr>
                <w:b/>
                <w:bCs/>
              </w:rPr>
              <w:t xml:space="preserve">Mode of delivery </w:t>
            </w:r>
          </w:p>
        </w:tc>
      </w:tr>
      <w:tr w:rsidRPr="00D70C6B" w:rsidR="00A179C1" w:rsidTr="3D65713C" w14:paraId="35B4E873" w14:textId="77777777">
        <w:trPr>
          <w:cantSplit w:val="0"/>
          <w:trHeight w:val="6247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E82583" w:rsidP="00215A82" w:rsidRDefault="3D65713C" w14:paraId="544B3173" w14:textId="1F69B6D0">
            <w:pPr>
              <w:pStyle w:val="ListNumber"/>
            </w:pPr>
            <w:r>
              <w:t xml:space="preserve">Update the delivery tab if necessary </w:t>
            </w:r>
          </w:p>
          <w:p w:rsidR="00A179C1" w:rsidP="00DE52A0" w:rsidRDefault="00A179C1" w14:paraId="720BA64C" w14:textId="6F47A40A">
            <w:pPr>
              <w:pStyle w:val="ListNumber2"/>
              <w:tabs>
                <w:tab w:val="clear" w:pos="992"/>
                <w:tab w:val="num" w:pos="1081"/>
              </w:tabs>
              <w:ind w:left="4058" w:hanging="3491"/>
            </w:pPr>
            <w:r w:rsidRPr="3D65713C">
              <w:rPr>
                <w:b/>
                <w:bCs/>
              </w:rPr>
              <w:t>Delivery terms</w:t>
            </w:r>
            <w:r w:rsidRPr="009A6748">
              <w:t xml:space="preserve"> to </w:t>
            </w:r>
            <w:r w:rsidRPr="3D65713C">
              <w:rPr>
                <w:b/>
                <w:bCs/>
              </w:rPr>
              <w:t>FOC</w:t>
            </w:r>
            <w:r w:rsidRPr="3D65713C" w:rsidR="00215A82">
              <w:rPr>
                <w:b/>
                <w:bCs/>
              </w:rPr>
              <w:t xml:space="preserve">, </w:t>
            </w:r>
            <w:r w:rsidR="00DE52A0">
              <w:rPr>
                <w:b/>
              </w:rPr>
              <w:tab/>
            </w:r>
            <w:r w:rsidRPr="004505A4" w:rsidR="004505A4">
              <w:t>if</w:t>
            </w:r>
            <w:r w:rsidRPr="004505A4" w:rsidR="003A39E0">
              <w:t xml:space="preserve"> no freight is to be charged from the sending warehouse,</w:t>
            </w:r>
            <w:r w:rsidRPr="3D65713C" w:rsidR="003A39E0">
              <w:rPr>
                <w:b/>
                <w:bCs/>
              </w:rPr>
              <w:t xml:space="preserve"> </w:t>
            </w:r>
            <w:r w:rsidR="003308AD">
              <w:t>this only applies to</w:t>
            </w:r>
            <w:r w:rsidRPr="009A6748" w:rsidR="00FD6E65">
              <w:t xml:space="preserve"> transfers out of 10D, 10C, 60D, and 15D</w:t>
            </w:r>
            <w:r w:rsidR="00581F2B">
              <w:br/>
            </w:r>
          </w:p>
          <w:p w:rsidRPr="009A6748" w:rsidR="00215A82" w:rsidP="00FD6E65" w:rsidRDefault="00F43371" w14:paraId="761599A9" w14:textId="0C2F2A27">
            <w:pPr>
              <w:pStyle w:val="ListNumber2"/>
            </w:pPr>
            <w:r w:rsidRPr="00D50400">
              <w:rPr>
                <w:noProof/>
              </w:rPr>
              <w:drawing>
                <wp:anchor distT="0" distB="0" distL="114300" distR="114300" simplePos="0" relativeHeight="251649046" behindDoc="0" locked="0" layoutInCell="1" allowOverlap="1" wp14:anchorId="139896F3" wp14:editId="5F5F38E4">
                  <wp:simplePos x="0" y="0"/>
                  <wp:positionH relativeFrom="column">
                    <wp:posOffset>963295</wp:posOffset>
                  </wp:positionH>
                  <wp:positionV relativeFrom="paragraph">
                    <wp:posOffset>386715</wp:posOffset>
                  </wp:positionV>
                  <wp:extent cx="3371850" cy="2600325"/>
                  <wp:effectExtent l="0" t="0" r="0" b="9525"/>
                  <wp:wrapNone/>
                  <wp:docPr id="117" name="Picture 117" descr="C:\Users\JESSIC~1\AppData\Local\Temp\SNAGHTML1c723f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1c723f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50" b="13568"/>
                          <a:stretch/>
                        </pic:blipFill>
                        <pic:spPr bwMode="auto">
                          <a:xfrm>
                            <a:off x="0" y="0"/>
                            <a:ext cx="337185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3D65713C" w:rsidR="00406431">
              <w:rPr>
                <w:b/>
                <w:bCs/>
              </w:rPr>
              <w:t>S</w:t>
            </w:r>
            <w:r w:rsidRPr="3D65713C" w:rsidR="00051E03">
              <w:rPr>
                <w:b/>
                <w:bCs/>
              </w:rPr>
              <w:t>hip instructions</w:t>
            </w:r>
            <w:r w:rsidRPr="00D50400" w:rsidR="00051E03">
              <w:t xml:space="preserve"> should be </w:t>
            </w:r>
            <w:r w:rsidRPr="3D65713C" w:rsidR="00051E03">
              <w:rPr>
                <w:b/>
                <w:bCs/>
              </w:rPr>
              <w:t xml:space="preserve">Direct </w:t>
            </w:r>
            <w:r w:rsidRPr="3D65713C">
              <w:rPr>
                <w:b/>
                <w:bCs/>
              </w:rPr>
              <w:t>ship</w:t>
            </w:r>
            <w:r w:rsidRPr="3D65713C" w:rsidR="00051E03">
              <w:rPr>
                <w:b/>
                <w:bCs/>
              </w:rPr>
              <w:t xml:space="preserve"> transfer</w:t>
            </w:r>
            <w:r w:rsidR="00FD6E65">
              <w:rPr>
                <w:noProof/>
              </w:rPr>
              <w:t xml:space="preserve"> </w:t>
            </w:r>
          </w:p>
        </w:tc>
      </w:tr>
      <w:tr w:rsidRPr="00D70C6B" w:rsidR="00A179C1" w:rsidTr="3D65713C" w14:paraId="414A7011" w14:textId="77777777">
        <w:trPr>
          <w:cantSplit w:val="0"/>
          <w:trHeight w:val="2754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235078" w:rsidR="00A179C1" w:rsidP="00726699" w:rsidRDefault="3D65713C" w14:paraId="7D33E8C9" w14:textId="5F75D84B">
            <w:pPr>
              <w:pStyle w:val="ListNumber"/>
              <w:numPr>
                <w:ilvl w:val="0"/>
                <w:numId w:val="2"/>
              </w:numPr>
            </w:pPr>
            <w:r>
              <w:t xml:space="preserve">Select </w:t>
            </w:r>
            <w:r w:rsidRPr="3D65713C">
              <w:rPr>
                <w:b/>
                <w:bCs/>
              </w:rPr>
              <w:t>Picking journal</w:t>
            </w:r>
          </w:p>
          <w:p w:rsidRPr="001B6490" w:rsidR="00A179C1" w:rsidP="001B6490" w:rsidRDefault="00F43371" w14:paraId="160A0290" w14:textId="44365742">
            <w:pPr>
              <w:pStyle w:val="ListContinue"/>
            </w:pPr>
            <w:r w:rsidRPr="001B6490">
              <w:rPr>
                <w:noProof/>
              </w:rPr>
              <w:drawing>
                <wp:anchor distT="0" distB="0" distL="114300" distR="114300" simplePos="0" relativeHeight="251649052" behindDoc="0" locked="0" layoutInCell="1" allowOverlap="1" wp14:anchorId="6027FFFD" wp14:editId="631672C5">
                  <wp:simplePos x="0" y="0"/>
                  <wp:positionH relativeFrom="column">
                    <wp:posOffset>696595</wp:posOffset>
                  </wp:positionH>
                  <wp:positionV relativeFrom="paragraph">
                    <wp:posOffset>215900</wp:posOffset>
                  </wp:positionV>
                  <wp:extent cx="4429125" cy="1152525"/>
                  <wp:effectExtent l="0" t="0" r="9525" b="9525"/>
                  <wp:wrapNone/>
                  <wp:docPr id="58" name="Picture 58" descr="C:\Users\JESSIC~1\AppData\Local\Temp\SNAGHTML4a02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ESSIC~1\AppData\Local\Temp\SNAGHTML4a026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403" b="26159"/>
                          <a:stretch/>
                        </pic:blipFill>
                        <pic:spPr bwMode="auto">
                          <a:xfrm>
                            <a:off x="0" y="0"/>
                            <a:ext cx="442912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1B6490" w:rsidR="002B6998">
              <w:t xml:space="preserve">This </w:t>
            </w:r>
            <w:r w:rsidRPr="001B6490" w:rsidR="001B6490">
              <w:t>creates</w:t>
            </w:r>
            <w:r w:rsidRPr="001B6490" w:rsidR="008308AD">
              <w:t xml:space="preserve"> a picking journal at the warehouse where the parts are stored.</w:t>
            </w:r>
          </w:p>
          <w:p w:rsidRPr="009A6748" w:rsidR="00A179C1" w:rsidP="00FA78A1" w:rsidRDefault="00A179C1" w14:paraId="586F4F84" w14:textId="5FA11614">
            <w:pPr>
              <w:ind w:left="360"/>
              <w:jc w:val="center"/>
              <w:rPr>
                <w:noProof/>
                <w:color w:val="414141"/>
                <w:szCs w:val="20"/>
              </w:rPr>
            </w:pPr>
          </w:p>
        </w:tc>
      </w:tr>
      <w:tr w:rsidRPr="00D70C6B" w:rsidR="008E3FDC" w:rsidTr="3D65713C" w14:paraId="712B4863" w14:textId="77777777">
        <w:trPr>
          <w:cantSplit w:val="0"/>
          <w:trHeight w:val="165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BD1CD5" w:rsidR="008E3FDC" w:rsidP="00BD1CD5" w:rsidRDefault="3D65713C" w14:paraId="741BFFA5" w14:textId="113E6653">
            <w:pPr>
              <w:pStyle w:val="ListNumber"/>
            </w:pPr>
            <w:r>
              <w:t>Repeat steps from Infolog Backorder auto-release transfer orders, as required.</w:t>
            </w:r>
          </w:p>
        </w:tc>
      </w:tr>
    </w:tbl>
    <w:p w:rsidRPr="00D50400" w:rsidR="00A179C1" w:rsidP="00B32619" w:rsidRDefault="00A179C1" w14:paraId="03D2B946" w14:textId="77777777">
      <w:pPr>
        <w:pStyle w:val="BodyText"/>
      </w:pPr>
    </w:p>
    <w:p w:rsidRPr="00C46F7F" w:rsidR="002002A1" w:rsidP="00081DCF" w:rsidRDefault="3D65713C" w14:paraId="029BE046" w14:textId="501B478F">
      <w:pPr>
        <w:pStyle w:val="Heading4"/>
      </w:pPr>
      <w:bookmarkStart w:name="_Toc534966435" w:id="38"/>
      <w:r>
        <w:t>Infolog: Backorder auto release purchase orders</w:t>
      </w:r>
      <w:bookmarkEnd w:id="38"/>
    </w:p>
    <w:tbl>
      <w:tblPr>
        <w:tblStyle w:val="TableGrid"/>
        <w:tblW w:w="9181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181"/>
      </w:tblGrid>
      <w:tr w:rsidRPr="00D70C6B" w:rsidR="00A179C1" w:rsidTr="3D65713C" w14:paraId="16E387C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81" w:type="dxa"/>
            <w:tcMar>
              <w:top w:w="113" w:type="dxa"/>
              <w:bottom w:w="113" w:type="dxa"/>
            </w:tcMar>
          </w:tcPr>
          <w:p w:rsidR="006C1BD2" w:rsidP="006C1BD2" w:rsidRDefault="004652AF" w14:paraId="34C99C9C" w14:textId="61492660">
            <w:pPr>
              <w:pStyle w:val="BodyText"/>
            </w:pPr>
            <w:r w:rsidRPr="00D50400">
              <w:rPr>
                <w:noProof/>
              </w:rPr>
              <w:drawing>
                <wp:anchor distT="0" distB="0" distL="114300" distR="114300" simplePos="0" relativeHeight="251649027" behindDoc="0" locked="0" layoutInCell="1" allowOverlap="1" wp14:anchorId="48F4FEAE" wp14:editId="6F3DD7A4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38418</wp:posOffset>
                  </wp:positionV>
                  <wp:extent cx="542925" cy="542925"/>
                  <wp:effectExtent l="0" t="0" r="9525" b="9525"/>
                  <wp:wrapSquare wrapText="bothSides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noProof/>
              </w:rPr>
              <w:t>These steps only apply to part</w:t>
            </w:r>
            <w:r w:rsidR="006C1BD2">
              <w:rPr>
                <w:noProof/>
              </w:rPr>
              <w:t xml:space="preserve">s </w:t>
            </w:r>
            <w:r>
              <w:rPr>
                <w:noProof/>
              </w:rPr>
              <w:t xml:space="preserve">with </w:t>
            </w:r>
            <w:r w:rsidR="006C1BD2">
              <w:t>SOS</w:t>
            </w:r>
            <w:r w:rsidRPr="00C46F7F" w:rsidR="006C1BD2">
              <w:t xml:space="preserve"> 200 - 600</w:t>
            </w:r>
          </w:p>
          <w:p w:rsidRPr="00235078" w:rsidR="00A179C1" w:rsidP="3D65713C" w:rsidRDefault="3D65713C" w14:paraId="623B456E" w14:textId="0FB2CBA7">
            <w:pPr>
              <w:pStyle w:val="BodyText"/>
              <w:rPr>
                <w:noProof/>
              </w:rPr>
            </w:pPr>
            <w:r w:rsidRPr="3D65713C">
              <w:rPr>
                <w:noProof/>
              </w:rPr>
              <w:t xml:space="preserve">For </w:t>
            </w:r>
            <w:r>
              <w:t>Parts</w:t>
            </w:r>
            <w:r w:rsidRPr="3D65713C">
              <w:rPr>
                <w:noProof/>
              </w:rPr>
              <w:t xml:space="preserve"> SOS 000 – 170 see </w:t>
            </w:r>
            <w:r w:rsidRPr="3D65713C">
              <w:rPr>
                <w:b/>
                <w:bCs/>
                <w:noProof/>
              </w:rPr>
              <w:t>SOP PRT_3.4.1_Source Parts Through Backorder CAT</w:t>
            </w:r>
            <w:r w:rsidRPr="3D65713C">
              <w:rPr>
                <w:noProof/>
              </w:rPr>
              <w:t xml:space="preserve">  </w:t>
            </w:r>
          </w:p>
        </w:tc>
      </w:tr>
      <w:tr w:rsidRPr="00D70C6B" w:rsidR="00A179C1" w:rsidTr="3D65713C" w14:paraId="730F3ED2" w14:textId="77777777">
        <w:tc>
          <w:tcPr>
            <w:tcW w:w="9181" w:type="dxa"/>
            <w:tcMar>
              <w:top w:w="113" w:type="dxa"/>
              <w:bottom w:w="113" w:type="dxa"/>
            </w:tcMar>
          </w:tcPr>
          <w:p w:rsidRPr="00FF4632" w:rsidR="00A179C1" w:rsidP="00065192" w:rsidRDefault="3D65713C" w14:paraId="31DC5F3E" w14:textId="571C22C5">
            <w:pPr>
              <w:pStyle w:val="ListNumber"/>
              <w:numPr>
                <w:ilvl w:val="0"/>
                <w:numId w:val="2"/>
              </w:numPr>
            </w:pPr>
            <w:r>
              <w:t xml:space="preserve">Select the </w:t>
            </w:r>
            <w:r w:rsidRPr="3D65713C">
              <w:rPr>
                <w:b/>
                <w:bCs/>
              </w:rPr>
              <w:t xml:space="preserve">Purchase order </w:t>
            </w:r>
            <w:r>
              <w:t>to highlight it, then</w:t>
            </w:r>
            <w:r w:rsidRPr="3D65713C">
              <w:rPr>
                <w:b/>
                <w:bCs/>
              </w:rPr>
              <w:t xml:space="preserve"> </w:t>
            </w:r>
            <w:r>
              <w:t xml:space="preserve">select </w:t>
            </w:r>
            <w:r w:rsidRPr="3D65713C">
              <w:rPr>
                <w:b/>
                <w:bCs/>
              </w:rPr>
              <w:t>Show</w:t>
            </w:r>
          </w:p>
          <w:p w:rsidRPr="009A6748" w:rsidR="00A179C1" w:rsidP="00065192" w:rsidRDefault="00A179C1" w14:paraId="6E3E9CB8" w14:textId="77777777">
            <w:pPr>
              <w:ind w:left="360"/>
              <w:jc w:val="center"/>
              <w:rPr>
                <w:b/>
                <w:color w:val="414141"/>
                <w:szCs w:val="20"/>
              </w:rPr>
            </w:pPr>
            <w:r w:rsidRPr="00D70C6B">
              <w:rPr>
                <w:noProof/>
              </w:rPr>
              <w:drawing>
                <wp:inline distT="0" distB="0" distL="0" distR="0" wp14:anchorId="67AA1DC2" wp14:editId="328693E2">
                  <wp:extent cx="2952750" cy="251467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335" cy="251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6748">
              <w:rPr>
                <w:noProof/>
                <w:color w:val="414141"/>
                <w:szCs w:val="20"/>
              </w:rPr>
              <w:t xml:space="preserve"> </w:t>
            </w:r>
          </w:p>
        </w:tc>
      </w:tr>
      <w:tr w:rsidRPr="00D70C6B" w:rsidR="00A179C1" w:rsidTr="3D65713C" w14:paraId="3C49E9EF" w14:textId="77777777">
        <w:tc>
          <w:tcPr>
            <w:tcW w:w="9181" w:type="dxa"/>
            <w:tcMar>
              <w:top w:w="113" w:type="dxa"/>
              <w:bottom w:w="113" w:type="dxa"/>
            </w:tcMar>
          </w:tcPr>
          <w:p w:rsidRPr="00D50400" w:rsidR="00A179C1" w:rsidP="00B32619" w:rsidRDefault="003413AD" w14:paraId="2507AAAD" w14:textId="61B41F5C">
            <w:pPr>
              <w:pStyle w:val="BodyText"/>
              <w:rPr>
                <w:noProof/>
              </w:rPr>
            </w:pPr>
            <w:r w:rsidRPr="00D50400">
              <w:rPr>
                <w:noProof/>
              </w:rPr>
              <w:t>T</w:t>
            </w:r>
            <w:r w:rsidRPr="00D50400" w:rsidR="00A179C1">
              <w:rPr>
                <w:noProof/>
              </w:rPr>
              <w:t>o confirm the PO without printing.</w:t>
            </w:r>
          </w:p>
          <w:p w:rsidRPr="009A6748" w:rsidR="00A179C1" w:rsidP="00726699" w:rsidRDefault="00A179C1" w14:paraId="322B6732" w14:textId="58C73774">
            <w:pPr>
              <w:pStyle w:val="ListNumber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Select</w:t>
            </w:r>
            <w:r w:rsidRPr="009A6748">
              <w:rPr>
                <w:noProof/>
              </w:rPr>
              <w:t xml:space="preserve"> </w:t>
            </w:r>
            <w:r w:rsidRPr="003413AD">
              <w:rPr>
                <w:b/>
                <w:noProof/>
              </w:rPr>
              <w:t>Purchase &gt; Confirm</w:t>
            </w:r>
          </w:p>
          <w:p w:rsidRPr="009A6748" w:rsidR="00A179C1" w:rsidP="00065192" w:rsidRDefault="00A179C1" w14:paraId="4622B36B" w14:textId="77777777">
            <w:pPr>
              <w:ind w:left="360"/>
              <w:jc w:val="center"/>
              <w:rPr>
                <w:noProof/>
                <w:color w:val="414141"/>
                <w:szCs w:val="20"/>
              </w:rPr>
            </w:pPr>
            <w:r w:rsidRPr="00D70C6B">
              <w:rPr>
                <w:noProof/>
              </w:rPr>
              <w:drawing>
                <wp:inline distT="0" distB="0" distL="0" distR="0" wp14:anchorId="7DE4A752" wp14:editId="6FE40EC1">
                  <wp:extent cx="5150734" cy="1018572"/>
                  <wp:effectExtent l="0" t="0" r="0" b="0"/>
                  <wp:docPr id="31" name="Picture 31" descr="C:\Users\JESSIC~1\AppData\Local\Temp\SNAGHTML9ffb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ESSIC~1\AppData\Local\Temp\SNAGHTML9ffb6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18" b="22322"/>
                          <a:stretch/>
                        </pic:blipFill>
                        <pic:spPr bwMode="auto">
                          <a:xfrm>
                            <a:off x="0" y="0"/>
                            <a:ext cx="5152517" cy="101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70C6B" w:rsidR="00A179C1" w:rsidTr="3D65713C" w14:paraId="4B56DC77" w14:textId="77777777">
        <w:tc>
          <w:tcPr>
            <w:tcW w:w="9181" w:type="dxa"/>
            <w:tcMar>
              <w:top w:w="113" w:type="dxa"/>
              <w:bottom w:w="113" w:type="dxa"/>
            </w:tcMar>
          </w:tcPr>
          <w:p w:rsidRPr="00D50400" w:rsidR="00A179C1" w:rsidP="00B32619" w:rsidRDefault="003413AD" w14:paraId="7AA05C66" w14:textId="7AA8E46D">
            <w:pPr>
              <w:pStyle w:val="BodyText"/>
              <w:rPr>
                <w:noProof/>
              </w:rPr>
            </w:pPr>
            <w:r w:rsidRPr="00D50400">
              <w:rPr>
                <w:noProof/>
              </w:rPr>
              <w:t>To</w:t>
            </w:r>
            <w:r w:rsidRPr="00D50400" w:rsidR="00A179C1">
              <w:rPr>
                <w:noProof/>
              </w:rPr>
              <w:t xml:space="preserve"> print </w:t>
            </w:r>
          </w:p>
          <w:p w:rsidRPr="00C34FE7" w:rsidR="00A179C1" w:rsidP="00726699" w:rsidRDefault="00A179C1" w14:paraId="7505A871" w14:textId="4D50E7E9">
            <w:pPr>
              <w:pStyle w:val="ListNumber"/>
              <w:numPr>
                <w:ilvl w:val="0"/>
                <w:numId w:val="2"/>
              </w:numPr>
              <w:rPr>
                <w:noProof/>
              </w:rPr>
            </w:pPr>
            <w:r w:rsidRPr="00FF4632">
              <w:rPr>
                <w:noProof/>
              </w:rPr>
              <w:t xml:space="preserve">Select </w:t>
            </w:r>
            <w:r w:rsidRPr="003413AD">
              <w:rPr>
                <w:b/>
                <w:noProof/>
              </w:rPr>
              <w:t>Purchase &gt; Confirmation</w:t>
            </w:r>
          </w:p>
          <w:p w:rsidR="00C34FE7" w:rsidP="00C34FE7" w:rsidRDefault="00C34FE7" w14:paraId="33DDBCF9" w14:textId="2082E55B">
            <w:pPr>
              <w:pStyle w:val="ListContinue"/>
              <w:rPr>
                <w:noProof/>
              </w:rPr>
            </w:pPr>
            <w:r w:rsidRPr="00D50400">
              <w:rPr>
                <w:noProof/>
              </w:rPr>
              <w:t>The Confirm purchase order window appears</w:t>
            </w:r>
          </w:p>
          <w:p w:rsidRPr="009A6748" w:rsidR="00A179C1" w:rsidP="00065192" w:rsidRDefault="00A179C1" w14:paraId="751BECC3" w14:textId="77777777">
            <w:pPr>
              <w:ind w:left="360"/>
              <w:jc w:val="center"/>
              <w:rPr>
                <w:noProof/>
                <w:color w:val="414141"/>
                <w:szCs w:val="20"/>
              </w:rPr>
            </w:pPr>
            <w:r w:rsidRPr="00D70C6B">
              <w:rPr>
                <w:noProof/>
              </w:rPr>
              <w:drawing>
                <wp:inline distT="0" distB="0" distL="0" distR="0" wp14:anchorId="767A7577" wp14:editId="1B16F129">
                  <wp:extent cx="5046562" cy="937549"/>
                  <wp:effectExtent l="0" t="0" r="1905" b="0"/>
                  <wp:docPr id="40" name="Picture 40" descr="C:\Users\JESSIC~1\AppData\Local\Temp\SNAGHTMLa466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ESSIC~1\AppData\Local\Temp\SNAGHTMLa4661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346" b="27125"/>
                          <a:stretch/>
                        </pic:blipFill>
                        <pic:spPr bwMode="auto">
                          <a:xfrm>
                            <a:off x="0" y="0"/>
                            <a:ext cx="5049614" cy="938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70C6B" w:rsidR="00A179C1" w:rsidTr="3D65713C" w14:paraId="14E8E231" w14:textId="77777777">
        <w:tc>
          <w:tcPr>
            <w:tcW w:w="9181" w:type="dxa"/>
            <w:tcMar>
              <w:top w:w="113" w:type="dxa"/>
              <w:bottom w:w="113" w:type="dxa"/>
            </w:tcMar>
          </w:tcPr>
          <w:p w:rsidR="00C34FE7" w:rsidP="00726699" w:rsidRDefault="00A179C1" w14:paraId="1B6E69CD" w14:textId="77777777">
            <w:pPr>
              <w:pStyle w:val="ListNumber"/>
              <w:numPr>
                <w:ilvl w:val="0"/>
                <w:numId w:val="2"/>
              </w:numPr>
              <w:rPr>
                <w:noProof/>
              </w:rPr>
            </w:pPr>
            <w:r w:rsidRPr="005E1757">
              <w:rPr>
                <w:noProof/>
              </w:rPr>
              <w:t>Tick</w:t>
            </w:r>
            <w:r w:rsidRPr="009A6748">
              <w:rPr>
                <w:noProof/>
              </w:rPr>
              <w:t xml:space="preserve"> </w:t>
            </w:r>
            <w:r w:rsidRPr="009A6748">
              <w:rPr>
                <w:b/>
                <w:noProof/>
              </w:rPr>
              <w:t>Print purchase order</w:t>
            </w:r>
            <w:r w:rsidRPr="009A6748">
              <w:rPr>
                <w:noProof/>
              </w:rPr>
              <w:t xml:space="preserve"> </w:t>
            </w:r>
          </w:p>
          <w:p w:rsidRPr="004714F1" w:rsidR="00A179C1" w:rsidP="00C34FE7" w:rsidRDefault="00C34FE7" w14:paraId="6EE14432" w14:textId="4F95D161">
            <w:pPr>
              <w:pStyle w:val="ListContinue"/>
              <w:rPr>
                <w:noProof/>
              </w:rPr>
            </w:pPr>
            <w:r>
              <w:rPr>
                <w:noProof/>
              </w:rPr>
              <w:t>S</w:t>
            </w:r>
            <w:r w:rsidR="00A179C1">
              <w:rPr>
                <w:noProof/>
              </w:rPr>
              <w:t>elect</w:t>
            </w:r>
            <w:r w:rsidRPr="009A6748" w:rsidR="00A179C1">
              <w:rPr>
                <w:noProof/>
              </w:rPr>
              <w:t xml:space="preserve"> </w:t>
            </w:r>
            <w:r w:rsidRPr="009A6748" w:rsidR="00A179C1">
              <w:rPr>
                <w:b/>
                <w:noProof/>
              </w:rPr>
              <w:t>OK</w:t>
            </w:r>
          </w:p>
          <w:p w:rsidRPr="009A6748" w:rsidR="00A179C1" w:rsidP="00065192" w:rsidRDefault="00A179C1" w14:paraId="530228ED" w14:textId="77777777">
            <w:pPr>
              <w:ind w:left="360"/>
              <w:jc w:val="center"/>
              <w:rPr>
                <w:noProof/>
                <w:color w:val="414141"/>
                <w:szCs w:val="20"/>
              </w:rPr>
            </w:pPr>
            <w:r w:rsidRPr="00D70C6B">
              <w:rPr>
                <w:noProof/>
              </w:rPr>
              <w:drawing>
                <wp:inline distT="0" distB="0" distL="0" distR="0" wp14:anchorId="3F1FF88E" wp14:editId="5A2E6CDD">
                  <wp:extent cx="3962400" cy="1276350"/>
                  <wp:effectExtent l="0" t="0" r="0" b="0"/>
                  <wp:docPr id="118" name="Picture 118" descr="C:\Users\JESSIC~1\AppData\Local\Temp\SNAGHTML87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8714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248" b="49749"/>
                          <a:stretch/>
                        </pic:blipFill>
                        <pic:spPr bwMode="auto">
                          <a:xfrm>
                            <a:off x="0" y="0"/>
                            <a:ext cx="3965326" cy="1277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70C6B" w:rsidR="00A179C1" w:rsidTr="3D65713C" w14:paraId="66C297C7" w14:textId="77777777">
        <w:tc>
          <w:tcPr>
            <w:tcW w:w="9181" w:type="dxa"/>
            <w:tcMar>
              <w:top w:w="113" w:type="dxa"/>
              <w:bottom w:w="113" w:type="dxa"/>
            </w:tcMar>
          </w:tcPr>
          <w:p w:rsidRPr="00313D1C" w:rsidR="00A179C1" w:rsidP="00726699" w:rsidRDefault="00A179C1" w14:paraId="453A4053" w14:textId="77777777">
            <w:pPr>
              <w:pStyle w:val="ListNumber"/>
              <w:numPr>
                <w:ilvl w:val="0"/>
                <w:numId w:val="2"/>
              </w:numPr>
              <w:rPr>
                <w:noProof/>
              </w:rPr>
            </w:pPr>
            <w:r w:rsidRPr="009A6748">
              <w:rPr>
                <w:noProof/>
              </w:rPr>
              <w:t xml:space="preserve">Purchase order confirmation is created </w:t>
            </w:r>
            <w:r>
              <w:rPr>
                <w:noProof/>
              </w:rPr>
              <w:t xml:space="preserve">and </w:t>
            </w:r>
            <w:r w:rsidRPr="009A6748">
              <w:rPr>
                <w:noProof/>
              </w:rPr>
              <w:t>confirmation prints to screen</w:t>
            </w:r>
          </w:p>
        </w:tc>
      </w:tr>
      <w:tr w:rsidRPr="00D70C6B" w:rsidR="00A179C1" w:rsidTr="3D65713C" w14:paraId="1D6F7D41" w14:textId="77777777">
        <w:tc>
          <w:tcPr>
            <w:tcW w:w="9181" w:type="dxa"/>
            <w:tcMar>
              <w:top w:w="113" w:type="dxa"/>
              <w:bottom w:w="113" w:type="dxa"/>
            </w:tcMar>
          </w:tcPr>
          <w:p w:rsidR="00A179C1" w:rsidP="0083768D" w:rsidRDefault="00A179C1" w14:paraId="5191872F" w14:textId="0122EB4B">
            <w:pPr>
              <w:pStyle w:val="ListNumber"/>
              <w:rPr>
                <w:noProof/>
              </w:rPr>
            </w:pPr>
            <w:r w:rsidRPr="009A6748">
              <w:rPr>
                <w:noProof/>
              </w:rPr>
              <w:t>To email to the vendor save the PDF to your computer then attach it to an email</w:t>
            </w:r>
          </w:p>
          <w:p w:rsidR="00A179C1" w:rsidP="0083768D" w:rsidRDefault="00A179C1" w14:paraId="56FC02DE" w14:textId="77777777">
            <w:pPr>
              <w:pStyle w:val="ListNumber2"/>
              <w:rPr>
                <w:noProof/>
              </w:rPr>
            </w:pPr>
            <w:r>
              <w:rPr>
                <w:noProof/>
              </w:rPr>
              <w:t>H</w:t>
            </w:r>
            <w:r w:rsidRPr="009A6748">
              <w:rPr>
                <w:noProof/>
              </w:rPr>
              <w:t>over your mouse at the bottom of the PDF</w:t>
            </w:r>
          </w:p>
          <w:p w:rsidR="00A179C1" w:rsidP="0083768D" w:rsidRDefault="00A179C1" w14:paraId="1D06F4F6" w14:textId="77777777">
            <w:pPr>
              <w:pStyle w:val="ListNumber2"/>
              <w:rPr>
                <w:noProof/>
              </w:rPr>
            </w:pPr>
            <w:r>
              <w:rPr>
                <w:noProof/>
              </w:rPr>
              <w:t>Select</w:t>
            </w:r>
            <w:r w:rsidRPr="009A6748">
              <w:rPr>
                <w:noProof/>
              </w:rPr>
              <w:t xml:space="preserve"> the </w:t>
            </w:r>
            <w:r>
              <w:rPr>
                <w:b/>
                <w:noProof/>
              </w:rPr>
              <w:t>S</w:t>
            </w:r>
            <w:r w:rsidRPr="009A6748">
              <w:rPr>
                <w:b/>
                <w:noProof/>
              </w:rPr>
              <w:t>ave</w:t>
            </w:r>
            <w:r w:rsidRPr="009A6748">
              <w:rPr>
                <w:noProof/>
              </w:rPr>
              <w:t xml:space="preserve"> icon, </w:t>
            </w:r>
          </w:p>
          <w:p w:rsidR="00A179C1" w:rsidP="0083768D" w:rsidRDefault="00A179C1" w14:paraId="2EF053F1" w14:textId="77777777">
            <w:pPr>
              <w:pStyle w:val="ListNumber2"/>
              <w:rPr>
                <w:noProof/>
              </w:rPr>
            </w:pPr>
            <w:r>
              <w:rPr>
                <w:noProof/>
              </w:rPr>
              <w:t>S</w:t>
            </w:r>
            <w:r w:rsidRPr="009A6748">
              <w:rPr>
                <w:noProof/>
              </w:rPr>
              <w:t>elect the folder you want to save it in</w:t>
            </w:r>
          </w:p>
          <w:p w:rsidR="00A179C1" w:rsidP="0083768D" w:rsidRDefault="00A179C1" w14:paraId="54D0FE78" w14:textId="77777777">
            <w:pPr>
              <w:pStyle w:val="ListNumber2"/>
              <w:rPr>
                <w:noProof/>
              </w:rPr>
            </w:pPr>
            <w:r>
              <w:rPr>
                <w:noProof/>
              </w:rPr>
              <w:t>Name it and Save it</w:t>
            </w:r>
          </w:p>
          <w:p w:rsidR="00CD1C24" w:rsidP="0083768D" w:rsidRDefault="00A179C1" w14:paraId="28315A4D" w14:textId="77777777">
            <w:pPr>
              <w:pStyle w:val="ListNumber2"/>
              <w:rPr>
                <w:noProof/>
                <w:spacing w:val="0"/>
              </w:rPr>
            </w:pPr>
            <w:r w:rsidRPr="00BD7A0D">
              <w:rPr>
                <w:noProof/>
                <w:spacing w:val="0"/>
              </w:rPr>
              <w:t>Open your email nd attach the file</w:t>
            </w:r>
            <w:r w:rsidR="00CD1C24">
              <w:rPr>
                <w:noProof/>
                <w:spacing w:val="0"/>
              </w:rPr>
              <w:t xml:space="preserve">, </w:t>
            </w:r>
          </w:p>
          <w:p w:rsidR="00A179C1" w:rsidP="0083768D" w:rsidRDefault="00CD1C24" w14:paraId="70BF2B17" w14:textId="00B470F5">
            <w:pPr>
              <w:pStyle w:val="ListNumber2"/>
              <w:rPr>
                <w:noProof/>
                <w:spacing w:val="0"/>
              </w:rPr>
            </w:pPr>
            <w:r>
              <w:rPr>
                <w:noProof/>
                <w:spacing w:val="0"/>
              </w:rPr>
              <w:t xml:space="preserve">Select an email receipient </w:t>
            </w:r>
          </w:p>
          <w:p w:rsidRPr="00BD7A0D" w:rsidR="00CD1C24" w:rsidP="0083768D" w:rsidRDefault="00CD1C24" w14:paraId="5AF66735" w14:textId="36CFFB2B">
            <w:pPr>
              <w:pStyle w:val="ListNumber2"/>
              <w:rPr>
                <w:noProof/>
                <w:spacing w:val="0"/>
              </w:rPr>
            </w:pPr>
            <w:r>
              <w:rPr>
                <w:noProof/>
                <w:spacing w:val="0"/>
              </w:rPr>
              <w:t>Select send</w:t>
            </w:r>
          </w:p>
          <w:p w:rsidRPr="009A6748" w:rsidR="00A179C1" w:rsidP="00065192" w:rsidRDefault="00A179C1" w14:paraId="70E507F7" w14:textId="77777777">
            <w:pPr>
              <w:ind w:left="360"/>
              <w:jc w:val="center"/>
              <w:rPr>
                <w:noProof/>
              </w:rPr>
            </w:pPr>
            <w:r w:rsidRPr="00D70C6B">
              <w:rPr>
                <w:noProof/>
              </w:rPr>
              <w:drawing>
                <wp:inline distT="0" distB="0" distL="0" distR="0" wp14:anchorId="3B136B54" wp14:editId="42133240">
                  <wp:extent cx="2209800" cy="913930"/>
                  <wp:effectExtent l="0" t="0" r="0" b="635"/>
                  <wp:docPr id="151" name="Picture 151" descr="C:\Users\JESSIC~1\AppData\Local\Temp\SNAGHTML1c83aa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ESSIC~1\AppData\Local\Temp\SNAGHTML1c83aa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90" b="18960"/>
                          <a:stretch/>
                        </pic:blipFill>
                        <pic:spPr bwMode="auto">
                          <a:xfrm>
                            <a:off x="0" y="0"/>
                            <a:ext cx="2218661" cy="91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71C5" w:rsidP="00A771C5" w:rsidRDefault="00A771C5" w14:paraId="49913A81" w14:textId="77777777">
      <w:pPr>
        <w:pStyle w:val="BodyText"/>
        <w:rPr>
          <w:rFonts w:eastAsia="Arial" w:cs="Lato Semibold"/>
          <w:sz w:val="36"/>
          <w:szCs w:val="32"/>
        </w:rPr>
      </w:pPr>
      <w:bookmarkStart w:name="_Toc506363887" w:id="39"/>
      <w:r>
        <w:br w:type="page"/>
      </w:r>
    </w:p>
    <w:p w:rsidR="00A179C1" w:rsidP="00A179C1" w:rsidRDefault="3D65713C" w14:paraId="4EFA89F3" w14:textId="760F71E4">
      <w:pPr>
        <w:pStyle w:val="Task"/>
      </w:pPr>
      <w:bookmarkStart w:name="_Toc534966436" w:id="40"/>
      <w:r>
        <w:t>Reports</w:t>
      </w:r>
      <w:bookmarkEnd w:id="39"/>
      <w:bookmarkEnd w:id="40"/>
    </w:p>
    <w:p w:rsidRPr="00C60676" w:rsidR="00710F53" w:rsidP="008D54B0" w:rsidRDefault="3D65713C" w14:paraId="23C28CC2" w14:textId="2BFADDA8">
      <w:pPr>
        <w:pStyle w:val="Heading4"/>
      </w:pPr>
      <w:bookmarkStart w:name="_Toc534966437" w:id="41"/>
      <w:r>
        <w:t>Back order line report (Only shows lines not invoiced or cancelled):</w:t>
      </w:r>
      <w:bookmarkEnd w:id="41"/>
      <w:r>
        <w:t xml:space="preserve"> </w:t>
      </w:r>
    </w:p>
    <w:tbl>
      <w:tblPr>
        <w:tblStyle w:val="TableGrid"/>
        <w:tblW w:w="9498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498"/>
      </w:tblGrid>
      <w:tr w:rsidRPr="00D70C6B" w:rsidR="007C4AE6" w:rsidTr="3D65713C" w14:paraId="3A1BC7A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7C4AE6" w:rsidP="00C55EFA" w:rsidRDefault="00F00039" w14:paraId="39F654B0" w14:textId="76E02D03">
            <w:pPr>
              <w:pStyle w:val="BodyText"/>
            </w:pPr>
            <w:r w:rsidRPr="00F00039">
              <w:rPr>
                <w:b/>
                <w:noProof/>
              </w:rPr>
              <w:drawing>
                <wp:anchor distT="0" distB="0" distL="114300" distR="114300" simplePos="0" relativeHeight="251649057" behindDoc="0" locked="0" layoutInCell="1" allowOverlap="1" wp14:anchorId="112BB358" wp14:editId="757BA487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This report is used to track </w:t>
            </w:r>
            <w:r w:rsidR="00C55EFA">
              <w:t xml:space="preserve">backordered parts </w:t>
            </w:r>
          </w:p>
        </w:tc>
      </w:tr>
      <w:tr w:rsidRPr="00D70C6B" w:rsidR="00A179C1" w:rsidTr="3D65713C" w14:paraId="25BE1B13" w14:textId="77777777">
        <w:trPr>
          <w:cantSplit w:val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C60676" w:rsidR="002B1134" w:rsidP="00201FA5" w:rsidRDefault="3D65713C" w14:paraId="66CA59CE" w14:textId="3F815511">
            <w:pPr>
              <w:pStyle w:val="ListNumber"/>
            </w:pPr>
            <w:r>
              <w:t xml:space="preserve">Navigate to; </w:t>
            </w:r>
          </w:p>
          <w:p w:rsidRPr="00D51539" w:rsidR="00A179C1" w:rsidP="3D65713C" w:rsidRDefault="3D65713C" w14:paraId="7F287BB4" w14:textId="727A14E8">
            <w:pPr>
              <w:pStyle w:val="ListContinue"/>
              <w:rPr>
                <w:b/>
                <w:bCs/>
              </w:rPr>
            </w:pPr>
            <w:r w:rsidRPr="3D65713C">
              <w:rPr>
                <w:b/>
                <w:bCs/>
              </w:rPr>
              <w:t>Sales and marketing &gt; Reports &gt; Transactions &gt; Sales orders &gt; Back order lines (Gough)</w:t>
            </w:r>
          </w:p>
          <w:p w:rsidRPr="00D50400" w:rsidR="002B1134" w:rsidP="00B32619" w:rsidRDefault="3D65713C" w14:paraId="5080FEE4" w14:textId="490A5DAD">
            <w:pPr>
              <w:pStyle w:val="BodyText"/>
            </w:pPr>
            <w:r>
              <w:t xml:space="preserve">Why use this report: </w:t>
            </w:r>
          </w:p>
          <w:p w:rsidRPr="004579A5" w:rsidR="00A179C1" w:rsidP="006C5AB0" w:rsidRDefault="00A179C1" w14:paraId="4F1E95B6" w14:textId="4D5793E8">
            <w:pPr>
              <w:pStyle w:val="ListBullet"/>
              <w:tabs>
                <w:tab w:val="clear" w:pos="567"/>
                <w:tab w:val="num" w:pos="798"/>
              </w:tabs>
              <w:ind w:left="3916" w:hanging="3402"/>
            </w:pPr>
            <w:r w:rsidRPr="3D65713C">
              <w:t>Save time and avoid delays</w:t>
            </w:r>
            <w:r w:rsidRPr="004579A5">
              <w:t xml:space="preserve"> </w:t>
            </w:r>
            <w:r>
              <w:tab/>
            </w:r>
            <w:r w:rsidRPr="004579A5">
              <w:t xml:space="preserve">Immediately see which lines are ‘reserved on order’ </w:t>
            </w:r>
            <w:r w:rsidRPr="3D65713C">
              <w:rPr>
                <w:u w:val="single"/>
              </w:rPr>
              <w:t>before</w:t>
            </w:r>
            <w:r w:rsidRPr="004579A5">
              <w:t xml:space="preserve"> you approve any backorders</w:t>
            </w:r>
            <w:r w:rsidR="00D51539">
              <w:br/>
            </w:r>
          </w:p>
          <w:p w:rsidRPr="004579A5" w:rsidR="00A179C1" w:rsidP="006C5AB0" w:rsidRDefault="00A179C1" w14:paraId="6362418E" w14:textId="33D1FDC7">
            <w:pPr>
              <w:pStyle w:val="ListBullet"/>
              <w:tabs>
                <w:tab w:val="clear" w:pos="567"/>
                <w:tab w:val="num" w:pos="798"/>
              </w:tabs>
              <w:ind w:left="3916" w:hanging="3402"/>
            </w:pPr>
            <w:r w:rsidRPr="3D65713C">
              <w:t>Avoid double orders</w:t>
            </w:r>
            <w:r w:rsidRPr="004579A5">
              <w:t xml:space="preserve"> </w:t>
            </w:r>
            <w:r>
              <w:tab/>
            </w:r>
            <w:r w:rsidRPr="004579A5">
              <w:t xml:space="preserve">See status of </w:t>
            </w:r>
            <w:r w:rsidRPr="3D65713C">
              <w:rPr>
                <w:u w:val="single"/>
              </w:rPr>
              <w:t>all</w:t>
            </w:r>
            <w:r w:rsidRPr="004579A5">
              <w:t xml:space="preserve"> undelivered lines and what POs / TOs / AJs / PJs they are linked to.</w:t>
            </w:r>
            <w:r w:rsidR="00D51539">
              <w:br/>
            </w:r>
          </w:p>
          <w:p w:rsidRPr="00C60676" w:rsidR="00A179C1" w:rsidP="00C60676" w:rsidRDefault="00A179C1" w14:paraId="11D4A4AC" w14:textId="00B61062">
            <w:pPr>
              <w:pStyle w:val="ListBullet"/>
              <w:tabs>
                <w:tab w:val="clear" w:pos="567"/>
                <w:tab w:val="num" w:pos="798"/>
              </w:tabs>
              <w:ind w:left="3916" w:hanging="3402"/>
            </w:pPr>
            <w:r w:rsidRPr="3D65713C">
              <w:t>Tracking</w:t>
            </w:r>
            <w:r w:rsidRPr="004579A5">
              <w:t xml:space="preserve"> </w:t>
            </w:r>
            <w:r>
              <w:tab/>
            </w:r>
            <w:r w:rsidRPr="004579A5">
              <w:t>See sea or air waybill tracking information, MRP consolidation codes and FAC codes.</w:t>
            </w:r>
          </w:p>
        </w:tc>
      </w:tr>
      <w:tr w:rsidRPr="00D70C6B" w:rsidR="00A179C1" w:rsidTr="3D65713C" w14:paraId="32B7A04D" w14:textId="77777777">
        <w:trPr>
          <w:cantSplit w:val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9A6748" w:rsidR="00A179C1" w:rsidP="00726699" w:rsidRDefault="3D65713C" w14:paraId="09217169" w14:textId="77777777">
            <w:pPr>
              <w:pStyle w:val="ListNumber"/>
              <w:numPr>
                <w:ilvl w:val="0"/>
                <w:numId w:val="2"/>
              </w:numPr>
            </w:pPr>
            <w:r>
              <w:t>Filters include:</w:t>
            </w:r>
          </w:p>
          <w:p w:rsidRPr="00313D1C" w:rsidR="00A179C1" w:rsidP="3D65713C" w:rsidRDefault="3D65713C" w14:paraId="630883E3" w14:textId="77777777">
            <w:pPr>
              <w:pStyle w:val="ListParagraph"/>
              <w:numPr>
                <w:ilvl w:val="0"/>
                <w:numId w:val="15"/>
              </w:numPr>
              <w:tabs>
                <w:tab w:val="left" w:pos="525"/>
              </w:tabs>
              <w:spacing w:after="20" w:line="240" w:lineRule="auto"/>
              <w:rPr>
                <w:color w:val="414141"/>
                <w:sz w:val="20"/>
                <w:szCs w:val="20"/>
              </w:rPr>
            </w:pPr>
            <w:r w:rsidRPr="3D65713C">
              <w:rPr>
                <w:b/>
                <w:bCs/>
                <w:color w:val="414141"/>
                <w:sz w:val="20"/>
                <w:szCs w:val="20"/>
              </w:rPr>
              <w:t>Sales ID:</w:t>
            </w:r>
            <w:r w:rsidRPr="3D65713C">
              <w:rPr>
                <w:color w:val="414141"/>
                <w:sz w:val="20"/>
                <w:szCs w:val="20"/>
              </w:rPr>
              <w:t xml:space="preserve"> e.g. SO00615044</w:t>
            </w:r>
          </w:p>
          <w:p w:rsidRPr="00313D1C" w:rsidR="00A179C1" w:rsidP="3D65713C" w:rsidRDefault="3D65713C" w14:paraId="58B884E3" w14:textId="77777777">
            <w:pPr>
              <w:pStyle w:val="ListParagraph"/>
              <w:numPr>
                <w:ilvl w:val="0"/>
                <w:numId w:val="15"/>
              </w:numPr>
              <w:tabs>
                <w:tab w:val="left" w:pos="514"/>
              </w:tabs>
              <w:spacing w:after="20" w:line="240" w:lineRule="auto"/>
              <w:rPr>
                <w:color w:val="414141"/>
                <w:sz w:val="20"/>
                <w:szCs w:val="20"/>
              </w:rPr>
            </w:pPr>
            <w:r w:rsidRPr="3D65713C">
              <w:rPr>
                <w:b/>
                <w:bCs/>
                <w:color w:val="414141"/>
                <w:sz w:val="20"/>
                <w:szCs w:val="20"/>
              </w:rPr>
              <w:t xml:space="preserve">Customer number: </w:t>
            </w:r>
            <w:r w:rsidRPr="3D65713C">
              <w:rPr>
                <w:color w:val="414141"/>
                <w:sz w:val="20"/>
                <w:szCs w:val="20"/>
              </w:rPr>
              <w:t>e.g. 3027216</w:t>
            </w:r>
          </w:p>
          <w:p w:rsidRPr="00313D1C" w:rsidR="00A179C1" w:rsidP="3D65713C" w:rsidRDefault="3D65713C" w14:paraId="39CEE81C" w14:textId="77777777">
            <w:pPr>
              <w:pStyle w:val="ListParagraph"/>
              <w:numPr>
                <w:ilvl w:val="0"/>
                <w:numId w:val="15"/>
              </w:numPr>
              <w:tabs>
                <w:tab w:val="left" w:pos="514"/>
              </w:tabs>
              <w:spacing w:after="20" w:line="240" w:lineRule="auto"/>
              <w:rPr>
                <w:color w:val="414141"/>
                <w:sz w:val="20"/>
                <w:szCs w:val="20"/>
              </w:rPr>
            </w:pPr>
            <w:r w:rsidRPr="3D65713C">
              <w:rPr>
                <w:b/>
                <w:bCs/>
                <w:color w:val="414141"/>
                <w:sz w:val="20"/>
                <w:szCs w:val="20"/>
              </w:rPr>
              <w:t>Service segment ID</w:t>
            </w:r>
            <w:r w:rsidRPr="3D65713C">
              <w:rPr>
                <w:color w:val="414141"/>
                <w:sz w:val="20"/>
                <w:szCs w:val="20"/>
              </w:rPr>
              <w:t>: e.g. SC064838-01</w:t>
            </w:r>
          </w:p>
          <w:p w:rsidRPr="009A6748" w:rsidR="00A179C1" w:rsidP="00065192" w:rsidRDefault="00A179C1" w14:paraId="51AB4660" w14:textId="77777777">
            <w:pPr>
              <w:ind w:left="360"/>
              <w:jc w:val="center"/>
              <w:rPr>
                <w:color w:val="414141"/>
                <w:szCs w:val="20"/>
              </w:rPr>
            </w:pPr>
            <w:r w:rsidRPr="00D70C6B">
              <w:rPr>
                <w:noProof/>
              </w:rPr>
              <w:drawing>
                <wp:inline distT="0" distB="0" distL="0" distR="0" wp14:anchorId="1840134C" wp14:editId="2363C2BC">
                  <wp:extent cx="4533900" cy="2691277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448" cy="269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70C6B" w:rsidR="00A179C1" w:rsidTr="3D65713C" w14:paraId="4F87FCFD" w14:textId="77777777">
        <w:trPr>
          <w:cantSplit w:val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8D54B0" w:rsidR="00A179C1" w:rsidP="00B32619" w:rsidRDefault="009B3145" w14:paraId="526032C1" w14:textId="7A3F5853">
            <w:pPr>
              <w:pStyle w:val="BodyText"/>
            </w:pPr>
            <w:r w:rsidRPr="00D50400">
              <w:rPr>
                <w:noProof/>
              </w:rPr>
              <w:drawing>
                <wp:anchor distT="0" distB="0" distL="114300" distR="114300" simplePos="0" relativeHeight="251649040" behindDoc="0" locked="0" layoutInCell="1" allowOverlap="1" wp14:anchorId="06062D5A" wp14:editId="45326B28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542925" cy="542925"/>
                  <wp:effectExtent l="0" t="0" r="9525" b="9525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50400" w:rsidR="00201FA5">
              <w:t xml:space="preserve">This report shows </w:t>
            </w:r>
            <w:r w:rsidRPr="00D50400" w:rsidR="00A179C1">
              <w:t xml:space="preserve">any marked </w:t>
            </w:r>
            <w:r w:rsidR="00D51539">
              <w:t>transfer orders</w:t>
            </w:r>
            <w:r w:rsidRPr="00D50400" w:rsidR="00A179C1">
              <w:t xml:space="preserve"> or P</w:t>
            </w:r>
            <w:r w:rsidR="00D51539">
              <w:t>urchase orders</w:t>
            </w:r>
            <w:r w:rsidRPr="00D50400" w:rsidR="00A179C1">
              <w:t xml:space="preserve">, picking journal, </w:t>
            </w:r>
            <w:r w:rsidR="00D51539">
              <w:t>landed costs</w:t>
            </w:r>
            <w:r w:rsidRPr="00D50400" w:rsidR="00A179C1">
              <w:t>, arrival journal etc.</w:t>
            </w:r>
          </w:p>
        </w:tc>
      </w:tr>
    </w:tbl>
    <w:p w:rsidRPr="009A6748" w:rsidR="008D54B0" w:rsidP="008D54B0" w:rsidRDefault="008D54B0" w14:paraId="74C8EC50" w14:textId="5B2FD0F2">
      <w:pPr>
        <w:pStyle w:val="Heading4"/>
      </w:pPr>
      <w:r w:rsidRPr="3D65713C">
        <w:rPr>
          <w:rFonts w:eastAsiaTheme="minorEastAsia" w:cstheme="minorBidi"/>
          <w:color w:val="auto"/>
          <w:spacing w:val="0"/>
        </w:rPr>
        <w:br w:type="page"/>
      </w:r>
      <w:bookmarkStart w:name="_Toc534966438" w:id="42"/>
      <w:r w:rsidRPr="00D70C6B" w:rsidR="003E5864">
        <w:rPr>
          <w:noProof/>
        </w:rPr>
        <w:drawing>
          <wp:anchor distT="0" distB="0" distL="114300" distR="114300" simplePos="0" relativeHeight="251649042" behindDoc="0" locked="0" layoutInCell="1" allowOverlap="1" wp14:anchorId="6D85ADA4" wp14:editId="3A45B499">
            <wp:simplePos x="0" y="0"/>
            <wp:positionH relativeFrom="column">
              <wp:posOffset>123825</wp:posOffset>
            </wp:positionH>
            <wp:positionV relativeFrom="paragraph">
              <wp:posOffset>4084320</wp:posOffset>
            </wp:positionV>
            <wp:extent cx="5818360" cy="212407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3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6748">
        <w:t>Purchased parts tracking report</w:t>
      </w:r>
      <w:bookmarkEnd w:id="42"/>
    </w:p>
    <w:tbl>
      <w:tblPr>
        <w:tblStyle w:val="TableGrid"/>
        <w:tblW w:w="9498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498"/>
      </w:tblGrid>
      <w:tr w:rsidRPr="00D70C6B" w:rsidR="00781DB8" w:rsidTr="3D65713C" w14:paraId="03A2E7B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CF5AB0" w:rsidR="00781DB8" w:rsidP="00781DB8" w:rsidRDefault="3D65713C" w14:paraId="3A6DF94B" w14:textId="77777777">
            <w:pPr>
              <w:pStyle w:val="ListNumber"/>
            </w:pPr>
            <w:r>
              <w:t>Navigate to:</w:t>
            </w:r>
          </w:p>
          <w:p w:rsidRPr="00D50400" w:rsidR="00781DB8" w:rsidP="00B32619" w:rsidRDefault="00BB268B" w14:paraId="28019441" w14:textId="77777777">
            <w:pPr>
              <w:pStyle w:val="BodyText"/>
            </w:pPr>
            <w:hyperlink w:history="1" r:id="rId53">
              <w:r w:rsidRPr="00D50400" w:rsidR="00781DB8">
                <w:rPr>
                  <w:rStyle w:val="Hyperlink"/>
                  <w:color w:val="F79646" w:themeColor="accent6"/>
                </w:rPr>
                <w:t>http://chcaxdw1/Reports/Pages/Folder.aspx?ItemPath=%2fGough+NAXT+Reports</w:t>
              </w:r>
            </w:hyperlink>
          </w:p>
          <w:p w:rsidRPr="00D51539" w:rsidR="00781DB8" w:rsidP="3D65713C" w:rsidRDefault="3D65713C" w14:paraId="136E258A" w14:textId="3308F3C7">
            <w:pPr>
              <w:pStyle w:val="BodyText"/>
              <w:rPr>
                <w:b/>
                <w:bCs/>
              </w:rPr>
            </w:pPr>
            <w:r w:rsidRPr="3D65713C">
              <w:rPr>
                <w:b/>
                <w:bCs/>
              </w:rPr>
              <w:t xml:space="preserve">Product &gt; </w:t>
            </w:r>
            <w:proofErr w:type="spellStart"/>
            <w:r w:rsidRPr="3D65713C">
              <w:rPr>
                <w:b/>
                <w:bCs/>
              </w:rPr>
              <w:t>PartTrackingReport</w:t>
            </w:r>
            <w:proofErr w:type="spellEnd"/>
          </w:p>
        </w:tc>
      </w:tr>
      <w:tr w:rsidRPr="00D70C6B" w:rsidR="000F58D8" w:rsidTr="3D65713C" w14:paraId="10B24A04" w14:textId="77777777">
        <w:trPr>
          <w:cantSplit w:val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0F58D8" w:rsidP="000F58D8" w:rsidRDefault="3D65713C" w14:paraId="1B240E76" w14:textId="77777777">
            <w:pPr>
              <w:pStyle w:val="ListNumber"/>
            </w:pPr>
            <w:r>
              <w:t>Apply filters as necessary:</w:t>
            </w:r>
          </w:p>
          <w:p w:rsidRPr="009A6748" w:rsidR="000F58D8" w:rsidP="000F58D8" w:rsidRDefault="3D65713C" w14:paraId="514B7FAF" w14:textId="77777777">
            <w:pPr>
              <w:pStyle w:val="ListBullet"/>
            </w:pPr>
            <w:r>
              <w:t>Purchase order</w:t>
            </w:r>
          </w:p>
          <w:p w:rsidRPr="009A6748" w:rsidR="000F58D8" w:rsidP="000F58D8" w:rsidRDefault="3D65713C" w14:paraId="586E4CF7" w14:textId="77777777">
            <w:pPr>
              <w:pStyle w:val="ListBullet"/>
            </w:pPr>
            <w:r>
              <w:t>Sales Order</w:t>
            </w:r>
          </w:p>
          <w:p w:rsidRPr="009A6748" w:rsidR="000F58D8" w:rsidP="000F58D8" w:rsidRDefault="3D65713C" w14:paraId="1A8B8B41" w14:textId="77777777">
            <w:pPr>
              <w:pStyle w:val="ListBullet"/>
            </w:pPr>
            <w:r>
              <w:t>Item ID</w:t>
            </w:r>
          </w:p>
          <w:p w:rsidRPr="000F58D8" w:rsidR="000F58D8" w:rsidP="000F58D8" w:rsidRDefault="3D65713C" w14:paraId="2B84620D" w14:textId="6C5709EC">
            <w:pPr>
              <w:pStyle w:val="ListBullet"/>
            </w:pPr>
            <w:r>
              <w:t>Service Call Segment</w:t>
            </w:r>
          </w:p>
        </w:tc>
      </w:tr>
      <w:tr w:rsidRPr="00D70C6B" w:rsidR="00A179C1" w:rsidTr="3D65713C" w14:paraId="382ED3DA" w14:textId="77777777">
        <w:trPr>
          <w:cantSplit w:val="0"/>
          <w:trHeight w:val="5638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D50400" w:rsidR="00A179C1" w:rsidP="00B32619" w:rsidRDefault="000F58D8" w14:paraId="443122D2" w14:textId="081BE7B4">
            <w:pPr>
              <w:pStyle w:val="BodyText"/>
            </w:pPr>
            <w:r w:rsidRPr="00D50400">
              <w:rPr>
                <w:noProof/>
              </w:rPr>
              <w:drawing>
                <wp:anchor distT="0" distB="0" distL="114300" distR="114300" simplePos="0" relativeHeight="251649041" behindDoc="0" locked="0" layoutInCell="1" allowOverlap="1" wp14:anchorId="517BB5BC" wp14:editId="1F2E2DF9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37465</wp:posOffset>
                  </wp:positionV>
                  <wp:extent cx="457200" cy="457200"/>
                  <wp:effectExtent l="0" t="0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50400" w:rsidR="00A179C1">
              <w:t>You can confirm if the item is receipted or not by checking the</w:t>
            </w:r>
            <w:r w:rsidRPr="3D65713C" w:rsidR="00A179C1">
              <w:rPr>
                <w:b/>
                <w:bCs/>
              </w:rPr>
              <w:t xml:space="preserve"> Product receipt</w:t>
            </w:r>
            <w:r w:rsidRPr="00D50400" w:rsidR="00A179C1">
              <w:t xml:space="preserve"> field and </w:t>
            </w:r>
            <w:r w:rsidRPr="3D65713C" w:rsidR="00A179C1">
              <w:rPr>
                <w:b/>
                <w:bCs/>
              </w:rPr>
              <w:t>Qty Confirmed</w:t>
            </w:r>
          </w:p>
          <w:p w:rsidRPr="00D50400" w:rsidR="00A179C1" w:rsidP="00B32619" w:rsidRDefault="3D65713C" w14:paraId="2C11B2E0" w14:textId="39006555">
            <w:pPr>
              <w:pStyle w:val="BodyText"/>
            </w:pPr>
            <w:r>
              <w:t xml:space="preserve">The linked Sales order, Purchase order, </w:t>
            </w:r>
            <w:proofErr w:type="gramStart"/>
            <w:r>
              <w:t>Landed</w:t>
            </w:r>
            <w:proofErr w:type="gramEnd"/>
            <w:r>
              <w:t xml:space="preserve"> cost, and arrival journal can all be seen from this report</w:t>
            </w:r>
          </w:p>
          <w:p w:rsidRPr="00D50400" w:rsidR="00A179C1" w:rsidP="00B32619" w:rsidRDefault="3D65713C" w14:paraId="3E07F405" w14:textId="40605087">
            <w:pPr>
              <w:pStyle w:val="BodyText"/>
            </w:pPr>
            <w:r>
              <w:t>The Shipment ID field flows from the Landed cost document, ASN Landed cost field and if populated can show you the tracking information or vendor invoice number</w:t>
            </w:r>
          </w:p>
          <w:p w:rsidRPr="009A6748" w:rsidR="00A179C1" w:rsidP="00065192" w:rsidRDefault="00A179C1" w14:paraId="522949F1" w14:textId="1F6E07D9">
            <w:pPr>
              <w:ind w:left="360"/>
              <w:rPr>
                <w:color w:val="414141"/>
                <w:szCs w:val="20"/>
              </w:rPr>
            </w:pPr>
          </w:p>
          <w:p w:rsidRPr="009A6748" w:rsidR="00A179C1" w:rsidP="00065192" w:rsidRDefault="00A179C1" w14:paraId="1506927F" w14:textId="77777777">
            <w:pPr>
              <w:ind w:left="360"/>
              <w:rPr>
                <w:color w:val="414141"/>
                <w:szCs w:val="20"/>
              </w:rPr>
            </w:pPr>
          </w:p>
        </w:tc>
      </w:tr>
    </w:tbl>
    <w:p w:rsidR="00A179C1" w:rsidP="00A179C1" w:rsidRDefault="00A179C1" w14:paraId="77821122" w14:textId="426F486C">
      <w:pPr>
        <w:spacing w:line="240" w:lineRule="auto"/>
        <w:rPr>
          <w:color w:val="414141"/>
          <w:szCs w:val="20"/>
        </w:rPr>
      </w:pPr>
      <w:r>
        <w:rPr>
          <w:color w:val="414141"/>
          <w:szCs w:val="20"/>
        </w:rPr>
        <w:br w:type="page"/>
      </w:r>
    </w:p>
    <w:p w:rsidR="00A179C1" w:rsidP="00A179C1" w:rsidRDefault="3D65713C" w14:paraId="53D8355E" w14:textId="53328C83">
      <w:pPr>
        <w:pStyle w:val="Task"/>
      </w:pPr>
      <w:bookmarkStart w:name="_Toc506363888" w:id="43"/>
      <w:bookmarkStart w:name="_Toc534966439" w:id="44"/>
      <w:r>
        <w:t>Troubleshooting</w:t>
      </w:r>
      <w:bookmarkEnd w:id="43"/>
      <w:bookmarkEnd w:id="44"/>
    </w:p>
    <w:p w:rsidRPr="00C46F7F" w:rsidR="005F1777" w:rsidP="005F1777" w:rsidRDefault="3D65713C" w14:paraId="554552A2" w14:textId="38B06A03">
      <w:pPr>
        <w:pStyle w:val="Heading4"/>
      </w:pPr>
      <w:bookmarkStart w:name="_Toc534966440" w:id="45"/>
      <w:r>
        <w:t>Parts do not appear on back order screen</w:t>
      </w:r>
      <w:bookmarkEnd w:id="45"/>
    </w:p>
    <w:tbl>
      <w:tblPr>
        <w:tblStyle w:val="TableGrid"/>
        <w:tblW w:w="9498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498"/>
      </w:tblGrid>
      <w:tr w:rsidRPr="00D70C6B" w:rsidR="001D2113" w:rsidTr="3D65713C" w14:paraId="48652BE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E56DB9" w:rsidP="00465132" w:rsidRDefault="00397265" w14:paraId="749AD6C4" w14:textId="6C2AB77A">
            <w:pPr>
              <w:pStyle w:val="BodyText"/>
              <w:ind w:left="1081"/>
            </w:pPr>
            <w:r w:rsidRPr="00D50400">
              <w:rPr>
                <w:noProof/>
              </w:rPr>
              <w:drawing>
                <wp:anchor distT="0" distB="0" distL="114300" distR="114300" simplePos="0" relativeHeight="251649039" behindDoc="0" locked="0" layoutInCell="1" allowOverlap="1" wp14:anchorId="3ECF43BB" wp14:editId="49A65B82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13970</wp:posOffset>
                  </wp:positionV>
                  <wp:extent cx="542925" cy="542925"/>
                  <wp:effectExtent l="0" t="0" r="9525" b="9525"/>
                  <wp:wrapSquare wrapText="bothSides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50400">
              <w:t>The</w:t>
            </w:r>
            <w:r w:rsidR="00CD4D1E">
              <w:t>re are several reasons why</w:t>
            </w:r>
            <w:r w:rsidRPr="00D50400">
              <w:t xml:space="preserve"> parts may not show in the backorder screen</w:t>
            </w:r>
            <w:r w:rsidR="00CD4D1E">
              <w:t>;</w:t>
            </w:r>
          </w:p>
          <w:p w:rsidRPr="00D50400" w:rsidR="00397265" w:rsidP="00191B4E" w:rsidRDefault="3D65713C" w14:paraId="135EEE03" w14:textId="2618BA48">
            <w:pPr>
              <w:pStyle w:val="ListBullet"/>
              <w:tabs>
                <w:tab w:val="clear" w:pos="567"/>
                <w:tab w:val="num" w:pos="798"/>
              </w:tabs>
              <w:ind w:left="1506"/>
            </w:pPr>
            <w:r>
              <w:t>the parts may have already been ordered by you</w:t>
            </w:r>
          </w:p>
          <w:p w:rsidR="00986AED" w:rsidP="00191B4E" w:rsidRDefault="3D65713C" w14:paraId="37100CC1" w14:textId="77777777">
            <w:pPr>
              <w:pStyle w:val="ListBullet"/>
              <w:tabs>
                <w:tab w:val="clear" w:pos="567"/>
                <w:tab w:val="num" w:pos="798"/>
              </w:tabs>
              <w:ind w:left="1506"/>
            </w:pPr>
            <w:r>
              <w:t>they may have been reserved against an incoming TO or PO</w:t>
            </w:r>
          </w:p>
          <w:p w:rsidRPr="000D42AC" w:rsidR="00510E6A" w:rsidP="000D42AC" w:rsidRDefault="3D65713C" w14:paraId="5540AB07" w14:textId="05DBF6F2">
            <w:pPr>
              <w:pStyle w:val="ListBullet"/>
              <w:tabs>
                <w:tab w:val="clear" w:pos="567"/>
                <w:tab w:val="num" w:pos="798"/>
              </w:tabs>
              <w:ind w:left="1506"/>
            </w:pPr>
            <w:r w:rsidRPr="3D65713C">
              <w:rPr>
                <w:color w:val="000000" w:themeColor="text1"/>
              </w:rPr>
              <w:t xml:space="preserve">the backorder process may not be set up correctly for the part, or may not be set up at all for the branch, </w:t>
            </w:r>
          </w:p>
          <w:p w:rsidRPr="00496C49" w:rsidR="00191B4E" w:rsidP="000D42AC" w:rsidRDefault="3D65713C" w14:paraId="6FA28214" w14:textId="656B0F3E">
            <w:pPr>
              <w:pStyle w:val="ListContinue2"/>
            </w:pPr>
            <w:r>
              <w:t>Contact the purchasing department if you need help working out why the parts are not appearing on backorder screen</w:t>
            </w:r>
          </w:p>
        </w:tc>
      </w:tr>
      <w:tr w:rsidRPr="00D70C6B" w:rsidR="001D2113" w:rsidTr="3D65713C" w14:paraId="265EDB6C" w14:textId="77777777">
        <w:tc>
          <w:tcPr>
            <w:tcW w:w="9498" w:type="dxa"/>
            <w:tcMar>
              <w:top w:w="113" w:type="dxa"/>
              <w:bottom w:w="113" w:type="dxa"/>
            </w:tcMar>
          </w:tcPr>
          <w:p w:rsidR="00496C49" w:rsidP="00496C49" w:rsidRDefault="3D65713C" w14:paraId="7171C15D" w14:textId="77777777">
            <w:pPr>
              <w:pStyle w:val="ListNumber"/>
            </w:pPr>
            <w:r w:rsidRPr="3D65713C">
              <w:rPr>
                <w:noProof/>
              </w:rPr>
              <w:t xml:space="preserve">Review </w:t>
            </w:r>
            <w:r>
              <w:t xml:space="preserve">at </w:t>
            </w:r>
            <w:r w:rsidRPr="3D65713C">
              <w:rPr>
                <w:b/>
                <w:bCs/>
              </w:rPr>
              <w:t>Back order lines (Gough)</w:t>
            </w:r>
            <w:r>
              <w:t xml:space="preserve"> Report in NAXT</w:t>
            </w:r>
          </w:p>
          <w:p w:rsidRPr="00D50400" w:rsidR="00496C49" w:rsidP="3D65713C" w:rsidRDefault="3D65713C" w14:paraId="3ED5AD1C" w14:textId="3413F8FC">
            <w:pPr>
              <w:pStyle w:val="ListContinue"/>
              <w:rPr>
                <w:noProof/>
              </w:rPr>
            </w:pPr>
            <w:r>
              <w:t xml:space="preserve">See </w:t>
            </w:r>
            <w:r w:rsidRPr="3D65713C">
              <w:rPr>
                <w:b/>
                <w:bCs/>
              </w:rPr>
              <w:t>Task</w:t>
            </w:r>
            <w:r>
              <w:t xml:space="preserve"> </w:t>
            </w:r>
            <w:r w:rsidRPr="3D65713C">
              <w:rPr>
                <w:b/>
                <w:bCs/>
              </w:rPr>
              <w:t>Reports</w:t>
            </w:r>
            <w:r>
              <w:t xml:space="preserve"> for more information</w:t>
            </w:r>
          </w:p>
        </w:tc>
      </w:tr>
      <w:tr w:rsidRPr="00D70C6B" w:rsidR="001D2113" w:rsidTr="3D65713C" w14:paraId="3362021A" w14:textId="77777777">
        <w:trPr>
          <w:trHeight w:val="4584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496C49" w:rsidR="00496C49" w:rsidP="3D65713C" w:rsidRDefault="3D65713C" w14:paraId="2692A1E4" w14:textId="77777777">
            <w:pPr>
              <w:pStyle w:val="BodyText"/>
              <w:rPr>
                <w:b/>
                <w:bCs/>
              </w:rPr>
            </w:pPr>
            <w:r>
              <w:t xml:space="preserve">If the parts have not already been ordered by you (and are unmarked), </w:t>
            </w:r>
          </w:p>
          <w:p w:rsidRPr="00F43371" w:rsidR="00F43371" w:rsidP="3D65713C" w:rsidRDefault="3D65713C" w14:paraId="38E4B349" w14:textId="1A7AD7B8">
            <w:pPr>
              <w:pStyle w:val="ListNumber"/>
              <w:rPr>
                <w:b/>
                <w:bCs/>
              </w:rPr>
            </w:pPr>
            <w:r>
              <w:t xml:space="preserve">Remove the reservation from the sales order line fast tab </w:t>
            </w:r>
          </w:p>
          <w:p w:rsidRPr="00F43371" w:rsidR="00F43371" w:rsidP="3D65713C" w:rsidRDefault="3D65713C" w14:paraId="7751442E" w14:textId="77777777">
            <w:pPr>
              <w:pStyle w:val="ListNumber2"/>
              <w:rPr>
                <w:b/>
                <w:bCs/>
              </w:rPr>
            </w:pPr>
            <w:r>
              <w:t xml:space="preserve">Selecting the part to highlight it </w:t>
            </w:r>
          </w:p>
          <w:p w:rsidRPr="009865FA" w:rsidR="00A179C1" w:rsidP="3D65713C" w:rsidRDefault="3D65713C" w14:paraId="6CED3D06" w14:textId="0F9E3713">
            <w:pPr>
              <w:pStyle w:val="ListNumber2"/>
              <w:rPr>
                <w:b/>
                <w:bCs/>
              </w:rPr>
            </w:pPr>
            <w:r>
              <w:t xml:space="preserve">Select </w:t>
            </w:r>
            <w:r w:rsidRPr="3D65713C">
              <w:rPr>
                <w:b/>
                <w:bCs/>
              </w:rPr>
              <w:t>Inventory &gt; Reservation</w:t>
            </w:r>
          </w:p>
          <w:p w:rsidRPr="00D70C6B" w:rsidR="00A179C1" w:rsidP="003E5864" w:rsidRDefault="00F43371" w14:paraId="05589BEA" w14:textId="70ABEDAF">
            <w:pPr>
              <w:ind w:left="360"/>
              <w:jc w:val="center"/>
              <w:rPr>
                <w:color w:val="414141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053" behindDoc="0" locked="0" layoutInCell="1" allowOverlap="1" wp14:anchorId="08CB04E2" wp14:editId="0E1170F5">
                      <wp:simplePos x="0" y="0"/>
                      <wp:positionH relativeFrom="column">
                        <wp:posOffset>1791652</wp:posOffset>
                      </wp:positionH>
                      <wp:positionV relativeFrom="paragraph">
                        <wp:posOffset>917575</wp:posOffset>
                      </wp:positionV>
                      <wp:extent cx="269875" cy="269875"/>
                      <wp:effectExtent l="0" t="0" r="15875" b="15875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875" cy="2698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51539" w:rsidP="00F43371" w:rsidRDefault="00D51539" w14:paraId="4A96031C" w14:textId="5110C37A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4810B025">
                    <v:oval id="Oval 24" style="position:absolute;left:0;text-align:left;margin-left:141.05pt;margin-top:72.25pt;width:21.25pt;height:21.25pt;z-index:2516490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1" fillcolor="red" strokecolor="red" w14:anchorId="08CB04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">
                      <v:textbox inset="0,0,0,0">
                        <w:txbxContent>
                          <w:p w:rsidR="00D51539" w:rsidP="00F43371" w:rsidRDefault="00D51539" w14:paraId="38613DB8" w14:textId="5110C37A">
                            <w:pPr>
                              <w:spacing w:after="0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D70C6B" w:rsidR="00A179C1">
              <w:rPr>
                <w:noProof/>
              </w:rPr>
              <w:drawing>
                <wp:anchor distT="0" distB="0" distL="114300" distR="114300" simplePos="0" relativeHeight="251649043" behindDoc="0" locked="0" layoutInCell="1" allowOverlap="1" wp14:anchorId="0CC14CA0" wp14:editId="4E271B9A">
                  <wp:simplePos x="0" y="0"/>
                  <wp:positionH relativeFrom="column">
                    <wp:posOffset>563245</wp:posOffset>
                  </wp:positionH>
                  <wp:positionV relativeFrom="paragraph">
                    <wp:posOffset>-635</wp:posOffset>
                  </wp:positionV>
                  <wp:extent cx="5029200" cy="1962150"/>
                  <wp:effectExtent l="0" t="0" r="0" b="0"/>
                  <wp:wrapNone/>
                  <wp:docPr id="122" name="Picture 122" descr="C:\Users\JESSIC~1\AppData\Local\Temp\SNAGHTML216e4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216e4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86" b="13808"/>
                          <a:stretch/>
                        </pic:blipFill>
                        <pic:spPr bwMode="auto">
                          <a:xfrm>
                            <a:off x="0" y="0"/>
                            <a:ext cx="502920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Pr="00D70C6B" w:rsidR="001D2113" w:rsidTr="3D65713C" w14:paraId="1BEC6E9A" w14:textId="77777777">
        <w:tc>
          <w:tcPr>
            <w:tcW w:w="9498" w:type="dxa"/>
            <w:tcMar>
              <w:top w:w="113" w:type="dxa"/>
              <w:bottom w:w="113" w:type="dxa"/>
            </w:tcMar>
          </w:tcPr>
          <w:p w:rsidR="00D51539" w:rsidP="00D51539" w:rsidRDefault="00F43371" w14:paraId="144B196D" w14:textId="46F53C7F">
            <w:pPr>
              <w:pStyle w:val="BodyText"/>
              <w:ind w:left="1085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054" behindDoc="0" locked="0" layoutInCell="1" allowOverlap="1" wp14:anchorId="545FA0CD" wp14:editId="4D5AD06A">
                      <wp:simplePos x="0" y="0"/>
                      <wp:positionH relativeFrom="column">
                        <wp:posOffset>3810635</wp:posOffset>
                      </wp:positionH>
                      <wp:positionV relativeFrom="paragraph">
                        <wp:posOffset>-434658</wp:posOffset>
                      </wp:positionV>
                      <wp:extent cx="269875" cy="269875"/>
                      <wp:effectExtent l="0" t="0" r="15875" b="15875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875" cy="2698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51539" w:rsidP="00F43371" w:rsidRDefault="00D51539" w14:paraId="0E38AF01" w14:textId="31F535CE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 w14:anchorId="2092C7E9">
                    <v:oval id="Oval 25" style="position:absolute;left:0;text-align:left;margin-left:300.05pt;margin-top:-34.25pt;width:21.25pt;height:21.25pt;z-index:2516490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2" fillcolor="red" strokecolor="red" w14:anchorId="545FA0C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">
                      <v:textbox inset="0,0,0,0">
                        <w:txbxContent>
                          <w:p w:rsidR="00D51539" w:rsidP="00F43371" w:rsidRDefault="00D51539" w14:paraId="71608CFE" w14:textId="31F535CE">
                            <w:pPr>
                              <w:spacing w:after="0"/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D51539" w:rsidR="00D51539">
              <w:rPr>
                <w:b/>
                <w:noProof/>
              </w:rPr>
              <w:drawing>
                <wp:anchor distT="0" distB="0" distL="114300" distR="114300" simplePos="0" relativeHeight="251651122" behindDoc="0" locked="0" layoutInCell="1" allowOverlap="1" wp14:anchorId="579CEF79" wp14:editId="2FFA5ACF">
                  <wp:simplePos x="0" y="0"/>
                  <wp:positionH relativeFrom="column">
                    <wp:posOffset>-317</wp:posOffset>
                  </wp:positionH>
                  <wp:positionV relativeFrom="paragraph">
                    <wp:posOffset>12700</wp:posOffset>
                  </wp:positionV>
                  <wp:extent cx="540000" cy="540000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ips black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50400" w:rsidR="00A179C1">
              <w:t>Removing reservations on lines with T</w:t>
            </w:r>
            <w:r w:rsidR="00D51539">
              <w:t xml:space="preserve">ransfer orders and purchase orders, if the parts have been backordered on the sales order causes </w:t>
            </w:r>
            <w:r w:rsidRPr="00D50400" w:rsidR="00A179C1">
              <w:t>more parts to be ordered than are needed</w:t>
            </w:r>
            <w:r w:rsidR="00D51539">
              <w:t>.</w:t>
            </w:r>
          </w:p>
          <w:p w:rsidRPr="009A6748" w:rsidR="00A179C1" w:rsidP="00D51539" w:rsidRDefault="3D65713C" w14:paraId="51F76BB9" w14:textId="4C2C8743">
            <w:pPr>
              <w:pStyle w:val="BodyText"/>
              <w:ind w:left="1085"/>
            </w:pPr>
            <w:r>
              <w:t>This increases unwanted inventory and incurs unwanted extra freight costs!</w:t>
            </w:r>
          </w:p>
        </w:tc>
      </w:tr>
      <w:tr w:rsidRPr="00D70C6B" w:rsidR="001D2113" w:rsidTr="3D65713C" w14:paraId="68CA546A" w14:textId="77777777">
        <w:trPr>
          <w:trHeight w:val="3798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496C49" w:rsidP="00496C49" w:rsidRDefault="3D65713C" w14:paraId="7B0E0548" w14:textId="21CAF934">
            <w:pPr>
              <w:pStyle w:val="BodyText"/>
            </w:pPr>
            <w:r>
              <w:t>If the parts have been ordered by an incoming TO or PO</w:t>
            </w:r>
          </w:p>
          <w:p w:rsidR="00182567" w:rsidP="00726699" w:rsidRDefault="3D65713C" w14:paraId="54284257" w14:textId="05D5EDBC">
            <w:pPr>
              <w:pStyle w:val="ListNumber"/>
              <w:numPr>
                <w:ilvl w:val="0"/>
                <w:numId w:val="2"/>
              </w:numPr>
            </w:pPr>
            <w:r>
              <w:t xml:space="preserve">Remove </w:t>
            </w:r>
            <w:r w:rsidRPr="3D65713C">
              <w:rPr>
                <w:b/>
                <w:bCs/>
              </w:rPr>
              <w:t>Reservation</w:t>
            </w:r>
            <w:r>
              <w:t xml:space="preserve"> quantity against your warehouse, </w:t>
            </w:r>
          </w:p>
          <w:p w:rsidRPr="009A6748" w:rsidR="00A179C1" w:rsidP="00182567" w:rsidRDefault="3D65713C" w14:paraId="54F9ED53" w14:textId="50D13473">
            <w:pPr>
              <w:pStyle w:val="ListContinue"/>
            </w:pPr>
            <w:r>
              <w:t xml:space="preserve">This enables the part to be ordered via backorder </w:t>
            </w:r>
          </w:p>
          <w:p w:rsidRPr="009A6748" w:rsidR="00A179C1" w:rsidP="002E40FA" w:rsidRDefault="00496C49" w14:paraId="44D98B85" w14:textId="04D5F7BF">
            <w:pPr>
              <w:ind w:left="360"/>
              <w:jc w:val="center"/>
              <w:rPr>
                <w:color w:val="414141"/>
                <w:szCs w:val="20"/>
              </w:rPr>
            </w:pPr>
            <w:r w:rsidRPr="00D70C6B">
              <w:rPr>
                <w:noProof/>
              </w:rPr>
              <w:drawing>
                <wp:anchor distT="0" distB="0" distL="114300" distR="114300" simplePos="0" relativeHeight="251649044" behindDoc="0" locked="0" layoutInCell="1" allowOverlap="1" wp14:anchorId="4A9C4F5E" wp14:editId="327A8B0C">
                  <wp:simplePos x="0" y="0"/>
                  <wp:positionH relativeFrom="column">
                    <wp:posOffset>325755</wp:posOffset>
                  </wp:positionH>
                  <wp:positionV relativeFrom="paragraph">
                    <wp:posOffset>635</wp:posOffset>
                  </wp:positionV>
                  <wp:extent cx="5105400" cy="1514475"/>
                  <wp:effectExtent l="0" t="0" r="0" b="9525"/>
                  <wp:wrapNone/>
                  <wp:docPr id="123" name="Picture 123" descr="C:\Users\JESSIC~1\AppData\Local\Temp\SNAGHTML22a0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ESSIC~1\AppData\Local\Temp\SNAGHTML22a06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47" b="15306"/>
                          <a:stretch/>
                        </pic:blipFill>
                        <pic:spPr bwMode="auto">
                          <a:xfrm>
                            <a:off x="0" y="0"/>
                            <a:ext cx="510540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Pr="00D70C6B" w:rsidR="001D2113" w:rsidTr="3D65713C" w14:paraId="412CA102" w14:textId="77777777">
        <w:trPr>
          <w:trHeight w:val="378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F930BA" w:rsidP="00F930BA" w:rsidRDefault="3D65713C" w14:paraId="6343F576" w14:textId="32D0AB60">
            <w:pPr>
              <w:pStyle w:val="Heading4"/>
              <w:outlineLvl w:val="3"/>
            </w:pPr>
            <w:bookmarkStart w:name="_Toc534966441" w:id="46"/>
            <w:r>
              <w:t>Parts may not have been set up to appear on backorder screen</w:t>
            </w:r>
            <w:bookmarkEnd w:id="46"/>
          </w:p>
        </w:tc>
      </w:tr>
      <w:tr w:rsidRPr="00D70C6B" w:rsidR="001D2113" w:rsidTr="3D65713C" w14:paraId="02FE7AB0" w14:textId="77777777">
        <w:tc>
          <w:tcPr>
            <w:tcW w:w="9498" w:type="dxa"/>
            <w:tcMar>
              <w:top w:w="113" w:type="dxa"/>
              <w:bottom w:w="113" w:type="dxa"/>
            </w:tcMar>
          </w:tcPr>
          <w:p w:rsidR="00F930BA" w:rsidP="006D3AEA" w:rsidRDefault="3D65713C" w14:paraId="0A0053D3" w14:textId="77777777">
            <w:pPr>
              <w:pStyle w:val="ListNumber"/>
              <w:numPr>
                <w:ilvl w:val="0"/>
                <w:numId w:val="2"/>
              </w:numPr>
            </w:pPr>
            <w:r>
              <w:t xml:space="preserve">Navigate and open </w:t>
            </w:r>
          </w:p>
          <w:p w:rsidRPr="00F930BA" w:rsidR="004974BF" w:rsidP="3D65713C" w:rsidRDefault="3D65713C" w14:paraId="233D554F" w14:textId="4ECC8993">
            <w:pPr>
              <w:pStyle w:val="ListContinue"/>
              <w:rPr>
                <w:b/>
                <w:bCs/>
              </w:rPr>
            </w:pPr>
            <w:r w:rsidRPr="3D65713C">
              <w:rPr>
                <w:b/>
                <w:bCs/>
              </w:rPr>
              <w:t>GGNZ &gt; Inventory and warehouse management &gt; Periodic &gt; Transfer orders</w:t>
            </w:r>
          </w:p>
        </w:tc>
      </w:tr>
      <w:tr w:rsidRPr="00D70C6B" w:rsidR="001D2113" w:rsidTr="3D65713C" w14:paraId="12BA78ED" w14:textId="77777777">
        <w:tc>
          <w:tcPr>
            <w:tcW w:w="9498" w:type="dxa"/>
            <w:tcMar>
              <w:top w:w="113" w:type="dxa"/>
              <w:bottom w:w="113" w:type="dxa"/>
            </w:tcMar>
          </w:tcPr>
          <w:p w:rsidR="00F930BA" w:rsidP="006D3AEA" w:rsidRDefault="3D65713C" w14:paraId="3D376F6D" w14:textId="13405CE3">
            <w:pPr>
              <w:pStyle w:val="ListNumber"/>
              <w:numPr>
                <w:ilvl w:val="0"/>
                <w:numId w:val="2"/>
              </w:numPr>
            </w:pPr>
            <w:r>
              <w:t xml:space="preserve">Select </w:t>
            </w:r>
            <w:r w:rsidRPr="3D65713C">
              <w:rPr>
                <w:b/>
                <w:bCs/>
              </w:rPr>
              <w:t>New</w:t>
            </w:r>
          </w:p>
        </w:tc>
      </w:tr>
      <w:tr w:rsidRPr="00D70C6B" w:rsidR="001D2113" w:rsidTr="3D65713C" w14:paraId="6A9D0AC2" w14:textId="77777777">
        <w:trPr>
          <w:trHeight w:val="805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F930BA" w:rsidP="00726699" w:rsidRDefault="3D65713C" w14:paraId="4E72FCD9" w14:textId="77777777">
            <w:pPr>
              <w:pStyle w:val="ListNumber"/>
              <w:numPr>
                <w:ilvl w:val="0"/>
                <w:numId w:val="2"/>
              </w:numPr>
            </w:pPr>
            <w:r>
              <w:t xml:space="preserve">Update the following details </w:t>
            </w:r>
          </w:p>
          <w:p w:rsidRPr="00F930BA" w:rsidR="00F930BA" w:rsidP="0097161A" w:rsidRDefault="3D65713C" w14:paraId="0EE341B4" w14:textId="44CF4ED6">
            <w:pPr>
              <w:pStyle w:val="ListNumber2"/>
            </w:pPr>
            <w:r>
              <w:t xml:space="preserve">Adjust the </w:t>
            </w:r>
            <w:r w:rsidRPr="3D65713C">
              <w:rPr>
                <w:b/>
                <w:bCs/>
              </w:rPr>
              <w:t>from</w:t>
            </w:r>
            <w:r>
              <w:t xml:space="preserve"> and </w:t>
            </w:r>
            <w:r w:rsidRPr="3D65713C">
              <w:rPr>
                <w:b/>
                <w:bCs/>
              </w:rPr>
              <w:t>to</w:t>
            </w:r>
            <w:r>
              <w:t xml:space="preserve"> warehouse</w:t>
            </w:r>
          </w:p>
          <w:p w:rsidR="00F930BA" w:rsidP="0097161A" w:rsidRDefault="3D65713C" w14:paraId="2DF41A01" w14:textId="77777777">
            <w:pPr>
              <w:pStyle w:val="ListNumber2"/>
            </w:pPr>
            <w:r>
              <w:t>Select</w:t>
            </w:r>
            <w:r w:rsidRPr="3D65713C">
              <w:rPr>
                <w:b/>
                <w:bCs/>
              </w:rPr>
              <w:t xml:space="preserve"> Mode of delivery</w:t>
            </w:r>
            <w:r>
              <w:t xml:space="preserve"> </w:t>
            </w:r>
          </w:p>
          <w:p w:rsidR="00F930BA" w:rsidP="0097161A" w:rsidRDefault="3D65713C" w14:paraId="446D86E0" w14:textId="77777777">
            <w:pPr>
              <w:pStyle w:val="ListNumber2"/>
            </w:pPr>
            <w:r>
              <w:t xml:space="preserve">Select </w:t>
            </w:r>
            <w:r w:rsidRPr="3D65713C">
              <w:rPr>
                <w:b/>
                <w:bCs/>
              </w:rPr>
              <w:t>Add</w:t>
            </w:r>
            <w:r>
              <w:t xml:space="preserve"> </w:t>
            </w:r>
          </w:p>
          <w:p w:rsidR="0097161A" w:rsidP="0097161A" w:rsidRDefault="3D65713C" w14:paraId="5E7981FE" w14:textId="2705E9DA">
            <w:pPr>
              <w:pStyle w:val="ListNumber2"/>
            </w:pPr>
            <w:r>
              <w:t xml:space="preserve">Enter </w:t>
            </w:r>
            <w:r w:rsidRPr="3D65713C">
              <w:rPr>
                <w:b/>
                <w:bCs/>
              </w:rPr>
              <w:t>item number</w:t>
            </w:r>
          </w:p>
          <w:p w:rsidRPr="001C2F10" w:rsidR="00A76848" w:rsidP="001C2F10" w:rsidRDefault="3D65713C" w14:paraId="6E6E324C" w14:textId="65E841BA">
            <w:pPr>
              <w:pStyle w:val="ListNumber2"/>
            </w:pPr>
            <w:r>
              <w:t xml:space="preserve">Enter transfer quantity </w:t>
            </w:r>
          </w:p>
          <w:p w:rsidRPr="009A6748" w:rsidR="00A76848" w:rsidP="00065192" w:rsidRDefault="001C2F10" w14:paraId="148C6F78" w14:textId="4C65CC5B">
            <w:pPr>
              <w:ind w:left="360"/>
              <w:rPr>
                <w:color w:val="414141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82" behindDoc="0" locked="0" layoutInCell="1" allowOverlap="1" wp14:anchorId="2574AD6D" wp14:editId="223508A7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3175</wp:posOffset>
                      </wp:positionV>
                      <wp:extent cx="5770245" cy="3810000"/>
                      <wp:effectExtent l="0" t="0" r="1905" b="1905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70245" cy="3810000"/>
                                <a:chOff x="0" y="0"/>
                                <a:chExt cx="5770703" cy="381059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338" y="0"/>
                                  <a:ext cx="5714365" cy="37001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1" name="Oval 11"/>
                              <wps:cNvSpPr/>
                              <wps:spPr>
                                <a:xfrm>
                                  <a:off x="1642453" y="403029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97161A" w:rsidP="00503EDD" w:rsidRDefault="0097161A" w14:paraId="1D9FFEBD" w14:textId="77777777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1113748" y="637046"/>
                                  <a:ext cx="1256265" cy="19934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Oval 17"/>
                              <wps:cNvSpPr/>
                              <wps:spPr>
                                <a:xfrm>
                                  <a:off x="5425729" y="403029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97161A" w:rsidP="00503EDD" w:rsidRDefault="0097161A" w14:paraId="1A25BE8C" w14:textId="705E6032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Oval 18"/>
                              <wps:cNvSpPr/>
                              <wps:spPr>
                                <a:xfrm>
                                  <a:off x="0" y="26305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97161A" w:rsidP="00503EDD" w:rsidRDefault="0097161A" w14:paraId="3E2E48B0" w14:textId="44D3FE2A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Oval 20"/>
                              <wps:cNvSpPr/>
                              <wps:spPr>
                                <a:xfrm>
                                  <a:off x="1261092" y="3540591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97161A" w:rsidP="00503EDD" w:rsidRDefault="0097161A" w14:paraId="41AC0AAF" w14:textId="79BF6F68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Oval 21"/>
                              <wps:cNvSpPr/>
                              <wps:spPr>
                                <a:xfrm>
                                  <a:off x="4563333" y="3475586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97161A" w:rsidP="00503EDD" w:rsidRDefault="0097161A" w14:paraId="2A039524" w14:textId="40DB10A4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 w14:anchorId="7D507D42">
                    <v:group id="Group 30" style="position:absolute;left:0;text-align:left;margin-left:13.6pt;margin-top:.25pt;width:454.35pt;height:300pt;z-index:251666482" coordsize="57707,38105" o:spid="_x0000_s1033" w14:anchorId="2574AD6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">
                      <v:shape id="Picture 3" style="position:absolute;left:563;width:57144;height:37001;visibility:visible;mso-wrap-style:square" o:spid="_x0000_s103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">
                        <v:imagedata o:title="" r:id="rId57"/>
                      </v:shape>
                      <v:oval id="Oval 11" style="position:absolute;left:16424;top:4030;width:2700;height:2700;visibility:visible;mso-wrap-style:square;v-text-anchor:middle" o:spid="_x0000_s1035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">
                        <v:textbox inset="0,0,0,0">
                          <w:txbxContent>
                            <w:p w:rsidR="0097161A" w:rsidP="00503EDD" w:rsidRDefault="0097161A" w14:paraId="0E995611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  <v:rect id="Rectangle 14" style="position:absolute;left:11137;top:6370;width:12563;height:19935;visibility:visible;mso-wrap-style:square;v-text-anchor:middle" o:spid="_x0000_s1036" filled="f" strokecolor="red" strokeweight="2.2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27wgAAANsAAAAPAAAAZHJzL2Rvd25yZXYueG1sRE9La8JA&#10;EL4X/A/LCF5Ks6mI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Deno27wgAAANsAAAAPAAAA&#10;AAAAAAAAAAAAAAcCAABkcnMvZG93bnJldi54bWxQSwUGAAAAAAMAAwC3AAAA9gIAAAAA&#10;"/>
                      <v:oval id="Oval 17" style="position:absolute;left:54257;top:4030;width:2700;height:2700;visibility:visible;mso-wrap-style:square;v-text-anchor:middle" o:spid="_x0000_s1037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">
                        <v:textbox inset="0,0,0,0">
                          <w:txbxContent>
                            <w:p w:rsidR="0097161A" w:rsidP="00503EDD" w:rsidRDefault="0097161A" w14:paraId="100C137E" w14:textId="705E6032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  <v:oval id="Oval 18" style="position:absolute;top:26305;width:2700;height:2700;visibility:visible;mso-wrap-style:square;v-text-anchor:middle" o:spid="_x0000_s1038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">
                        <v:textbox inset="0,0,0,0">
                          <w:txbxContent>
                            <w:p w:rsidR="0097161A" w:rsidP="00503EDD" w:rsidRDefault="0097161A" w14:paraId="66622524" w14:textId="44D3FE2A">
                              <w:pPr>
                                <w:spacing w:after="0"/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oval>
                      <v:oval id="Oval 20" style="position:absolute;left:12610;top:35405;width:2700;height:2700;visibility:visible;mso-wrap-style:square;v-text-anchor:middle" o:spid="_x0000_s1039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">
                        <v:textbox inset="0,0,0,0">
                          <w:txbxContent>
                            <w:p w:rsidR="0097161A" w:rsidP="00503EDD" w:rsidRDefault="0097161A" w14:paraId="1559D049" w14:textId="79BF6F68">
                              <w:pPr>
                                <w:spacing w:after="0"/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v:textbox>
                      </v:oval>
                      <v:oval id="Oval 21" style="position:absolute;left:45633;top:34755;width:2700;height:2700;visibility:visible;mso-wrap-style:square;v-text-anchor:middle" o:spid="_x0000_s1040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">
                        <v:textbox inset="0,0,0,0">
                          <w:txbxContent>
                            <w:p w:rsidR="0097161A" w:rsidP="00503EDD" w:rsidRDefault="0097161A" w14:paraId="6CB28EB6" w14:textId="40DB10A4">
                              <w:pPr>
                                <w:spacing w:after="0"/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</w:p>
        </w:tc>
      </w:tr>
      <w:tr w:rsidRPr="00D70C6B" w:rsidR="0097161A" w:rsidTr="3D65713C" w14:paraId="00B97D0A" w14:textId="77777777">
        <w:trPr>
          <w:trHeight w:val="85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97161A" w:rsidP="00726699" w:rsidRDefault="3D65713C" w14:paraId="60AB8030" w14:textId="77777777">
            <w:pPr>
              <w:pStyle w:val="ListNumber"/>
              <w:numPr>
                <w:ilvl w:val="0"/>
                <w:numId w:val="2"/>
              </w:numPr>
            </w:pPr>
            <w:r>
              <w:t xml:space="preserve">Exit transfer order, </w:t>
            </w:r>
          </w:p>
          <w:p w:rsidR="0097161A" w:rsidP="0097161A" w:rsidRDefault="3D65713C" w14:paraId="6F64951D" w14:textId="73422542">
            <w:pPr>
              <w:pStyle w:val="ListContinue"/>
            </w:pPr>
            <w:r>
              <w:t xml:space="preserve">Select </w:t>
            </w:r>
            <w:r w:rsidRPr="3D65713C">
              <w:rPr>
                <w:b/>
                <w:bCs/>
              </w:rPr>
              <w:t>Close</w:t>
            </w:r>
          </w:p>
        </w:tc>
      </w:tr>
      <w:tr w:rsidRPr="00D70C6B" w:rsidR="0097161A" w:rsidTr="3D65713C" w14:paraId="6794EAF6" w14:textId="77777777">
        <w:trPr>
          <w:trHeight w:val="85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97161A" w:rsidP="00726699" w:rsidRDefault="3D65713C" w14:paraId="0D55442D" w14:textId="77777777">
            <w:pPr>
              <w:pStyle w:val="ListNumber"/>
              <w:numPr>
                <w:ilvl w:val="0"/>
                <w:numId w:val="2"/>
              </w:numPr>
            </w:pPr>
            <w:r>
              <w:t xml:space="preserve">Open sales order </w:t>
            </w:r>
          </w:p>
          <w:p w:rsidRPr="0097161A" w:rsidR="0097161A" w:rsidP="3D65713C" w:rsidRDefault="3D65713C" w14:paraId="378E425E" w14:textId="687A303E">
            <w:pPr>
              <w:pStyle w:val="ListContinue"/>
              <w:rPr>
                <w:b/>
                <w:bCs/>
              </w:rPr>
            </w:pPr>
            <w:r w:rsidRPr="3D65713C">
              <w:rPr>
                <w:b/>
                <w:bCs/>
              </w:rPr>
              <w:t xml:space="preserve">GGNZ &gt; Sales and marketing &gt; Common &gt; Sales orders &gt; All sales orders </w:t>
            </w:r>
          </w:p>
        </w:tc>
      </w:tr>
      <w:tr w:rsidRPr="00D70C6B" w:rsidR="001D2113" w:rsidTr="3D65713C" w14:paraId="26CE68D1" w14:textId="77777777">
        <w:trPr>
          <w:trHeight w:val="7961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1D2113" w:rsidR="00A76848" w:rsidP="001D2113" w:rsidRDefault="001D2113" w14:paraId="629C78B3" w14:textId="4A5AFEA8">
            <w:pPr>
              <w:pStyle w:val="ListNumber"/>
              <w:numPr>
                <w:ilvl w:val="0"/>
                <w:numId w:val="2"/>
              </w:numPr>
            </w:pPr>
            <w:r>
              <w:rPr>
                <w:noProof/>
              </w:rPr>
              <w:drawing>
                <wp:anchor distT="0" distB="0" distL="114300" distR="114300" simplePos="0" relativeHeight="251668530" behindDoc="0" locked="0" layoutInCell="1" allowOverlap="1" wp14:anchorId="4C96292D" wp14:editId="6799B878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281202</wp:posOffset>
                  </wp:positionV>
                  <wp:extent cx="5781301" cy="4593669"/>
                  <wp:effectExtent l="0" t="0" r="0" b="0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301" cy="4593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Select</w:t>
            </w:r>
            <w:r w:rsidRPr="009A6748" w:rsidR="00A76848">
              <w:t xml:space="preserve"> </w:t>
            </w:r>
            <w:r w:rsidRPr="3D65713C" w:rsidR="00A76848">
              <w:rPr>
                <w:b/>
                <w:bCs/>
              </w:rPr>
              <w:t>Inventory &gt; Marking</w:t>
            </w:r>
          </w:p>
          <w:p w:rsidRPr="001D2113" w:rsidR="001D2113" w:rsidP="001D2113" w:rsidRDefault="001D2113" w14:paraId="5279D432" w14:textId="63F67A60">
            <w:pPr>
              <w:pStyle w:val="BodyTex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602" behindDoc="0" locked="0" layoutInCell="1" allowOverlap="1" wp14:anchorId="01C1A100" wp14:editId="0F46D094">
                      <wp:simplePos x="0" y="0"/>
                      <wp:positionH relativeFrom="column">
                        <wp:posOffset>4089751</wp:posOffset>
                      </wp:positionH>
                      <wp:positionV relativeFrom="paragraph">
                        <wp:posOffset>3091445</wp:posOffset>
                      </wp:positionV>
                      <wp:extent cx="1568781" cy="173346"/>
                      <wp:effectExtent l="19050" t="19050" r="12700" b="17780"/>
                      <wp:wrapNone/>
                      <wp:docPr id="71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8781" cy="17334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34AD9856">
                    <v:rect id="Rectangle 71" style="position:absolute;margin-left:322.05pt;margin-top:243.4pt;width:123.55pt;height:13.65pt;z-index:2516716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25pt" w14:anchorId="2D86A2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54" behindDoc="0" locked="0" layoutInCell="1" allowOverlap="1" wp14:anchorId="54B86DE9" wp14:editId="2ABC7058">
                      <wp:simplePos x="0" y="0"/>
                      <wp:positionH relativeFrom="column">
                        <wp:posOffset>3426704</wp:posOffset>
                      </wp:positionH>
                      <wp:positionV relativeFrom="paragraph">
                        <wp:posOffset>3711157</wp:posOffset>
                      </wp:positionV>
                      <wp:extent cx="654381" cy="229190"/>
                      <wp:effectExtent l="19050" t="19050" r="12700" b="1905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4381" cy="2291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43B4DA11">
                    <v:rect id="Rectangle 50" style="position:absolute;margin-left:269.8pt;margin-top:292.2pt;width:51.55pt;height:18.05pt;z-index:2516695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2.25pt" w14:anchorId="6672461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"/>
                  </w:pict>
                </mc:Fallback>
              </mc:AlternateContent>
            </w:r>
          </w:p>
        </w:tc>
      </w:tr>
      <w:tr w:rsidRPr="00D70C6B" w:rsidR="001D2113" w:rsidTr="3D65713C" w14:paraId="4394AE98" w14:textId="77777777">
        <w:trPr>
          <w:trHeight w:val="5569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3B12F0" w:rsidR="003B12F0" w:rsidP="001D2113" w:rsidRDefault="3D65713C" w14:paraId="7BFF3FFD" w14:textId="1E9289DE">
            <w:pPr>
              <w:pStyle w:val="ListNumber"/>
              <w:numPr>
                <w:ilvl w:val="0"/>
                <w:numId w:val="2"/>
              </w:numPr>
            </w:pPr>
            <w:r>
              <w:t xml:space="preserve">Find the Transfer and tick </w:t>
            </w:r>
            <w:r w:rsidRPr="3D65713C">
              <w:rPr>
                <w:b/>
                <w:bCs/>
              </w:rPr>
              <w:t xml:space="preserve">Set mark now </w:t>
            </w:r>
          </w:p>
          <w:p w:rsidRPr="009A6748" w:rsidR="001D2113" w:rsidP="003B12F0" w:rsidRDefault="003B12F0" w14:paraId="066285D6" w14:textId="76BFD27A">
            <w:pPr>
              <w:pStyle w:val="ListContinue"/>
            </w:pPr>
            <w:r w:rsidRPr="00D70C6B">
              <w:rPr>
                <w:noProof/>
              </w:rPr>
              <w:drawing>
                <wp:anchor distT="0" distB="0" distL="114300" distR="114300" simplePos="0" relativeHeight="251667506" behindDoc="0" locked="0" layoutInCell="1" allowOverlap="1" wp14:anchorId="7B6C0656" wp14:editId="1A2EAAC0">
                  <wp:simplePos x="0" y="0"/>
                  <wp:positionH relativeFrom="column">
                    <wp:posOffset>111203</wp:posOffset>
                  </wp:positionH>
                  <wp:positionV relativeFrom="paragraph">
                    <wp:posOffset>206776</wp:posOffset>
                  </wp:positionV>
                  <wp:extent cx="5372735" cy="3036570"/>
                  <wp:effectExtent l="0" t="0" r="0" b="0"/>
                  <wp:wrapNone/>
                  <wp:docPr id="65" name="Picture 65" descr="C:\Users\JESSIC~1\AppData\Local\Temp\SNAGHTMLa8ed6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ESSIC~1\AppData\Local\Temp\SNAGHTMLa8ed6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70" t="24470" r="12896" b="11731"/>
                          <a:stretch/>
                        </pic:blipFill>
                        <pic:spPr bwMode="auto">
                          <a:xfrm>
                            <a:off x="0" y="0"/>
                            <a:ext cx="5372735" cy="3036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>Select</w:t>
            </w:r>
            <w:r w:rsidRPr="3D65713C" w:rsidR="001D2113">
              <w:rPr>
                <w:b/>
                <w:bCs/>
              </w:rPr>
              <w:t xml:space="preserve"> OK</w:t>
            </w:r>
          </w:p>
          <w:p w:rsidRPr="009A6748" w:rsidR="001D2113" w:rsidP="001D2113" w:rsidRDefault="001D2113" w14:paraId="7867DCF6" w14:textId="2EEBB2F9">
            <w:pPr>
              <w:pStyle w:val="BodyText"/>
            </w:pPr>
          </w:p>
        </w:tc>
      </w:tr>
      <w:tr w:rsidRPr="00D70C6B" w:rsidR="00056DC7" w:rsidTr="3D65713C" w14:paraId="13814D55" w14:textId="77777777">
        <w:trPr>
          <w:trHeight w:val="567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9A6748" w:rsidR="00056DC7" w:rsidP="001D2113" w:rsidRDefault="3D65713C" w14:paraId="21675053" w14:textId="6B53C038">
            <w:pPr>
              <w:pStyle w:val="ListNumber"/>
              <w:numPr>
                <w:ilvl w:val="0"/>
                <w:numId w:val="2"/>
              </w:numPr>
            </w:pPr>
            <w:r>
              <w:t>Repeat process of marking every line of the transfer order</w:t>
            </w:r>
          </w:p>
        </w:tc>
      </w:tr>
      <w:tr w:rsidRPr="00D70C6B" w:rsidR="00C04EB5" w:rsidTr="3D65713C" w14:paraId="338CBCA1" w14:textId="77777777">
        <w:trPr>
          <w:trHeight w:val="567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925591" w:rsidP="00925591" w:rsidRDefault="3D65713C" w14:paraId="4EED79A4" w14:textId="77777777">
            <w:pPr>
              <w:pStyle w:val="ListNumber"/>
              <w:numPr>
                <w:ilvl w:val="0"/>
                <w:numId w:val="2"/>
              </w:numPr>
            </w:pPr>
            <w:r>
              <w:t xml:space="preserve">Navigate and open </w:t>
            </w:r>
          </w:p>
          <w:p w:rsidRPr="006C1D73" w:rsidR="00C04EB5" w:rsidP="3D65713C" w:rsidRDefault="3D65713C" w14:paraId="1DF74E8A" w14:textId="07607155">
            <w:pPr>
              <w:pStyle w:val="ListContinue"/>
              <w:rPr>
                <w:b/>
                <w:bCs/>
              </w:rPr>
            </w:pPr>
            <w:r w:rsidRPr="3D65713C">
              <w:rPr>
                <w:b/>
                <w:bCs/>
              </w:rPr>
              <w:t>GGNZ &gt; Inventory and warehouse management &gt; Periodic &gt; Transfer orders</w:t>
            </w:r>
          </w:p>
        </w:tc>
      </w:tr>
      <w:tr w:rsidRPr="00D70C6B" w:rsidR="006C1D73" w:rsidTr="3D65713C" w14:paraId="1A2FA620" w14:textId="77777777">
        <w:trPr>
          <w:trHeight w:val="5669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0A75BF" w:rsidP="000A75BF" w:rsidRDefault="3D65713C" w14:paraId="7DC4DABF" w14:textId="555F89AE">
            <w:pPr>
              <w:pStyle w:val="ListNumber"/>
              <w:numPr>
                <w:ilvl w:val="0"/>
                <w:numId w:val="2"/>
              </w:numPr>
            </w:pPr>
            <w:r>
              <w:t xml:space="preserve">Create a picking journal </w:t>
            </w:r>
          </w:p>
          <w:p w:rsidR="000A75BF" w:rsidP="00B43F12" w:rsidRDefault="3D65713C" w14:paraId="3E1CDEF6" w14:textId="0EA57D4E">
            <w:pPr>
              <w:pStyle w:val="ListNumber2"/>
            </w:pPr>
            <w:r>
              <w:t xml:space="preserve">Filter to find transfer order, select it to highlight it </w:t>
            </w:r>
          </w:p>
          <w:p w:rsidRPr="000A75BF" w:rsidR="006C1D73" w:rsidP="00B43F12" w:rsidRDefault="00B43F12" w14:paraId="24F65BE2" w14:textId="1966FB52">
            <w:pPr>
              <w:pStyle w:val="ListNumber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818" behindDoc="0" locked="0" layoutInCell="1" allowOverlap="1" wp14:anchorId="57AC58DF" wp14:editId="74638F62">
                      <wp:simplePos x="0" y="0"/>
                      <wp:positionH relativeFrom="column">
                        <wp:posOffset>25083</wp:posOffset>
                      </wp:positionH>
                      <wp:positionV relativeFrom="paragraph">
                        <wp:posOffset>300038</wp:posOffset>
                      </wp:positionV>
                      <wp:extent cx="5713730" cy="2728912"/>
                      <wp:effectExtent l="0" t="0" r="1270" b="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13730" cy="2728912"/>
                                <a:chOff x="0" y="0"/>
                                <a:chExt cx="5713730" cy="272891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2" name="Picture 6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2623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713730" cy="27289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83" name="Oval 83"/>
                              <wps:cNvSpPr/>
                              <wps:spPr>
                                <a:xfrm>
                                  <a:off x="1114425" y="23812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43F12" w:rsidP="00503EDD" w:rsidRDefault="00B43F12" w14:paraId="4B21B432" w14:textId="31529072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" name="Oval 84"/>
                              <wps:cNvSpPr/>
                              <wps:spPr>
                                <a:xfrm>
                                  <a:off x="0" y="2390775"/>
                                  <a:ext cx="270000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B43F12" w:rsidP="00503EDD" w:rsidRDefault="00B43F12" w14:paraId="26FD2082" w14:textId="77777777">
                                    <w:pPr>
                                      <w:spacing w:after="0"/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202BB0F5">
                    <v:group id="Group 85" style="position:absolute;left:0;text-align:left;margin-left:2pt;margin-top:23.65pt;width:449.9pt;height:214.85pt;z-index:251680818;mso-height-relative:margin" coordsize="57137,27289" o:spid="_x0000_s1041" w14:anchorId="57AC58D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">
                      <v:shape id="Picture 62" style="position:absolute;width:57137;height:27289;visibility:visible;mso-wrap-style:square" o:spid="_x0000_s104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">
                        <v:imagedata cropbottom="17194f" o:title="" r:id="rId57"/>
                      </v:shape>
                      <v:oval id="Oval 83" style="position:absolute;left:11144;top:2381;width:2700;height:2700;visibility:visible;mso-wrap-style:square;v-text-anchor:middle" o:spid="_x0000_s1043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">
                        <v:textbox inset="0,0,0,0">
                          <w:txbxContent>
                            <w:p w:rsidR="00B43F12" w:rsidP="00503EDD" w:rsidRDefault="00B43F12" w14:paraId="0DA85A12" w14:textId="31529072">
                              <w:pPr>
                                <w:spacing w:after="0"/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v:textbox>
                      </v:oval>
                      <v:oval id="Oval 84" style="position:absolute;top:23907;width:2700;height:2700;visibility:visible;mso-wrap-style:square;v-text-anchor:middle" o:spid="_x0000_s1044" fillcolor="red" strokecolor="r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">
                        <v:textbox inset="0,0,0,0">
                          <w:txbxContent>
                            <w:p w:rsidR="00B43F12" w:rsidP="00503EDD" w:rsidRDefault="00B43F12" w14:paraId="106CF623" w14:textId="77777777">
                              <w:pPr>
                                <w:spacing w:after="0"/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oval>
                    </v:group>
                  </w:pict>
                </mc:Fallback>
              </mc:AlternateContent>
            </w:r>
            <w:r w:rsidR="000A75BF">
              <w:t xml:space="preserve">Select </w:t>
            </w:r>
            <w:r w:rsidRPr="3D65713C" w:rsidR="00757C46">
              <w:rPr>
                <w:b/>
                <w:bCs/>
              </w:rPr>
              <w:t>P</w:t>
            </w:r>
            <w:r w:rsidRPr="3D65713C" w:rsidR="000A75BF">
              <w:rPr>
                <w:b/>
                <w:bCs/>
              </w:rPr>
              <w:t>icking journal</w:t>
            </w:r>
            <w:r w:rsidR="000A75BF">
              <w:t xml:space="preserve"> </w:t>
            </w:r>
          </w:p>
        </w:tc>
      </w:tr>
      <w:tr w:rsidRPr="00D70C6B" w:rsidR="00D5697E" w:rsidTr="3D65713C" w14:paraId="41801023" w14:textId="77777777">
        <w:trPr>
          <w:trHeight w:val="567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="00B43F12" w:rsidP="00B43F12" w:rsidRDefault="3D65713C" w14:paraId="7605C4B4" w14:textId="77777777">
            <w:pPr>
              <w:pStyle w:val="BodyText"/>
            </w:pPr>
            <w:r>
              <w:t xml:space="preserve">The picking journal Infolog appears </w:t>
            </w:r>
          </w:p>
          <w:p w:rsidR="00D5697E" w:rsidP="00757C46" w:rsidRDefault="3D65713C" w14:paraId="66861928" w14:textId="54DEF2E5">
            <w:pPr>
              <w:pStyle w:val="ListNumber"/>
            </w:pPr>
            <w:r>
              <w:t xml:space="preserve">Select </w:t>
            </w:r>
            <w:r w:rsidRPr="3D65713C">
              <w:rPr>
                <w:b/>
                <w:bCs/>
              </w:rPr>
              <w:t>Close</w:t>
            </w:r>
          </w:p>
        </w:tc>
      </w:tr>
    </w:tbl>
    <w:p w:rsidRPr="00F22574" w:rsidR="00A179C1" w:rsidP="00726699" w:rsidRDefault="3D65713C" w14:paraId="5BE1AEB0" w14:textId="37823C87">
      <w:pPr>
        <w:pStyle w:val="Heading4"/>
      </w:pPr>
      <w:r>
        <w:t xml:space="preserve"> </w:t>
      </w:r>
      <w:bookmarkStart w:name="_Toc534966442" w:id="47"/>
      <w:r>
        <w:t xml:space="preserve">The backorder review </w:t>
      </w:r>
      <w:proofErr w:type="gramStart"/>
      <w:r>
        <w:t>has to</w:t>
      </w:r>
      <w:proofErr w:type="gramEnd"/>
      <w:r>
        <w:t xml:space="preserve"> be approved…</w:t>
      </w:r>
      <w:bookmarkStart w:name="_Toc505503004" w:id="48"/>
      <w:bookmarkStart w:name="_Toc506363891" w:id="49"/>
      <w:bookmarkEnd w:id="48"/>
      <w:bookmarkEnd w:id="49"/>
      <w:bookmarkEnd w:id="47"/>
    </w:p>
    <w:tbl>
      <w:tblPr>
        <w:tblStyle w:val="TableGrid"/>
        <w:tblW w:w="8811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8811"/>
      </w:tblGrid>
      <w:tr w:rsidRPr="00D70C6B" w:rsidR="00A179C1" w:rsidTr="3D65713C" w14:paraId="5B7DAFB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</w:trPr>
        <w:tc>
          <w:tcPr>
            <w:tcW w:w="8811" w:type="dxa"/>
            <w:tcMar>
              <w:top w:w="113" w:type="dxa"/>
              <w:bottom w:w="113" w:type="dxa"/>
            </w:tcMar>
          </w:tcPr>
          <w:p w:rsidRPr="00D50400" w:rsidR="00A179C1" w:rsidP="00B32619" w:rsidRDefault="3D65713C" w14:paraId="7BF76ECD" w14:textId="10E67231">
            <w:pPr>
              <w:pStyle w:val="BodyText"/>
            </w:pPr>
            <w:r>
              <w:t>If you see this Infolog, you must go back and Approve the backorder</w:t>
            </w:r>
          </w:p>
          <w:p w:rsidRPr="009A6748" w:rsidR="00A179C1" w:rsidP="3D65713C" w:rsidRDefault="3D65713C" w14:paraId="5E6298A5" w14:textId="77777777">
            <w:pPr>
              <w:pStyle w:val="BodyText"/>
              <w:rPr>
                <w:b/>
                <w:bCs/>
              </w:rPr>
            </w:pPr>
            <w:r>
              <w:t>(Task 7). Make sure the correct setup is there before approving.</w:t>
            </w:r>
          </w:p>
          <w:p w:rsidRPr="009A6748" w:rsidR="00A179C1" w:rsidP="00065192" w:rsidRDefault="00A179C1" w14:paraId="0786DA9F" w14:textId="04727E61">
            <w:pPr>
              <w:ind w:left="360"/>
              <w:jc w:val="center"/>
              <w:rPr>
                <w:color w:val="414141"/>
                <w:szCs w:val="20"/>
              </w:rPr>
            </w:pPr>
            <w:r w:rsidRPr="00D70C6B">
              <w:rPr>
                <w:noProof/>
              </w:rPr>
              <w:drawing>
                <wp:inline distT="0" distB="0" distL="0" distR="0" wp14:anchorId="50678DB8" wp14:editId="7ADA1F60">
                  <wp:extent cx="3467503" cy="2521819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424" cy="252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F22574" w:rsidR="00A179C1" w:rsidP="00726699" w:rsidRDefault="3D65713C" w14:paraId="7FCB1B41" w14:textId="4BF9FE6B">
      <w:pPr>
        <w:pStyle w:val="Heading4"/>
      </w:pPr>
      <w:r>
        <w:t xml:space="preserve"> </w:t>
      </w:r>
      <w:bookmarkStart w:name="_Toc534966443" w:id="50"/>
      <w:r>
        <w:t>Credit limit check failed</w:t>
      </w:r>
      <w:bookmarkStart w:name="_Toc505503005" w:id="51"/>
      <w:bookmarkStart w:name="_Toc506363892" w:id="52"/>
      <w:bookmarkEnd w:id="51"/>
      <w:bookmarkEnd w:id="52"/>
      <w:bookmarkEnd w:id="50"/>
    </w:p>
    <w:tbl>
      <w:tblPr>
        <w:tblStyle w:val="TableGrid"/>
        <w:tblW w:w="9498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498"/>
      </w:tblGrid>
      <w:tr w:rsidRPr="00D70C6B" w:rsidR="00A179C1" w:rsidTr="3D65713C" w14:paraId="5053414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8" w:type="dxa"/>
            <w:tcMar>
              <w:top w:w="113" w:type="dxa"/>
              <w:bottom w:w="113" w:type="dxa"/>
            </w:tcMar>
          </w:tcPr>
          <w:p w:rsidRPr="00D50400" w:rsidR="00A179C1" w:rsidP="00B32619" w:rsidRDefault="00A179C1" w14:paraId="2DE17EA8" w14:textId="77777777">
            <w:pPr>
              <w:pStyle w:val="BodyText"/>
            </w:pPr>
            <w:r w:rsidRPr="00D50400">
              <w:rPr>
                <w:noProof/>
              </w:rPr>
              <w:drawing>
                <wp:anchor distT="0" distB="0" distL="114300" distR="114300" simplePos="0" relativeHeight="251649029" behindDoc="0" locked="0" layoutInCell="1" allowOverlap="1" wp14:anchorId="40FCF3F8" wp14:editId="1CF29BE4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17145</wp:posOffset>
                  </wp:positionV>
                  <wp:extent cx="542925" cy="542925"/>
                  <wp:effectExtent l="0" t="0" r="9525" b="9525"/>
                  <wp:wrapSquare wrapText="bothSides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50400">
              <w:t xml:space="preserve">If you see this Infolog, email </w:t>
            </w:r>
            <w:hyperlink w:history="1" r:id="rId61">
              <w:r w:rsidRPr="00D50400">
                <w:rPr>
                  <w:rStyle w:val="Hyperlink"/>
                  <w:color w:val="F79646" w:themeColor="accent6"/>
                </w:rPr>
                <w:t>credit.controllers@ggh.co.nz</w:t>
              </w:r>
            </w:hyperlink>
            <w:r w:rsidRPr="00D50400">
              <w:t xml:space="preserve"> with your sales order number, and close your sales order </w:t>
            </w:r>
          </w:p>
          <w:p w:rsidRPr="00D50400" w:rsidR="00A179C1" w:rsidP="00B32619" w:rsidRDefault="3D65713C" w14:paraId="1199FBFF" w14:textId="628B6F8E">
            <w:pPr>
              <w:pStyle w:val="BodyText"/>
            </w:pPr>
            <w:r>
              <w:t>If it is urgent ring them, they will either approve or decline the sales order</w:t>
            </w:r>
          </w:p>
          <w:p w:rsidRPr="00D70C6B" w:rsidR="00A179C1" w:rsidP="00065192" w:rsidRDefault="00A179C1" w14:paraId="5B6517EA" w14:textId="77777777">
            <w:pPr>
              <w:pStyle w:val="Default"/>
              <w:ind w:left="360"/>
              <w:jc w:val="center"/>
              <w:rPr>
                <w:color w:val="414141"/>
              </w:rPr>
            </w:pPr>
            <w:r w:rsidRPr="00D70C6B">
              <w:rPr>
                <w:noProof/>
              </w:rPr>
              <w:drawing>
                <wp:inline distT="0" distB="0" distL="0" distR="0" wp14:anchorId="7C763CFE" wp14:editId="2253309A">
                  <wp:extent cx="2394284" cy="2866200"/>
                  <wp:effectExtent l="0" t="0" r="635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081" cy="28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748F" w:rsidRDefault="0048748F" w14:paraId="72B75DB1" w14:textId="77777777">
      <w:pPr>
        <w:spacing w:line="240" w:lineRule="auto"/>
        <w:rPr>
          <w:rFonts w:eastAsia="Times New Roman" w:cs="Arial"/>
          <w:b/>
          <w:color w:val="414141"/>
          <w:spacing w:val="4"/>
          <w:szCs w:val="19"/>
        </w:rPr>
      </w:pPr>
      <w:bookmarkStart w:name="_Toc505503006" w:id="53"/>
      <w:bookmarkStart w:name="_Toc506363893" w:id="54"/>
      <w:r>
        <w:br w:type="page"/>
      </w:r>
    </w:p>
    <w:p w:rsidRPr="00751B1C" w:rsidR="00A179C1" w:rsidP="00726699" w:rsidRDefault="3D65713C" w14:paraId="24FC0F65" w14:textId="340303D9">
      <w:pPr>
        <w:pStyle w:val="Heading4"/>
      </w:pPr>
      <w:bookmarkStart w:name="_Toc534966444" w:id="55"/>
      <w:r>
        <w:t>Item x is on hold on site. Update has been cancelled.</w:t>
      </w:r>
      <w:bookmarkEnd w:id="53"/>
      <w:bookmarkEnd w:id="54"/>
      <w:bookmarkEnd w:id="55"/>
    </w:p>
    <w:tbl>
      <w:tblPr>
        <w:tblStyle w:val="TableGrid"/>
        <w:tblW w:w="8789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8789"/>
      </w:tblGrid>
      <w:tr w:rsidRPr="00D70C6B" w:rsidR="00A179C1" w:rsidTr="3D65713C" w14:paraId="4FFD88C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789" w:type="dxa"/>
            <w:tcMar>
              <w:top w:w="113" w:type="dxa"/>
              <w:bottom w:w="113" w:type="dxa"/>
            </w:tcMar>
          </w:tcPr>
          <w:p w:rsidRPr="00D50400" w:rsidR="00A179C1" w:rsidP="3D65713C" w:rsidRDefault="00A179C1" w14:paraId="74E75DEB" w14:textId="77777777">
            <w:pPr>
              <w:pStyle w:val="BodyText"/>
              <w:ind w:left="1085"/>
              <w:rPr>
                <w:noProof/>
              </w:rPr>
            </w:pPr>
            <w:r w:rsidRPr="00D50400">
              <w:rPr>
                <w:noProof/>
              </w:rPr>
              <w:drawing>
                <wp:anchor distT="0" distB="0" distL="114300" distR="114300" simplePos="0" relativeHeight="251649030" behindDoc="0" locked="0" layoutInCell="1" allowOverlap="1" wp14:anchorId="56C8961A" wp14:editId="6C7C5551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17145</wp:posOffset>
                  </wp:positionV>
                  <wp:extent cx="542925" cy="542925"/>
                  <wp:effectExtent l="0" t="0" r="9525" b="9525"/>
                  <wp:wrapSquare wrapText="bothSides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50400">
              <w:rPr>
                <w:noProof/>
              </w:rPr>
              <w:t xml:space="preserve">If you see this Infolog after pressing Express picking journal it means the part is no longer able to be </w:t>
            </w:r>
            <w:r w:rsidRPr="00D50400">
              <w:t>ordered</w:t>
            </w:r>
            <w:r w:rsidRPr="00D50400">
              <w:rPr>
                <w:noProof/>
              </w:rPr>
              <w:t xml:space="preserve"> from the vendor.</w:t>
            </w:r>
          </w:p>
          <w:p w:rsidRPr="00D70C6B" w:rsidR="00A179C1" w:rsidP="00056DC7" w:rsidRDefault="00A179C1" w14:paraId="00942FE1" w14:textId="367C7699">
            <w:pPr>
              <w:pStyle w:val="BodyText"/>
              <w:ind w:left="1085"/>
              <w:rPr>
                <w:noProof/>
              </w:rPr>
            </w:pPr>
            <w:r w:rsidRPr="00D50400">
              <w:rPr>
                <w:noProof/>
              </w:rPr>
              <w:t>None of the other items you are trying to backorder will be processed until you resolve this issue</w:t>
            </w:r>
            <w:r w:rsidR="00056DC7">
              <w:rPr>
                <w:noProof/>
              </w:rPr>
              <w:t>.</w:t>
            </w:r>
          </w:p>
        </w:tc>
      </w:tr>
      <w:tr w:rsidRPr="00D70C6B" w:rsidR="00056DC7" w:rsidTr="3D65713C" w14:paraId="118DC52A" w14:textId="77777777">
        <w:trPr>
          <w:trHeight w:val="5036"/>
        </w:trPr>
        <w:tc>
          <w:tcPr>
            <w:tcW w:w="8789" w:type="dxa"/>
            <w:tcMar>
              <w:top w:w="113" w:type="dxa"/>
              <w:bottom w:w="113" w:type="dxa"/>
            </w:tcMar>
          </w:tcPr>
          <w:p w:rsidRPr="001A5026" w:rsidR="00056DC7" w:rsidP="00056DC7" w:rsidRDefault="00056DC7" w14:paraId="3FEA5512" w14:textId="2FCDFB3F">
            <w:pPr>
              <w:pStyle w:val="ListNumber"/>
              <w:numPr>
                <w:ilvl w:val="0"/>
                <w:numId w:val="2"/>
              </w:numPr>
              <w:rPr>
                <w:noProof/>
              </w:rPr>
            </w:pPr>
            <w:r w:rsidRPr="00D70C6B">
              <w:rPr>
                <w:noProof/>
              </w:rPr>
              <w:drawing>
                <wp:anchor distT="0" distB="0" distL="114300" distR="114300" simplePos="0" relativeHeight="251672626" behindDoc="0" locked="0" layoutInCell="1" allowOverlap="1" wp14:anchorId="1CDD9069" wp14:editId="78E1E84D">
                  <wp:simplePos x="0" y="0"/>
                  <wp:positionH relativeFrom="column">
                    <wp:posOffset>918099</wp:posOffset>
                  </wp:positionH>
                  <wp:positionV relativeFrom="paragraph">
                    <wp:posOffset>289737</wp:posOffset>
                  </wp:positionV>
                  <wp:extent cx="3395345" cy="2879090"/>
                  <wp:effectExtent l="0" t="0" r="0" b="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345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51B1C">
              <w:rPr>
                <w:noProof/>
              </w:rPr>
              <w:tab/>
            </w:r>
            <w:r w:rsidRPr="00751B1C">
              <w:rPr>
                <w:noProof/>
              </w:rPr>
              <w:t>Check if you have typed the correct part number</w:t>
            </w:r>
          </w:p>
          <w:p w:rsidRPr="00D50400" w:rsidR="00056DC7" w:rsidP="00B32619" w:rsidRDefault="00056DC7" w14:paraId="772CED05" w14:textId="34EE29FF">
            <w:pPr>
              <w:pStyle w:val="BodyText"/>
              <w:rPr>
                <w:noProof/>
              </w:rPr>
            </w:pPr>
          </w:p>
        </w:tc>
      </w:tr>
      <w:tr w:rsidRPr="00751B1C" w:rsidR="00BC50CE" w:rsidTr="3D65713C" w14:paraId="46E9D9BD" w14:textId="77777777">
        <w:trPr>
          <w:trHeight w:val="5271"/>
        </w:trPr>
        <w:tc>
          <w:tcPr>
            <w:tcW w:w="8789" w:type="dxa"/>
            <w:tcMar>
              <w:top w:w="113" w:type="dxa"/>
              <w:bottom w:w="113" w:type="dxa"/>
            </w:tcMar>
          </w:tcPr>
          <w:p w:rsidRPr="00056DC7" w:rsidR="00BF0E45" w:rsidP="00056DC7" w:rsidRDefault="3D65713C" w14:paraId="3A1561D1" w14:textId="77777777">
            <w:pPr>
              <w:pStyle w:val="ListNumber"/>
            </w:pPr>
            <w:r>
              <w:t xml:space="preserve">Check to see if an alternate part is available can be ordered </w:t>
            </w:r>
          </w:p>
          <w:p w:rsidRPr="00056DC7" w:rsidR="00056DC7" w:rsidP="00056DC7" w:rsidRDefault="3D65713C" w14:paraId="087C1895" w14:textId="058623BA">
            <w:pPr>
              <w:pStyle w:val="ListContinue"/>
            </w:pPr>
            <w:r>
              <w:t xml:space="preserve">Open Item availability (from sales order line, select </w:t>
            </w:r>
            <w:r w:rsidRPr="3D65713C">
              <w:rPr>
                <w:b/>
                <w:bCs/>
              </w:rPr>
              <w:t>Inventory</w:t>
            </w:r>
            <w:r>
              <w:t xml:space="preserve">, select </w:t>
            </w:r>
            <w:r w:rsidRPr="3D65713C">
              <w:rPr>
                <w:b/>
                <w:bCs/>
              </w:rPr>
              <w:t>item availability</w:t>
            </w:r>
            <w:r>
              <w:t xml:space="preserve">) </w:t>
            </w:r>
          </w:p>
          <w:p w:rsidRPr="00BF0E45" w:rsidR="00BF0E45" w:rsidP="3D65713C" w:rsidRDefault="00056DC7" w14:paraId="0A966693" w14:textId="59B5277A">
            <w:pPr>
              <w:pStyle w:val="ListContinue"/>
              <w:rPr>
                <w:noProof/>
              </w:rPr>
            </w:pPr>
            <w:r w:rsidRPr="00056DC7">
              <w:t>Review</w:t>
            </w:r>
            <w:r w:rsidRPr="00056DC7" w:rsidR="00BF0E45">
              <w:t xml:space="preserve"> the item status. </w:t>
            </w:r>
            <w:r w:rsidRPr="00BF0E45" w:rsidR="00BF0E45">
              <w:rPr>
                <w:noProof/>
              </w:rPr>
              <w:drawing>
                <wp:anchor distT="0" distB="0" distL="114300" distR="114300" simplePos="0" relativeHeight="251649055" behindDoc="0" locked="0" layoutInCell="1" allowOverlap="1" wp14:anchorId="1D10DE52" wp14:editId="0D99D720">
                  <wp:simplePos x="0" y="0"/>
                  <wp:positionH relativeFrom="column">
                    <wp:posOffset>481474</wp:posOffset>
                  </wp:positionH>
                  <wp:positionV relativeFrom="paragraph">
                    <wp:posOffset>370265</wp:posOffset>
                  </wp:positionV>
                  <wp:extent cx="4191000" cy="2266950"/>
                  <wp:effectExtent l="0" t="0" r="0" b="0"/>
                  <wp:wrapNone/>
                  <wp:docPr id="81" name="Picture 81" descr="C:\Users\JESSIC~1\AppData\Local\Temp\SNAGHTMLab6be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ESSIC~1\AppData\Local\Temp\SNAGHTMLab6bef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63" b="10548"/>
                          <a:stretch/>
                        </pic:blipFill>
                        <pic:spPr bwMode="auto">
                          <a:xfrm>
                            <a:off x="0" y="0"/>
                            <a:ext cx="419100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Pr="00751B1C" w:rsidR="00A179C1" w:rsidTr="3D65713C" w14:paraId="194298DB" w14:textId="77777777">
        <w:tc>
          <w:tcPr>
            <w:tcW w:w="8789" w:type="dxa"/>
            <w:tcMar>
              <w:top w:w="113" w:type="dxa"/>
              <w:bottom w:w="113" w:type="dxa"/>
            </w:tcMar>
          </w:tcPr>
          <w:p w:rsidR="00BF0E45" w:rsidP="00BF0E45" w:rsidRDefault="00BF0E45" w14:paraId="5B26A264" w14:textId="77777777">
            <w:pPr>
              <w:pStyle w:val="ListNumber"/>
              <w:rPr>
                <w:noProof/>
              </w:rPr>
            </w:pPr>
            <w:r w:rsidRPr="00751B1C">
              <w:rPr>
                <w:noProof/>
              </w:rPr>
              <w:t>If an alternative part cannot be found, remove the part from your sales order lines.</w:t>
            </w:r>
          </w:p>
          <w:p w:rsidR="00A179C1" w:rsidP="00BF0E45" w:rsidRDefault="00A179C1" w14:paraId="2D0AFAC1" w14:textId="195EBA04">
            <w:pPr>
              <w:pStyle w:val="ListContinue"/>
              <w:rPr>
                <w:noProof/>
              </w:rPr>
            </w:pPr>
            <w:r w:rsidRPr="00674D10">
              <w:rPr>
                <w:noProof/>
              </w:rPr>
              <w:t xml:space="preserve">If the vendor is able to supply the item, </w:t>
            </w:r>
            <w:r w:rsidRPr="00674D10">
              <w:rPr>
                <w:b/>
                <w:noProof/>
              </w:rPr>
              <w:t xml:space="preserve">contact masterfile maintainer </w:t>
            </w:r>
            <w:r w:rsidRPr="00674D10">
              <w:rPr>
                <w:noProof/>
              </w:rPr>
              <w:t>who will confirm if the part can be ordered or not</w:t>
            </w:r>
            <w:r>
              <w:rPr>
                <w:noProof/>
              </w:rPr>
              <w:t>.</w:t>
            </w:r>
          </w:p>
        </w:tc>
      </w:tr>
    </w:tbl>
    <w:p w:rsidRPr="00751B1C" w:rsidR="00A179C1" w:rsidP="00726699" w:rsidRDefault="3D65713C" w14:paraId="23A5F624" w14:textId="77777777">
      <w:pPr>
        <w:pStyle w:val="Heading4"/>
      </w:pPr>
      <w:bookmarkStart w:name="_Toc487718341" w:id="56"/>
      <w:bookmarkStart w:name="_Toc505503007" w:id="57"/>
      <w:bookmarkStart w:name="_Toc506363894" w:id="58"/>
      <w:bookmarkStart w:name="_Toc534966445" w:id="59"/>
      <w:r>
        <w:t>TEPS warning - customer is a TEPS dealer and TEPS interface has not been run</w:t>
      </w:r>
      <w:bookmarkEnd w:id="56"/>
      <w:bookmarkEnd w:id="57"/>
      <w:bookmarkEnd w:id="58"/>
      <w:bookmarkEnd w:id="59"/>
    </w:p>
    <w:tbl>
      <w:tblPr>
        <w:tblStyle w:val="TableGrid"/>
        <w:tblW w:w="8789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8789"/>
      </w:tblGrid>
      <w:tr w:rsidRPr="00D70C6B" w:rsidR="00A179C1" w:rsidTr="3D65713C" w14:paraId="78F5552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</w:trPr>
        <w:tc>
          <w:tcPr>
            <w:tcW w:w="8789" w:type="dxa"/>
            <w:tcMar>
              <w:top w:w="113" w:type="dxa"/>
              <w:bottom w:w="113" w:type="dxa"/>
            </w:tcMar>
          </w:tcPr>
          <w:p w:rsidRPr="00D50400" w:rsidR="00A179C1" w:rsidP="00056DC7" w:rsidRDefault="00A179C1" w14:paraId="30E095CD" w14:textId="77777777">
            <w:pPr>
              <w:pStyle w:val="BodyText"/>
              <w:ind w:left="1085"/>
            </w:pPr>
            <w:r w:rsidRPr="00D50400">
              <w:rPr>
                <w:b/>
                <w:noProof/>
              </w:rPr>
              <w:drawing>
                <wp:anchor distT="0" distB="0" distL="114300" distR="114300" simplePos="0" relativeHeight="251649031" behindDoc="0" locked="0" layoutInCell="1" allowOverlap="1" wp14:anchorId="22AEE71B" wp14:editId="61DE918F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0</wp:posOffset>
                  </wp:positionV>
                  <wp:extent cx="542925" cy="542925"/>
                  <wp:effectExtent l="0" t="0" r="9525" b="9525"/>
                  <wp:wrapSquare wrapText="bothSides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50400">
              <w:t>Special pricing is available for TEPS customers for certain qualifying CAT parts e.g. filters</w:t>
            </w:r>
          </w:p>
          <w:p w:rsidR="00DF48BF" w:rsidP="00056DC7" w:rsidRDefault="3D65713C" w14:paraId="64D7A898" w14:textId="77777777">
            <w:pPr>
              <w:pStyle w:val="BodyText"/>
              <w:ind w:left="1085"/>
            </w:pPr>
            <w:r>
              <w:t xml:space="preserve">You will see this TEPS Warning if you are backordering for a customer with a TEPS Part price group, and the TEPS authentication has not been actioned. </w:t>
            </w:r>
          </w:p>
          <w:p w:rsidRPr="00DF48BF" w:rsidR="00A179C1" w:rsidP="00056DC7" w:rsidRDefault="3D65713C" w14:paraId="0EA4FC86" w14:textId="18F87974">
            <w:pPr>
              <w:pStyle w:val="BodyText"/>
              <w:ind w:left="1085"/>
            </w:pPr>
            <w:r>
              <w:t xml:space="preserve">If you select </w:t>
            </w:r>
            <w:r w:rsidRPr="3D65713C">
              <w:rPr>
                <w:b/>
                <w:bCs/>
              </w:rPr>
              <w:t>Yes</w:t>
            </w:r>
            <w:r>
              <w:t xml:space="preserve"> on the TEPS warning, there is a danger that you will invoice the customer with the wrong prices and rework will be required to fix this</w:t>
            </w:r>
          </w:p>
          <w:p w:rsidRPr="00674D10" w:rsidR="00A179C1" w:rsidP="3D65713C" w:rsidRDefault="3D65713C" w14:paraId="6A7865FC" w14:textId="2511B449">
            <w:pPr>
              <w:pStyle w:val="ListNumber"/>
              <w:numPr>
                <w:ilvl w:val="0"/>
                <w:numId w:val="2"/>
              </w:numPr>
              <w:ind w:left="1085"/>
              <w:rPr>
                <w:b/>
                <w:bCs/>
              </w:rPr>
            </w:pPr>
            <w:r>
              <w:t xml:space="preserve">Select </w:t>
            </w:r>
            <w:r w:rsidRPr="3D65713C">
              <w:rPr>
                <w:b/>
                <w:bCs/>
              </w:rPr>
              <w:t>No</w:t>
            </w:r>
          </w:p>
          <w:p w:rsidRPr="009A6748" w:rsidR="00A179C1" w:rsidP="00065192" w:rsidRDefault="00A179C1" w14:paraId="27ED756D" w14:textId="77777777">
            <w:pPr>
              <w:ind w:left="360"/>
              <w:rPr>
                <w:color w:val="414141"/>
                <w:szCs w:val="20"/>
              </w:rPr>
            </w:pPr>
          </w:p>
          <w:p w:rsidRPr="009A6748" w:rsidR="00A179C1" w:rsidP="00065192" w:rsidRDefault="00A179C1" w14:paraId="5BBE9A42" w14:textId="77777777">
            <w:pPr>
              <w:ind w:left="360"/>
              <w:jc w:val="center"/>
              <w:rPr>
                <w:color w:val="414141"/>
                <w:szCs w:val="20"/>
              </w:rPr>
            </w:pPr>
            <w:r w:rsidRPr="00D70C6B">
              <w:rPr>
                <w:noProof/>
              </w:rPr>
              <w:drawing>
                <wp:inline distT="0" distB="0" distL="0" distR="0" wp14:anchorId="23EF26F7" wp14:editId="3282F7DD">
                  <wp:extent cx="3914286" cy="1390476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286" cy="1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9A6748" w:rsidR="00A179C1" w:rsidP="00065192" w:rsidRDefault="00A179C1" w14:paraId="3A30B0A4" w14:textId="77777777">
            <w:pPr>
              <w:rPr>
                <w:color w:val="414141"/>
                <w:szCs w:val="20"/>
              </w:rPr>
            </w:pPr>
          </w:p>
        </w:tc>
      </w:tr>
      <w:tr w:rsidRPr="00D70C6B" w:rsidR="00A179C1" w:rsidTr="3D65713C" w14:paraId="594720C8" w14:textId="77777777">
        <w:trPr>
          <w:cantSplit w:val="0"/>
        </w:trPr>
        <w:tc>
          <w:tcPr>
            <w:tcW w:w="8789" w:type="dxa"/>
            <w:tcMar>
              <w:top w:w="113" w:type="dxa"/>
              <w:bottom w:w="113" w:type="dxa"/>
            </w:tcMar>
          </w:tcPr>
          <w:p w:rsidRPr="00DF48BF" w:rsidR="00DF48BF" w:rsidP="00DF48BF" w:rsidRDefault="3D65713C" w14:paraId="5989DD10" w14:textId="5E1C1E6B">
            <w:pPr>
              <w:pStyle w:val="BodyText"/>
            </w:pPr>
            <w:r>
              <w:t>Update TEPS pricing from your sales order</w:t>
            </w:r>
          </w:p>
          <w:p w:rsidRPr="009A6748" w:rsidR="00A179C1" w:rsidP="00726699" w:rsidRDefault="3D65713C" w14:paraId="5C0664E9" w14:textId="482C420F">
            <w:pPr>
              <w:pStyle w:val="ListNumber"/>
              <w:numPr>
                <w:ilvl w:val="0"/>
                <w:numId w:val="2"/>
              </w:numPr>
            </w:pPr>
            <w:r>
              <w:t xml:space="preserve">Select </w:t>
            </w:r>
            <w:r w:rsidRPr="3D65713C">
              <w:rPr>
                <w:b/>
                <w:bCs/>
              </w:rPr>
              <w:t>TEPS Authentication</w:t>
            </w:r>
          </w:p>
          <w:p w:rsidR="00A179C1" w:rsidP="00056DC7" w:rsidRDefault="3D65713C" w14:paraId="7C5A3075" w14:textId="64EF147C">
            <w:pPr>
              <w:pStyle w:val="ListContinue"/>
            </w:pPr>
            <w:r>
              <w:t xml:space="preserve">Then approve your backorder </w:t>
            </w:r>
          </w:p>
          <w:p w:rsidRPr="00674D10" w:rsidR="00A179C1" w:rsidP="00056DC7" w:rsidRDefault="3D65713C" w14:paraId="2B01F556" w14:textId="187B6740">
            <w:pPr>
              <w:pStyle w:val="ListContinue"/>
            </w:pPr>
            <w:r>
              <w:t xml:space="preserve">Select </w:t>
            </w:r>
            <w:r w:rsidRPr="3D65713C">
              <w:rPr>
                <w:b/>
                <w:bCs/>
              </w:rPr>
              <w:t>Express picking journal</w:t>
            </w:r>
            <w:r>
              <w:t xml:space="preserve"> </w:t>
            </w:r>
          </w:p>
          <w:p w:rsidR="00A179C1" w:rsidP="00EF6B75" w:rsidRDefault="00A179C1" w14:paraId="74220C84" w14:textId="614AC5B9">
            <w:pPr>
              <w:pStyle w:val="BodyTextIndent3"/>
              <w:tabs>
                <w:tab w:val="left" w:pos="1081"/>
              </w:tabs>
              <w:jc w:val="center"/>
              <w:rPr>
                <w:b/>
                <w:noProof/>
              </w:rPr>
            </w:pPr>
            <w:r w:rsidRPr="00D70C6B">
              <w:rPr>
                <w:noProof/>
              </w:rPr>
              <w:drawing>
                <wp:inline distT="0" distB="0" distL="0" distR="0" wp14:anchorId="013764DB" wp14:editId="656B95C0">
                  <wp:extent cx="3952875" cy="1009650"/>
                  <wp:effectExtent l="0" t="0" r="9525" b="0"/>
                  <wp:docPr id="163" name="Picture 163" descr="C:\Users\JESSIC~1\AppData\Local\Temp\SNAGHTML959c40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959c40a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821" b="24573"/>
                          <a:stretch/>
                        </pic:blipFill>
                        <pic:spPr bwMode="auto">
                          <a:xfrm>
                            <a:off x="0" y="0"/>
                            <a:ext cx="3962068" cy="1011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70C6B" w:rsidR="00A46D65" w:rsidTr="3D65713C" w14:paraId="3601C976" w14:textId="77777777">
        <w:trPr>
          <w:cantSplit w:val="0"/>
        </w:trPr>
        <w:tc>
          <w:tcPr>
            <w:tcW w:w="8789" w:type="dxa"/>
            <w:tcMar>
              <w:top w:w="113" w:type="dxa"/>
              <w:bottom w:w="113" w:type="dxa"/>
            </w:tcMar>
          </w:tcPr>
          <w:p w:rsidRPr="00EF6B75" w:rsidR="00A46D65" w:rsidP="00EF6B75" w:rsidRDefault="3D65713C" w14:paraId="61528694" w14:textId="5648F68D">
            <w:pPr>
              <w:pStyle w:val="ListNumber"/>
            </w:pPr>
            <w:r>
              <w:t xml:space="preserve">The picking journals / Transfer orders / Purchase orders will be created </w:t>
            </w:r>
          </w:p>
        </w:tc>
      </w:tr>
      <w:tr w:rsidRPr="00D70C6B" w:rsidR="00A46D65" w:rsidTr="3D65713C" w14:paraId="1D87AABC" w14:textId="77777777">
        <w:trPr>
          <w:cantSplit w:val="0"/>
        </w:trPr>
        <w:tc>
          <w:tcPr>
            <w:tcW w:w="8789" w:type="dxa"/>
            <w:tcMar>
              <w:top w:w="113" w:type="dxa"/>
              <w:bottom w:w="113" w:type="dxa"/>
            </w:tcMar>
          </w:tcPr>
          <w:p w:rsidRPr="00EF6B75" w:rsidR="00A46D65" w:rsidP="3D65713C" w:rsidRDefault="3D65713C" w14:paraId="1F51BB35" w14:textId="4225D7E0">
            <w:pPr>
              <w:pStyle w:val="ListNumber"/>
              <w:numPr>
                <w:ilvl w:val="0"/>
                <w:numId w:val="2"/>
              </w:numPr>
              <w:tabs>
                <w:tab w:val="left" w:pos="1081"/>
              </w:tabs>
              <w:rPr>
                <w:noProof/>
              </w:rPr>
            </w:pPr>
            <w:r>
              <w:t xml:space="preserve">An Infolog will display, select </w:t>
            </w:r>
            <w:r w:rsidRPr="3D65713C">
              <w:rPr>
                <w:b/>
                <w:bCs/>
              </w:rPr>
              <w:t>Close</w:t>
            </w:r>
          </w:p>
        </w:tc>
      </w:tr>
    </w:tbl>
    <w:p w:rsidRPr="00F22574" w:rsidR="00A179C1" w:rsidP="00A179C1" w:rsidRDefault="3D65713C" w14:paraId="53DE9AF1" w14:textId="10884008">
      <w:pPr>
        <w:pStyle w:val="Task"/>
      </w:pPr>
      <w:bookmarkStart w:name="_Ref479599206" w:id="60"/>
      <w:bookmarkStart w:name="_Toc506363895" w:id="61"/>
      <w:bookmarkStart w:name="_Toc534966446" w:id="62"/>
      <w:r>
        <w:t>Hazardous/dangerous goods</w:t>
      </w:r>
      <w:bookmarkEnd w:id="60"/>
      <w:bookmarkEnd w:id="61"/>
      <w:bookmarkEnd w:id="62"/>
    </w:p>
    <w:tbl>
      <w:tblPr>
        <w:tblStyle w:val="TableGrid"/>
        <w:tblW w:w="9160" w:type="dxa"/>
        <w:tblInd w:w="108" w:type="dxa"/>
        <w:tblBorders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9160"/>
      </w:tblGrid>
      <w:tr w:rsidRPr="00D70C6B" w:rsidR="00962546" w:rsidTr="3D65713C" w14:paraId="61A9A43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</w:trPr>
        <w:tc>
          <w:tcPr>
            <w:tcW w:w="9160" w:type="dxa"/>
            <w:tcMar>
              <w:top w:w="113" w:type="dxa"/>
              <w:bottom w:w="113" w:type="dxa"/>
            </w:tcMar>
          </w:tcPr>
          <w:p w:rsidRPr="00D50400" w:rsidR="00962546" w:rsidP="00B43013" w:rsidRDefault="00962546" w14:paraId="40CE47F8" w14:textId="3628862B">
            <w:pPr>
              <w:pStyle w:val="BodyText"/>
              <w:ind w:left="1081"/>
            </w:pPr>
            <w:r w:rsidRPr="00D50400">
              <w:rPr>
                <w:noProof/>
              </w:rPr>
              <w:drawing>
                <wp:anchor distT="0" distB="0" distL="114300" distR="114300" simplePos="0" relativeHeight="251649032" behindDoc="0" locked="0" layoutInCell="1" allowOverlap="1" wp14:anchorId="31004772" wp14:editId="6B5CD6FE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0</wp:posOffset>
                  </wp:positionV>
                  <wp:extent cx="542925" cy="542925"/>
                  <wp:effectExtent l="0" t="0" r="9525" b="9525"/>
                  <wp:wrapSquare wrapText="bothSides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50400">
              <w:t>Depending on the type of material it is, it may not be able to be trucked through tunnels and may not be able to be flown e.g. batteries, aerosol cans</w:t>
            </w:r>
          </w:p>
          <w:p w:rsidR="00962546" w:rsidP="00B43013" w:rsidRDefault="3D65713C" w14:paraId="5711D1C7" w14:textId="0033481C">
            <w:pPr>
              <w:pStyle w:val="BodyText"/>
              <w:ind w:left="1081"/>
            </w:pPr>
            <w:r>
              <w:t xml:space="preserve">This will appear on the </w:t>
            </w:r>
            <w:r w:rsidRPr="3D65713C">
              <w:rPr>
                <w:b/>
                <w:bCs/>
              </w:rPr>
              <w:t>Packing slip</w:t>
            </w:r>
            <w:r>
              <w:t xml:space="preserve"> to enable sender to identify dangerous goods and act accordingly</w:t>
            </w:r>
          </w:p>
        </w:tc>
      </w:tr>
      <w:tr w:rsidRPr="00D70C6B" w:rsidR="00A179C1" w:rsidTr="3D65713C" w14:paraId="4B73AC04" w14:textId="77777777">
        <w:trPr>
          <w:cantSplit w:val="0"/>
          <w:trHeight w:val="8721"/>
        </w:trPr>
        <w:tc>
          <w:tcPr>
            <w:tcW w:w="9160" w:type="dxa"/>
            <w:tcMar>
              <w:top w:w="113" w:type="dxa"/>
              <w:bottom w:w="113" w:type="dxa"/>
            </w:tcMar>
          </w:tcPr>
          <w:p w:rsidRPr="004A438B" w:rsidR="00A179C1" w:rsidP="00065192" w:rsidRDefault="3D65713C" w14:paraId="4814CF04" w14:textId="0F3A3DF1">
            <w:pPr>
              <w:pStyle w:val="ListNumber"/>
              <w:numPr>
                <w:ilvl w:val="0"/>
                <w:numId w:val="2"/>
              </w:numPr>
            </w:pPr>
            <w:r>
              <w:t xml:space="preserve">Select </w:t>
            </w:r>
            <w:r w:rsidRPr="3D65713C">
              <w:rPr>
                <w:b/>
                <w:bCs/>
              </w:rPr>
              <w:t xml:space="preserve">Foreign trade </w:t>
            </w:r>
            <w:r>
              <w:t xml:space="preserve">fast tab to see the </w:t>
            </w:r>
            <w:r w:rsidRPr="3D65713C">
              <w:rPr>
                <w:b/>
                <w:bCs/>
              </w:rPr>
              <w:t>Dangerous goods</w:t>
            </w:r>
            <w:r>
              <w:t xml:space="preserve"> tick box on the released product </w:t>
            </w:r>
          </w:p>
          <w:p w:rsidRPr="009A6748" w:rsidR="00A179C1" w:rsidP="003F0356" w:rsidRDefault="00A179C1" w14:paraId="75940AEA" w14:textId="59B81B71">
            <w:pPr>
              <w:ind w:left="360"/>
              <w:rPr>
                <w:color w:val="414141"/>
                <w:szCs w:val="20"/>
              </w:rPr>
            </w:pPr>
            <w:r w:rsidRPr="00D70C6B">
              <w:rPr>
                <w:noProof/>
              </w:rPr>
              <w:drawing>
                <wp:anchor distT="0" distB="0" distL="114300" distR="114300" simplePos="0" relativeHeight="251649048" behindDoc="0" locked="0" layoutInCell="1" allowOverlap="1" wp14:anchorId="0A4D213B" wp14:editId="63B0ABDB">
                  <wp:simplePos x="0" y="0"/>
                  <wp:positionH relativeFrom="column">
                    <wp:posOffset>229870</wp:posOffset>
                  </wp:positionH>
                  <wp:positionV relativeFrom="paragraph">
                    <wp:posOffset>-1905</wp:posOffset>
                  </wp:positionV>
                  <wp:extent cx="4410075" cy="4981575"/>
                  <wp:effectExtent l="0" t="0" r="9525" b="9525"/>
                  <wp:wrapNone/>
                  <wp:docPr id="55" name="Picture 55" descr="C:\Users\JESSIC~1\AppData\Local\Temp\SNAGHTML7d90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ESSIC~1\AppData\Local\Temp\SNAGHTML7d901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546" b="12189"/>
                          <a:stretch/>
                        </pic:blipFill>
                        <pic:spPr bwMode="auto">
                          <a:xfrm>
                            <a:off x="0" y="0"/>
                            <a:ext cx="4410075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9A08B3">
              <w:rPr>
                <w:b/>
                <w:color w:val="414141"/>
                <w:szCs w:val="20"/>
              </w:rPr>
              <w:t xml:space="preserve"> </w:t>
            </w:r>
          </w:p>
        </w:tc>
      </w:tr>
      <w:tr w:rsidRPr="00D70C6B" w:rsidR="003F0356" w:rsidTr="3D65713C" w14:paraId="4431FCCB" w14:textId="77777777">
        <w:trPr>
          <w:cantSplit w:val="0"/>
          <w:trHeight w:val="4559"/>
        </w:trPr>
        <w:tc>
          <w:tcPr>
            <w:tcW w:w="9160" w:type="dxa"/>
            <w:tcMar>
              <w:top w:w="113" w:type="dxa"/>
              <w:bottom w:w="113" w:type="dxa"/>
            </w:tcMar>
          </w:tcPr>
          <w:p w:rsidRPr="00D50400" w:rsidR="003F0356" w:rsidP="00B32619" w:rsidRDefault="00FD5B82" w14:paraId="503DB8C8" w14:textId="3FC7B0B6">
            <w:pPr>
              <w:pStyle w:val="BodyText"/>
            </w:pPr>
            <w:r w:rsidRPr="00D50400">
              <w:rPr>
                <w:noProof/>
              </w:rPr>
              <w:drawing>
                <wp:anchor distT="0" distB="0" distL="114300" distR="114300" simplePos="0" relativeHeight="251649047" behindDoc="0" locked="0" layoutInCell="1" allowOverlap="1" wp14:anchorId="11C9DD23" wp14:editId="0BBDEBD2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2540</wp:posOffset>
                  </wp:positionV>
                  <wp:extent cx="542925" cy="542925"/>
                  <wp:effectExtent l="0" t="0" r="9525" b="9525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50400" w:rsidR="00234A5B">
              <w:rPr>
                <w:noProof/>
              </w:rPr>
              <w:t xml:space="preserve">Dangerous goods </w:t>
            </w:r>
            <w:r w:rsidRPr="00D50400" w:rsidR="00C66A42">
              <w:rPr>
                <w:noProof/>
              </w:rPr>
              <w:t>indicator appears on the</w:t>
            </w:r>
            <w:r w:rsidRPr="00D50400" w:rsidR="00285A71">
              <w:rPr>
                <w:noProof/>
              </w:rPr>
              <w:t xml:space="preserve"> </w:t>
            </w:r>
            <w:r w:rsidR="004965A6">
              <w:t>packing slip</w:t>
            </w:r>
          </w:p>
          <w:p w:rsidRPr="004A438B" w:rsidR="00FD5B82" w:rsidP="00B32619" w:rsidRDefault="00C66A42" w14:paraId="4C4D152B" w14:textId="187F4E01">
            <w:pPr>
              <w:pStyle w:val="BodyText"/>
            </w:pPr>
            <w:r w:rsidRPr="00D50400">
              <w:rPr>
                <w:noProof/>
              </w:rPr>
              <w:drawing>
                <wp:anchor distT="0" distB="0" distL="114300" distR="114300" simplePos="0" relativeHeight="251649049" behindDoc="0" locked="0" layoutInCell="1" allowOverlap="1" wp14:anchorId="7FED454D" wp14:editId="100C830D">
                  <wp:simplePos x="0" y="0"/>
                  <wp:positionH relativeFrom="column">
                    <wp:posOffset>791845</wp:posOffset>
                  </wp:positionH>
                  <wp:positionV relativeFrom="paragraph">
                    <wp:posOffset>48260</wp:posOffset>
                  </wp:positionV>
                  <wp:extent cx="4171950" cy="2516683"/>
                  <wp:effectExtent l="0" t="0" r="0" b="0"/>
                  <wp:wrapNone/>
                  <wp:docPr id="78" name="Picture 78" descr="C:\Users\JESSIC~1\AppData\Local\Temp\SNAGHTMLa4bcb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ESSIC~1\AppData\Local\Temp\SNAGHTMLa4bcb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135" b="23209"/>
                          <a:stretch/>
                        </pic:blipFill>
                        <pic:spPr bwMode="auto">
                          <a:xfrm>
                            <a:off x="0" y="0"/>
                            <a:ext cx="4171950" cy="2516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Pr="00D70C6B" w:rsidR="00A179C1" w:rsidTr="3D65713C" w14:paraId="010389B9" w14:textId="77777777">
        <w:trPr>
          <w:cantSplit w:val="0"/>
        </w:trPr>
        <w:tc>
          <w:tcPr>
            <w:tcW w:w="9160" w:type="dxa"/>
            <w:tcMar>
              <w:top w:w="113" w:type="dxa"/>
              <w:bottom w:w="113" w:type="dxa"/>
            </w:tcMar>
          </w:tcPr>
          <w:p w:rsidRPr="004965A6" w:rsidR="00A179C1" w:rsidP="3D65713C" w:rsidRDefault="3D65713C" w14:paraId="2F9AFCC8" w14:textId="77777777">
            <w:pPr>
              <w:pStyle w:val="BodyText"/>
              <w:rPr>
                <w:b/>
                <w:bCs/>
              </w:rPr>
            </w:pPr>
            <w:r w:rsidRPr="3D65713C">
              <w:rPr>
                <w:b/>
                <w:bCs/>
              </w:rPr>
              <w:t xml:space="preserve">For CAT parts </w:t>
            </w:r>
          </w:p>
          <w:p w:rsidRPr="005E7A66" w:rsidR="00A179C1" w:rsidP="3D65713C" w:rsidRDefault="3D65713C" w14:paraId="1410465A" w14:textId="34F1D5DA">
            <w:pPr>
              <w:pStyle w:val="ListNumber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To see the Hazardous indicator on the release product, navigate to </w:t>
            </w:r>
            <w:r w:rsidRPr="3D65713C">
              <w:rPr>
                <w:b/>
                <w:bCs/>
              </w:rPr>
              <w:t xml:space="preserve">Parts fast tab &gt; Replacement group &gt; Hazardous material </w:t>
            </w:r>
          </w:p>
          <w:p w:rsidRPr="005E7A66" w:rsidR="00A179C1" w:rsidP="005E7A66" w:rsidRDefault="00A179C1" w14:paraId="54EF725F" w14:textId="2BAD679D">
            <w:pPr>
              <w:ind w:left="360"/>
              <w:jc w:val="center"/>
              <w:rPr>
                <w:color w:val="414141"/>
                <w:szCs w:val="20"/>
              </w:rPr>
            </w:pPr>
            <w:r w:rsidRPr="00D70C6B">
              <w:rPr>
                <w:noProof/>
              </w:rPr>
              <w:drawing>
                <wp:inline distT="0" distB="0" distL="0" distR="0" wp14:anchorId="7214EEA3" wp14:editId="4B0C4032">
                  <wp:extent cx="3981450" cy="1704975"/>
                  <wp:effectExtent l="19050" t="19050" r="19050" b="28575"/>
                  <wp:docPr id="165" name="Picture 165" descr="C:\Users\JESSIC~1\AppData\Local\Temp\SNAGHTML97d60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ESSIC~1\AppData\Local\Temp\SNAGHTML97d602a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709" r="8472" b="8395"/>
                          <a:stretch/>
                        </pic:blipFill>
                        <pic:spPr bwMode="auto">
                          <a:xfrm>
                            <a:off x="0" y="0"/>
                            <a:ext cx="398145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C0C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70C6B" w:rsidR="005E7A66" w:rsidTr="3D65713C" w14:paraId="2B28997B" w14:textId="77777777">
        <w:trPr>
          <w:cantSplit w:val="0"/>
        </w:trPr>
        <w:tc>
          <w:tcPr>
            <w:tcW w:w="9160" w:type="dxa"/>
            <w:tcMar>
              <w:top w:w="113" w:type="dxa"/>
              <w:bottom w:w="113" w:type="dxa"/>
            </w:tcMar>
          </w:tcPr>
          <w:p w:rsidRPr="005E7A66" w:rsidR="005E7A66" w:rsidP="00C12A41" w:rsidRDefault="005E7A66" w14:paraId="542BB0C0" w14:textId="22AE588B">
            <w:pPr>
              <w:pStyle w:val="BodyText"/>
            </w:pPr>
            <w:r w:rsidRPr="00C12A41">
              <w:rPr>
                <w:noProof/>
              </w:rPr>
              <w:drawing>
                <wp:anchor distT="0" distB="0" distL="114300" distR="114300" simplePos="0" relativeHeight="251649033" behindDoc="0" locked="0" layoutInCell="1" allowOverlap="1" wp14:anchorId="214CE17F" wp14:editId="30079A07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0</wp:posOffset>
                  </wp:positionV>
                  <wp:extent cx="542925" cy="542925"/>
                  <wp:effectExtent l="0" t="0" r="9525" b="9525"/>
                  <wp:wrapSquare wrapText="bothSides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12A41">
              <w:t>Any number above zero is hazardous.</w:t>
            </w:r>
          </w:p>
        </w:tc>
      </w:tr>
      <w:tr w:rsidRPr="00D70C6B" w:rsidR="00A179C1" w:rsidTr="3D65713C" w14:paraId="43582362" w14:textId="77777777">
        <w:trPr>
          <w:cantSplit w:val="0"/>
        </w:trPr>
        <w:tc>
          <w:tcPr>
            <w:tcW w:w="9160" w:type="dxa"/>
            <w:tcMar>
              <w:top w:w="113" w:type="dxa"/>
              <w:bottom w:w="113" w:type="dxa"/>
            </w:tcMar>
          </w:tcPr>
          <w:p w:rsidRPr="004A438B" w:rsidR="00A179C1" w:rsidP="00726699" w:rsidRDefault="3D65713C" w14:paraId="7FC71E33" w14:textId="77777777">
            <w:pPr>
              <w:pStyle w:val="ListNumber"/>
              <w:numPr>
                <w:ilvl w:val="0"/>
                <w:numId w:val="2"/>
              </w:numPr>
            </w:pPr>
            <w:r>
              <w:t xml:space="preserve">Select </w:t>
            </w:r>
            <w:r w:rsidRPr="3D65713C">
              <w:rPr>
                <w:b/>
                <w:bCs/>
              </w:rPr>
              <w:t xml:space="preserve">Product &gt; Attachments </w:t>
            </w:r>
            <w:r>
              <w:t>to add or open a PDF for the item</w:t>
            </w:r>
          </w:p>
          <w:p w:rsidRPr="00C12A41" w:rsidR="00A179C1" w:rsidP="00065192" w:rsidRDefault="00A179C1" w14:paraId="14DE79E0" w14:textId="77777777">
            <w:pPr>
              <w:ind w:left="360"/>
              <w:rPr>
                <w:color w:val="FF0000"/>
                <w:szCs w:val="20"/>
              </w:rPr>
            </w:pPr>
            <w:r w:rsidRPr="00C12A41">
              <w:rPr>
                <w:noProof/>
                <w:color w:val="FF0000"/>
              </w:rPr>
              <w:drawing>
                <wp:inline distT="0" distB="0" distL="0" distR="0" wp14:anchorId="19D541FD" wp14:editId="2EACCC8B">
                  <wp:extent cx="4810125" cy="1609725"/>
                  <wp:effectExtent l="0" t="0" r="9525" b="9525"/>
                  <wp:docPr id="166" name="Picture 166" descr="C:\Users\JESSIC~1\AppData\Local\Temp\SNAGHTML8c170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ESSIC~1\AppData\Local\Temp\SNAGHTML8c170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75" b="32759"/>
                          <a:stretch/>
                        </pic:blipFill>
                        <pic:spPr bwMode="auto">
                          <a:xfrm>
                            <a:off x="0" y="0"/>
                            <a:ext cx="4810203" cy="1609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Pr="009A6748" w:rsidR="00A179C1" w:rsidP="00065192" w:rsidRDefault="00A179C1" w14:paraId="35F6423E" w14:textId="77777777">
            <w:pPr>
              <w:ind w:left="360"/>
              <w:rPr>
                <w:color w:val="414141"/>
                <w:szCs w:val="20"/>
              </w:rPr>
            </w:pPr>
          </w:p>
        </w:tc>
      </w:tr>
      <w:tr w:rsidRPr="00D70C6B" w:rsidR="00A179C1" w:rsidTr="3D65713C" w14:paraId="3E3E7901" w14:textId="77777777">
        <w:trPr>
          <w:cantSplit w:val="0"/>
          <w:trHeight w:val="7394"/>
        </w:trPr>
        <w:tc>
          <w:tcPr>
            <w:tcW w:w="9160" w:type="dxa"/>
            <w:tcMar>
              <w:top w:w="113" w:type="dxa"/>
              <w:bottom w:w="113" w:type="dxa"/>
            </w:tcMar>
          </w:tcPr>
          <w:p w:rsidR="00D83DE0" w:rsidP="00D83DE0" w:rsidRDefault="3D65713C" w14:paraId="0132729E" w14:textId="77777777">
            <w:pPr>
              <w:pStyle w:val="ListNumber"/>
              <w:numPr>
                <w:ilvl w:val="0"/>
                <w:numId w:val="2"/>
              </w:numPr>
            </w:pPr>
            <w:r>
              <w:t xml:space="preserve">A pdf displays, this can be saved, printed, or emailed. </w:t>
            </w:r>
          </w:p>
          <w:p w:rsidR="00A179C1" w:rsidP="00B32619" w:rsidRDefault="00A179C1" w14:paraId="193FC392" w14:textId="31E033DD">
            <w:pPr>
              <w:pStyle w:val="BodyText"/>
            </w:pPr>
            <w:r w:rsidRPr="00D50400">
              <w:rPr>
                <w:noProof/>
              </w:rPr>
              <w:drawing>
                <wp:anchor distT="0" distB="0" distL="114300" distR="114300" simplePos="0" relativeHeight="251649050" behindDoc="0" locked="0" layoutInCell="1" allowOverlap="1" wp14:anchorId="3A3682BF" wp14:editId="362FCDB5">
                  <wp:simplePos x="0" y="0"/>
                  <wp:positionH relativeFrom="column">
                    <wp:posOffset>487045</wp:posOffset>
                  </wp:positionH>
                  <wp:positionV relativeFrom="paragraph">
                    <wp:posOffset>60960</wp:posOffset>
                  </wp:positionV>
                  <wp:extent cx="4444365" cy="4022245"/>
                  <wp:effectExtent l="0" t="0" r="0" b="0"/>
                  <wp:wrapNone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365" cy="40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Pr="00D50400" w:rsidR="00E93D50" w:rsidP="00B32619" w:rsidRDefault="00E93D50" w14:paraId="15C5002D" w14:textId="32723CF7">
      <w:pPr>
        <w:pStyle w:val="BodyText"/>
      </w:pPr>
    </w:p>
    <w:sectPr w:rsidRPr="00D50400" w:rsidR="00E93D50" w:rsidSect="009E0469">
      <w:pgSz w:w="11900" w:h="16840" w:orient="portrait"/>
      <w:pgMar w:top="1338" w:right="1440" w:bottom="1440" w:left="1440" w:header="708" w:footer="708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483C" w:rsidRDefault="000C483C" w14:paraId="53AACF9B" w14:textId="77777777">
      <w:pPr>
        <w:spacing w:after="0" w:line="240" w:lineRule="auto"/>
      </w:pPr>
      <w:r>
        <w:separator/>
      </w:r>
    </w:p>
  </w:endnote>
  <w:endnote w:type="continuationSeparator" w:id="0">
    <w:p w:rsidR="000C483C" w:rsidRDefault="000C483C" w14:paraId="0F65CADC" w14:textId="77777777">
      <w:pPr>
        <w:spacing w:after="0" w:line="240" w:lineRule="auto"/>
      </w:pPr>
      <w:r>
        <w:continuationSeparator/>
      </w:r>
    </w:p>
  </w:endnote>
  <w:endnote w:type="continuationNotice" w:id="1">
    <w:p w:rsidR="000C483C" w:rsidRDefault="000C483C" w14:paraId="35061505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 Semibold">
    <w:altName w:val="Segoe UI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3C3EB4" w:rsidR="00D51539" w:rsidP="003C3EB4" w:rsidRDefault="00D51539" w14:paraId="567AEE03" w14:textId="41E822CE">
    <w:pPr>
      <w:pStyle w:val="Footer"/>
    </w:pPr>
    <w:r>
      <w:t>SOP number: PRT_3.4.2</w:t>
    </w:r>
    <w:r>
      <w:tab/>
    </w:r>
    <w:r w:rsidRPr="00027FC0">
      <w:rPr>
        <w:b/>
      </w:rPr>
      <w:fldChar w:fldCharType="begin"/>
    </w:r>
    <w:r w:rsidRPr="00027FC0">
      <w:rPr>
        <w:b/>
      </w:rPr>
      <w:instrText xml:space="preserve"> DOCPROPERTY  Title  \* MERGEFORMAT </w:instrText>
    </w:r>
    <w:r w:rsidRPr="00027FC0">
      <w:rPr>
        <w:b/>
      </w:rPr>
      <w:fldChar w:fldCharType="separate"/>
    </w:r>
    <w:r>
      <w:rPr>
        <w:b/>
      </w:rPr>
      <w:t>Source parts including backorders: Transport</w:t>
    </w:r>
    <w:r w:rsidRPr="00027FC0">
      <w:rPr>
        <w:b/>
      </w:rPr>
      <w:fldChar w:fldCharType="end"/>
    </w:r>
    <w:r w:rsidRPr="00027FC0">
      <w:rPr>
        <w:b/>
      </w:rPr>
      <w:t xml:space="preserve"> | </w:t>
    </w:r>
    <w:r>
      <w:rPr>
        <w:b/>
      </w:rPr>
      <w:t>SOP</w:t>
    </w:r>
    <w:r w:rsidRPr="00027FC0">
      <w:rPr>
        <w:b/>
      </w:rPr>
      <w:br/>
    </w:r>
    <w:r>
      <w:t xml:space="preserve">Last updated: </w:t>
    </w:r>
    <w:r>
      <w:fldChar w:fldCharType="begin"/>
    </w:r>
    <w:r>
      <w:instrText xml:space="preserve"> SAVEDATE  \@ "d MMMM yyyy"  \* MERGEFORMAT </w:instrText>
    </w:r>
    <w:r>
      <w:fldChar w:fldCharType="separate"/>
    </w:r>
    <w:r w:rsidR="00BB268B">
      <w:t>1 October 2018</w:t>
    </w:r>
    <w:r>
      <w:fldChar w:fldCharType="end"/>
    </w:r>
    <w:r>
      <w:tab/>
    </w: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t>30</w:t>
    </w:r>
    <w:r>
      <w:fldChar w:fldCharType="end"/>
    </w:r>
    <w:r>
      <w:t xml:space="preserve"> of </w:t>
    </w:r>
    <w:fldSimple w:instr=" NUMPAGES  \* Arabic  \* MERGEFORMAT ">
      <w:r>
        <w:t>30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1539" w:rsidRDefault="00D51539" w14:paraId="345B6BA7" w14:textId="7A87BF4A">
    <w:pPr>
      <w:pStyle w:val="Footer"/>
    </w:pPr>
    <w:r>
      <w:t>SOP number:PRT_3.4.2</w:t>
    </w:r>
    <w:r>
      <w:tab/>
    </w:r>
    <w:r w:rsidRPr="00027FC0">
      <w:rPr>
        <w:b/>
      </w:rPr>
      <w:fldChar w:fldCharType="begin"/>
    </w:r>
    <w:r w:rsidRPr="00027FC0">
      <w:rPr>
        <w:b/>
      </w:rPr>
      <w:instrText xml:space="preserve"> DOCPROPERTY  Title  \* MERGEFORMAT </w:instrText>
    </w:r>
    <w:r w:rsidRPr="00027FC0">
      <w:rPr>
        <w:b/>
      </w:rPr>
      <w:fldChar w:fldCharType="separate"/>
    </w:r>
    <w:r>
      <w:rPr>
        <w:b/>
      </w:rPr>
      <w:t>Source parts including backorders: Transport</w:t>
    </w:r>
    <w:r w:rsidRPr="00027FC0">
      <w:rPr>
        <w:b/>
      </w:rPr>
      <w:fldChar w:fldCharType="end"/>
    </w:r>
    <w:r w:rsidRPr="00027FC0">
      <w:rPr>
        <w:b/>
      </w:rPr>
      <w:t xml:space="preserve"> | </w:t>
    </w:r>
    <w:r>
      <w:rPr>
        <w:b/>
      </w:rPr>
      <w:t>SOP</w:t>
    </w:r>
    <w:r w:rsidRPr="00027FC0">
      <w:rPr>
        <w:b/>
      </w:rPr>
      <w:br/>
    </w:r>
    <w:r>
      <w:t xml:space="preserve">Last updated: </w:t>
    </w:r>
    <w:r>
      <w:fldChar w:fldCharType="begin"/>
    </w:r>
    <w:r>
      <w:instrText xml:space="preserve"> SAVEDATE  \@ "d MMMM yyyy"  \* MERGEFORMAT </w:instrText>
    </w:r>
    <w:r>
      <w:fldChar w:fldCharType="separate"/>
    </w:r>
    <w:r w:rsidR="00BB268B">
      <w:t>1 October 2018</w:t>
    </w:r>
    <w:r>
      <w:fldChar w:fldCharType="end"/>
    </w:r>
    <w:r>
      <w:tab/>
    </w: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t>1</w:t>
    </w:r>
    <w:r>
      <w:fldChar w:fldCharType="end"/>
    </w:r>
    <w:r>
      <w:t xml:space="preserve"> of </w:t>
    </w:r>
    <w:fldSimple w:instr=" NUMPAGES  \* Arabic  \* MERGEFORMAT ">
      <w:r>
        <w:t>30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483C" w:rsidRDefault="000C483C" w14:paraId="777FBF81" w14:textId="77777777">
      <w:pPr>
        <w:spacing w:after="0" w:line="240" w:lineRule="auto"/>
      </w:pPr>
      <w:r>
        <w:separator/>
      </w:r>
    </w:p>
  </w:footnote>
  <w:footnote w:type="continuationSeparator" w:id="0">
    <w:p w:rsidR="000C483C" w:rsidRDefault="000C483C" w14:paraId="63FBF5AE" w14:textId="77777777">
      <w:pPr>
        <w:spacing w:after="0" w:line="240" w:lineRule="auto"/>
      </w:pPr>
      <w:r>
        <w:continuationSeparator/>
      </w:r>
    </w:p>
  </w:footnote>
  <w:footnote w:type="continuationNotice" w:id="1">
    <w:p w:rsidR="000C483C" w:rsidRDefault="000C483C" w14:paraId="12F20DE9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Pr="00BB0A14" w:rsidR="00D51539" w:rsidP="3D65713C" w:rsidRDefault="00D51539" w14:paraId="21B8FF72" w14:textId="18E408E5">
    <w:pPr>
      <w:pStyle w:val="Header"/>
      <w:spacing w:before="240"/>
      <w:ind w:right="-619"/>
      <w:jc w:val="left"/>
      <w:rPr>
        <w:rFonts w:ascii="Verdana" w:hAnsi="Verdana"/>
        <w:b/>
        <w:bCs/>
        <w:color w:val="FFE312"/>
        <w:sz w:val="36"/>
        <w:szCs w:val="36"/>
      </w:rPr>
    </w:pPr>
    <w:r>
      <w:rPr>
        <w:noProof/>
        <w:lang w:eastAsia="en-NZ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7F8665E" wp14:editId="7F7BFA77">
              <wp:simplePos x="0" y="0"/>
              <wp:positionH relativeFrom="column">
                <wp:posOffset>-67235</wp:posOffset>
              </wp:positionH>
              <wp:positionV relativeFrom="paragraph">
                <wp:posOffset>-180639</wp:posOffset>
              </wp:positionV>
              <wp:extent cx="4639235" cy="399393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39235" cy="39939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Pr="00FF21C5" w:rsidR="00D51539" w:rsidRDefault="00D51539" w14:paraId="3436BAFE" w14:textId="77777777">
                          <w:pPr>
                            <w:rPr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8"/>
                              <w:szCs w:val="36"/>
                            </w:rPr>
                            <w:t>SOP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72484B91">
            <v:shapetype id="_x0000_t202" coordsize="21600,21600" o:spt="202" path="m,l,21600r21600,l21600,xe" w14:anchorId="27F8665E">
              <v:stroke joinstyle="miter"/>
              <v:path gradientshapeok="t" o:connecttype="rect"/>
            </v:shapetype>
            <v:shape id="Text Box 5" style="position:absolute;margin-left:-5.3pt;margin-top:-14.2pt;width:365.3pt;height:31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4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">
              <v:textbox>
                <w:txbxContent>
                  <w:p w:rsidRPr="00FF21C5" w:rsidR="00D51539" w:rsidRDefault="00D51539" w14:paraId="6674BD71" w14:textId="77777777">
                    <w:pPr>
                      <w:rPr>
                        <w:color w:val="FFFFFF" w:themeColor="background1"/>
                        <w:sz w:val="18"/>
                      </w:rPr>
                    </w:pPr>
                    <w:r>
                      <w:rPr>
                        <w:b/>
                        <w:color w:val="FFFFFF" w:themeColor="background1"/>
                        <w:sz w:val="28"/>
                        <w:szCs w:val="36"/>
                      </w:rPr>
                      <w:t>SOP</w:t>
                    </w:r>
                  </w:p>
                </w:txbxContent>
              </v:textbox>
            </v:shape>
          </w:pict>
        </mc:Fallback>
      </mc:AlternateContent>
    </w:r>
    <w:r w:rsidRPr="00D32E4C">
      <w:rPr>
        <w:noProof/>
        <w:lang w:eastAsia="en-NZ"/>
      </w:rPr>
      <w:drawing>
        <wp:anchor distT="0" distB="0" distL="114300" distR="114300" simplePos="0" relativeHeight="251658240" behindDoc="1" locked="0" layoutInCell="1" allowOverlap="1" wp14:anchorId="52449629" wp14:editId="2C418CEB">
          <wp:simplePos x="0" y="0"/>
          <wp:positionH relativeFrom="page">
            <wp:align>right</wp:align>
          </wp:positionH>
          <wp:positionV relativeFrom="paragraph">
            <wp:posOffset>-443230</wp:posOffset>
          </wp:positionV>
          <wp:extent cx="7537938" cy="1254125"/>
          <wp:effectExtent l="0" t="0" r="6350" b="3175"/>
          <wp:wrapNone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7938" cy="1254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="Verdana" w:hAnsi="Verdana"/>
          <w:b/>
          <w:color w:val="FFE312"/>
          <w:sz w:val="36"/>
          <w:szCs w:val="36"/>
        </w:rPr>
        <w:alias w:val="Title"/>
        <w:tag w:val=""/>
        <w:id w:val="8080282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Verdana" w:hAnsi="Verdana"/>
            <w:b/>
            <w:color w:val="FFE312"/>
            <w:sz w:val="36"/>
            <w:szCs w:val="36"/>
          </w:rPr>
          <w:t>Source parts including backorders: Transport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7656E"/>
    <w:multiLevelType w:val="hybridMultilevel"/>
    <w:tmpl w:val="42064242"/>
    <w:lvl w:ilvl="0" w:tplc="DE5AC9C6">
      <w:start w:val="1"/>
      <w:numFmt w:val="decimal"/>
      <w:lvlText w:val="%1."/>
      <w:lvlJc w:val="left"/>
      <w:pPr>
        <w:ind w:left="567" w:hanging="567"/>
      </w:pPr>
      <w:rPr>
        <w:rFonts w:hint="default" w:eastAsiaTheme="minorHAnsi" w:cstheme="minorBidi"/>
        <w:b w:val="0"/>
        <w:sz w:val="18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879BF"/>
    <w:multiLevelType w:val="hybridMultilevel"/>
    <w:tmpl w:val="9536E734"/>
    <w:lvl w:ilvl="0" w:tplc="1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  <w:b w:val="0"/>
        <w:sz w:val="18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2B70287C"/>
    <w:multiLevelType w:val="multilevel"/>
    <w:tmpl w:val="B8E6CD5A"/>
    <w:lvl w:ilvl="0">
      <w:start w:val="1"/>
      <w:numFmt w:val="decimal"/>
      <w:pStyle w:val="Task"/>
      <w:lvlText w:val="Task %1."/>
      <w:lvlJc w:val="left"/>
      <w:pPr>
        <w:tabs>
          <w:tab w:val="num" w:pos="1701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F0C0C3C"/>
    <w:multiLevelType w:val="hybridMultilevel"/>
    <w:tmpl w:val="F940CC26"/>
    <w:lvl w:ilvl="0" w:tplc="1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33F1713D"/>
    <w:multiLevelType w:val="hybridMultilevel"/>
    <w:tmpl w:val="F33A9CF8"/>
    <w:lvl w:ilvl="0" w:tplc="57DE4D1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8280442"/>
    <w:multiLevelType w:val="hybridMultilevel"/>
    <w:tmpl w:val="F9F85FC2"/>
    <w:lvl w:ilvl="0" w:tplc="1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 w15:restartNumberingAfterBreak="0">
    <w:nsid w:val="38F72B82"/>
    <w:multiLevelType w:val="multilevel"/>
    <w:tmpl w:val="80EA033C"/>
    <w:lvl w:ilvl="0">
      <w:start w:val="1"/>
      <w:numFmt w:val="bullet"/>
      <w:pStyle w:val="ListBullet"/>
      <w:lvlText w:val="▪"/>
      <w:lvlJc w:val="left"/>
      <w:pPr>
        <w:tabs>
          <w:tab w:val="num" w:pos="567"/>
        </w:tabs>
        <w:ind w:left="567" w:hanging="283"/>
      </w:pPr>
      <w:rPr>
        <w:rFonts w:hint="default" w:ascii="Calibri" w:hAnsi="Calibri"/>
        <w:color w:val="auto"/>
        <w:sz w:val="20"/>
      </w:rPr>
    </w:lvl>
    <w:lvl w:ilvl="1">
      <w:start w:val="1"/>
      <w:numFmt w:val="bullet"/>
      <w:pStyle w:val="ListBullet2"/>
      <w:lvlText w:val="▪"/>
      <w:lvlJc w:val="left"/>
      <w:pPr>
        <w:tabs>
          <w:tab w:val="num" w:pos="992"/>
        </w:tabs>
        <w:ind w:left="992" w:hanging="425"/>
      </w:pPr>
      <w:rPr>
        <w:rFonts w:hint="default" w:ascii="Calibri" w:hAnsi="Calibri"/>
        <w:color w:val="auto"/>
        <w:sz w:val="16"/>
      </w:rPr>
    </w:lvl>
    <w:lvl w:ilvl="2">
      <w:start w:val="1"/>
      <w:numFmt w:val="bullet"/>
      <w:pStyle w:val="ListBullet3"/>
      <w:lvlText w:val="▪"/>
      <w:lvlJc w:val="left"/>
      <w:pPr>
        <w:tabs>
          <w:tab w:val="num" w:pos="1701"/>
        </w:tabs>
        <w:ind w:left="1531" w:hanging="397"/>
      </w:pPr>
      <w:rPr>
        <w:rFonts w:hint="default" w:ascii="Calibri" w:hAnsi="Calibri"/>
        <w:color w:val="auto"/>
        <w:sz w:val="16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7" w15:restartNumberingAfterBreak="0">
    <w:nsid w:val="39290FA1"/>
    <w:multiLevelType w:val="hybridMultilevel"/>
    <w:tmpl w:val="76BEDF86"/>
    <w:lvl w:ilvl="0" w:tplc="1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 w15:restartNumberingAfterBreak="0">
    <w:nsid w:val="3B5A1D82"/>
    <w:multiLevelType w:val="multilevel"/>
    <w:tmpl w:val="01EC1F66"/>
    <w:lvl w:ilvl="0">
      <w:start w:val="1"/>
      <w:numFmt w:val="decimal"/>
      <w:lvlRestart w:val="0"/>
      <w:pStyle w:val="ListNumber"/>
      <w:lvlText w:val="%1."/>
      <w:lvlJc w:val="left"/>
      <w:pPr>
        <w:tabs>
          <w:tab w:val="num" w:pos="567"/>
        </w:tabs>
        <w:ind w:left="567" w:hanging="425"/>
      </w:pPr>
      <w:rPr>
        <w:rFonts w:hint="default"/>
        <w:b w:val="0"/>
        <w:i w:val="0"/>
        <w:color w:val="auto"/>
        <w:sz w:val="20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992"/>
        </w:tabs>
        <w:ind w:left="992" w:hanging="425"/>
      </w:pPr>
      <w:rPr>
        <w:rFonts w:hint="default"/>
        <w:b w:val="0"/>
      </w:rPr>
    </w:lvl>
    <w:lvl w:ilvl="2">
      <w:start w:val="1"/>
      <w:numFmt w:val="lowerRoman"/>
      <w:pStyle w:val="ListNumber3"/>
      <w:lvlText w:val="%3."/>
      <w:lvlJc w:val="right"/>
      <w:pPr>
        <w:tabs>
          <w:tab w:val="num" w:pos="1417"/>
        </w:tabs>
        <w:ind w:left="1417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82"/>
        </w:tabs>
        <w:ind w:left="2183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439"/>
        </w:tabs>
        <w:ind w:left="4439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59"/>
        </w:tabs>
        <w:ind w:left="5159" w:hanging="1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79"/>
        </w:tabs>
        <w:ind w:left="5879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99"/>
        </w:tabs>
        <w:ind w:left="6599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19"/>
        </w:tabs>
        <w:ind w:left="7319" w:hanging="181"/>
      </w:pPr>
      <w:rPr>
        <w:rFonts w:hint="default"/>
      </w:rPr>
    </w:lvl>
  </w:abstractNum>
  <w:abstractNum w:abstractNumId="9" w15:restartNumberingAfterBreak="0">
    <w:nsid w:val="3C7C18FD"/>
    <w:multiLevelType w:val="hybridMultilevel"/>
    <w:tmpl w:val="AD260F4A"/>
    <w:lvl w:ilvl="0" w:tplc="93DAB386">
      <w:start w:val="1"/>
      <w:numFmt w:val="lowerLetter"/>
      <w:lvlText w:val="%1)"/>
      <w:lvlJc w:val="left"/>
      <w:pPr>
        <w:ind w:left="1800" w:hanging="720"/>
      </w:pPr>
      <w:rPr>
        <w:rFonts w:hint="default" w:eastAsiaTheme="minorHAnsi" w:cstheme="minorBidi"/>
        <w:b w:val="0"/>
        <w:sz w:val="18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FA147A1"/>
    <w:multiLevelType w:val="hybridMultilevel"/>
    <w:tmpl w:val="568A7F7C"/>
    <w:lvl w:ilvl="0" w:tplc="1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46D34422"/>
    <w:multiLevelType w:val="multilevel"/>
    <w:tmpl w:val="3B1611BE"/>
    <w:lvl w:ilvl="0">
      <w:start w:val="1"/>
      <w:numFmt w:val="bullet"/>
      <w:lvlText w:val=""/>
      <w:lvlJc w:val="left"/>
      <w:pPr>
        <w:tabs>
          <w:tab w:val="num" w:pos="1145"/>
        </w:tabs>
        <w:ind w:left="1145" w:hanging="425"/>
      </w:pPr>
      <w:rPr>
        <w:rFonts w:hint="default" w:ascii="Symbol" w:hAnsi="Symbol"/>
        <w:b w:val="0"/>
        <w:i w:val="0"/>
        <w:color w:val="414141"/>
        <w:sz w:val="20"/>
      </w:rPr>
    </w:lvl>
    <w:lvl w:ilvl="1">
      <w:start w:val="1"/>
      <w:numFmt w:val="lowerLetter"/>
      <w:lvlText w:val="%2."/>
      <w:lvlJc w:val="left"/>
      <w:pPr>
        <w:tabs>
          <w:tab w:val="num" w:pos="1570"/>
        </w:tabs>
        <w:ind w:left="1570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060"/>
        </w:tabs>
        <w:ind w:left="2761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017"/>
        </w:tabs>
        <w:ind w:left="5017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737"/>
        </w:tabs>
        <w:ind w:left="5737" w:hanging="1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57"/>
        </w:tabs>
        <w:ind w:left="6457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177"/>
        </w:tabs>
        <w:ind w:left="7177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897"/>
        </w:tabs>
        <w:ind w:left="7897" w:hanging="181"/>
      </w:pPr>
      <w:rPr>
        <w:rFonts w:hint="default"/>
      </w:rPr>
    </w:lvl>
  </w:abstractNum>
  <w:abstractNum w:abstractNumId="12" w15:restartNumberingAfterBreak="0">
    <w:nsid w:val="4998146B"/>
    <w:multiLevelType w:val="multilevel"/>
    <w:tmpl w:val="0106AD62"/>
    <w:lvl w:ilvl="0">
      <w:start w:val="1"/>
      <w:numFmt w:val="bullet"/>
      <w:lvlText w:val=""/>
      <w:lvlJc w:val="left"/>
      <w:pPr>
        <w:tabs>
          <w:tab w:val="num" w:pos="1191"/>
        </w:tabs>
        <w:ind w:left="1145" w:firstLine="46"/>
      </w:pPr>
      <w:rPr>
        <w:rFonts w:hint="default" w:ascii="Symbol" w:hAnsi="Symbol"/>
        <w:b w:val="0"/>
        <w:i w:val="0"/>
        <w:color w:val="414141"/>
        <w:sz w:val="20"/>
      </w:rPr>
    </w:lvl>
    <w:lvl w:ilvl="1">
      <w:start w:val="1"/>
      <w:numFmt w:val="lowerLetter"/>
      <w:lvlText w:val="%2."/>
      <w:lvlJc w:val="left"/>
      <w:pPr>
        <w:tabs>
          <w:tab w:val="num" w:pos="1570"/>
        </w:tabs>
        <w:ind w:left="1570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060"/>
        </w:tabs>
        <w:ind w:left="2761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017"/>
        </w:tabs>
        <w:ind w:left="5017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737"/>
        </w:tabs>
        <w:ind w:left="5737" w:hanging="1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57"/>
        </w:tabs>
        <w:ind w:left="6457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177"/>
        </w:tabs>
        <w:ind w:left="7177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897"/>
        </w:tabs>
        <w:ind w:left="7897" w:hanging="181"/>
      </w:pPr>
      <w:rPr>
        <w:rFonts w:hint="default"/>
      </w:rPr>
    </w:lvl>
  </w:abstractNum>
  <w:abstractNum w:abstractNumId="13" w15:restartNumberingAfterBreak="0">
    <w:nsid w:val="54161512"/>
    <w:multiLevelType w:val="hybridMultilevel"/>
    <w:tmpl w:val="0A36322C"/>
    <w:lvl w:ilvl="0" w:tplc="14090001">
      <w:start w:val="1"/>
      <w:numFmt w:val="bullet"/>
      <w:lvlText w:val=""/>
      <w:lvlJc w:val="left"/>
      <w:pPr>
        <w:ind w:left="1647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2367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3087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3807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4527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5247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967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6687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7407" w:hanging="360"/>
      </w:pPr>
      <w:rPr>
        <w:rFonts w:hint="default" w:ascii="Wingdings" w:hAnsi="Wingdings"/>
      </w:rPr>
    </w:lvl>
  </w:abstractNum>
  <w:abstractNum w:abstractNumId="14" w15:restartNumberingAfterBreak="0">
    <w:nsid w:val="5D821EBF"/>
    <w:multiLevelType w:val="hybridMultilevel"/>
    <w:tmpl w:val="9760CFA6"/>
    <w:lvl w:ilvl="0" w:tplc="1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 w15:restartNumberingAfterBreak="0">
    <w:nsid w:val="68222C67"/>
    <w:multiLevelType w:val="multilevel"/>
    <w:tmpl w:val="9B64B25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9F47FD2"/>
    <w:multiLevelType w:val="multilevel"/>
    <w:tmpl w:val="3B1611BE"/>
    <w:lvl w:ilvl="0">
      <w:start w:val="1"/>
      <w:numFmt w:val="bullet"/>
      <w:lvlText w:val=""/>
      <w:lvlJc w:val="left"/>
      <w:pPr>
        <w:tabs>
          <w:tab w:val="num" w:pos="992"/>
        </w:tabs>
        <w:ind w:left="992" w:hanging="425"/>
      </w:pPr>
      <w:rPr>
        <w:rFonts w:hint="default" w:ascii="Symbol" w:hAnsi="Symbol"/>
        <w:b w:val="0"/>
        <w:i w:val="0"/>
        <w:color w:val="414141"/>
        <w:sz w:val="20"/>
      </w:rPr>
    </w:lvl>
    <w:lvl w:ilvl="1">
      <w:start w:val="1"/>
      <w:numFmt w:val="lowerLetter"/>
      <w:lvlText w:val="%2."/>
      <w:lvlJc w:val="left"/>
      <w:pPr>
        <w:tabs>
          <w:tab w:val="num" w:pos="1417"/>
        </w:tabs>
        <w:ind w:left="1417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42"/>
        </w:tabs>
        <w:ind w:left="1842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2608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864"/>
        </w:tabs>
        <w:ind w:left="4864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584"/>
        </w:tabs>
        <w:ind w:left="5584" w:hanging="1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304"/>
        </w:tabs>
        <w:ind w:left="6304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24"/>
        </w:tabs>
        <w:ind w:left="7024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744"/>
        </w:tabs>
        <w:ind w:left="7744" w:hanging="181"/>
      </w:pPr>
      <w:rPr>
        <w:rFonts w:hint="default"/>
      </w:rPr>
    </w:lvl>
  </w:abstractNum>
  <w:abstractNum w:abstractNumId="17" w15:restartNumberingAfterBreak="0">
    <w:nsid w:val="6DB763D9"/>
    <w:multiLevelType w:val="hybridMultilevel"/>
    <w:tmpl w:val="4B1A97E6"/>
    <w:lvl w:ilvl="0" w:tplc="14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  <w:b w:val="0"/>
        <w:sz w:val="18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8" w15:restartNumberingAfterBreak="0">
    <w:nsid w:val="7D8D4DE6"/>
    <w:multiLevelType w:val="multilevel"/>
    <w:tmpl w:val="3B1611BE"/>
    <w:lvl w:ilvl="0">
      <w:start w:val="1"/>
      <w:numFmt w:val="bullet"/>
      <w:lvlText w:val=""/>
      <w:lvlJc w:val="left"/>
      <w:pPr>
        <w:tabs>
          <w:tab w:val="num" w:pos="1145"/>
        </w:tabs>
        <w:ind w:left="1145" w:hanging="425"/>
      </w:pPr>
      <w:rPr>
        <w:rFonts w:hint="default" w:ascii="Symbol" w:hAnsi="Symbol"/>
        <w:b w:val="0"/>
        <w:i w:val="0"/>
        <w:color w:val="414141"/>
        <w:sz w:val="20"/>
      </w:rPr>
    </w:lvl>
    <w:lvl w:ilvl="1">
      <w:start w:val="1"/>
      <w:numFmt w:val="lowerLetter"/>
      <w:lvlText w:val="%2."/>
      <w:lvlJc w:val="left"/>
      <w:pPr>
        <w:tabs>
          <w:tab w:val="num" w:pos="1570"/>
        </w:tabs>
        <w:ind w:left="1570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060"/>
        </w:tabs>
        <w:ind w:left="2761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017"/>
        </w:tabs>
        <w:ind w:left="5017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737"/>
        </w:tabs>
        <w:ind w:left="5737" w:hanging="1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57"/>
        </w:tabs>
        <w:ind w:left="6457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177"/>
        </w:tabs>
        <w:ind w:left="7177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897"/>
        </w:tabs>
        <w:ind w:left="7897" w:hanging="181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15"/>
  </w:num>
  <w:num w:numId="4">
    <w:abstractNumId w:val="6"/>
  </w:num>
  <w:num w:numId="5">
    <w:abstractNumId w:val="8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3"/>
  </w:num>
  <w:num w:numId="9">
    <w:abstractNumId w:val="7"/>
  </w:num>
  <w:num w:numId="10">
    <w:abstractNumId w:val="5"/>
  </w:num>
  <w:num w:numId="11">
    <w:abstractNumId w:val="10"/>
  </w:num>
  <w:num w:numId="12">
    <w:abstractNumId w:val="14"/>
  </w:num>
  <w:num w:numId="13">
    <w:abstractNumId w:val="3"/>
  </w:num>
  <w:num w:numId="14">
    <w:abstractNumId w:val="16"/>
  </w:num>
  <w:num w:numId="15">
    <w:abstractNumId w:val="18"/>
  </w:num>
  <w:num w:numId="16">
    <w:abstractNumId w:val="11"/>
  </w:num>
  <w:num w:numId="17">
    <w:abstractNumId w:val="12"/>
  </w:num>
  <w:num w:numId="18">
    <w:abstractNumId w:val="0"/>
  </w:num>
  <w:num w:numId="19">
    <w:abstractNumId w:val="1"/>
  </w:num>
  <w:num w:numId="20">
    <w:abstractNumId w:val="9"/>
  </w:num>
  <w:num w:numId="21">
    <w:abstractNumId w:val="17"/>
  </w:num>
  <w:num w:numId="22">
    <w:abstractNumId w:val="4"/>
  </w:num>
  <w:num w:numId="23">
    <w:abstractNumId w:val="8"/>
  </w:num>
  <w:num w:numId="24">
    <w:abstractNumId w:val="8"/>
  </w:num>
  <w:num w:numId="25">
    <w:abstractNumId w:val="8"/>
  </w:num>
  <w:num w:numId="26">
    <w:abstractNumId w:val="6"/>
  </w:num>
  <w:num w:numId="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embedSystemFonts/>
  <w:attachedTemplate r:id="rId1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9C1"/>
    <w:rsid w:val="000013D2"/>
    <w:rsid w:val="0002470F"/>
    <w:rsid w:val="000254DA"/>
    <w:rsid w:val="00027694"/>
    <w:rsid w:val="00027FC0"/>
    <w:rsid w:val="000325B8"/>
    <w:rsid w:val="000332D5"/>
    <w:rsid w:val="00033666"/>
    <w:rsid w:val="0004100A"/>
    <w:rsid w:val="00041FB4"/>
    <w:rsid w:val="00051E03"/>
    <w:rsid w:val="000520EE"/>
    <w:rsid w:val="00054E23"/>
    <w:rsid w:val="00056DC7"/>
    <w:rsid w:val="000618ED"/>
    <w:rsid w:val="00065192"/>
    <w:rsid w:val="00076CC6"/>
    <w:rsid w:val="00080F16"/>
    <w:rsid w:val="0008125F"/>
    <w:rsid w:val="00081DCF"/>
    <w:rsid w:val="00083325"/>
    <w:rsid w:val="000863A3"/>
    <w:rsid w:val="00091976"/>
    <w:rsid w:val="00093815"/>
    <w:rsid w:val="000A75BF"/>
    <w:rsid w:val="000B2CC6"/>
    <w:rsid w:val="000C1D1C"/>
    <w:rsid w:val="000C351E"/>
    <w:rsid w:val="000C483C"/>
    <w:rsid w:val="000D1EB1"/>
    <w:rsid w:val="000D40F0"/>
    <w:rsid w:val="000D42AC"/>
    <w:rsid w:val="000D541F"/>
    <w:rsid w:val="000E1920"/>
    <w:rsid w:val="000E21CE"/>
    <w:rsid w:val="000F58D8"/>
    <w:rsid w:val="000F5DD4"/>
    <w:rsid w:val="00101769"/>
    <w:rsid w:val="0010567B"/>
    <w:rsid w:val="00107E24"/>
    <w:rsid w:val="001227B7"/>
    <w:rsid w:val="001443C2"/>
    <w:rsid w:val="00146856"/>
    <w:rsid w:val="00147639"/>
    <w:rsid w:val="00152871"/>
    <w:rsid w:val="00157F34"/>
    <w:rsid w:val="00160B88"/>
    <w:rsid w:val="00175075"/>
    <w:rsid w:val="00176F14"/>
    <w:rsid w:val="00182567"/>
    <w:rsid w:val="00186E4D"/>
    <w:rsid w:val="00191B4E"/>
    <w:rsid w:val="0019204D"/>
    <w:rsid w:val="001A30BB"/>
    <w:rsid w:val="001A5026"/>
    <w:rsid w:val="001A6DE7"/>
    <w:rsid w:val="001B6490"/>
    <w:rsid w:val="001B7325"/>
    <w:rsid w:val="001C2F10"/>
    <w:rsid w:val="001C313A"/>
    <w:rsid w:val="001D2113"/>
    <w:rsid w:val="001D431E"/>
    <w:rsid w:val="001E2EFE"/>
    <w:rsid w:val="001F3255"/>
    <w:rsid w:val="001F47D7"/>
    <w:rsid w:val="001F6B38"/>
    <w:rsid w:val="001F6EFF"/>
    <w:rsid w:val="002002A1"/>
    <w:rsid w:val="00201096"/>
    <w:rsid w:val="00201FA5"/>
    <w:rsid w:val="00203C58"/>
    <w:rsid w:val="00203D68"/>
    <w:rsid w:val="00206F35"/>
    <w:rsid w:val="00212610"/>
    <w:rsid w:val="00213490"/>
    <w:rsid w:val="002138A9"/>
    <w:rsid w:val="00215A82"/>
    <w:rsid w:val="0022169E"/>
    <w:rsid w:val="00224737"/>
    <w:rsid w:val="00224F7F"/>
    <w:rsid w:val="00232F55"/>
    <w:rsid w:val="00234A5B"/>
    <w:rsid w:val="002362B0"/>
    <w:rsid w:val="00240274"/>
    <w:rsid w:val="002438E2"/>
    <w:rsid w:val="00244DE6"/>
    <w:rsid w:val="0024794F"/>
    <w:rsid w:val="00253E6F"/>
    <w:rsid w:val="002646A3"/>
    <w:rsid w:val="00264967"/>
    <w:rsid w:val="0028010A"/>
    <w:rsid w:val="002826F6"/>
    <w:rsid w:val="00284020"/>
    <w:rsid w:val="00285A71"/>
    <w:rsid w:val="00295B76"/>
    <w:rsid w:val="002B08C9"/>
    <w:rsid w:val="002B1134"/>
    <w:rsid w:val="002B166C"/>
    <w:rsid w:val="002B5747"/>
    <w:rsid w:val="002B6998"/>
    <w:rsid w:val="002D1155"/>
    <w:rsid w:val="002E311C"/>
    <w:rsid w:val="002E40FA"/>
    <w:rsid w:val="002F31D4"/>
    <w:rsid w:val="003014A1"/>
    <w:rsid w:val="0030189B"/>
    <w:rsid w:val="003104DF"/>
    <w:rsid w:val="003308AD"/>
    <w:rsid w:val="003413AD"/>
    <w:rsid w:val="00342B57"/>
    <w:rsid w:val="00365E76"/>
    <w:rsid w:val="00372C9C"/>
    <w:rsid w:val="00376746"/>
    <w:rsid w:val="00383E2E"/>
    <w:rsid w:val="0038531E"/>
    <w:rsid w:val="00392162"/>
    <w:rsid w:val="003932F5"/>
    <w:rsid w:val="00397265"/>
    <w:rsid w:val="003A0246"/>
    <w:rsid w:val="003A34EF"/>
    <w:rsid w:val="003A39E0"/>
    <w:rsid w:val="003A51F1"/>
    <w:rsid w:val="003B12F0"/>
    <w:rsid w:val="003B59DD"/>
    <w:rsid w:val="003C18BE"/>
    <w:rsid w:val="003C32A9"/>
    <w:rsid w:val="003C3EB4"/>
    <w:rsid w:val="003C594C"/>
    <w:rsid w:val="003D1143"/>
    <w:rsid w:val="003D1C8D"/>
    <w:rsid w:val="003E30D3"/>
    <w:rsid w:val="003E5864"/>
    <w:rsid w:val="003F0356"/>
    <w:rsid w:val="003F0F12"/>
    <w:rsid w:val="003F1E92"/>
    <w:rsid w:val="003F5568"/>
    <w:rsid w:val="00406431"/>
    <w:rsid w:val="00406C35"/>
    <w:rsid w:val="00410FAA"/>
    <w:rsid w:val="004208A4"/>
    <w:rsid w:val="00431053"/>
    <w:rsid w:val="00441B16"/>
    <w:rsid w:val="00447A5E"/>
    <w:rsid w:val="004505A4"/>
    <w:rsid w:val="00453C34"/>
    <w:rsid w:val="00462D94"/>
    <w:rsid w:val="00465132"/>
    <w:rsid w:val="004652AF"/>
    <w:rsid w:val="004714F1"/>
    <w:rsid w:val="0047169C"/>
    <w:rsid w:val="00475C76"/>
    <w:rsid w:val="0048748F"/>
    <w:rsid w:val="00492FCF"/>
    <w:rsid w:val="00495169"/>
    <w:rsid w:val="00495EF8"/>
    <w:rsid w:val="004965A6"/>
    <w:rsid w:val="00496C49"/>
    <w:rsid w:val="004974BF"/>
    <w:rsid w:val="004A573D"/>
    <w:rsid w:val="004B06AE"/>
    <w:rsid w:val="004B23DA"/>
    <w:rsid w:val="004B6138"/>
    <w:rsid w:val="004B7AB0"/>
    <w:rsid w:val="004C4693"/>
    <w:rsid w:val="004C62D2"/>
    <w:rsid w:val="004C6615"/>
    <w:rsid w:val="004D1507"/>
    <w:rsid w:val="004E02E1"/>
    <w:rsid w:val="004F1945"/>
    <w:rsid w:val="004F4685"/>
    <w:rsid w:val="00503EDD"/>
    <w:rsid w:val="00505182"/>
    <w:rsid w:val="00505A1C"/>
    <w:rsid w:val="0051090D"/>
    <w:rsid w:val="00510E6A"/>
    <w:rsid w:val="005114B9"/>
    <w:rsid w:val="00515CA8"/>
    <w:rsid w:val="0051700C"/>
    <w:rsid w:val="00521F9C"/>
    <w:rsid w:val="00522F13"/>
    <w:rsid w:val="00525BE4"/>
    <w:rsid w:val="00527215"/>
    <w:rsid w:val="00533881"/>
    <w:rsid w:val="005405DE"/>
    <w:rsid w:val="00544F27"/>
    <w:rsid w:val="00551368"/>
    <w:rsid w:val="005523B4"/>
    <w:rsid w:val="00553AC8"/>
    <w:rsid w:val="00556E25"/>
    <w:rsid w:val="00562802"/>
    <w:rsid w:val="005711C9"/>
    <w:rsid w:val="005716BF"/>
    <w:rsid w:val="005761D5"/>
    <w:rsid w:val="0057756F"/>
    <w:rsid w:val="00581F2B"/>
    <w:rsid w:val="0058264B"/>
    <w:rsid w:val="005854A7"/>
    <w:rsid w:val="00590129"/>
    <w:rsid w:val="005916D6"/>
    <w:rsid w:val="005A17F3"/>
    <w:rsid w:val="005A1A95"/>
    <w:rsid w:val="005A2DB8"/>
    <w:rsid w:val="005B7ED5"/>
    <w:rsid w:val="005C250E"/>
    <w:rsid w:val="005C45D0"/>
    <w:rsid w:val="005C59C9"/>
    <w:rsid w:val="005C734E"/>
    <w:rsid w:val="005D296B"/>
    <w:rsid w:val="005E7A66"/>
    <w:rsid w:val="005F1777"/>
    <w:rsid w:val="005F604A"/>
    <w:rsid w:val="006109E0"/>
    <w:rsid w:val="006123F4"/>
    <w:rsid w:val="00612B07"/>
    <w:rsid w:val="006166A2"/>
    <w:rsid w:val="00617BBF"/>
    <w:rsid w:val="006261B9"/>
    <w:rsid w:val="00627688"/>
    <w:rsid w:val="006306C9"/>
    <w:rsid w:val="00637B43"/>
    <w:rsid w:val="006418D9"/>
    <w:rsid w:val="00652FE4"/>
    <w:rsid w:val="00653613"/>
    <w:rsid w:val="0065569F"/>
    <w:rsid w:val="00661374"/>
    <w:rsid w:val="0067100C"/>
    <w:rsid w:val="00676134"/>
    <w:rsid w:val="006801A1"/>
    <w:rsid w:val="006848A8"/>
    <w:rsid w:val="00684C1C"/>
    <w:rsid w:val="00690727"/>
    <w:rsid w:val="00691C9D"/>
    <w:rsid w:val="00693D55"/>
    <w:rsid w:val="00694433"/>
    <w:rsid w:val="006A4D0A"/>
    <w:rsid w:val="006B032F"/>
    <w:rsid w:val="006B223F"/>
    <w:rsid w:val="006C1BD2"/>
    <w:rsid w:val="006C1D73"/>
    <w:rsid w:val="006C5AB0"/>
    <w:rsid w:val="006D2ACE"/>
    <w:rsid w:val="006D3AEA"/>
    <w:rsid w:val="006F4BF5"/>
    <w:rsid w:val="006F4E35"/>
    <w:rsid w:val="006F6006"/>
    <w:rsid w:val="00710F53"/>
    <w:rsid w:val="00714DB0"/>
    <w:rsid w:val="00715210"/>
    <w:rsid w:val="00715668"/>
    <w:rsid w:val="00720F78"/>
    <w:rsid w:val="007223B1"/>
    <w:rsid w:val="00722A0B"/>
    <w:rsid w:val="007234AF"/>
    <w:rsid w:val="00725155"/>
    <w:rsid w:val="00725A7E"/>
    <w:rsid w:val="00726699"/>
    <w:rsid w:val="00726BA7"/>
    <w:rsid w:val="007308E1"/>
    <w:rsid w:val="00731797"/>
    <w:rsid w:val="0073554F"/>
    <w:rsid w:val="0073622E"/>
    <w:rsid w:val="007369A1"/>
    <w:rsid w:val="00742C2C"/>
    <w:rsid w:val="00755889"/>
    <w:rsid w:val="00757A6C"/>
    <w:rsid w:val="00757C46"/>
    <w:rsid w:val="0076133C"/>
    <w:rsid w:val="00762203"/>
    <w:rsid w:val="00763883"/>
    <w:rsid w:val="007643B1"/>
    <w:rsid w:val="00781DB8"/>
    <w:rsid w:val="0078217D"/>
    <w:rsid w:val="0079137D"/>
    <w:rsid w:val="00792AE0"/>
    <w:rsid w:val="00794FAB"/>
    <w:rsid w:val="00795A21"/>
    <w:rsid w:val="007A6CC5"/>
    <w:rsid w:val="007B622C"/>
    <w:rsid w:val="007C14DE"/>
    <w:rsid w:val="007C4AE6"/>
    <w:rsid w:val="007C5C26"/>
    <w:rsid w:val="007D6665"/>
    <w:rsid w:val="007D7847"/>
    <w:rsid w:val="007E38B1"/>
    <w:rsid w:val="007F213E"/>
    <w:rsid w:val="007F41EB"/>
    <w:rsid w:val="007F585F"/>
    <w:rsid w:val="0080774E"/>
    <w:rsid w:val="008271F0"/>
    <w:rsid w:val="008308AD"/>
    <w:rsid w:val="00834585"/>
    <w:rsid w:val="008351FA"/>
    <w:rsid w:val="0083768D"/>
    <w:rsid w:val="00840C7A"/>
    <w:rsid w:val="00854D42"/>
    <w:rsid w:val="008571D0"/>
    <w:rsid w:val="008778B8"/>
    <w:rsid w:val="00877905"/>
    <w:rsid w:val="0088517D"/>
    <w:rsid w:val="008873A1"/>
    <w:rsid w:val="00890B3B"/>
    <w:rsid w:val="008936DA"/>
    <w:rsid w:val="008A2F60"/>
    <w:rsid w:val="008A3797"/>
    <w:rsid w:val="008A58BA"/>
    <w:rsid w:val="008B515E"/>
    <w:rsid w:val="008B52D8"/>
    <w:rsid w:val="008B7D4C"/>
    <w:rsid w:val="008C085C"/>
    <w:rsid w:val="008C4D9A"/>
    <w:rsid w:val="008D230A"/>
    <w:rsid w:val="008D54B0"/>
    <w:rsid w:val="008E2D35"/>
    <w:rsid w:val="008E3FDC"/>
    <w:rsid w:val="008E5ABB"/>
    <w:rsid w:val="008E64E1"/>
    <w:rsid w:val="008F3958"/>
    <w:rsid w:val="008F6775"/>
    <w:rsid w:val="00911E06"/>
    <w:rsid w:val="00912D86"/>
    <w:rsid w:val="009135F9"/>
    <w:rsid w:val="00923288"/>
    <w:rsid w:val="00925591"/>
    <w:rsid w:val="009452CA"/>
    <w:rsid w:val="009456E6"/>
    <w:rsid w:val="00956CD5"/>
    <w:rsid w:val="00960752"/>
    <w:rsid w:val="00962472"/>
    <w:rsid w:val="00962546"/>
    <w:rsid w:val="00964CD7"/>
    <w:rsid w:val="00965A69"/>
    <w:rsid w:val="00965D29"/>
    <w:rsid w:val="009701B5"/>
    <w:rsid w:val="0097161A"/>
    <w:rsid w:val="0098046F"/>
    <w:rsid w:val="00981824"/>
    <w:rsid w:val="00986AED"/>
    <w:rsid w:val="0099446D"/>
    <w:rsid w:val="009A08B3"/>
    <w:rsid w:val="009A690F"/>
    <w:rsid w:val="009B0740"/>
    <w:rsid w:val="009B3145"/>
    <w:rsid w:val="009C248B"/>
    <w:rsid w:val="009D1C56"/>
    <w:rsid w:val="009D2278"/>
    <w:rsid w:val="009D31A4"/>
    <w:rsid w:val="009D3366"/>
    <w:rsid w:val="009D6996"/>
    <w:rsid w:val="009E0469"/>
    <w:rsid w:val="009F16BE"/>
    <w:rsid w:val="00A017F0"/>
    <w:rsid w:val="00A136AA"/>
    <w:rsid w:val="00A179C1"/>
    <w:rsid w:val="00A207BE"/>
    <w:rsid w:val="00A22638"/>
    <w:rsid w:val="00A262AC"/>
    <w:rsid w:val="00A27058"/>
    <w:rsid w:val="00A31B55"/>
    <w:rsid w:val="00A3262B"/>
    <w:rsid w:val="00A45453"/>
    <w:rsid w:val="00A46D65"/>
    <w:rsid w:val="00A62637"/>
    <w:rsid w:val="00A65122"/>
    <w:rsid w:val="00A67421"/>
    <w:rsid w:val="00A74F23"/>
    <w:rsid w:val="00A76848"/>
    <w:rsid w:val="00A771C5"/>
    <w:rsid w:val="00A81276"/>
    <w:rsid w:val="00A94951"/>
    <w:rsid w:val="00AA1060"/>
    <w:rsid w:val="00AA12C3"/>
    <w:rsid w:val="00AA59D9"/>
    <w:rsid w:val="00AB5D00"/>
    <w:rsid w:val="00AC27B2"/>
    <w:rsid w:val="00AC49C6"/>
    <w:rsid w:val="00AC4B04"/>
    <w:rsid w:val="00AC61AB"/>
    <w:rsid w:val="00AD78B4"/>
    <w:rsid w:val="00AE1080"/>
    <w:rsid w:val="00AE1149"/>
    <w:rsid w:val="00AE1DC6"/>
    <w:rsid w:val="00AE3078"/>
    <w:rsid w:val="00AE6015"/>
    <w:rsid w:val="00B02A29"/>
    <w:rsid w:val="00B053DE"/>
    <w:rsid w:val="00B10AFA"/>
    <w:rsid w:val="00B25BB9"/>
    <w:rsid w:val="00B303AC"/>
    <w:rsid w:val="00B30C65"/>
    <w:rsid w:val="00B32619"/>
    <w:rsid w:val="00B349F8"/>
    <w:rsid w:val="00B37791"/>
    <w:rsid w:val="00B378AB"/>
    <w:rsid w:val="00B40193"/>
    <w:rsid w:val="00B43013"/>
    <w:rsid w:val="00B43C86"/>
    <w:rsid w:val="00B43F12"/>
    <w:rsid w:val="00B4689F"/>
    <w:rsid w:val="00B5075B"/>
    <w:rsid w:val="00B5212C"/>
    <w:rsid w:val="00B55F8B"/>
    <w:rsid w:val="00B57800"/>
    <w:rsid w:val="00B60F96"/>
    <w:rsid w:val="00B6368E"/>
    <w:rsid w:val="00B63C67"/>
    <w:rsid w:val="00B67D78"/>
    <w:rsid w:val="00B729D6"/>
    <w:rsid w:val="00B87703"/>
    <w:rsid w:val="00B90AD9"/>
    <w:rsid w:val="00B91AEA"/>
    <w:rsid w:val="00B94D0D"/>
    <w:rsid w:val="00BA61AE"/>
    <w:rsid w:val="00BB0A14"/>
    <w:rsid w:val="00BB268B"/>
    <w:rsid w:val="00BC067D"/>
    <w:rsid w:val="00BC28A7"/>
    <w:rsid w:val="00BC50CE"/>
    <w:rsid w:val="00BC6BD6"/>
    <w:rsid w:val="00BC7CDC"/>
    <w:rsid w:val="00BD0295"/>
    <w:rsid w:val="00BD1CD5"/>
    <w:rsid w:val="00BD492B"/>
    <w:rsid w:val="00BD60B3"/>
    <w:rsid w:val="00BD7B4D"/>
    <w:rsid w:val="00BE1E21"/>
    <w:rsid w:val="00BE2FDB"/>
    <w:rsid w:val="00BE405C"/>
    <w:rsid w:val="00BF0723"/>
    <w:rsid w:val="00BF0E45"/>
    <w:rsid w:val="00BF3757"/>
    <w:rsid w:val="00C04EB5"/>
    <w:rsid w:val="00C103AF"/>
    <w:rsid w:val="00C106BB"/>
    <w:rsid w:val="00C109BD"/>
    <w:rsid w:val="00C12A41"/>
    <w:rsid w:val="00C24F30"/>
    <w:rsid w:val="00C258BC"/>
    <w:rsid w:val="00C34FE7"/>
    <w:rsid w:val="00C35A1A"/>
    <w:rsid w:val="00C35FBA"/>
    <w:rsid w:val="00C5248E"/>
    <w:rsid w:val="00C54802"/>
    <w:rsid w:val="00C5581D"/>
    <w:rsid w:val="00C55EFA"/>
    <w:rsid w:val="00C60676"/>
    <w:rsid w:val="00C66A42"/>
    <w:rsid w:val="00C83C8D"/>
    <w:rsid w:val="00C85B25"/>
    <w:rsid w:val="00C93003"/>
    <w:rsid w:val="00C9479D"/>
    <w:rsid w:val="00C954A3"/>
    <w:rsid w:val="00CA07E7"/>
    <w:rsid w:val="00CA112D"/>
    <w:rsid w:val="00CA70D3"/>
    <w:rsid w:val="00CB71C2"/>
    <w:rsid w:val="00CC0CCA"/>
    <w:rsid w:val="00CC28D7"/>
    <w:rsid w:val="00CC72AE"/>
    <w:rsid w:val="00CD1566"/>
    <w:rsid w:val="00CD1C24"/>
    <w:rsid w:val="00CD206D"/>
    <w:rsid w:val="00CD4D1E"/>
    <w:rsid w:val="00CD6797"/>
    <w:rsid w:val="00CE39D6"/>
    <w:rsid w:val="00CE69F8"/>
    <w:rsid w:val="00CF16C9"/>
    <w:rsid w:val="00CF5AB0"/>
    <w:rsid w:val="00D00D7A"/>
    <w:rsid w:val="00D02E2B"/>
    <w:rsid w:val="00D0481A"/>
    <w:rsid w:val="00D066D8"/>
    <w:rsid w:val="00D262E1"/>
    <w:rsid w:val="00D32AD4"/>
    <w:rsid w:val="00D32E4C"/>
    <w:rsid w:val="00D4503E"/>
    <w:rsid w:val="00D456B7"/>
    <w:rsid w:val="00D50400"/>
    <w:rsid w:val="00D51539"/>
    <w:rsid w:val="00D5697E"/>
    <w:rsid w:val="00D60747"/>
    <w:rsid w:val="00D60F57"/>
    <w:rsid w:val="00D63E36"/>
    <w:rsid w:val="00D65D73"/>
    <w:rsid w:val="00D66DDA"/>
    <w:rsid w:val="00D70981"/>
    <w:rsid w:val="00D72D11"/>
    <w:rsid w:val="00D75382"/>
    <w:rsid w:val="00D83DE0"/>
    <w:rsid w:val="00D92734"/>
    <w:rsid w:val="00DA2EAD"/>
    <w:rsid w:val="00DA6BC8"/>
    <w:rsid w:val="00DB1394"/>
    <w:rsid w:val="00DB1CD4"/>
    <w:rsid w:val="00DB698C"/>
    <w:rsid w:val="00DC181B"/>
    <w:rsid w:val="00DC3789"/>
    <w:rsid w:val="00DE1BD8"/>
    <w:rsid w:val="00DE4A54"/>
    <w:rsid w:val="00DE52A0"/>
    <w:rsid w:val="00DE7FFB"/>
    <w:rsid w:val="00DF0ACC"/>
    <w:rsid w:val="00DF48BF"/>
    <w:rsid w:val="00E2450D"/>
    <w:rsid w:val="00E26C31"/>
    <w:rsid w:val="00E2709C"/>
    <w:rsid w:val="00E56DB9"/>
    <w:rsid w:val="00E60378"/>
    <w:rsid w:val="00E701EB"/>
    <w:rsid w:val="00E70F98"/>
    <w:rsid w:val="00E815D0"/>
    <w:rsid w:val="00E82583"/>
    <w:rsid w:val="00E87C81"/>
    <w:rsid w:val="00E93D50"/>
    <w:rsid w:val="00EA46E4"/>
    <w:rsid w:val="00EA6008"/>
    <w:rsid w:val="00EB3C0B"/>
    <w:rsid w:val="00EB4398"/>
    <w:rsid w:val="00EC18AB"/>
    <w:rsid w:val="00EC2C7D"/>
    <w:rsid w:val="00ED50B6"/>
    <w:rsid w:val="00ED7E42"/>
    <w:rsid w:val="00EE06D6"/>
    <w:rsid w:val="00EE2110"/>
    <w:rsid w:val="00EE227D"/>
    <w:rsid w:val="00EE46FC"/>
    <w:rsid w:val="00EE5778"/>
    <w:rsid w:val="00EF299C"/>
    <w:rsid w:val="00EF6B75"/>
    <w:rsid w:val="00F00039"/>
    <w:rsid w:val="00F00864"/>
    <w:rsid w:val="00F037D1"/>
    <w:rsid w:val="00F13027"/>
    <w:rsid w:val="00F22508"/>
    <w:rsid w:val="00F3270A"/>
    <w:rsid w:val="00F41D00"/>
    <w:rsid w:val="00F43371"/>
    <w:rsid w:val="00F57C1E"/>
    <w:rsid w:val="00F57E0D"/>
    <w:rsid w:val="00F60339"/>
    <w:rsid w:val="00F62DF5"/>
    <w:rsid w:val="00F71FF7"/>
    <w:rsid w:val="00F85B5E"/>
    <w:rsid w:val="00F909E0"/>
    <w:rsid w:val="00F90ED1"/>
    <w:rsid w:val="00F930BA"/>
    <w:rsid w:val="00FA5EE3"/>
    <w:rsid w:val="00FA78A1"/>
    <w:rsid w:val="00FB2043"/>
    <w:rsid w:val="00FB3B3B"/>
    <w:rsid w:val="00FC38E4"/>
    <w:rsid w:val="00FD30FC"/>
    <w:rsid w:val="00FD5B82"/>
    <w:rsid w:val="00FD6E65"/>
    <w:rsid w:val="00FD7832"/>
    <w:rsid w:val="00FD7F1C"/>
    <w:rsid w:val="00FE44BE"/>
    <w:rsid w:val="00FE5238"/>
    <w:rsid w:val="00FE742B"/>
    <w:rsid w:val="00FF0329"/>
    <w:rsid w:val="00FF7F1E"/>
    <w:rsid w:val="3D65713C"/>
    <w:rsid w:val="5BE29762"/>
    <w:rsid w:val="7AC3C62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84844BE"/>
  <w15:docId w15:val="{52422D2D-BA86-4EBC-913A-D7EB9B96D3A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heading 1" w:uiPriority="4" w:qFormat="1"/>
    <w:lsdException w:name="heading 2" w:uiPriority="4" w:semiHidden="1" w:unhideWhenUsed="1" w:qFormat="1"/>
    <w:lsdException w:name="heading 3" w:uiPriority="4" w:semiHidden="1" w:unhideWhenUsed="1" w:qFormat="1"/>
    <w:lsdException w:name="heading 4" w:uiPriority="4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79" w:semiHidden="1" w:unhideWhenUsed="1"/>
    <w:lsdException w:name="annotation text" w:semiHidden="1" w:unhideWhenUsed="1"/>
    <w:lsdException w:name="header" w:uiPriority="59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44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79" w:semiHidden="1" w:unhideWhenUsed="1"/>
    <w:lsdException w:name="annotation reference" w:semiHidden="1" w:unhideWhenUsed="1"/>
    <w:lsdException w:name="line number" w:semiHidden="1" w:unhideWhenUsed="1"/>
    <w:lsdException w:name="page number" w:uiPriority="58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29" w:semiHidden="1" w:unhideWhenUsed="1" w:qFormat="1"/>
    <w:lsdException w:name="List Number" w:uiPriority="19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29" w:semiHidden="1" w:unhideWhenUsed="1" w:qFormat="1"/>
    <w:lsdException w:name="List Bullet 3" w:uiPriority="29" w:semiHidden="1" w:unhideWhenUsed="1" w:qFormat="1"/>
    <w:lsdException w:name="List Bullet 4" w:semiHidden="1" w:unhideWhenUsed="1"/>
    <w:lsdException w:name="List Bullet 5" w:semiHidden="1" w:unhideWhenUsed="1"/>
    <w:lsdException w:name="List Number 2" w:uiPriority="19" w:semiHidden="1" w:unhideWhenUsed="1" w:qFormat="1"/>
    <w:lsdException w:name="List Number 3" w:uiPriority="19" w:semiHidden="1" w:unhideWhenUsed="1" w:qFormat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 w:qFormat="1"/>
    <w:lsdException w:name="Body Text Indent" w:semiHidden="1" w:unhideWhenUsed="1"/>
    <w:lsdException w:name="List Continue" w:uiPriority="30" w:semiHidden="1" w:unhideWhenUsed="1" w:qFormat="1"/>
    <w:lsdException w:name="List Continue 2" w:uiPriority="30" w:semiHidden="1" w:unhideWhenUsed="1" w:qFormat="1"/>
    <w:lsdException w:name="List Continue 3" w:uiPriority="30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98" w:qFormat="1"/>
    <w:lsdException w:name="Intense Quote" w:uiPriority="30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 w:qFormat="1"/>
    <w:lsdException w:name="Subtle Reference" w:uiPriority="31" w:semiHidden="1" w:qFormat="1"/>
    <w:lsdException w:name="Intense Reference" w:uiPriority="32" w:semiHidden="1" w:qFormat="1"/>
    <w:lsdException w:name="Book Title" w:uiPriority="33" w:semiHidden="1" w:qFormat="1"/>
    <w:lsdException w:name="Bibliography" w:uiPriority="37" w:semiHidden="1" w:unhideWhenUsed="1"/>
    <w:lsdException w:name="TOC Heading" w:uiPriority="39" w:semiHidden="1" w:unhideWhenUsed="1" w:qFormat="1"/>
    <w:lsdException w:name="Grid Table Light" w:uiPriority="40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uiPriority w:val="99"/>
    <w:rsid w:val="00AE3078"/>
    <w:pPr>
      <w:spacing w:line="276" w:lineRule="auto"/>
    </w:pPr>
    <w:rPr>
      <w:rFonts w:ascii="Verdana" w:hAnsi="Verdana"/>
      <w:sz w:val="20"/>
      <w:szCs w:val="22"/>
      <w:lang w:val="en-NZ"/>
    </w:rPr>
  </w:style>
  <w:style w:type="paragraph" w:styleId="Heading1">
    <w:name w:val="heading 1"/>
    <w:next w:val="BodyText"/>
    <w:link w:val="Heading1Char"/>
    <w:uiPriority w:val="4"/>
    <w:qFormat/>
    <w:rsid w:val="00D02E2B"/>
    <w:pPr>
      <w:spacing w:before="100" w:line="480" w:lineRule="atLeast"/>
      <w:ind w:right="-754"/>
      <w:outlineLvl w:val="0"/>
    </w:pPr>
    <w:rPr>
      <w:rFonts w:ascii="Verdana" w:hAnsi="Verdana" w:eastAsia="Arial" w:cs="Lato Semibold"/>
      <w:b/>
      <w:color w:val="414141"/>
      <w:sz w:val="36"/>
      <w:szCs w:val="32"/>
      <w:lang w:val="en-NZ"/>
    </w:rPr>
  </w:style>
  <w:style w:type="paragraph" w:styleId="Heading2">
    <w:name w:val="heading 2"/>
    <w:basedOn w:val="Heading1"/>
    <w:next w:val="BodyText"/>
    <w:link w:val="Heading2Char"/>
    <w:uiPriority w:val="4"/>
    <w:qFormat/>
    <w:rsid w:val="00D02E2B"/>
    <w:pPr>
      <w:numPr>
        <w:ilvl w:val="1"/>
      </w:numPr>
      <w:spacing w:line="360" w:lineRule="atLeast"/>
      <w:outlineLvl w:val="1"/>
    </w:pPr>
    <w:rPr>
      <w:bCs/>
      <w:iCs/>
      <w:sz w:val="32"/>
      <w:szCs w:val="28"/>
    </w:rPr>
  </w:style>
  <w:style w:type="paragraph" w:styleId="Heading3">
    <w:name w:val="heading 3"/>
    <w:basedOn w:val="Heading2"/>
    <w:next w:val="BodyText"/>
    <w:link w:val="Heading3Char"/>
    <w:uiPriority w:val="4"/>
    <w:qFormat/>
    <w:rsid w:val="00CB71C2"/>
    <w:pPr>
      <w:keepNext/>
      <w:keepLines/>
      <w:numPr>
        <w:ilvl w:val="0"/>
      </w:numPr>
      <w:spacing w:line="280" w:lineRule="atLeast"/>
      <w:outlineLvl w:val="2"/>
    </w:pPr>
    <w:rPr>
      <w:rFonts w:eastAsiaTheme="majorEastAsia"/>
      <w:bCs w:val="0"/>
      <w:szCs w:val="26"/>
    </w:rPr>
  </w:style>
  <w:style w:type="paragraph" w:styleId="Heading4">
    <w:name w:val="heading 4"/>
    <w:basedOn w:val="BodyText"/>
    <w:next w:val="BodyText"/>
    <w:link w:val="Heading4Char"/>
    <w:uiPriority w:val="4"/>
    <w:qFormat/>
    <w:rsid w:val="00CB71C2"/>
    <w:pPr>
      <w:outlineLvl w:val="3"/>
    </w:pPr>
    <w:rPr>
      <w:rFonts w:cs="Arial"/>
      <w:b/>
      <w:szCs w:val="19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CB71C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hAnsiTheme="majorHAnsi"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1C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1C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1C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1C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link w:val="BodyTextChar"/>
    <w:qFormat/>
    <w:rsid w:val="00691C9D"/>
    <w:pPr>
      <w:spacing w:after="240" w:line="240" w:lineRule="atLeast"/>
    </w:pPr>
    <w:rPr>
      <w:rFonts w:ascii="Verdana" w:hAnsi="Verdana" w:eastAsia="Times New Roman" w:cs="Times New Roman"/>
      <w:color w:val="414141"/>
      <w:spacing w:val="4"/>
      <w:sz w:val="20"/>
      <w:lang w:val="en-NZ"/>
    </w:rPr>
  </w:style>
  <w:style w:type="character" w:styleId="BodyTextChar" w:customStyle="1">
    <w:name w:val="Body Text Char"/>
    <w:basedOn w:val="DefaultParagraphFont"/>
    <w:link w:val="BodyText"/>
    <w:rsid w:val="00691C9D"/>
    <w:rPr>
      <w:rFonts w:ascii="Verdana" w:hAnsi="Verdana" w:eastAsia="Times New Roman" w:cs="Times New Roman"/>
      <w:color w:val="414141"/>
      <w:spacing w:val="4"/>
      <w:sz w:val="20"/>
      <w:lang w:val="en-NZ"/>
    </w:rPr>
  </w:style>
  <w:style w:type="paragraph" w:styleId="BodyTextCentre" w:customStyle="1">
    <w:name w:val="Body Text (Centre)"/>
    <w:basedOn w:val="BodyText"/>
    <w:rsid w:val="00CB71C2"/>
    <w:pPr>
      <w:jc w:val="center"/>
    </w:pPr>
  </w:style>
  <w:style w:type="paragraph" w:styleId="BodyTextRight" w:customStyle="1">
    <w:name w:val="Body Text (Right)"/>
    <w:basedOn w:val="BodyText"/>
    <w:rsid w:val="00CB71C2"/>
    <w:pPr>
      <w:jc w:val="right"/>
    </w:pPr>
  </w:style>
  <w:style w:type="paragraph" w:styleId="Caption">
    <w:name w:val="caption"/>
    <w:basedOn w:val="BodyText"/>
    <w:next w:val="BodyText"/>
    <w:uiPriority w:val="44"/>
    <w:qFormat/>
    <w:rsid w:val="00CB71C2"/>
    <w:rPr>
      <w:rFonts w:eastAsia="Arial" w:cs="Arial"/>
      <w:b/>
      <w:bCs/>
      <w:szCs w:val="19"/>
      <w:lang w:eastAsia="en-GB"/>
    </w:rPr>
  </w:style>
  <w:style w:type="character" w:styleId="CommentReference">
    <w:name w:val="annotation reference"/>
    <w:uiPriority w:val="99"/>
    <w:semiHidden/>
    <w:rsid w:val="00CB7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B71C2"/>
    <w:pPr>
      <w:spacing w:line="260" w:lineRule="atLeast"/>
    </w:pPr>
    <w:rPr>
      <w:spacing w:val="6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B71C2"/>
    <w:rPr>
      <w:rFonts w:ascii="Verdana" w:hAnsi="Verdana" w:eastAsia="Times New Roman" w:cs="Times New Roman"/>
      <w:spacing w:val="6"/>
      <w:sz w:val="22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71C2"/>
    <w:pPr>
      <w:spacing w:line="240" w:lineRule="auto"/>
    </w:pPr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CB71C2"/>
    <w:rPr>
      <w:rFonts w:ascii="Verdana" w:hAnsi="Verdana" w:eastAsia="Times New Roman" w:cs="Times New Roman"/>
      <w:b/>
      <w:bCs/>
      <w:spacing w:val="6"/>
      <w:sz w:val="22"/>
      <w:szCs w:val="20"/>
      <w:lang w:val="en-NZ"/>
    </w:rPr>
  </w:style>
  <w:style w:type="character" w:styleId="FollowedHyperlink">
    <w:name w:val="FollowedHyperlink"/>
    <w:basedOn w:val="DefaultParagraphFont"/>
    <w:uiPriority w:val="99"/>
    <w:rsid w:val="00CB71C2"/>
    <w:rPr>
      <w:color w:val="808080" w:themeColor="background1" w:themeShade="80"/>
      <w:u w:val="single"/>
    </w:rPr>
  </w:style>
  <w:style w:type="paragraph" w:styleId="Footer">
    <w:name w:val="footer"/>
    <w:link w:val="FooterChar"/>
    <w:uiPriority w:val="99"/>
    <w:qFormat/>
    <w:rsid w:val="000332D5"/>
    <w:pPr>
      <w:tabs>
        <w:tab w:val="right" w:pos="14570"/>
      </w:tabs>
      <w:spacing w:after="40" w:line="160" w:lineRule="atLeast"/>
      <w:ind w:right="-478"/>
    </w:pPr>
    <w:rPr>
      <w:rFonts w:ascii="Verdana" w:hAnsi="Verdana" w:eastAsia="Times New Roman" w:cs="Times New Roman"/>
      <w:noProof/>
      <w:sz w:val="16"/>
      <w:szCs w:val="12"/>
      <w:lang w:val="en-NZ"/>
    </w:rPr>
  </w:style>
  <w:style w:type="character" w:styleId="FooterChar" w:customStyle="1">
    <w:name w:val="Footer Char"/>
    <w:basedOn w:val="DefaultParagraphFont"/>
    <w:link w:val="Footer"/>
    <w:uiPriority w:val="99"/>
    <w:rsid w:val="000332D5"/>
    <w:rPr>
      <w:rFonts w:ascii="Verdana" w:hAnsi="Verdana" w:eastAsia="Times New Roman" w:cs="Times New Roman"/>
      <w:noProof/>
      <w:sz w:val="16"/>
      <w:szCs w:val="12"/>
      <w:lang w:val="en-NZ"/>
    </w:rPr>
  </w:style>
  <w:style w:type="character" w:styleId="FootnoteReference">
    <w:name w:val="footnote reference"/>
    <w:basedOn w:val="DefaultParagraphFont"/>
    <w:uiPriority w:val="79"/>
    <w:rsid w:val="00CB71C2"/>
    <w:rPr>
      <w:rFonts w:ascii="Arial" w:hAnsi="Arial"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79"/>
    <w:rsid w:val="00CB71C2"/>
    <w:pPr>
      <w:tabs>
        <w:tab w:val="left" w:pos="340"/>
      </w:tabs>
      <w:spacing w:before="40" w:after="40" w:line="160" w:lineRule="atLeast"/>
      <w:ind w:left="113" w:hanging="113"/>
    </w:pPr>
    <w:rPr>
      <w:rFonts w:eastAsia="Arial" w:cs="Arial"/>
      <w:spacing w:val="6"/>
      <w:w w:val="103"/>
      <w:sz w:val="16"/>
      <w:szCs w:val="19"/>
      <w:lang w:eastAsia="en-GB"/>
    </w:rPr>
  </w:style>
  <w:style w:type="character" w:styleId="FootnoteTextChar" w:customStyle="1">
    <w:name w:val="Footnote Text Char"/>
    <w:basedOn w:val="DefaultParagraphFont"/>
    <w:link w:val="FootnoteText"/>
    <w:uiPriority w:val="79"/>
    <w:rsid w:val="00CB71C2"/>
    <w:rPr>
      <w:rFonts w:ascii="Verdana" w:hAnsi="Verdana" w:eastAsia="Arial" w:cs="Arial"/>
      <w:spacing w:val="6"/>
      <w:w w:val="103"/>
      <w:sz w:val="16"/>
      <w:szCs w:val="19"/>
      <w:lang w:val="en-NZ" w:eastAsia="en-GB"/>
    </w:rPr>
  </w:style>
  <w:style w:type="paragraph" w:styleId="Header">
    <w:name w:val="header"/>
    <w:link w:val="HeaderChar"/>
    <w:uiPriority w:val="59"/>
    <w:qFormat/>
    <w:rsid w:val="00CB71C2"/>
    <w:pPr>
      <w:tabs>
        <w:tab w:val="right" w:pos="14601"/>
      </w:tabs>
      <w:spacing w:after="40" w:line="260" w:lineRule="atLeast"/>
      <w:ind w:right="-46"/>
      <w:jc w:val="right"/>
    </w:pPr>
    <w:rPr>
      <w:rFonts w:ascii="Arial" w:hAnsi="Arial" w:eastAsia="Times New Roman" w:cs="Times New Roman"/>
      <w:sz w:val="16"/>
      <w:szCs w:val="22"/>
      <w:lang w:val="en-NZ"/>
    </w:rPr>
  </w:style>
  <w:style w:type="character" w:styleId="HeaderChar" w:customStyle="1">
    <w:name w:val="Header Char"/>
    <w:basedOn w:val="DefaultParagraphFont"/>
    <w:link w:val="Header"/>
    <w:uiPriority w:val="59"/>
    <w:rsid w:val="00CB71C2"/>
    <w:rPr>
      <w:rFonts w:ascii="Arial" w:hAnsi="Arial" w:eastAsia="Times New Roman" w:cs="Times New Roman"/>
      <w:sz w:val="16"/>
      <w:szCs w:val="22"/>
      <w:lang w:val="en-NZ"/>
    </w:rPr>
  </w:style>
  <w:style w:type="character" w:styleId="Heading1Char" w:customStyle="1">
    <w:name w:val="Heading 1 Char"/>
    <w:basedOn w:val="DefaultParagraphFont"/>
    <w:link w:val="Heading1"/>
    <w:uiPriority w:val="4"/>
    <w:rsid w:val="00D02E2B"/>
    <w:rPr>
      <w:rFonts w:ascii="Verdana" w:hAnsi="Verdana" w:eastAsia="Arial" w:cs="Lato Semibold"/>
      <w:b/>
      <w:color w:val="414141"/>
      <w:sz w:val="36"/>
      <w:szCs w:val="32"/>
      <w:lang w:val="en-NZ"/>
    </w:rPr>
  </w:style>
  <w:style w:type="character" w:styleId="Heading2Char" w:customStyle="1">
    <w:name w:val="Heading 2 Char"/>
    <w:basedOn w:val="DefaultParagraphFont"/>
    <w:link w:val="Heading2"/>
    <w:uiPriority w:val="4"/>
    <w:rsid w:val="00D02E2B"/>
    <w:rPr>
      <w:rFonts w:ascii="Verdana" w:hAnsi="Verdana" w:eastAsia="Arial" w:cs="Lato Semibold"/>
      <w:b/>
      <w:bCs/>
      <w:iCs/>
      <w:color w:val="414141"/>
      <w:sz w:val="32"/>
      <w:szCs w:val="28"/>
      <w:lang w:val="en-NZ"/>
    </w:rPr>
  </w:style>
  <w:style w:type="character" w:styleId="Heading3Char" w:customStyle="1">
    <w:name w:val="Heading 3 Char"/>
    <w:basedOn w:val="DefaultParagraphFont"/>
    <w:link w:val="Heading3"/>
    <w:uiPriority w:val="4"/>
    <w:rsid w:val="00CB71C2"/>
    <w:rPr>
      <w:rFonts w:cs="Lato Semibold" w:asciiTheme="majorHAnsi" w:hAnsiTheme="majorHAnsi" w:eastAsiaTheme="majorEastAsia"/>
      <w:b/>
      <w:iCs/>
      <w:color w:val="414141"/>
      <w:sz w:val="32"/>
      <w:szCs w:val="26"/>
      <w:lang w:val="en-NZ"/>
    </w:rPr>
  </w:style>
  <w:style w:type="character" w:styleId="Heading4Char" w:customStyle="1">
    <w:name w:val="Heading 4 Char"/>
    <w:basedOn w:val="DefaultParagraphFont"/>
    <w:link w:val="Heading4"/>
    <w:uiPriority w:val="4"/>
    <w:rsid w:val="00CB71C2"/>
    <w:rPr>
      <w:rFonts w:ascii="Verdana" w:hAnsi="Verdana" w:eastAsia="Times New Roman" w:cs="Arial"/>
      <w:b/>
      <w:color w:val="414141"/>
      <w:spacing w:val="4"/>
      <w:sz w:val="22"/>
      <w:szCs w:val="19"/>
      <w:lang w:val="en-NZ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B71C2"/>
    <w:rPr>
      <w:rFonts w:asciiTheme="majorHAnsi" w:hAnsiTheme="majorHAnsi" w:eastAsiaTheme="majorEastAsia" w:cstheme="majorBidi"/>
      <w:color w:val="365F91" w:themeColor="accent1" w:themeShade="BF"/>
      <w:sz w:val="20"/>
      <w:szCs w:val="22"/>
      <w:lang w:val="en-NZ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B71C2"/>
    <w:rPr>
      <w:rFonts w:asciiTheme="majorHAnsi" w:hAnsiTheme="majorHAnsi" w:eastAsiaTheme="majorEastAsia" w:cstheme="majorBidi"/>
      <w:color w:val="243F60" w:themeColor="accent1" w:themeShade="7F"/>
      <w:sz w:val="20"/>
      <w:szCs w:val="22"/>
      <w:lang w:val="en-NZ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B71C2"/>
    <w:rPr>
      <w:rFonts w:asciiTheme="majorHAnsi" w:hAnsiTheme="majorHAnsi" w:eastAsiaTheme="majorEastAsia" w:cstheme="majorBidi"/>
      <w:i/>
      <w:iCs/>
      <w:color w:val="243F60" w:themeColor="accent1" w:themeShade="7F"/>
      <w:sz w:val="20"/>
      <w:szCs w:val="22"/>
      <w:lang w:val="en-NZ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B71C2"/>
    <w:rPr>
      <w:rFonts w:asciiTheme="majorHAnsi" w:hAnsiTheme="majorHAnsi" w:eastAsiaTheme="majorEastAsia" w:cstheme="majorBidi"/>
      <w:color w:val="272727" w:themeColor="text1" w:themeTint="D8"/>
      <w:sz w:val="20"/>
      <w:szCs w:val="21"/>
      <w:lang w:val="en-NZ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B71C2"/>
    <w:rPr>
      <w:rFonts w:asciiTheme="majorHAnsi" w:hAnsiTheme="majorHAnsi" w:eastAsiaTheme="majorEastAsia" w:cstheme="majorBidi"/>
      <w:i/>
      <w:iCs/>
      <w:color w:val="272727" w:themeColor="text1" w:themeTint="D8"/>
      <w:sz w:val="20"/>
      <w:szCs w:val="21"/>
      <w:lang w:val="en-NZ"/>
    </w:rPr>
  </w:style>
  <w:style w:type="character" w:styleId="Hyperlink">
    <w:name w:val="Hyperlink"/>
    <w:basedOn w:val="DefaultParagraphFont"/>
    <w:uiPriority w:val="99"/>
    <w:rsid w:val="00DE7FFB"/>
    <w:rPr>
      <w:color w:val="D9D9D9"/>
      <w:u w:val="single"/>
    </w:rPr>
  </w:style>
  <w:style w:type="paragraph" w:styleId="ListBullet">
    <w:name w:val="List Bullet"/>
    <w:basedOn w:val="BodyText"/>
    <w:link w:val="ListBulletChar"/>
    <w:uiPriority w:val="29"/>
    <w:qFormat/>
    <w:rsid w:val="00661374"/>
    <w:pPr>
      <w:numPr>
        <w:numId w:val="4"/>
      </w:numPr>
      <w:spacing w:before="100" w:after="200"/>
      <w:contextualSpacing/>
    </w:pPr>
    <w:rPr>
      <w:lang w:eastAsia="en-GB"/>
    </w:rPr>
  </w:style>
  <w:style w:type="character" w:styleId="ListBulletChar" w:customStyle="1">
    <w:name w:val="List Bullet Char"/>
    <w:link w:val="ListBullet"/>
    <w:uiPriority w:val="29"/>
    <w:rsid w:val="00661374"/>
    <w:rPr>
      <w:rFonts w:ascii="Verdana" w:hAnsi="Verdana" w:eastAsia="Times New Roman" w:cs="Times New Roman"/>
      <w:color w:val="414141"/>
      <w:spacing w:val="4"/>
      <w:sz w:val="20"/>
      <w:lang w:val="en-NZ" w:eastAsia="en-GB"/>
    </w:rPr>
  </w:style>
  <w:style w:type="paragraph" w:styleId="ListBullet2">
    <w:name w:val="List Bullet 2"/>
    <w:basedOn w:val="ListBullet"/>
    <w:uiPriority w:val="29"/>
    <w:qFormat/>
    <w:rsid w:val="00CB71C2"/>
    <w:pPr>
      <w:numPr>
        <w:ilvl w:val="1"/>
      </w:numPr>
    </w:pPr>
  </w:style>
  <w:style w:type="paragraph" w:styleId="ListBullet3">
    <w:name w:val="List Bullet 3"/>
    <w:basedOn w:val="ListBullet2"/>
    <w:uiPriority w:val="29"/>
    <w:qFormat/>
    <w:rsid w:val="00CB71C2"/>
    <w:pPr>
      <w:numPr>
        <w:ilvl w:val="2"/>
      </w:numPr>
      <w:tabs>
        <w:tab w:val="clear" w:pos="1701"/>
        <w:tab w:val="left" w:pos="1418"/>
      </w:tabs>
    </w:pPr>
    <w:rPr>
      <w:noProof/>
    </w:rPr>
  </w:style>
  <w:style w:type="paragraph" w:styleId="ListContinue">
    <w:name w:val="List Continue"/>
    <w:basedOn w:val="BodyText"/>
    <w:uiPriority w:val="30"/>
    <w:qFormat/>
    <w:rsid w:val="00CB71C2"/>
    <w:pPr>
      <w:spacing w:before="100" w:after="200"/>
      <w:ind w:left="567"/>
    </w:pPr>
  </w:style>
  <w:style w:type="paragraph" w:styleId="ListContinue2">
    <w:name w:val="List Continue 2"/>
    <w:basedOn w:val="BodyText"/>
    <w:uiPriority w:val="30"/>
    <w:qFormat/>
    <w:rsid w:val="00CB71C2"/>
    <w:pPr>
      <w:spacing w:before="100" w:after="100"/>
      <w:ind w:left="992"/>
    </w:pPr>
  </w:style>
  <w:style w:type="paragraph" w:styleId="ListContinue3">
    <w:name w:val="List Continue 3"/>
    <w:basedOn w:val="BodyText"/>
    <w:uiPriority w:val="30"/>
    <w:rsid w:val="00CB71C2"/>
    <w:pPr>
      <w:spacing w:before="100" w:after="100"/>
      <w:ind w:left="1418"/>
    </w:pPr>
  </w:style>
  <w:style w:type="paragraph" w:styleId="ListNumber">
    <w:name w:val="List Number"/>
    <w:basedOn w:val="BodyText"/>
    <w:link w:val="ListNumberChar"/>
    <w:uiPriority w:val="19"/>
    <w:qFormat/>
    <w:rsid w:val="00661374"/>
    <w:pPr>
      <w:numPr>
        <w:numId w:val="5"/>
      </w:numPr>
      <w:spacing w:before="100" w:after="200"/>
      <w:contextualSpacing/>
    </w:pPr>
  </w:style>
  <w:style w:type="character" w:styleId="ListNumberChar" w:customStyle="1">
    <w:name w:val="List Number Char"/>
    <w:link w:val="ListNumber"/>
    <w:uiPriority w:val="19"/>
    <w:rsid w:val="00661374"/>
    <w:rPr>
      <w:rFonts w:ascii="Verdana" w:hAnsi="Verdana" w:eastAsia="Times New Roman" w:cs="Times New Roman"/>
      <w:color w:val="414141"/>
      <w:spacing w:val="4"/>
      <w:sz w:val="20"/>
      <w:lang w:val="en-NZ"/>
    </w:rPr>
  </w:style>
  <w:style w:type="paragraph" w:styleId="ListNumber2">
    <w:name w:val="List Number 2"/>
    <w:basedOn w:val="ListNumber"/>
    <w:uiPriority w:val="19"/>
    <w:qFormat/>
    <w:rsid w:val="00CB71C2"/>
    <w:pPr>
      <w:numPr>
        <w:ilvl w:val="1"/>
      </w:numPr>
    </w:pPr>
  </w:style>
  <w:style w:type="paragraph" w:styleId="ListNumber3">
    <w:name w:val="List Number 3"/>
    <w:basedOn w:val="ListNumber2"/>
    <w:uiPriority w:val="19"/>
    <w:qFormat/>
    <w:rsid w:val="00CB71C2"/>
    <w:pPr>
      <w:numPr>
        <w:ilvl w:val="2"/>
      </w:numPr>
    </w:pPr>
  </w:style>
  <w:style w:type="character" w:styleId="PageNumber">
    <w:name w:val="page number"/>
    <w:basedOn w:val="DefaultParagraphFont"/>
    <w:uiPriority w:val="58"/>
    <w:rsid w:val="00CB71C2"/>
    <w:rPr>
      <w:sz w:val="16"/>
    </w:rPr>
  </w:style>
  <w:style w:type="paragraph" w:styleId="Quote">
    <w:name w:val="Quote"/>
    <w:basedOn w:val="BodyText"/>
    <w:link w:val="QuoteChar"/>
    <w:uiPriority w:val="98"/>
    <w:qFormat/>
    <w:rsid w:val="00CB71C2"/>
    <w:pPr>
      <w:ind w:left="567" w:right="567"/>
    </w:pPr>
    <w:rPr>
      <w:i/>
      <w:lang w:val="en-GB"/>
    </w:rPr>
  </w:style>
  <w:style w:type="character" w:styleId="QuoteChar" w:customStyle="1">
    <w:name w:val="Quote Char"/>
    <w:basedOn w:val="DefaultParagraphFont"/>
    <w:link w:val="Quote"/>
    <w:uiPriority w:val="98"/>
    <w:rsid w:val="00AE3078"/>
    <w:rPr>
      <w:rFonts w:ascii="Verdana" w:hAnsi="Verdana" w:eastAsia="Times New Roman" w:cs="Times New Roman"/>
      <w:i/>
      <w:color w:val="414141"/>
      <w:spacing w:val="4"/>
      <w:sz w:val="20"/>
      <w:lang w:val="en-GB"/>
    </w:rPr>
  </w:style>
  <w:style w:type="paragraph" w:styleId="Title">
    <w:name w:val="Title"/>
    <w:basedOn w:val="Normal"/>
    <w:next w:val="BodyText"/>
    <w:link w:val="TitleChar"/>
    <w:uiPriority w:val="99"/>
    <w:qFormat/>
    <w:rsid w:val="00DE7FFB"/>
    <w:pPr>
      <w:spacing w:after="40"/>
    </w:pPr>
    <w:rPr>
      <w:rFonts w:eastAsiaTheme="majorEastAsia" w:cstheme="majorBidi"/>
      <w:b/>
      <w:color w:val="FFE312"/>
      <w:sz w:val="36"/>
      <w:szCs w:val="72"/>
    </w:rPr>
  </w:style>
  <w:style w:type="character" w:styleId="TitleChar" w:customStyle="1">
    <w:name w:val="Title Char"/>
    <w:basedOn w:val="DefaultParagraphFont"/>
    <w:link w:val="Title"/>
    <w:uiPriority w:val="99"/>
    <w:rsid w:val="00DE7FFB"/>
    <w:rPr>
      <w:rFonts w:ascii="Verdana" w:hAnsi="Verdana" w:eastAsiaTheme="majorEastAsia" w:cstheme="majorBidi"/>
      <w:b/>
      <w:color w:val="FFE312"/>
      <w:sz w:val="36"/>
      <w:szCs w:val="72"/>
      <w:lang w:val="en-NZ"/>
    </w:rPr>
  </w:style>
  <w:style w:type="paragraph" w:styleId="Subtitle">
    <w:name w:val="Subtitle"/>
    <w:basedOn w:val="Normal"/>
    <w:link w:val="SubtitleChar"/>
    <w:uiPriority w:val="99"/>
    <w:qFormat/>
    <w:rsid w:val="00CB71C2"/>
    <w:pPr>
      <w:spacing w:after="440"/>
      <w:jc w:val="right"/>
    </w:pPr>
    <w:rPr>
      <w:rFonts w:asciiTheme="majorHAnsi" w:hAnsiTheme="majorHAnsi"/>
      <w:b/>
      <w:color w:val="FFFFFF" w:themeColor="background1"/>
      <w:sz w:val="44"/>
      <w:szCs w:val="44"/>
    </w:rPr>
  </w:style>
  <w:style w:type="character" w:styleId="SubtitleChar" w:customStyle="1">
    <w:name w:val="Subtitle Char"/>
    <w:basedOn w:val="DefaultParagraphFont"/>
    <w:link w:val="Subtitle"/>
    <w:uiPriority w:val="99"/>
    <w:rsid w:val="00CB71C2"/>
    <w:rPr>
      <w:rFonts w:eastAsia="Times New Roman" w:cs="Times New Roman" w:asciiTheme="majorHAnsi" w:hAnsiTheme="majorHAnsi"/>
      <w:b/>
      <w:color w:val="FFFFFF" w:themeColor="background1"/>
      <w:sz w:val="44"/>
      <w:szCs w:val="44"/>
      <w:lang w:val="en-NZ"/>
    </w:rPr>
  </w:style>
  <w:style w:type="table" w:styleId="TableGrid">
    <w:name w:val="Table Grid"/>
    <w:basedOn w:val="TableNormal"/>
    <w:uiPriority w:val="59"/>
    <w:rsid w:val="005C734E"/>
    <w:pPr>
      <w:spacing w:before="20" w:after="20" w:line="180" w:lineRule="atLeast"/>
    </w:pPr>
    <w:rPr>
      <w:rFonts w:ascii="Verdana" w:hAnsi="Verdana" w:eastAsia="Times New Roman" w:cs="Times New Roman"/>
      <w:sz w:val="20"/>
      <w:szCs w:val="20"/>
      <w:lang w:val="en-NZ" w:eastAsia="en-NZ"/>
    </w:rPr>
    <w:tblPr>
      <w:tblBorders>
        <w:top w:val="single" w:color="C0C0C0" w:sz="4" w:space="0"/>
        <w:left w:val="single" w:color="C0C0C0" w:sz="4" w:space="0"/>
        <w:bottom w:val="single" w:color="C0C0C0" w:sz="4" w:space="0"/>
        <w:right w:val="single" w:color="C0C0C0" w:sz="4" w:space="0"/>
        <w:insideH w:val="single" w:color="C0C0C0" w:sz="4" w:space="0"/>
        <w:insideV w:val="single" w:color="C0C0C0" w:sz="4" w:space="0"/>
      </w:tblBorders>
      <w:tblCellMar>
        <w:top w:w="85" w:type="dxa"/>
        <w:left w:w="85" w:type="dxa"/>
        <w:bottom w:w="85" w:type="dxa"/>
        <w:right w:w="85" w:type="dxa"/>
      </w:tblCellMar>
    </w:tblPr>
    <w:trPr>
      <w:cantSplit/>
    </w:trPr>
    <w:tcPr>
      <w:shd w:val="clear" w:color="auto" w:fill="auto"/>
    </w:tcPr>
    <w:tblStylePr w:type="firstRow">
      <w:rPr>
        <w:b w:val="0"/>
      </w:rPr>
    </w:tblStylePr>
  </w:style>
  <w:style w:type="paragraph" w:styleId="TableText" w:customStyle="1">
    <w:name w:val="Table Text"/>
    <w:basedOn w:val="BodyText"/>
    <w:link w:val="TableTextChar"/>
    <w:uiPriority w:val="7"/>
    <w:qFormat/>
    <w:rsid w:val="005A2DB8"/>
    <w:pPr>
      <w:spacing w:after="80" w:line="160" w:lineRule="atLeast"/>
    </w:pPr>
    <w:rPr>
      <w:lang w:eastAsia="en-NZ"/>
    </w:rPr>
  </w:style>
  <w:style w:type="character" w:styleId="TableTextChar" w:customStyle="1">
    <w:name w:val="Table Text Char"/>
    <w:basedOn w:val="BodyTextChar"/>
    <w:link w:val="TableText"/>
    <w:uiPriority w:val="7"/>
    <w:rsid w:val="00AE3078"/>
    <w:rPr>
      <w:rFonts w:ascii="Verdana" w:hAnsi="Verdana" w:eastAsia="Times New Roman" w:cs="Times New Roman"/>
      <w:color w:val="414141"/>
      <w:spacing w:val="4"/>
      <w:sz w:val="20"/>
      <w:lang w:val="en-NZ" w:eastAsia="en-NZ"/>
    </w:rPr>
  </w:style>
  <w:style w:type="paragraph" w:styleId="TOC1">
    <w:name w:val="toc 1"/>
    <w:basedOn w:val="BodyText"/>
    <w:autoRedefine/>
    <w:uiPriority w:val="39"/>
    <w:unhideWhenUsed/>
    <w:rsid w:val="008D230A"/>
    <w:pPr>
      <w:tabs>
        <w:tab w:val="left" w:pos="426"/>
        <w:tab w:val="right" w:leader="dot" w:pos="8931"/>
      </w:tabs>
    </w:pPr>
    <w:rPr>
      <w:rFonts w:eastAsiaTheme="minorEastAsia" w:cstheme="minorBidi"/>
      <w:b/>
      <w:noProof/>
      <w:sz w:val="24"/>
      <w:szCs w:val="22"/>
      <w:lang w:eastAsia="en-NZ"/>
    </w:rPr>
  </w:style>
  <w:style w:type="paragraph" w:styleId="TOC2">
    <w:name w:val="toc 2"/>
    <w:basedOn w:val="TOC1"/>
    <w:autoRedefine/>
    <w:uiPriority w:val="39"/>
    <w:unhideWhenUsed/>
    <w:rsid w:val="008D230A"/>
    <w:pPr>
      <w:tabs>
        <w:tab w:val="clear" w:pos="426"/>
        <w:tab w:val="left" w:pos="851"/>
      </w:tabs>
      <w:spacing w:line="300" w:lineRule="atLeast"/>
      <w:ind w:left="284"/>
      <w:contextualSpacing/>
    </w:pPr>
    <w:rPr>
      <w:b w:val="0"/>
      <w:color w:val="auto"/>
      <w:spacing w:val="0"/>
    </w:rPr>
  </w:style>
  <w:style w:type="paragraph" w:styleId="TOC3">
    <w:name w:val="toc 3"/>
    <w:basedOn w:val="TOC2"/>
    <w:next w:val="BodyText"/>
    <w:autoRedefine/>
    <w:uiPriority w:val="39"/>
    <w:unhideWhenUsed/>
    <w:rsid w:val="00CB71C2"/>
    <w:pPr>
      <w:ind w:left="567"/>
    </w:pPr>
  </w:style>
  <w:style w:type="paragraph" w:styleId="TOC4">
    <w:name w:val="toc 4"/>
    <w:basedOn w:val="Normal"/>
    <w:next w:val="Normal"/>
    <w:autoRedefine/>
    <w:uiPriority w:val="39"/>
    <w:semiHidden/>
    <w:rsid w:val="00CB71C2"/>
    <w:pPr>
      <w:spacing w:after="100" w:line="259" w:lineRule="auto"/>
      <w:ind w:left="660"/>
    </w:pPr>
    <w:rPr>
      <w:rFonts w:eastAsiaTheme="minorEastAsia"/>
      <w:lang w:eastAsia="en-NZ"/>
    </w:rPr>
  </w:style>
  <w:style w:type="paragraph" w:styleId="TOC5">
    <w:name w:val="toc 5"/>
    <w:basedOn w:val="Normal"/>
    <w:next w:val="Normal"/>
    <w:autoRedefine/>
    <w:uiPriority w:val="39"/>
    <w:semiHidden/>
    <w:rsid w:val="00CB71C2"/>
    <w:pPr>
      <w:spacing w:after="100" w:line="259" w:lineRule="auto"/>
      <w:ind w:left="880"/>
    </w:pPr>
    <w:rPr>
      <w:rFonts w:eastAsiaTheme="minorEastAsia"/>
      <w:lang w:eastAsia="en-NZ"/>
    </w:rPr>
  </w:style>
  <w:style w:type="paragraph" w:styleId="TOC6">
    <w:name w:val="toc 6"/>
    <w:basedOn w:val="Normal"/>
    <w:next w:val="Normal"/>
    <w:autoRedefine/>
    <w:uiPriority w:val="39"/>
    <w:semiHidden/>
    <w:rsid w:val="00CB71C2"/>
    <w:pPr>
      <w:spacing w:after="100" w:line="259" w:lineRule="auto"/>
      <w:ind w:left="1100"/>
    </w:pPr>
    <w:rPr>
      <w:rFonts w:eastAsiaTheme="minorEastAsia"/>
      <w:lang w:eastAsia="en-NZ"/>
    </w:rPr>
  </w:style>
  <w:style w:type="paragraph" w:styleId="TOC7">
    <w:name w:val="toc 7"/>
    <w:basedOn w:val="Normal"/>
    <w:next w:val="Normal"/>
    <w:autoRedefine/>
    <w:uiPriority w:val="39"/>
    <w:semiHidden/>
    <w:rsid w:val="00CB71C2"/>
    <w:pPr>
      <w:spacing w:after="100" w:line="259" w:lineRule="auto"/>
      <w:ind w:left="1320"/>
    </w:pPr>
    <w:rPr>
      <w:rFonts w:eastAsiaTheme="minorEastAsia"/>
      <w:lang w:eastAsia="en-NZ"/>
    </w:rPr>
  </w:style>
  <w:style w:type="paragraph" w:styleId="TOC8">
    <w:name w:val="toc 8"/>
    <w:basedOn w:val="Normal"/>
    <w:next w:val="Normal"/>
    <w:autoRedefine/>
    <w:uiPriority w:val="39"/>
    <w:semiHidden/>
    <w:rsid w:val="00CB71C2"/>
    <w:pPr>
      <w:spacing w:after="100" w:line="259" w:lineRule="auto"/>
      <w:ind w:left="1540"/>
    </w:pPr>
    <w:rPr>
      <w:rFonts w:eastAsiaTheme="minorEastAsia"/>
      <w:lang w:eastAsia="en-NZ"/>
    </w:rPr>
  </w:style>
  <w:style w:type="paragraph" w:styleId="TOC9">
    <w:name w:val="toc 9"/>
    <w:basedOn w:val="Normal"/>
    <w:next w:val="Normal"/>
    <w:autoRedefine/>
    <w:uiPriority w:val="39"/>
    <w:semiHidden/>
    <w:rsid w:val="00CB71C2"/>
    <w:pPr>
      <w:spacing w:after="100" w:line="259" w:lineRule="auto"/>
      <w:ind w:left="1760"/>
    </w:pPr>
    <w:rPr>
      <w:rFonts w:eastAsiaTheme="minorEastAsia"/>
      <w:lang w:eastAsia="en-NZ"/>
    </w:rPr>
  </w:style>
  <w:style w:type="paragraph" w:styleId="TOCHeading">
    <w:name w:val="TOC Heading"/>
    <w:basedOn w:val="Heading1"/>
    <w:next w:val="BodyText"/>
    <w:uiPriority w:val="39"/>
    <w:qFormat/>
    <w:rsid w:val="00CB71C2"/>
    <w:pPr>
      <w:keepNext/>
      <w:keepLines/>
      <w:spacing w:line="240" w:lineRule="atLeast"/>
      <w:outlineLvl w:val="9"/>
    </w:pPr>
    <w:rPr>
      <w:rFonts w:eastAsiaTheme="majorEastAsia" w:cstheme="majorBidi"/>
      <w:bCs/>
      <w:szCs w:val="28"/>
      <w:lang w:val="en-US" w:eastAsia="ja-JP"/>
    </w:rPr>
  </w:style>
  <w:style w:type="paragraph" w:styleId="Task" w:customStyle="1">
    <w:name w:val="Task"/>
    <w:basedOn w:val="Heading1"/>
    <w:link w:val="TaskChar"/>
    <w:uiPriority w:val="99"/>
    <w:qFormat/>
    <w:rsid w:val="008D230A"/>
    <w:pPr>
      <w:numPr>
        <w:numId w:val="7"/>
      </w:numPr>
      <w:outlineLvl w:val="1"/>
    </w:pPr>
  </w:style>
  <w:style w:type="character" w:styleId="TaskChar" w:customStyle="1">
    <w:name w:val="Task Char"/>
    <w:basedOn w:val="Heading1Char"/>
    <w:link w:val="Task"/>
    <w:uiPriority w:val="5"/>
    <w:rsid w:val="00AE3078"/>
    <w:rPr>
      <w:rFonts w:ascii="Verdana" w:hAnsi="Verdana" w:eastAsia="Arial" w:cs="Lato Semibold"/>
      <w:b/>
      <w:color w:val="414141"/>
      <w:sz w:val="36"/>
      <w:szCs w:val="32"/>
      <w:lang w:val="en-NZ"/>
    </w:rPr>
  </w:style>
  <w:style w:type="character" w:styleId="PlaceholderText">
    <w:name w:val="Placeholder Text"/>
    <w:basedOn w:val="DefaultParagraphFont"/>
    <w:uiPriority w:val="99"/>
    <w:semiHidden/>
    <w:rsid w:val="00BB0A14"/>
    <w:rPr>
      <w:color w:val="808080"/>
    </w:rPr>
  </w:style>
  <w:style w:type="paragraph" w:styleId="ListParagraph">
    <w:name w:val="List Paragraph"/>
    <w:basedOn w:val="Normal"/>
    <w:uiPriority w:val="34"/>
    <w:qFormat/>
    <w:rsid w:val="000B2CC6"/>
    <w:pPr>
      <w:spacing w:after="0" w:line="360" w:lineRule="auto"/>
      <w:ind w:left="720"/>
      <w:contextualSpacing/>
    </w:pPr>
    <w:rPr>
      <w:sz w:val="18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79C1"/>
    <w:pPr>
      <w:spacing w:after="120"/>
      <w:ind w:left="283"/>
    </w:pPr>
    <w:rPr>
      <w:sz w:val="16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A179C1"/>
    <w:rPr>
      <w:rFonts w:ascii="Verdana" w:hAnsi="Verdana"/>
      <w:sz w:val="16"/>
      <w:szCs w:val="16"/>
      <w:lang w:val="en-NZ"/>
    </w:rPr>
  </w:style>
  <w:style w:type="paragraph" w:styleId="Default" w:customStyle="1">
    <w:name w:val="Default"/>
    <w:rsid w:val="00A179C1"/>
    <w:pPr>
      <w:autoSpaceDE w:val="0"/>
      <w:autoSpaceDN w:val="0"/>
      <w:adjustRightInd w:val="0"/>
      <w:spacing w:after="0"/>
    </w:pPr>
    <w:rPr>
      <w:rFonts w:ascii="Verdana" w:hAnsi="Verdana" w:cs="Verdana"/>
      <w:color w:val="000000"/>
      <w:lang w:val="en-N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79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179C1"/>
    <w:rPr>
      <w:rFonts w:ascii="Segoe UI" w:hAnsi="Segoe UI" w:cs="Segoe UI"/>
      <w:sz w:val="18"/>
      <w:szCs w:val="18"/>
      <w:lang w:val="en-NZ"/>
    </w:rPr>
  </w:style>
  <w:style w:type="paragraph" w:styleId="NoSpacing">
    <w:name w:val="No Spacing"/>
    <w:uiPriority w:val="1"/>
    <w:qFormat/>
    <w:rsid w:val="001B7325"/>
    <w:pPr>
      <w:spacing w:after="0"/>
    </w:pPr>
    <w:rPr>
      <w:rFonts w:ascii="Verdana" w:hAnsi="Verdana"/>
      <w:sz w:val="18"/>
      <w:szCs w:val="22"/>
      <w:lang w:val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3.png" Id="rId26" /><Relationship Type="http://schemas.openxmlformats.org/officeDocument/2006/relationships/footer" Target="footer1.xml" Id="rId21" /><Relationship Type="http://schemas.openxmlformats.org/officeDocument/2006/relationships/image" Target="media/image27.png" Id="rId42" /><Relationship Type="http://schemas.openxmlformats.org/officeDocument/2006/relationships/image" Target="media/image32.png" Id="rId47" /><Relationship Type="http://schemas.openxmlformats.org/officeDocument/2006/relationships/image" Target="media/image46.png" Id="rId63" /><Relationship Type="http://schemas.openxmlformats.org/officeDocument/2006/relationships/image" Target="media/image51.png" Id="rId68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cid:image001.png@01D34663.54C4DA10" TargetMode="External" Id="rId29" /><Relationship Type="http://schemas.openxmlformats.org/officeDocument/2006/relationships/endnotes" Target="endnotes.xml" Id="rId11" /><Relationship Type="http://schemas.openxmlformats.org/officeDocument/2006/relationships/image" Target="media/image11.png" Id="rId24" /><Relationship Type="http://schemas.openxmlformats.org/officeDocument/2006/relationships/image" Target="media/image18.png" Id="rId32" /><Relationship Type="http://schemas.openxmlformats.org/officeDocument/2006/relationships/image" Target="media/image23.png" Id="rId37" /><Relationship Type="http://schemas.openxmlformats.org/officeDocument/2006/relationships/image" Target="media/image24.png" Id="rId40" /><Relationship Type="http://schemas.openxmlformats.org/officeDocument/2006/relationships/image" Target="media/image30.png" Id="rId45" /><Relationship Type="http://schemas.openxmlformats.org/officeDocument/2006/relationships/hyperlink" Target="http://chcaxdw1/Reports/Pages/Folder.aspx?ItemPath=%2fGough+NAXT+Reports" TargetMode="External" Id="rId53" /><Relationship Type="http://schemas.openxmlformats.org/officeDocument/2006/relationships/image" Target="media/image42.png" Id="rId58" /><Relationship Type="http://schemas.openxmlformats.org/officeDocument/2006/relationships/image" Target="media/image49.png" Id="rId66" /><Relationship Type="http://schemas.openxmlformats.org/officeDocument/2006/relationships/theme" Target="theme/theme1.xml" Id="rId74" /><Relationship Type="http://schemas.openxmlformats.org/officeDocument/2006/relationships/customXml" Target="../customXml/item5.xml" Id="rId5" /><Relationship Type="http://schemas.openxmlformats.org/officeDocument/2006/relationships/hyperlink" Target="mailto:credit.controllers@ggh.co.nz" TargetMode="External" Id="rId61" /><Relationship Type="http://schemas.openxmlformats.org/officeDocument/2006/relationships/image" Target="media/image8.png" Id="rId19" /><Relationship Type="http://schemas.openxmlformats.org/officeDocument/2006/relationships/image" Target="media/image3.png" Id="rId14" /><Relationship Type="http://schemas.openxmlformats.org/officeDocument/2006/relationships/header" Target="header1.xml" Id="rId22" /><Relationship Type="http://schemas.openxmlformats.org/officeDocument/2006/relationships/image" Target="media/image14.png" Id="rId27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image" Target="media/image29.png" Id="rId43" /><Relationship Type="http://schemas.openxmlformats.org/officeDocument/2006/relationships/image" Target="media/image33.png" Id="rId48" /><Relationship Type="http://schemas.openxmlformats.org/officeDocument/2006/relationships/image" Target="media/image40.png" Id="rId56" /><Relationship Type="http://schemas.openxmlformats.org/officeDocument/2006/relationships/image" Target="media/image47.png" Id="rId64" /><Relationship Type="http://schemas.openxmlformats.org/officeDocument/2006/relationships/image" Target="media/image52.png" Id="rId69" /><Relationship Type="http://schemas.openxmlformats.org/officeDocument/2006/relationships/settings" Target="settings.xml" Id="rId8" /><Relationship Type="http://schemas.openxmlformats.org/officeDocument/2006/relationships/image" Target="media/image36.png" Id="rId51" /><Relationship Type="http://schemas.openxmlformats.org/officeDocument/2006/relationships/fontTable" Target="fontTable.xml" Id="rId72" /><Relationship Type="http://schemas.openxmlformats.org/officeDocument/2006/relationships/customXml" Target="../customXml/item3.xml" Id="rId3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image" Target="media/image12.png" Id="rId25" /><Relationship Type="http://schemas.openxmlformats.org/officeDocument/2006/relationships/image" Target="media/image19.png" Id="rId33" /><Relationship Type="http://schemas.openxmlformats.org/officeDocument/2006/relationships/image" Target="media/image31.png" Id="rId46" /><Relationship Type="http://schemas.openxmlformats.org/officeDocument/2006/relationships/image" Target="media/image43.png" Id="rId59" /><Relationship Type="http://schemas.openxmlformats.org/officeDocument/2006/relationships/image" Target="media/image50.png" Id="rId67" /><Relationship Type="http://schemas.openxmlformats.org/officeDocument/2006/relationships/image" Target="media/image9.png" Id="rId20" /><Relationship Type="http://schemas.openxmlformats.org/officeDocument/2006/relationships/image" Target="media/image26.png" Id="rId41" /><Relationship Type="http://schemas.openxmlformats.org/officeDocument/2006/relationships/image" Target="media/image38.png" Id="rId54" /><Relationship Type="http://schemas.openxmlformats.org/officeDocument/2006/relationships/image" Target="media/image45.png" Id="rId62" /><Relationship Type="http://schemas.openxmlformats.org/officeDocument/2006/relationships/image" Target="media/image53.png" Id="rId70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image" Target="media/image4.png" Id="rId15" /><Relationship Type="http://schemas.openxmlformats.org/officeDocument/2006/relationships/footer" Target="footer2.xml" Id="rId23" /><Relationship Type="http://schemas.openxmlformats.org/officeDocument/2006/relationships/image" Target="media/image15.png" Id="rId28" /><Relationship Type="http://schemas.openxmlformats.org/officeDocument/2006/relationships/image" Target="media/image22.png" Id="rId36" /><Relationship Type="http://schemas.openxmlformats.org/officeDocument/2006/relationships/image" Target="media/image34.png" Id="rId49" /><Relationship Type="http://schemas.openxmlformats.org/officeDocument/2006/relationships/image" Target="media/image41.png" Id="rId57" /><Relationship Type="http://schemas.openxmlformats.org/officeDocument/2006/relationships/footnotes" Target="footnotes.xml" Id="rId10" /><Relationship Type="http://schemas.openxmlformats.org/officeDocument/2006/relationships/image" Target="media/image17.png" Id="rId31" /><Relationship Type="http://schemas.openxmlformats.org/officeDocument/2006/relationships/image" Target="media/image28.png" Id="rId44" /><Relationship Type="http://schemas.openxmlformats.org/officeDocument/2006/relationships/image" Target="media/image37.png" Id="rId52" /><Relationship Type="http://schemas.openxmlformats.org/officeDocument/2006/relationships/image" Target="media/image44.png" Id="rId60" /><Relationship Type="http://schemas.openxmlformats.org/officeDocument/2006/relationships/image" Target="media/image48.png" Id="rId65" /><Relationship Type="http://schemas.openxmlformats.org/officeDocument/2006/relationships/glossaryDocument" Target="glossary/document.xml" Id="rId73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image" Target="media/image25.png" Id="rId39" /><Relationship Type="http://schemas.openxmlformats.org/officeDocument/2006/relationships/image" Target="media/image20.png" Id="rId34" /><Relationship Type="http://schemas.openxmlformats.org/officeDocument/2006/relationships/image" Target="media/image35.png" Id="rId50" /><Relationship Type="http://schemas.openxmlformats.org/officeDocument/2006/relationships/image" Target="media/image39.png" Id="rId55" /><Relationship Type="http://schemas.openxmlformats.org/officeDocument/2006/relationships/styles" Target="styles.xml" Id="rId7" /><Relationship Type="http://schemas.openxmlformats.org/officeDocument/2006/relationships/image" Target="media/image54.png" Id="rId7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ph\Documents\Custom%20Office%20Templates\SOP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 Semibold">
    <w:altName w:val="Segoe UI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1837"/>
    <w:rsid w:val="006C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  <a:effectLst/>
      </a:spPr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 xsi:nil="true"/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GGKL-1341018776-467</_dlc_DocId>
    <_dlc_DocIdUrl xmlns="13bfd587-5662-4c43-913e-045f37872afe">
      <Url>https://goughgroupltd.sharepoint.com/sites/GoughGroupKnowledge/_layouts/15/DocIdRedir.aspx?ID=GGKL-1341018776-467</Url>
      <Description>GGKL-1341018776-467</Description>
    </_dlc_DocIdUrl>
    <Activity xmlns="ef771d1d-d70d-4d80-8b8d-420e2422cbf9">Archived Guides</Activity>
    <Subactivity xmlns="ef771d1d-d70d-4d80-8b8d-420e2422cbf9">No Subactivity</Subactivity>
    <Function xmlns="ef771d1d-d70d-4d80-8b8d-420e2422cbf9">NAXT Guides</Function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2425bbe8854752dd8be25f1aa7687b78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494e5d5b017010f4270bab875a37edf6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D365 Guide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742FA-D8E1-45ED-A4D2-B0D7AE9019DB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E6C356FB-4035-43E4-9053-50CE190FE6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82A2DE-5AB3-47DE-BCDF-0D2240349C52}">
  <ds:schemaRefs>
    <ds:schemaRef ds:uri="http://purl.org/dc/elements/1.1/"/>
    <ds:schemaRef ds:uri="http://schemas.microsoft.com/sharepoint/v3/fields"/>
    <ds:schemaRef ds:uri="ef771d1d-d70d-4d80-8b8d-420e2422cbf9"/>
    <ds:schemaRef ds:uri="http://www.w3.org/XML/1998/namespace"/>
    <ds:schemaRef ds:uri="http://schemas.microsoft.com/office/2006/documentManagement/types"/>
    <ds:schemaRef ds:uri="http://purl.org/dc/terms/"/>
    <ds:schemaRef ds:uri="http://schemas.microsoft.com/office/2006/metadata/properties"/>
    <ds:schemaRef ds:uri="http://schemas.microsoft.com/sharepoint/v3"/>
    <ds:schemaRef ds:uri="http://purl.org/dc/dcmitype/"/>
    <ds:schemaRef ds:uri="13bfd587-5662-4c43-913e-045f37872afe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2DE98B18-8842-4FBD-B293-F8DD8C80EF78}"/>
</file>

<file path=customXml/itemProps5.xml><?xml version="1.0" encoding="utf-8"?>
<ds:datastoreItem xmlns:ds="http://schemas.openxmlformats.org/officeDocument/2006/customXml" ds:itemID="{D0868A89-3222-4E21-84FF-AD96396B75B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SOP template.dotx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Source parts including backorders: Transport</dc:title>
  <dc:subject/>
  <dc:creator>Stephanie Cassels</dc:creator>
  <cp:keywords/>
  <cp:lastModifiedBy>Blair Doherty</cp:lastModifiedBy>
  <cp:revision>25</cp:revision>
  <dcterms:created xsi:type="dcterms:W3CDTF">2018-04-03T02:53:00Z</dcterms:created>
  <dcterms:modified xsi:type="dcterms:W3CDTF">2019-03-19T04:45:09Z</dcterms:modified>
  <cp:contentStatus>Validated for Use in Q2, 2018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faf45862-1270-4982-814a-497f86851ce5</vt:lpwstr>
  </property>
  <property fmtid="{D5CDD505-2E9C-101B-9397-08002B2CF9AE}" pid="4" name="AuthorIds_UIVersion_1536">
    <vt:lpwstr>193</vt:lpwstr>
  </property>
  <property fmtid="{D5CDD505-2E9C-101B-9397-08002B2CF9AE}" pid="5" name="Topic">
    <vt:lpwstr/>
  </property>
  <property fmtid="{D5CDD505-2E9C-101B-9397-08002B2CF9AE}" pid="6" name="AuthorIds_UIVersion_3072">
    <vt:lpwstr>679</vt:lpwstr>
  </property>
</Properties>
</file>