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1D63D" w14:textId="77777777" w:rsidR="00BB0A14" w:rsidRPr="006826FB" w:rsidRDefault="00BB0A14" w:rsidP="00D02E2B">
      <w:pPr>
        <w:pStyle w:val="Heading1"/>
      </w:pPr>
      <w:bookmarkStart w:id="0" w:name="_GoBack"/>
      <w:bookmarkEnd w:id="0"/>
    </w:p>
    <w:p w14:paraId="13A4ADC4" w14:textId="77777777" w:rsidR="005854A7" w:rsidRPr="006826FB" w:rsidRDefault="00722A0B" w:rsidP="00D02E2B">
      <w:pPr>
        <w:pStyle w:val="Heading1"/>
      </w:pPr>
      <w:bookmarkStart w:id="1" w:name="_Toc492453697"/>
      <w:bookmarkStart w:id="2" w:name="_Toc492460488"/>
      <w:bookmarkStart w:id="3" w:name="_Toc492460540"/>
      <w:bookmarkStart w:id="4" w:name="_Toc492460846"/>
      <w:r w:rsidRPr="006826FB">
        <w:t>Purpose</w:t>
      </w:r>
      <w:bookmarkEnd w:id="1"/>
      <w:bookmarkEnd w:id="2"/>
      <w:bookmarkEnd w:id="3"/>
      <w:bookmarkEnd w:id="4"/>
    </w:p>
    <w:p w14:paraId="2FAAF63F" w14:textId="77777777" w:rsidR="00FF237D" w:rsidRPr="006826FB" w:rsidRDefault="00FF237D" w:rsidP="00FF237D">
      <w:pPr>
        <w:pStyle w:val="BodyText"/>
        <w:rPr>
          <w:szCs w:val="22"/>
        </w:rPr>
      </w:pPr>
      <w:r w:rsidRPr="006826FB">
        <w:t>This procedure outlines the various ways you can load equipment into NAXT.</w:t>
      </w:r>
    </w:p>
    <w:p w14:paraId="4CB591A6" w14:textId="77777777" w:rsidR="005A0E1D" w:rsidRPr="006826FB" w:rsidRDefault="005A0E1D" w:rsidP="000B470C">
      <w:pPr>
        <w:pStyle w:val="BodyText"/>
      </w:pPr>
    </w:p>
    <w:p w14:paraId="6CA16112" w14:textId="77777777" w:rsidR="00D65D73" w:rsidRPr="006826FB" w:rsidRDefault="00D65D73" w:rsidP="00D65D73">
      <w:pPr>
        <w:spacing w:line="240" w:lineRule="auto"/>
        <w:rPr>
          <w:rFonts w:eastAsiaTheme="minorEastAsia"/>
          <w:noProof/>
          <w:color w:val="414141"/>
          <w:spacing w:val="4"/>
          <w:sz w:val="24"/>
          <w:lang w:eastAsia="en-NZ"/>
        </w:rPr>
      </w:pPr>
      <w:bookmarkStart w:id="5" w:name="_Toc492453698"/>
      <w:bookmarkStart w:id="6" w:name="_Toc492460489"/>
      <w:r w:rsidRPr="006826FB">
        <w:rPr>
          <w:rFonts w:eastAsia="Arial" w:cs="Lato Semibold"/>
          <w:b/>
          <w:color w:val="414141"/>
          <w:sz w:val="36"/>
          <w:szCs w:val="32"/>
        </w:rPr>
        <w:t xml:space="preserve">What is covered in this </w:t>
      </w:r>
      <w:r w:rsidR="009B0740" w:rsidRPr="006826FB">
        <w:rPr>
          <w:rFonts w:eastAsia="Arial" w:cs="Lato Semibold"/>
          <w:b/>
          <w:color w:val="414141"/>
          <w:sz w:val="36"/>
          <w:szCs w:val="32"/>
        </w:rPr>
        <w:t>guide</w:t>
      </w:r>
    </w:p>
    <w:p w14:paraId="0615F298" w14:textId="6B036A65" w:rsidR="00505798" w:rsidRDefault="00D65D73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r w:rsidRPr="006826FB">
        <w:fldChar w:fldCharType="begin"/>
      </w:r>
      <w:r w:rsidRPr="006826FB">
        <w:instrText xml:space="preserve"> TOC \h \z \t "Task,1" </w:instrText>
      </w:r>
      <w:r w:rsidRPr="006826FB">
        <w:fldChar w:fldCharType="separate"/>
      </w:r>
      <w:hyperlink w:anchor="_Toc516831987" w:history="1">
        <w:r w:rsidR="00505798" w:rsidRPr="00D1631F">
          <w:rPr>
            <w:rStyle w:val="Hyperlink"/>
          </w:rPr>
          <w:t>Task 1.</w:t>
        </w:r>
        <w:r w:rsidR="00505798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05798" w:rsidRPr="00D1631F">
          <w:rPr>
            <w:rStyle w:val="Hyperlink"/>
          </w:rPr>
          <w:t>Load equipment during service call creation</w:t>
        </w:r>
        <w:r w:rsidR="00505798">
          <w:rPr>
            <w:webHidden/>
          </w:rPr>
          <w:tab/>
        </w:r>
        <w:r w:rsidR="00505798">
          <w:rPr>
            <w:webHidden/>
          </w:rPr>
          <w:fldChar w:fldCharType="begin"/>
        </w:r>
        <w:r w:rsidR="00505798">
          <w:rPr>
            <w:webHidden/>
          </w:rPr>
          <w:instrText xml:space="preserve"> PAGEREF _Toc516831987 \h </w:instrText>
        </w:r>
        <w:r w:rsidR="00505798">
          <w:rPr>
            <w:webHidden/>
          </w:rPr>
        </w:r>
        <w:r w:rsidR="00505798">
          <w:rPr>
            <w:webHidden/>
          </w:rPr>
          <w:fldChar w:fldCharType="separate"/>
        </w:r>
        <w:r w:rsidR="00B15E30">
          <w:rPr>
            <w:webHidden/>
          </w:rPr>
          <w:t>3</w:t>
        </w:r>
        <w:r w:rsidR="00505798">
          <w:rPr>
            <w:webHidden/>
          </w:rPr>
          <w:fldChar w:fldCharType="end"/>
        </w:r>
      </w:hyperlink>
    </w:p>
    <w:p w14:paraId="130858DC" w14:textId="306CCB80" w:rsidR="00505798" w:rsidRDefault="00597C32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6831988" w:history="1">
        <w:r w:rsidR="00505798" w:rsidRPr="00D1631F">
          <w:rPr>
            <w:rStyle w:val="Hyperlink"/>
          </w:rPr>
          <w:t>Task 2.</w:t>
        </w:r>
        <w:r w:rsidR="00505798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05798" w:rsidRPr="00D1631F">
          <w:rPr>
            <w:rStyle w:val="Hyperlink"/>
          </w:rPr>
          <w:t>Load equipment within a segment</w:t>
        </w:r>
        <w:r w:rsidR="00505798">
          <w:rPr>
            <w:webHidden/>
          </w:rPr>
          <w:tab/>
        </w:r>
        <w:r w:rsidR="00505798">
          <w:rPr>
            <w:webHidden/>
          </w:rPr>
          <w:fldChar w:fldCharType="begin"/>
        </w:r>
        <w:r w:rsidR="00505798">
          <w:rPr>
            <w:webHidden/>
          </w:rPr>
          <w:instrText xml:space="preserve"> PAGEREF _Toc516831988 \h </w:instrText>
        </w:r>
        <w:r w:rsidR="00505798">
          <w:rPr>
            <w:webHidden/>
          </w:rPr>
        </w:r>
        <w:r w:rsidR="00505798">
          <w:rPr>
            <w:webHidden/>
          </w:rPr>
          <w:fldChar w:fldCharType="separate"/>
        </w:r>
        <w:r w:rsidR="00B15E30">
          <w:rPr>
            <w:webHidden/>
          </w:rPr>
          <w:t>4</w:t>
        </w:r>
        <w:r w:rsidR="00505798">
          <w:rPr>
            <w:webHidden/>
          </w:rPr>
          <w:fldChar w:fldCharType="end"/>
        </w:r>
      </w:hyperlink>
    </w:p>
    <w:p w14:paraId="4245A6C5" w14:textId="7EE757EF" w:rsidR="00505798" w:rsidRDefault="00597C32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6831989" w:history="1">
        <w:r w:rsidR="00505798" w:rsidRPr="00D1631F">
          <w:rPr>
            <w:rStyle w:val="Hyperlink"/>
          </w:rPr>
          <w:t>Task 3.</w:t>
        </w:r>
        <w:r w:rsidR="00505798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05798" w:rsidRPr="00D1631F">
          <w:rPr>
            <w:rStyle w:val="Hyperlink"/>
          </w:rPr>
          <w:t>Add/Change equipment detail</w:t>
        </w:r>
        <w:r w:rsidR="00505798">
          <w:rPr>
            <w:webHidden/>
          </w:rPr>
          <w:tab/>
        </w:r>
        <w:r w:rsidR="00505798">
          <w:rPr>
            <w:webHidden/>
          </w:rPr>
          <w:fldChar w:fldCharType="begin"/>
        </w:r>
        <w:r w:rsidR="00505798">
          <w:rPr>
            <w:webHidden/>
          </w:rPr>
          <w:instrText xml:space="preserve"> PAGEREF _Toc516831989 \h </w:instrText>
        </w:r>
        <w:r w:rsidR="00505798">
          <w:rPr>
            <w:webHidden/>
          </w:rPr>
        </w:r>
        <w:r w:rsidR="00505798">
          <w:rPr>
            <w:webHidden/>
          </w:rPr>
          <w:fldChar w:fldCharType="separate"/>
        </w:r>
        <w:r w:rsidR="00B15E30">
          <w:rPr>
            <w:webHidden/>
          </w:rPr>
          <w:t>5</w:t>
        </w:r>
        <w:r w:rsidR="00505798">
          <w:rPr>
            <w:webHidden/>
          </w:rPr>
          <w:fldChar w:fldCharType="end"/>
        </w:r>
      </w:hyperlink>
    </w:p>
    <w:p w14:paraId="051BABE9" w14:textId="140CCA84" w:rsidR="00505798" w:rsidRDefault="00597C32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anchor="_Toc516831990" w:history="1">
        <w:r w:rsidR="00505798" w:rsidRPr="00D1631F">
          <w:rPr>
            <w:rStyle w:val="Hyperlink"/>
          </w:rPr>
          <w:t>Task 4.</w:t>
        </w:r>
        <w:r w:rsidR="00505798"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="00505798" w:rsidRPr="00D1631F">
          <w:rPr>
            <w:rStyle w:val="Hyperlink"/>
          </w:rPr>
          <w:t>Approve equipment workflow: Equipment gate keeper only</w:t>
        </w:r>
        <w:r w:rsidR="00505798">
          <w:rPr>
            <w:webHidden/>
          </w:rPr>
          <w:tab/>
        </w:r>
        <w:r w:rsidR="00505798">
          <w:rPr>
            <w:webHidden/>
          </w:rPr>
          <w:tab/>
        </w:r>
        <w:r w:rsidR="00505798">
          <w:rPr>
            <w:webHidden/>
          </w:rPr>
          <w:fldChar w:fldCharType="begin"/>
        </w:r>
        <w:r w:rsidR="00505798">
          <w:rPr>
            <w:webHidden/>
          </w:rPr>
          <w:instrText xml:space="preserve"> PAGEREF _Toc516831990 \h </w:instrText>
        </w:r>
        <w:r w:rsidR="00505798">
          <w:rPr>
            <w:webHidden/>
          </w:rPr>
        </w:r>
        <w:r w:rsidR="00505798">
          <w:rPr>
            <w:webHidden/>
          </w:rPr>
          <w:fldChar w:fldCharType="separate"/>
        </w:r>
        <w:r w:rsidR="00B15E30">
          <w:rPr>
            <w:webHidden/>
          </w:rPr>
          <w:t>7</w:t>
        </w:r>
        <w:r w:rsidR="00505798">
          <w:rPr>
            <w:webHidden/>
          </w:rPr>
          <w:fldChar w:fldCharType="end"/>
        </w:r>
      </w:hyperlink>
    </w:p>
    <w:p w14:paraId="119EC30B" w14:textId="77777777" w:rsidR="00D65D73" w:rsidRPr="006826FB" w:rsidRDefault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 w:rsidRPr="006826FB">
        <w:rPr>
          <w:rFonts w:eastAsiaTheme="minorEastAsia"/>
          <w:noProof/>
          <w:color w:val="414141"/>
          <w:spacing w:val="4"/>
          <w:sz w:val="24"/>
          <w:lang w:eastAsia="en-NZ"/>
        </w:rPr>
        <w:fldChar w:fldCharType="end"/>
      </w:r>
      <w:bookmarkStart w:id="7" w:name="_Toc492460847"/>
      <w:r w:rsidRPr="006826FB">
        <w:br w:type="page"/>
      </w:r>
    </w:p>
    <w:p w14:paraId="12AD35B8" w14:textId="77777777" w:rsidR="00691C9D" w:rsidRPr="006826FB" w:rsidRDefault="00722A0B" w:rsidP="000B470C">
      <w:pPr>
        <w:pStyle w:val="Heading1"/>
      </w:pPr>
      <w:r w:rsidRPr="006826FB">
        <w:lastRenderedPageBreak/>
        <w:t>Terminology</w:t>
      </w:r>
      <w:bookmarkEnd w:id="5"/>
      <w:bookmarkEnd w:id="6"/>
      <w:bookmarkEnd w:id="7"/>
    </w:p>
    <w:tbl>
      <w:tblPr>
        <w:tblStyle w:val="TableGrid"/>
        <w:tblW w:w="9020" w:type="dxa"/>
        <w:tblInd w:w="-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FF237D" w:rsidRPr="006826FB" w14:paraId="0806A429" w14:textId="77777777" w:rsidTr="00FF2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6" w:type="dxa"/>
            <w:hideMark/>
          </w:tcPr>
          <w:p w14:paraId="19F29A94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Make</w:t>
            </w:r>
          </w:p>
        </w:tc>
        <w:tc>
          <w:tcPr>
            <w:tcW w:w="6184" w:type="dxa"/>
            <w:hideMark/>
          </w:tcPr>
          <w:p w14:paraId="0B20E53A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 xml:space="preserve">The manufacturer of the equipment e.g. Caterpillar </w:t>
            </w:r>
          </w:p>
        </w:tc>
      </w:tr>
      <w:tr w:rsidR="00FF237D" w:rsidRPr="006826FB" w14:paraId="78A89EE0" w14:textId="77777777" w:rsidTr="00FF237D">
        <w:tc>
          <w:tcPr>
            <w:tcW w:w="2836" w:type="dxa"/>
            <w:hideMark/>
          </w:tcPr>
          <w:p w14:paraId="01D47451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Model</w:t>
            </w:r>
          </w:p>
        </w:tc>
        <w:tc>
          <w:tcPr>
            <w:tcW w:w="6184" w:type="dxa"/>
            <w:hideMark/>
          </w:tcPr>
          <w:p w14:paraId="4E7EFC79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model of the equipment</w:t>
            </w:r>
          </w:p>
        </w:tc>
      </w:tr>
      <w:tr w:rsidR="00FF237D" w:rsidRPr="006826FB" w14:paraId="0EF79D6B" w14:textId="77777777" w:rsidTr="00FF237D">
        <w:tc>
          <w:tcPr>
            <w:tcW w:w="2836" w:type="dxa"/>
            <w:hideMark/>
          </w:tcPr>
          <w:p w14:paraId="77E3DDF3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Equipment number</w:t>
            </w:r>
          </w:p>
        </w:tc>
        <w:tc>
          <w:tcPr>
            <w:tcW w:w="6184" w:type="dxa"/>
            <w:hideMark/>
          </w:tcPr>
          <w:p w14:paraId="7BC6A6BD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system generated identifying number for the equipment</w:t>
            </w:r>
          </w:p>
        </w:tc>
      </w:tr>
      <w:tr w:rsidR="00FF237D" w:rsidRPr="006826FB" w14:paraId="5F67087A" w14:textId="77777777" w:rsidTr="00FF237D">
        <w:tc>
          <w:tcPr>
            <w:tcW w:w="2836" w:type="dxa"/>
            <w:hideMark/>
          </w:tcPr>
          <w:p w14:paraId="4C5ED5FB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Serial number</w:t>
            </w:r>
          </w:p>
        </w:tc>
        <w:tc>
          <w:tcPr>
            <w:tcW w:w="6184" w:type="dxa"/>
            <w:hideMark/>
          </w:tcPr>
          <w:p w14:paraId="6D43DC4B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identifying number on the piece of equipment</w:t>
            </w:r>
          </w:p>
        </w:tc>
      </w:tr>
      <w:tr w:rsidR="00FF237D" w:rsidRPr="006826FB" w14:paraId="1C787386" w14:textId="77777777" w:rsidTr="00FF237D">
        <w:tc>
          <w:tcPr>
            <w:tcW w:w="2836" w:type="dxa"/>
            <w:hideMark/>
          </w:tcPr>
          <w:p w14:paraId="0EBD2B6E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Customer equipment number</w:t>
            </w:r>
          </w:p>
        </w:tc>
        <w:tc>
          <w:tcPr>
            <w:tcW w:w="6184" w:type="dxa"/>
            <w:hideMark/>
          </w:tcPr>
          <w:p w14:paraId="0A37DF26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identifying number the customer uses</w:t>
            </w:r>
          </w:p>
        </w:tc>
      </w:tr>
      <w:tr w:rsidR="00FF237D" w:rsidRPr="006826FB" w14:paraId="380E836C" w14:textId="77777777" w:rsidTr="00FF237D">
        <w:tc>
          <w:tcPr>
            <w:tcW w:w="2836" w:type="dxa"/>
            <w:hideMark/>
          </w:tcPr>
          <w:p w14:paraId="53F4906E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Plate</w:t>
            </w:r>
          </w:p>
        </w:tc>
        <w:tc>
          <w:tcPr>
            <w:tcW w:w="6184" w:type="dxa"/>
            <w:hideMark/>
          </w:tcPr>
          <w:p w14:paraId="6855A101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registration number</w:t>
            </w:r>
          </w:p>
        </w:tc>
      </w:tr>
      <w:tr w:rsidR="00FF237D" w:rsidRPr="006826FB" w14:paraId="73E04E71" w14:textId="77777777" w:rsidTr="00FF237D">
        <w:tc>
          <w:tcPr>
            <w:tcW w:w="2836" w:type="dxa"/>
            <w:hideMark/>
          </w:tcPr>
          <w:p w14:paraId="1FD49AD5" w14:textId="77777777" w:rsidR="00FF237D" w:rsidRPr="006826FB" w:rsidRDefault="00FF237D" w:rsidP="00421841">
            <w:pPr>
              <w:pStyle w:val="TableText"/>
              <w:rPr>
                <w:b/>
                <w:noProof/>
                <w:szCs w:val="22"/>
              </w:rPr>
            </w:pPr>
            <w:r w:rsidRPr="006826FB">
              <w:rPr>
                <w:b/>
                <w:noProof/>
              </w:rPr>
              <w:t>Create equipment workflow</w:t>
            </w:r>
          </w:p>
        </w:tc>
        <w:tc>
          <w:tcPr>
            <w:tcW w:w="6184" w:type="dxa"/>
            <w:hideMark/>
          </w:tcPr>
          <w:p w14:paraId="3A4493A1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The process that needs to be completed when adding a piece of equipment into the system</w:t>
            </w:r>
          </w:p>
        </w:tc>
      </w:tr>
      <w:tr w:rsidR="00FF237D" w:rsidRPr="006826FB" w14:paraId="4EBB8EF6" w14:textId="77777777" w:rsidTr="00FF237D">
        <w:tc>
          <w:tcPr>
            <w:tcW w:w="2836" w:type="dxa"/>
            <w:hideMark/>
          </w:tcPr>
          <w:p w14:paraId="7F2E45C6" w14:textId="77777777" w:rsidR="00FF237D" w:rsidRPr="006826FB" w:rsidRDefault="00FF237D" w:rsidP="00421841">
            <w:pPr>
              <w:pStyle w:val="TableText"/>
              <w:rPr>
                <w:noProof/>
                <w:sz w:val="18"/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411CC0DE" wp14:editId="071FD786">
                  <wp:extent cx="426720" cy="617220"/>
                  <wp:effectExtent l="19050" t="19050" r="1143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61722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4" w:type="dxa"/>
            <w:hideMark/>
          </w:tcPr>
          <w:p w14:paraId="2D37BF88" w14:textId="77777777" w:rsidR="00FF237D" w:rsidRPr="006826FB" w:rsidRDefault="00FF237D" w:rsidP="00421841">
            <w:pPr>
              <w:pStyle w:val="TableText"/>
              <w:rPr>
                <w:sz w:val="18"/>
                <w:szCs w:val="18"/>
                <w:lang w:eastAsia="en-US"/>
              </w:rPr>
            </w:pPr>
            <w:r w:rsidRPr="006826FB">
              <w:rPr>
                <w:szCs w:val="18"/>
              </w:rPr>
              <w:t>Creates a new service call</w:t>
            </w:r>
          </w:p>
        </w:tc>
      </w:tr>
      <w:tr w:rsidR="00FF237D" w:rsidRPr="006826FB" w14:paraId="3495A178" w14:textId="77777777" w:rsidTr="00FF237D">
        <w:tc>
          <w:tcPr>
            <w:tcW w:w="2836" w:type="dxa"/>
            <w:hideMark/>
          </w:tcPr>
          <w:p w14:paraId="0C6842F2" w14:textId="77777777" w:rsidR="00FF237D" w:rsidRPr="006826FB" w:rsidRDefault="00FF237D" w:rsidP="00421841">
            <w:pPr>
              <w:pStyle w:val="TableText"/>
              <w:rPr>
                <w:noProof/>
                <w:szCs w:val="22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6B9BDF1B" wp14:editId="55CB0E30">
                  <wp:extent cx="746760" cy="213360"/>
                  <wp:effectExtent l="19050" t="19050" r="15240" b="152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2133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4" w:type="dxa"/>
            <w:hideMark/>
          </w:tcPr>
          <w:p w14:paraId="16DCEDA5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Pushes the equipment workflow on to the approver</w:t>
            </w:r>
          </w:p>
        </w:tc>
      </w:tr>
      <w:tr w:rsidR="00FF237D" w:rsidRPr="006826FB" w14:paraId="22EA8D0A" w14:textId="77777777" w:rsidTr="00FF237D">
        <w:tc>
          <w:tcPr>
            <w:tcW w:w="2836" w:type="dxa"/>
            <w:hideMark/>
          </w:tcPr>
          <w:p w14:paraId="6B6039DB" w14:textId="77777777" w:rsidR="00FF237D" w:rsidRPr="006826FB" w:rsidRDefault="00FF237D" w:rsidP="00421841">
            <w:pPr>
              <w:pStyle w:val="TableText"/>
              <w:rPr>
                <w:noProof/>
                <w:szCs w:val="22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69EC192F" wp14:editId="218F006F">
                  <wp:extent cx="1363980" cy="175260"/>
                  <wp:effectExtent l="19050" t="19050" r="26670" b="152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980" cy="1752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4" w:type="dxa"/>
            <w:hideMark/>
          </w:tcPr>
          <w:p w14:paraId="6598686A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Lists all workflows assigned to me</w:t>
            </w:r>
          </w:p>
        </w:tc>
      </w:tr>
      <w:tr w:rsidR="00FF237D" w:rsidRPr="006826FB" w14:paraId="7C16B0DB" w14:textId="77777777" w:rsidTr="00FF237D">
        <w:tc>
          <w:tcPr>
            <w:tcW w:w="2836" w:type="dxa"/>
            <w:hideMark/>
          </w:tcPr>
          <w:p w14:paraId="1B318D01" w14:textId="77777777" w:rsidR="00FF237D" w:rsidRPr="006826FB" w:rsidRDefault="00FF237D" w:rsidP="00421841">
            <w:pPr>
              <w:pStyle w:val="TableText"/>
              <w:rPr>
                <w:noProof/>
                <w:szCs w:val="22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06106C6F" wp14:editId="3F1C8417">
                  <wp:extent cx="525780" cy="472440"/>
                  <wp:effectExtent l="19050" t="19050" r="26670" b="228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" cy="4724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4" w:type="dxa"/>
            <w:hideMark/>
          </w:tcPr>
          <w:p w14:paraId="56FB2712" w14:textId="77777777" w:rsidR="00FF237D" w:rsidRPr="006826FB" w:rsidRDefault="00FF237D" w:rsidP="00421841">
            <w:pPr>
              <w:pStyle w:val="TableText"/>
              <w:rPr>
                <w:szCs w:val="18"/>
                <w:lang w:eastAsia="en-US"/>
              </w:rPr>
            </w:pPr>
            <w:r w:rsidRPr="006826FB">
              <w:rPr>
                <w:szCs w:val="18"/>
              </w:rPr>
              <w:t>Creates the equipment using the details provided during the workflow process</w:t>
            </w:r>
          </w:p>
        </w:tc>
      </w:tr>
    </w:tbl>
    <w:p w14:paraId="0D8BC12A" w14:textId="77777777" w:rsidR="00DE7FFB" w:rsidRPr="006826FB" w:rsidRDefault="00DE7FFB" w:rsidP="005854A7"/>
    <w:p w14:paraId="457E289F" w14:textId="77777777" w:rsidR="00691C9D" w:rsidRPr="006826FB" w:rsidRDefault="00691C9D" w:rsidP="000B470C">
      <w:pPr>
        <w:pStyle w:val="Heading1"/>
      </w:pPr>
      <w:bookmarkStart w:id="8" w:name="_Toc492453699"/>
      <w:bookmarkStart w:id="9" w:name="_Toc492460490"/>
      <w:bookmarkStart w:id="10" w:name="_Toc492460848"/>
      <w:r w:rsidRPr="006826FB">
        <w:t>Use of icons</w:t>
      </w:r>
      <w:bookmarkEnd w:id="8"/>
      <w:bookmarkEnd w:id="9"/>
      <w:bookmarkEnd w:id="10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3F3F5B" w:rsidRPr="006826FB" w14:paraId="605FBD98" w14:textId="77777777" w:rsidTr="00E6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13E936BA" w14:textId="77777777" w:rsidR="003F3F5B" w:rsidRPr="006826FB" w:rsidRDefault="003F3F5B" w:rsidP="00E60F9C">
            <w:pPr>
              <w:pStyle w:val="TableText"/>
              <w:rPr>
                <w:noProof/>
              </w:rPr>
            </w:pPr>
            <w:r w:rsidRPr="006826FB">
              <w:rPr>
                <w:noProof/>
              </w:rPr>
              <w:drawing>
                <wp:inline distT="0" distB="0" distL="0" distR="0" wp14:anchorId="44042ED0" wp14:editId="6F84ADD6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74E544AD" w14:textId="77777777" w:rsidR="003F3F5B" w:rsidRPr="006826FB" w:rsidRDefault="003F3F5B" w:rsidP="00E60F9C">
            <w:pPr>
              <w:pStyle w:val="TableText"/>
              <w:rPr>
                <w:b/>
              </w:rPr>
            </w:pPr>
            <w:r w:rsidRPr="006826FB"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1A888927" w14:textId="77777777" w:rsidR="003F3F5B" w:rsidRPr="006826FB" w:rsidRDefault="003F3F5B" w:rsidP="00E60F9C">
            <w:pPr>
              <w:pStyle w:val="TableText"/>
            </w:pPr>
            <w:r w:rsidRPr="006826FB">
              <w:rPr>
                <w:noProof/>
              </w:rPr>
              <w:drawing>
                <wp:inline distT="0" distB="0" distL="0" distR="0" wp14:anchorId="500DE77F" wp14:editId="4076DD9C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03024AA7" w14:textId="77777777" w:rsidR="003F3F5B" w:rsidRPr="006826FB" w:rsidRDefault="003F3F5B" w:rsidP="00E60F9C">
            <w:pPr>
              <w:pStyle w:val="TableText"/>
            </w:pPr>
            <w:r w:rsidRPr="006826FB">
              <w:rPr>
                <w:b/>
              </w:rPr>
              <w:t>Key point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09F6A5F7" w14:textId="77777777" w:rsidR="003F3F5B" w:rsidRPr="006826FB" w:rsidRDefault="003F3F5B" w:rsidP="00E60F9C">
            <w:pPr>
              <w:pStyle w:val="TableText"/>
            </w:pPr>
            <w:r w:rsidRPr="006826FB">
              <w:rPr>
                <w:b/>
                <w:noProof/>
              </w:rPr>
              <w:drawing>
                <wp:inline distT="0" distB="0" distL="0" distR="0" wp14:anchorId="2B2087C9" wp14:editId="1A05E2E5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5649982C" w14:textId="77777777" w:rsidR="003F3F5B" w:rsidRPr="006826FB" w:rsidRDefault="003F3F5B" w:rsidP="00E60F9C">
            <w:pPr>
              <w:pStyle w:val="TableText"/>
            </w:pPr>
            <w:r w:rsidRPr="006826FB">
              <w:rPr>
                <w:b/>
              </w:rPr>
              <w:t>Information</w:t>
            </w:r>
          </w:p>
        </w:tc>
      </w:tr>
    </w:tbl>
    <w:p w14:paraId="53F9572B" w14:textId="77777777" w:rsidR="00D65D73" w:rsidRPr="006826FB" w:rsidRDefault="00D65D73" w:rsidP="007308E1">
      <w:pPr>
        <w:pStyle w:val="BodyText"/>
      </w:pPr>
      <w:r w:rsidRPr="006826FB">
        <w:br w:type="page"/>
      </w:r>
    </w:p>
    <w:p w14:paraId="1F91FC7E" w14:textId="77777777" w:rsidR="00FF237D" w:rsidRPr="006826FB" w:rsidRDefault="00421841" w:rsidP="00C70F0C">
      <w:pPr>
        <w:pStyle w:val="Task"/>
        <w:rPr>
          <w:szCs w:val="26"/>
        </w:rPr>
      </w:pPr>
      <w:bookmarkStart w:id="11" w:name="_Toc516831987"/>
      <w:r w:rsidRPr="006826FB">
        <w:lastRenderedPageBreak/>
        <w:t>Load equipment during service call creation</w:t>
      </w:r>
      <w:bookmarkEnd w:id="11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4C797B" w:rsidRPr="006826FB" w14:paraId="3B6F3961" w14:textId="77777777" w:rsidTr="00E05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E902885" w14:textId="77777777" w:rsidR="004C797B" w:rsidRPr="006826FB" w:rsidRDefault="00BC0CA7" w:rsidP="00D937F3">
            <w:pPr>
              <w:pStyle w:val="ListNumber"/>
            </w:pPr>
            <w:r>
              <w:t xml:space="preserve">This happens in </w:t>
            </w:r>
            <w:r w:rsidR="004C797B">
              <w:t xml:space="preserve">SOP </w:t>
            </w:r>
            <w:r w:rsidR="004C797B" w:rsidRPr="00D91885">
              <w:rPr>
                <w:b/>
              </w:rPr>
              <w:t>SER_1.2_Create a Service Call</w:t>
            </w:r>
            <w:r w:rsidR="000B79D8" w:rsidRPr="000B79D8">
              <w:t xml:space="preserve"> </w:t>
            </w:r>
            <w:r>
              <w:t>as p</w:t>
            </w:r>
            <w:r w:rsidR="000B79D8" w:rsidRPr="000B79D8">
              <w:t xml:space="preserve">art of </w:t>
            </w:r>
            <w:r w:rsidRPr="00BC0CA7">
              <w:rPr>
                <w:b/>
              </w:rPr>
              <w:t>T</w:t>
            </w:r>
            <w:r w:rsidR="004C797B" w:rsidRPr="00BC0CA7">
              <w:rPr>
                <w:b/>
              </w:rPr>
              <w:t>ask</w:t>
            </w:r>
            <w:r w:rsidR="000B79D8" w:rsidRPr="00BC0CA7">
              <w:rPr>
                <w:b/>
              </w:rPr>
              <w:t xml:space="preserve"> 2 </w:t>
            </w:r>
            <w:r w:rsidR="009C0C9C" w:rsidRPr="00BC0CA7">
              <w:rPr>
                <w:b/>
              </w:rPr>
              <w:t>Find out if equipment is in NAXT</w:t>
            </w:r>
            <w:r w:rsidR="004C797B" w:rsidRPr="004C797B">
              <w:t xml:space="preserve"> </w:t>
            </w:r>
          </w:p>
        </w:tc>
      </w:tr>
    </w:tbl>
    <w:p w14:paraId="34F90785" w14:textId="77777777" w:rsidR="00FF237D" w:rsidRPr="006826FB" w:rsidRDefault="00FF237D" w:rsidP="00FF237D">
      <w:pPr>
        <w:rPr>
          <w:b/>
          <w:bCs/>
        </w:rPr>
      </w:pPr>
      <w:r w:rsidRPr="006826FB">
        <w:rPr>
          <w:b/>
          <w:bCs/>
        </w:rPr>
        <w:br w:type="page"/>
      </w:r>
    </w:p>
    <w:p w14:paraId="50A24585" w14:textId="77777777" w:rsidR="00421841" w:rsidRPr="006826FB" w:rsidRDefault="00421841" w:rsidP="00421841">
      <w:pPr>
        <w:pStyle w:val="Task"/>
        <w:rPr>
          <w:szCs w:val="22"/>
        </w:rPr>
      </w:pPr>
      <w:bookmarkStart w:id="12" w:name="_Toc516831988"/>
      <w:r w:rsidRPr="006826FB">
        <w:lastRenderedPageBreak/>
        <w:t>Load equipment within a segment</w:t>
      </w:r>
      <w:bookmarkEnd w:id="12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BC0CA7" w:rsidRPr="006826FB" w14:paraId="6975172D" w14:textId="77777777" w:rsidTr="000C4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7C51CEBD" w14:textId="77777777" w:rsidR="00BC0CA7" w:rsidRPr="006826FB" w:rsidRDefault="00082019" w:rsidP="00C70F0C">
            <w:pPr>
              <w:pStyle w:val="ListNumber"/>
            </w:pPr>
            <w:r>
              <w:t xml:space="preserve">This happens in SOP </w:t>
            </w:r>
            <w:r w:rsidRPr="00D91885">
              <w:rPr>
                <w:b/>
              </w:rPr>
              <w:t>SER_</w:t>
            </w:r>
            <w:r>
              <w:rPr>
                <w:b/>
              </w:rPr>
              <w:t>1.5_Complete a service call</w:t>
            </w:r>
            <w:r w:rsidRPr="000B79D8">
              <w:t xml:space="preserve"> </w:t>
            </w:r>
            <w:r>
              <w:t>as p</w:t>
            </w:r>
            <w:r w:rsidRPr="000B79D8">
              <w:t xml:space="preserve">art of </w:t>
            </w:r>
            <w:r w:rsidRPr="00BC0CA7">
              <w:rPr>
                <w:b/>
              </w:rPr>
              <w:t xml:space="preserve">Task </w:t>
            </w:r>
            <w:r>
              <w:rPr>
                <w:b/>
              </w:rPr>
              <w:t>16</w:t>
            </w:r>
            <w:r w:rsidR="00505798">
              <w:rPr>
                <w:b/>
              </w:rPr>
              <w:t xml:space="preserve"> Change equipment </w:t>
            </w:r>
          </w:p>
        </w:tc>
      </w:tr>
    </w:tbl>
    <w:p w14:paraId="4C07168D" w14:textId="77777777" w:rsidR="00FF237D" w:rsidRPr="006826FB" w:rsidRDefault="00FF237D" w:rsidP="00FF237D">
      <w:r w:rsidRPr="006826FB">
        <w:br w:type="page"/>
      </w:r>
    </w:p>
    <w:p w14:paraId="46F90D11" w14:textId="77777777" w:rsidR="00421841" w:rsidRPr="006826FB" w:rsidRDefault="00421841" w:rsidP="00421841">
      <w:pPr>
        <w:pStyle w:val="Task"/>
      </w:pPr>
      <w:bookmarkStart w:id="13" w:name="_Toc516831989"/>
      <w:bookmarkStart w:id="14" w:name="_Ref517872445"/>
      <w:bookmarkStart w:id="15" w:name="_Ref517872557"/>
      <w:r w:rsidRPr="006826FB">
        <w:lastRenderedPageBreak/>
        <w:t>Add/Change equipment detail</w:t>
      </w:r>
      <w:bookmarkEnd w:id="13"/>
      <w:bookmarkEnd w:id="14"/>
      <w:bookmarkEnd w:id="15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421841" w:rsidRPr="006826FB" w14:paraId="518DB448" w14:textId="77777777" w:rsidTr="009F3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5B7729F4" w14:textId="77777777" w:rsidR="00D81DFB" w:rsidRPr="006826FB" w:rsidRDefault="00D81DFB" w:rsidP="00D81DFB">
            <w:pPr>
              <w:pStyle w:val="ListNumber"/>
            </w:pPr>
            <w:r w:rsidRPr="006826FB">
              <w:t>On the Intranet, navigate to:</w:t>
            </w:r>
          </w:p>
          <w:p w14:paraId="05915B3F" w14:textId="77777777" w:rsidR="00421841" w:rsidRPr="006826FB" w:rsidRDefault="00421841" w:rsidP="00D81DFB">
            <w:pPr>
              <w:pStyle w:val="ListContinue"/>
              <w:rPr>
                <w:b/>
              </w:rPr>
            </w:pPr>
            <w:r w:rsidRPr="006826FB">
              <w:rPr>
                <w:b/>
              </w:rPr>
              <w:t>Forms &gt; Online forms</w:t>
            </w:r>
            <w:r w:rsidR="00D81DFB" w:rsidRPr="006826FB">
              <w:rPr>
                <w:b/>
              </w:rPr>
              <w:t xml:space="preserve"> &gt; Service Forms &gt; NAXT Equipment Update</w:t>
            </w:r>
          </w:p>
          <w:p w14:paraId="34663F0D" w14:textId="77777777" w:rsidR="00D81DFB" w:rsidRPr="006826FB" w:rsidRDefault="00D81DFB" w:rsidP="00D81DFB">
            <w:pPr>
              <w:pStyle w:val="ListContinue"/>
            </w:pPr>
            <w:r w:rsidRPr="006826FB">
              <w:t xml:space="preserve">The </w:t>
            </w:r>
            <w:r w:rsidRPr="006826FB">
              <w:rPr>
                <w:b/>
              </w:rPr>
              <w:t>NAXT Equipment Update</w:t>
            </w:r>
            <w:r w:rsidRPr="006826FB">
              <w:t xml:space="preserve"> page will display</w:t>
            </w:r>
          </w:p>
        </w:tc>
      </w:tr>
      <w:tr w:rsidR="002F13ED" w:rsidRPr="006826FB" w14:paraId="1F7FB46D" w14:textId="77777777" w:rsidTr="00F04535">
        <w:trPr>
          <w:trHeight w:val="3486"/>
        </w:trPr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444A10D6" w14:textId="77777777" w:rsidR="002F13ED" w:rsidRDefault="00C9747B" w:rsidP="00D81DFB">
            <w:pPr>
              <w:pStyle w:val="ListNumber"/>
            </w:pPr>
            <w:r>
              <w:t>Select one of the following online forms</w:t>
            </w:r>
            <w:r w:rsidR="00DE4B2B">
              <w:t xml:space="preserve"> under the service menu</w:t>
            </w:r>
          </w:p>
          <w:p w14:paraId="6874C40C" w14:textId="77777777" w:rsidR="00C9747B" w:rsidRDefault="00C9747B" w:rsidP="00E726AE">
            <w:pPr>
              <w:pStyle w:val="ListBullet"/>
            </w:pPr>
            <w:r>
              <w:t xml:space="preserve">NAXT </w:t>
            </w:r>
            <w:r w:rsidR="00E726AE">
              <w:t>Equipment</w:t>
            </w:r>
            <w:r>
              <w:t xml:space="preserve"> update</w:t>
            </w:r>
          </w:p>
          <w:p w14:paraId="6291E62F" w14:textId="77777777" w:rsidR="00C9747B" w:rsidRDefault="00E726AE" w:rsidP="00E726AE">
            <w:pPr>
              <w:pStyle w:val="ListBullet"/>
            </w:pPr>
            <w:r>
              <w:t>GMH NAXT equipment update</w:t>
            </w:r>
          </w:p>
          <w:p w14:paraId="12389383" w14:textId="77777777" w:rsidR="00E726AE" w:rsidRPr="006826FB" w:rsidRDefault="00293E9B" w:rsidP="00E726AE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6EDE197F" wp14:editId="70EED4DC">
                      <wp:simplePos x="0" y="0"/>
                      <wp:positionH relativeFrom="column">
                        <wp:posOffset>170623</wp:posOffset>
                      </wp:positionH>
                      <wp:positionV relativeFrom="paragraph">
                        <wp:posOffset>87630</wp:posOffset>
                      </wp:positionV>
                      <wp:extent cx="5520070" cy="1266825"/>
                      <wp:effectExtent l="0" t="0" r="4445" b="9525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0070" cy="1266825"/>
                                <a:chOff x="0" y="0"/>
                                <a:chExt cx="5520070" cy="1266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Pictur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59530" cy="1266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72270" y="0"/>
                                  <a:ext cx="1447800" cy="1042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4178596" y="903768"/>
                                  <a:ext cx="1032164" cy="180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4CAD19" id="Group 24" o:spid="_x0000_s1026" style="position:absolute;margin-left:13.45pt;margin-top:6.9pt;width:434.65pt;height:99.75pt;z-index:251691008" coordsize="55200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5" o:spid="_x0000_s1027" type="#_x0000_t75" style="position:absolute;width:38595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">
                        <v:imagedata r:id="rId21" o:title=""/>
                      </v:shape>
                      <v:shape id="Picture 23" o:spid="_x0000_s1028" type="#_x0000_t75" style="position:absolute;left:40722;width:14478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">
                        <v:imagedata r:id="rId22" o:title=""/>
                      </v:shape>
                      <v:rect id="Rectangle 42" o:spid="_x0000_s1029" style="position:absolute;left:41785;top:9037;width:10322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" filled="f" strokecolor="red" strokeweight="2pt"/>
                    </v:group>
                  </w:pict>
                </mc:Fallback>
              </mc:AlternateContent>
            </w:r>
          </w:p>
        </w:tc>
      </w:tr>
      <w:tr w:rsidR="00421841" w:rsidRPr="006826FB" w14:paraId="3C343B40" w14:textId="77777777" w:rsidTr="00C66E6C"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0139770B" w14:textId="77777777" w:rsidR="00CE73DE" w:rsidRPr="006826FB" w:rsidRDefault="00421841" w:rsidP="00D81DFB">
            <w:pPr>
              <w:pStyle w:val="ListNumber"/>
            </w:pPr>
            <w:r w:rsidRPr="006826FB">
              <w:t xml:space="preserve">Complete at least one of the </w:t>
            </w:r>
            <w:r w:rsidRPr="006826FB">
              <w:rPr>
                <w:b/>
              </w:rPr>
              <w:t>Equipment identifiers</w:t>
            </w:r>
          </w:p>
          <w:p w14:paraId="14989260" w14:textId="77777777" w:rsidR="00421841" w:rsidRPr="006826FB" w:rsidRDefault="00D81DFB" w:rsidP="00CE73DE">
            <w:pPr>
              <w:pStyle w:val="BodyText"/>
              <w:jc w:val="center"/>
            </w:pPr>
            <w:r w:rsidRPr="006826FB">
              <w:rPr>
                <w:noProof/>
              </w:rPr>
              <mc:AlternateContent>
                <mc:Choice Requires="wpg">
                  <w:drawing>
                    <wp:inline distT="0" distB="0" distL="0" distR="0" wp14:anchorId="5E7955C1" wp14:editId="1568E08E">
                      <wp:extent cx="4488180" cy="2720340"/>
                      <wp:effectExtent l="0" t="0" r="7620" b="3810"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88180" cy="2720340"/>
                                <a:chOff x="0" y="0"/>
                                <a:chExt cx="4488180" cy="2720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Picture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88180" cy="2720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1310640" y="1371600"/>
                                  <a:ext cx="3131185" cy="263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2D142" id="Group 106" o:spid="_x0000_s1026" style="width:353.4pt;height:214.2pt;mso-position-horizontal-relative:char;mso-position-vertical-relative:line" coordsize="44881,27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">
                      <v:shape id="Picture 20" o:spid="_x0000_s1027" type="#_x0000_t75" style="position:absolute;width:44881;height:27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">
                        <v:imagedata r:id="rId24" o:title=""/>
                      </v:shape>
                      <v:rect id="Rectangle 43" o:spid="_x0000_s1028" style="position:absolute;left:13106;top:13716;width:31312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smY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WjITy/xB8g5/8AAAD//wMAUEsBAi0AFAAGAAgAAAAhANvh9svuAAAAhQEAABMAAAAAAAAAAAAA&#10;AAAAAAAAAFtDb250ZW50X1R5cGVzXS54bWxQSwECLQAUAAYACAAAACEAWvQsW78AAAAVAQAACwAA&#10;AAAAAAAAAAAAAAAfAQAAX3JlbHMvLnJlbHNQSwECLQAUAAYACAAAACEA88rJmMMAAADbAAAADwAA&#10;AAAAAAAAAAAAAAAHAgAAZHJzL2Rvd25yZXYueG1sUEsFBgAAAAADAAMAtwAAAPcCAAAAAA==&#10;" filled="f" strokecolor="red" strokeweight="2pt"/>
                      <w10:anchorlock/>
                    </v:group>
                  </w:pict>
                </mc:Fallback>
              </mc:AlternateContent>
            </w:r>
          </w:p>
        </w:tc>
      </w:tr>
      <w:tr w:rsidR="00421841" w:rsidRPr="006826FB" w14:paraId="22422079" w14:textId="77777777" w:rsidTr="000D603C"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AD1EB71" w14:textId="77777777" w:rsidR="00421841" w:rsidRPr="00BF0A40" w:rsidRDefault="00421841" w:rsidP="00BF0A40">
            <w:pPr>
              <w:pStyle w:val="ListNumber"/>
            </w:pPr>
            <w:r w:rsidRPr="006826FB">
              <w:t xml:space="preserve">Complete as many fields in the </w:t>
            </w:r>
            <w:r w:rsidRPr="006826FB">
              <w:rPr>
                <w:b/>
              </w:rPr>
              <w:t>Changes / Additions</w:t>
            </w:r>
            <w:r w:rsidRPr="006826FB">
              <w:t xml:space="preserve"> section as necessary</w:t>
            </w:r>
          </w:p>
        </w:tc>
      </w:tr>
      <w:tr w:rsidR="00421841" w:rsidRPr="006826FB" w14:paraId="7B0B1EFA" w14:textId="77777777" w:rsidTr="00EF6A9D">
        <w:tc>
          <w:tcPr>
            <w:tcW w:w="9498" w:type="dxa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5DE4944D" w14:textId="77777777" w:rsidR="00421841" w:rsidRPr="006826FB" w:rsidRDefault="00421841" w:rsidP="00D81DFB">
            <w:pPr>
              <w:pStyle w:val="ListNumber"/>
            </w:pPr>
            <w:r w:rsidRPr="006826FB">
              <w:rPr>
                <w:b/>
              </w:rPr>
              <w:lastRenderedPageBreak/>
              <w:t xml:space="preserve">Submit </w:t>
            </w:r>
            <w:r w:rsidRPr="006826FB">
              <w:t>the form</w:t>
            </w:r>
          </w:p>
          <w:p w14:paraId="251A3FB7" w14:textId="77777777" w:rsidR="00421841" w:rsidRPr="006826FB" w:rsidRDefault="00421841" w:rsidP="00CE73DE">
            <w:pPr>
              <w:jc w:val="center"/>
              <w:rPr>
                <w:szCs w:val="18"/>
              </w:rPr>
            </w:pPr>
            <w:r w:rsidRPr="006826F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9CE82BB" wp14:editId="737B58F6">
                      <wp:simplePos x="0" y="0"/>
                      <wp:positionH relativeFrom="column">
                        <wp:posOffset>2667000</wp:posOffset>
                      </wp:positionH>
                      <wp:positionV relativeFrom="paragraph">
                        <wp:posOffset>1094106</wp:posOffset>
                      </wp:positionV>
                      <wp:extent cx="586740" cy="312420"/>
                      <wp:effectExtent l="0" t="0" r="22860" b="1143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3124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E723DD" id="Rectangle 44" o:spid="_x0000_s1026" style="position:absolute;margin-left:210pt;margin-top:86.15pt;width:46.2pt;height:2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" filled="f" strokecolor="red" strokeweight="2pt"/>
                  </w:pict>
                </mc:Fallback>
              </mc:AlternateContent>
            </w: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0551E388" wp14:editId="5E10CA1B">
                  <wp:extent cx="3467100" cy="15316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0524E" w14:textId="77777777" w:rsidR="00FF237D" w:rsidRPr="006826FB" w:rsidRDefault="00FF237D" w:rsidP="00FF237D">
      <w:r w:rsidRPr="006826FB">
        <w:br w:type="page"/>
      </w:r>
    </w:p>
    <w:p w14:paraId="2B527359" w14:textId="77777777" w:rsidR="00421841" w:rsidRPr="006826FB" w:rsidRDefault="00421841" w:rsidP="00421841">
      <w:pPr>
        <w:pStyle w:val="Task"/>
      </w:pPr>
      <w:bookmarkStart w:id="16" w:name="_Toc516831990"/>
      <w:r w:rsidRPr="006826FB">
        <w:lastRenderedPageBreak/>
        <w:t>Approve equipment workflow</w:t>
      </w:r>
      <w:r w:rsidR="004F2EB6">
        <w:t>:</w:t>
      </w:r>
      <w:r w:rsidRPr="006826FB">
        <w:t xml:space="preserve"> Equipment gate keeper only</w:t>
      </w:r>
      <w:bookmarkEnd w:id="16"/>
    </w:p>
    <w:tbl>
      <w:tblPr>
        <w:tblStyle w:val="TableGrid"/>
        <w:tblW w:w="5000" w:type="pct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20"/>
      </w:tblGrid>
      <w:tr w:rsidR="00421841" w:rsidRPr="006826FB" w14:paraId="3EC8961E" w14:textId="77777777" w:rsidTr="005057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151FDE4C" w14:textId="77777777" w:rsidR="00D81DFB" w:rsidRPr="006826FB" w:rsidRDefault="00421841" w:rsidP="00D81DFB">
            <w:pPr>
              <w:pStyle w:val="ListNumber"/>
            </w:pPr>
            <w:r w:rsidRPr="006826FB">
              <w:t>On your Home screen, highlight the new equipment request</w:t>
            </w:r>
          </w:p>
          <w:p w14:paraId="029FCF99" w14:textId="77777777" w:rsidR="00421841" w:rsidRPr="006826FB" w:rsidRDefault="00D81DFB" w:rsidP="00D81DFB">
            <w:pPr>
              <w:pStyle w:val="ListNumber"/>
            </w:pPr>
            <w:r w:rsidRPr="006826FB">
              <w:t xml:space="preserve">Select </w:t>
            </w:r>
            <w:r w:rsidR="00421841" w:rsidRPr="006826FB">
              <w:rPr>
                <w:b/>
              </w:rPr>
              <w:t>Actions &gt; Accept</w:t>
            </w:r>
          </w:p>
          <w:p w14:paraId="47EBC6B8" w14:textId="77777777" w:rsidR="00D81DFB" w:rsidRPr="006826FB" w:rsidRDefault="00D81DFB" w:rsidP="00D81DFB">
            <w:pPr>
              <w:pStyle w:val="ListContinue"/>
            </w:pPr>
            <w:r w:rsidRPr="006826FB">
              <w:t xml:space="preserve">The </w:t>
            </w:r>
            <w:r w:rsidRPr="006826FB">
              <w:rPr>
                <w:b/>
              </w:rPr>
              <w:t>Create Equipment Workflow – Accept</w:t>
            </w:r>
            <w:r w:rsidRPr="006826FB">
              <w:t xml:space="preserve"> window will display</w:t>
            </w:r>
          </w:p>
          <w:p w14:paraId="3B336C25" w14:textId="77777777" w:rsidR="00421841" w:rsidRPr="006826FB" w:rsidRDefault="00421841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5D667646" wp14:editId="452647A6">
                  <wp:extent cx="6256020" cy="333404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477" cy="333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841" w:rsidRPr="006826FB" w14:paraId="4C669880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033CC19" w14:textId="77777777" w:rsidR="00D81DFB" w:rsidRPr="006826FB" w:rsidRDefault="00421841" w:rsidP="00D81DFB">
            <w:pPr>
              <w:pStyle w:val="ListNumber"/>
            </w:pPr>
            <w:r w:rsidRPr="006826FB">
              <w:t>Add any comments as required</w:t>
            </w:r>
          </w:p>
          <w:p w14:paraId="4E29B4B2" w14:textId="77777777" w:rsidR="00421841" w:rsidRPr="006826FB" w:rsidRDefault="00D81DFB" w:rsidP="00D81DFB">
            <w:pPr>
              <w:pStyle w:val="ListNumber"/>
              <w:rPr>
                <w:b/>
              </w:rPr>
            </w:pPr>
            <w:r w:rsidRPr="006826FB">
              <w:t>Select</w:t>
            </w:r>
            <w:r w:rsidR="00421841" w:rsidRPr="006826FB">
              <w:t xml:space="preserve"> </w:t>
            </w:r>
            <w:r w:rsidR="00421841" w:rsidRPr="006826FB">
              <w:rPr>
                <w:b/>
              </w:rPr>
              <w:t>Accept</w:t>
            </w:r>
          </w:p>
          <w:p w14:paraId="3105F3CC" w14:textId="77777777" w:rsidR="00421841" w:rsidRPr="006826FB" w:rsidRDefault="00421841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6F4E5B40" wp14:editId="68977CF9">
                  <wp:extent cx="5036820" cy="1958340"/>
                  <wp:effectExtent l="0" t="0" r="0" b="3810"/>
                  <wp:docPr id="16" name="Picture 16" descr="SNAGHTML5581e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NAGHTML5581ef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8" t="4105" b="-1"/>
                          <a:stretch/>
                        </pic:blipFill>
                        <pic:spPr bwMode="auto">
                          <a:xfrm>
                            <a:off x="0" y="0"/>
                            <a:ext cx="50368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841" w:rsidRPr="006826FB" w14:paraId="4E4332D4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16F5339B" w14:textId="77777777" w:rsidR="00D81DFB" w:rsidRPr="006826FB" w:rsidRDefault="00D81DFB" w:rsidP="00D81DFB">
            <w:pPr>
              <w:pStyle w:val="ListNumber"/>
            </w:pPr>
            <w:r w:rsidRPr="006826FB">
              <w:t>Navigate to:</w:t>
            </w:r>
          </w:p>
          <w:p w14:paraId="57C97143" w14:textId="77777777" w:rsidR="00421841" w:rsidRPr="006826FB" w:rsidRDefault="00421841" w:rsidP="00D81DFB">
            <w:pPr>
              <w:pStyle w:val="ListContinue"/>
              <w:rPr>
                <w:b/>
              </w:rPr>
            </w:pPr>
            <w:r w:rsidRPr="006826FB">
              <w:rPr>
                <w:b/>
              </w:rPr>
              <w:t>GGNZ &gt; Home &gt; Area page &gt; Common &gt; Work items &gt; Work items assigned to me</w:t>
            </w:r>
          </w:p>
          <w:p w14:paraId="660AFAC5" w14:textId="77777777" w:rsidR="00421841" w:rsidRPr="006826FB" w:rsidRDefault="00D81DFB" w:rsidP="00D81DFB">
            <w:pPr>
              <w:pStyle w:val="ListContinue"/>
            </w:pPr>
            <w:r w:rsidRPr="006826FB">
              <w:t xml:space="preserve">The </w:t>
            </w:r>
            <w:r w:rsidRPr="006826FB">
              <w:rPr>
                <w:b/>
              </w:rPr>
              <w:t>Work items assigned to me</w:t>
            </w:r>
            <w:r w:rsidRPr="006826FB">
              <w:t xml:space="preserve"> list page will display</w:t>
            </w:r>
          </w:p>
        </w:tc>
      </w:tr>
      <w:tr w:rsidR="00421841" w:rsidRPr="006826FB" w14:paraId="2D008F9F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0301D200" w14:textId="77777777" w:rsidR="00421841" w:rsidRPr="006826FB" w:rsidRDefault="00421841" w:rsidP="00D81DFB">
            <w:pPr>
              <w:pStyle w:val="ListNumber"/>
            </w:pPr>
            <w:r w:rsidRPr="006826FB">
              <w:lastRenderedPageBreak/>
              <w:t>Double click on the equipment request work item</w:t>
            </w:r>
          </w:p>
          <w:p w14:paraId="77E1FB73" w14:textId="77777777" w:rsidR="00D81DFB" w:rsidRPr="006826FB" w:rsidRDefault="00D81DFB" w:rsidP="00D81DFB">
            <w:pPr>
              <w:pStyle w:val="ListContinue"/>
            </w:pPr>
            <w:r w:rsidRPr="006826FB">
              <w:t xml:space="preserve">The </w:t>
            </w:r>
            <w:r w:rsidRPr="006826FB">
              <w:rPr>
                <w:b/>
              </w:rPr>
              <w:t>Create equipment workflow</w:t>
            </w:r>
            <w:r w:rsidRPr="006826FB">
              <w:t xml:space="preserve"> window will display with the details of the equipment request</w:t>
            </w:r>
          </w:p>
          <w:p w14:paraId="3378667D" w14:textId="77777777" w:rsidR="00421841" w:rsidRPr="006826FB" w:rsidRDefault="00421841" w:rsidP="00D81DFB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6F3244BB" wp14:editId="16A25C36">
                  <wp:extent cx="5173980" cy="2400300"/>
                  <wp:effectExtent l="0" t="0" r="7620" b="0"/>
                  <wp:docPr id="14" name="Picture 14" descr="SNAGHTML55abc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NAGHTML55abc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00" b="7895"/>
                          <a:stretch/>
                        </pic:blipFill>
                        <pic:spPr bwMode="auto">
                          <a:xfrm>
                            <a:off x="0" y="0"/>
                            <a:ext cx="517398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841" w:rsidRPr="006826FB" w14:paraId="5EEBEB45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099281CF" w14:textId="77777777" w:rsidR="00421841" w:rsidRPr="006826FB" w:rsidRDefault="00C70F0C" w:rsidP="00C70F0C">
            <w:pPr>
              <w:pStyle w:val="ListNumber"/>
            </w:pPr>
            <w:r w:rsidRPr="006826FB">
              <w:t>Select</w:t>
            </w:r>
            <w:r w:rsidR="00421841" w:rsidRPr="006826FB">
              <w:t xml:space="preserve"> </w:t>
            </w:r>
            <w:r w:rsidR="00421841" w:rsidRPr="006826FB">
              <w:rPr>
                <w:b/>
              </w:rPr>
              <w:t>Create equipment</w:t>
            </w:r>
          </w:p>
          <w:p w14:paraId="548A9AC5" w14:textId="77777777" w:rsidR="00C70F0C" w:rsidRPr="006826FB" w:rsidRDefault="00C70F0C" w:rsidP="00C70F0C">
            <w:pPr>
              <w:pStyle w:val="ListContinue"/>
            </w:pPr>
            <w:r w:rsidRPr="006826FB">
              <w:t xml:space="preserve">The </w:t>
            </w:r>
            <w:r w:rsidRPr="006826FB">
              <w:rPr>
                <w:b/>
              </w:rPr>
              <w:t>Create equipment</w:t>
            </w:r>
            <w:r w:rsidRPr="006826FB">
              <w:t xml:space="preserve"> window will display with the information populated in the form from the equipment request</w:t>
            </w:r>
          </w:p>
          <w:p w14:paraId="646056B9" w14:textId="77777777" w:rsidR="00421841" w:rsidRPr="006826FB" w:rsidRDefault="00421841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33D9A14C" wp14:editId="6DB851D7">
                  <wp:extent cx="4869180" cy="2115879"/>
                  <wp:effectExtent l="0" t="0" r="7620" b="0"/>
                  <wp:docPr id="12" name="Picture 12" descr="SNAGHTML55bfb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NAGHTML55bfb8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98" b="46601"/>
                          <a:stretch/>
                        </pic:blipFill>
                        <pic:spPr bwMode="auto">
                          <a:xfrm>
                            <a:off x="0" y="0"/>
                            <a:ext cx="4869180" cy="211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841" w:rsidRPr="006826FB" w14:paraId="092E861D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1BAD9DC5" w14:textId="77777777" w:rsidR="00C70F0C" w:rsidRPr="006826FB" w:rsidRDefault="00421841" w:rsidP="00C70F0C">
            <w:pPr>
              <w:pStyle w:val="ListNumber"/>
            </w:pPr>
            <w:r w:rsidRPr="006826FB">
              <w:lastRenderedPageBreak/>
              <w:t>Complete any addition</w:t>
            </w:r>
            <w:r w:rsidR="00C70F0C" w:rsidRPr="006826FB">
              <w:t>al</w:t>
            </w:r>
            <w:r w:rsidRPr="006826FB">
              <w:t xml:space="preserve"> known information</w:t>
            </w:r>
          </w:p>
          <w:p w14:paraId="6E8A5106" w14:textId="77777777" w:rsidR="00421841" w:rsidRPr="006826FB" w:rsidRDefault="00C70F0C" w:rsidP="00C70F0C">
            <w:pPr>
              <w:pStyle w:val="ListNumber"/>
              <w:rPr>
                <w:b/>
              </w:rPr>
            </w:pPr>
            <w:r w:rsidRPr="006826FB">
              <w:t>Select</w:t>
            </w:r>
            <w:r w:rsidR="00421841" w:rsidRPr="006826FB">
              <w:t xml:space="preserve"> </w:t>
            </w:r>
            <w:r w:rsidR="00421841" w:rsidRPr="006826FB">
              <w:rPr>
                <w:b/>
              </w:rPr>
              <w:t>OK</w:t>
            </w:r>
          </w:p>
          <w:p w14:paraId="4B5357CD" w14:textId="77777777" w:rsidR="00C70F0C" w:rsidRPr="006826FB" w:rsidRDefault="00C70F0C" w:rsidP="00C70F0C">
            <w:pPr>
              <w:pStyle w:val="ListContinue"/>
              <w:rPr>
                <w:b/>
              </w:rPr>
            </w:pPr>
            <w:r w:rsidRPr="006826FB">
              <w:t xml:space="preserve">The </w:t>
            </w:r>
            <w:r w:rsidRPr="006826FB">
              <w:rPr>
                <w:b/>
              </w:rPr>
              <w:t>Create equipment workflow</w:t>
            </w:r>
            <w:r w:rsidRPr="006826FB">
              <w:t xml:space="preserve"> window will display with the new </w:t>
            </w:r>
            <w:r w:rsidRPr="006826FB">
              <w:rPr>
                <w:b/>
              </w:rPr>
              <w:t>Equipment</w:t>
            </w:r>
            <w:r w:rsidRPr="006826FB">
              <w:t xml:space="preserve"> number added</w:t>
            </w:r>
          </w:p>
          <w:p w14:paraId="575C40CB" w14:textId="77777777" w:rsidR="00421841" w:rsidRPr="006826FB" w:rsidRDefault="00421841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0AC835B2" wp14:editId="53289738">
                  <wp:extent cx="4122420" cy="41681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42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3DE" w:rsidRPr="006826FB" w14:paraId="13349BBF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58DBBC42" w14:textId="77777777" w:rsidR="00CE73DE" w:rsidRPr="006826FB" w:rsidRDefault="00C70F0C" w:rsidP="00C70F0C">
            <w:pPr>
              <w:pStyle w:val="ListNumber"/>
            </w:pPr>
            <w:r w:rsidRPr="006826FB">
              <w:t>Select</w:t>
            </w:r>
            <w:r w:rsidR="00CE73DE" w:rsidRPr="006826FB">
              <w:t xml:space="preserve"> </w:t>
            </w:r>
            <w:r w:rsidR="00CE73DE" w:rsidRPr="006826FB">
              <w:rPr>
                <w:b/>
              </w:rPr>
              <w:t>Actions &gt; Complete</w:t>
            </w:r>
          </w:p>
          <w:p w14:paraId="00D212E3" w14:textId="77777777" w:rsidR="00C70F0C" w:rsidRPr="006826FB" w:rsidRDefault="00C70F0C" w:rsidP="00C70F0C">
            <w:pPr>
              <w:pStyle w:val="ListContinue"/>
            </w:pPr>
            <w:r w:rsidRPr="006826FB">
              <w:t>A comment window will display</w:t>
            </w:r>
          </w:p>
          <w:p w14:paraId="162B38F4" w14:textId="77777777" w:rsidR="00CE73DE" w:rsidRPr="006826FB" w:rsidRDefault="00CE73DE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249ED4F9" wp14:editId="573E31C2">
                  <wp:extent cx="5303520" cy="2278380"/>
                  <wp:effectExtent l="0" t="0" r="0" b="635"/>
                  <wp:docPr id="10" name="Picture 10" descr="SNAGHTML560de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NAGHTML560ded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75"/>
                          <a:stretch/>
                        </pic:blipFill>
                        <pic:spPr bwMode="auto">
                          <a:xfrm>
                            <a:off x="0" y="0"/>
                            <a:ext cx="530352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3DE" w:rsidRPr="006826FB" w14:paraId="74F44788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6447A8B7" w14:textId="77777777" w:rsidR="00C70F0C" w:rsidRPr="006826FB" w:rsidRDefault="00CE73DE" w:rsidP="00C70F0C">
            <w:pPr>
              <w:pStyle w:val="ListNumber"/>
            </w:pPr>
            <w:r w:rsidRPr="006826FB">
              <w:lastRenderedPageBreak/>
              <w:t>Add any additional comments</w:t>
            </w:r>
          </w:p>
          <w:p w14:paraId="2C207120" w14:textId="77777777" w:rsidR="00CE73DE" w:rsidRPr="006826FB" w:rsidRDefault="00C70F0C" w:rsidP="00C70F0C">
            <w:pPr>
              <w:pStyle w:val="ListNumber"/>
            </w:pPr>
            <w:r w:rsidRPr="006826FB">
              <w:t>Select</w:t>
            </w:r>
            <w:r w:rsidR="00CE73DE" w:rsidRPr="006826FB">
              <w:t xml:space="preserve"> </w:t>
            </w:r>
            <w:r w:rsidR="00CE73DE" w:rsidRPr="006826FB">
              <w:rPr>
                <w:b/>
              </w:rPr>
              <w:t>Complete</w:t>
            </w:r>
          </w:p>
          <w:p w14:paraId="73A0A559" w14:textId="77777777" w:rsidR="00CE73DE" w:rsidRPr="006826FB" w:rsidRDefault="00CE73DE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1A731190" wp14:editId="0807C755">
                  <wp:extent cx="3550920" cy="17602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3DE" w:rsidRPr="006826FB" w14:paraId="0EAABC64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5A692484" w14:textId="77777777" w:rsidR="00CE73DE" w:rsidRPr="006826FB" w:rsidRDefault="00C70F0C" w:rsidP="00C70F0C">
            <w:pPr>
              <w:pStyle w:val="ListNumber"/>
            </w:pPr>
            <w:r w:rsidRPr="006826FB">
              <w:t xml:space="preserve">Select </w:t>
            </w:r>
            <w:r w:rsidR="00CE73DE" w:rsidRPr="006826FB">
              <w:rPr>
                <w:b/>
              </w:rPr>
              <w:t>Close</w:t>
            </w:r>
          </w:p>
        </w:tc>
      </w:tr>
      <w:tr w:rsidR="00CE73DE" w:rsidRPr="006826FB" w14:paraId="7A15F268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4709F30A" w14:textId="77777777" w:rsidR="00CE73DE" w:rsidRPr="006826FB" w:rsidRDefault="00CE73DE" w:rsidP="004C171D">
            <w:pPr>
              <w:pStyle w:val="BodyText"/>
            </w:pPr>
            <w:r w:rsidRPr="006826FB">
              <w:t>In the segment that the request was sent from</w:t>
            </w:r>
            <w:r w:rsidR="004C171D" w:rsidRPr="006826FB">
              <w:t>,</w:t>
            </w:r>
            <w:r w:rsidRPr="006826FB">
              <w:t xml:space="preserve"> the </w:t>
            </w:r>
            <w:r w:rsidRPr="006826FB">
              <w:rPr>
                <w:b/>
              </w:rPr>
              <w:t>Equipment</w:t>
            </w:r>
            <w:r w:rsidRPr="006826FB">
              <w:t xml:space="preserve"> field will no</w:t>
            </w:r>
            <w:r w:rsidR="004C171D" w:rsidRPr="006826FB">
              <w:rPr>
                <w:b/>
                <w:noProof/>
              </w:rPr>
              <w:drawing>
                <wp:anchor distT="0" distB="0" distL="114300" distR="114300" simplePos="0" relativeHeight="251675648" behindDoc="0" locked="0" layoutInCell="1" allowOverlap="1" wp14:anchorId="789786CE" wp14:editId="2D76B1EA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826FB">
              <w:t>w have the new Equipment number in it</w:t>
            </w:r>
          </w:p>
          <w:p w14:paraId="63BD8EA3" w14:textId="77777777" w:rsidR="00CE73DE" w:rsidRPr="006826FB" w:rsidRDefault="00CE73DE">
            <w:pPr>
              <w:jc w:val="center"/>
              <w:rPr>
                <w:szCs w:val="18"/>
              </w:rPr>
            </w:pPr>
            <w:r w:rsidRPr="006826FB">
              <w:rPr>
                <w:noProof/>
                <w:lang w:val="en-GB" w:eastAsia="en-GB"/>
              </w:rPr>
              <w:drawing>
                <wp:inline distT="0" distB="0" distL="0" distR="0" wp14:anchorId="01A2E58B" wp14:editId="3D943407">
                  <wp:extent cx="4084320" cy="4884420"/>
                  <wp:effectExtent l="0" t="0" r="0" b="0"/>
                  <wp:docPr id="7" name="Picture 7" descr="SNAGHTML564a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NAGHTML564a48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42"/>
                          <a:stretch/>
                        </pic:blipFill>
                        <pic:spPr bwMode="auto">
                          <a:xfrm>
                            <a:off x="0" y="0"/>
                            <a:ext cx="4084320" cy="488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3DE" w:rsidRPr="006826FB" w14:paraId="42EA50DD" w14:textId="77777777" w:rsidTr="00695606">
        <w:trPr>
          <w:trHeight w:val="11788"/>
        </w:trPr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7016EE7" w14:textId="48683BA0" w:rsidR="00CE73DE" w:rsidRPr="006826FB" w:rsidRDefault="00CE73DE" w:rsidP="004C171D">
            <w:pPr>
              <w:pStyle w:val="ListNumber"/>
            </w:pPr>
            <w:r w:rsidRPr="006826FB">
              <w:lastRenderedPageBreak/>
              <w:t>Open the newly created equipment and add further detail</w:t>
            </w:r>
            <w:r w:rsidR="00BC6D83">
              <w:t xml:space="preserve"> </w:t>
            </w:r>
            <w:r w:rsidR="00047F08">
              <w:t>from workflow</w:t>
            </w:r>
            <w:r w:rsidR="00360695">
              <w:t xml:space="preserve"> or </w:t>
            </w:r>
            <w:r w:rsidR="00BC6D83">
              <w:t xml:space="preserve">from form submitted in </w:t>
            </w:r>
            <w:r w:rsidR="00360695">
              <w:t>(</w:t>
            </w:r>
            <w:r w:rsidR="00BC6D83">
              <w:fldChar w:fldCharType="begin"/>
            </w:r>
            <w:r w:rsidR="00BC6D83">
              <w:instrText xml:space="preserve"> REF _Ref517872557 \r \h </w:instrText>
            </w:r>
            <w:r w:rsidR="00BC6D83">
              <w:fldChar w:fldCharType="separate"/>
            </w:r>
            <w:r w:rsidR="00B15E30">
              <w:t>Task 3</w:t>
            </w:r>
            <w:r w:rsidR="00BC6D83">
              <w:fldChar w:fldCharType="end"/>
            </w:r>
            <w:r w:rsidR="00BC6D83">
              <w:t>)</w:t>
            </w:r>
            <w:r w:rsidRPr="006826FB">
              <w:t xml:space="preserve"> including the following fields:</w:t>
            </w:r>
          </w:p>
          <w:p w14:paraId="4D0855C8" w14:textId="77777777" w:rsidR="00CE73DE" w:rsidRPr="006826FB" w:rsidRDefault="00CE73DE" w:rsidP="004C171D">
            <w:pPr>
              <w:pStyle w:val="ListNumber2"/>
            </w:pPr>
            <w:r w:rsidRPr="006826FB">
              <w:t xml:space="preserve">In the </w:t>
            </w:r>
            <w:r w:rsidRPr="006826FB">
              <w:rPr>
                <w:b/>
              </w:rPr>
              <w:t>Technical information</w:t>
            </w:r>
            <w:r w:rsidRPr="006826FB">
              <w:t xml:space="preserve"> fast tab</w:t>
            </w:r>
          </w:p>
          <w:p w14:paraId="53CFA688" w14:textId="77777777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1769"/>
              <w:rPr>
                <w:b/>
              </w:rPr>
            </w:pPr>
            <w:r w:rsidRPr="006826FB">
              <w:rPr>
                <w:b/>
              </w:rPr>
              <w:t>Related serial number</w:t>
            </w:r>
          </w:p>
          <w:p w14:paraId="6034972E" w14:textId="77777777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1769"/>
              <w:rPr>
                <w:b/>
              </w:rPr>
            </w:pPr>
            <w:r w:rsidRPr="006826FB">
              <w:rPr>
                <w:b/>
              </w:rPr>
              <w:t>Related equipment manufacturer</w:t>
            </w:r>
          </w:p>
          <w:p w14:paraId="5C98AF81" w14:textId="77777777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1769"/>
              <w:rPr>
                <w:b/>
              </w:rPr>
            </w:pPr>
            <w:r w:rsidRPr="006826FB">
              <w:rPr>
                <w:b/>
              </w:rPr>
              <w:t>Cab type</w:t>
            </w:r>
          </w:p>
          <w:p w14:paraId="6891C200" w14:textId="3A4C4555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1769"/>
              <w:rPr>
                <w:b/>
              </w:rPr>
            </w:pPr>
            <w:r w:rsidRPr="006826FB">
              <w:rPr>
                <w:b/>
              </w:rPr>
              <w:t xml:space="preserve">All Forklift </w:t>
            </w:r>
            <w:r w:rsidR="004C171D" w:rsidRPr="006826FB">
              <w:rPr>
                <w:b/>
              </w:rPr>
              <w:t>s</w:t>
            </w:r>
            <w:r w:rsidRPr="006826FB">
              <w:rPr>
                <w:b/>
              </w:rPr>
              <w:t xml:space="preserve">pecific </w:t>
            </w:r>
            <w:r w:rsidR="004C171D" w:rsidRPr="006826FB">
              <w:rPr>
                <w:b/>
              </w:rPr>
              <w:t>f</w:t>
            </w:r>
            <w:r w:rsidRPr="006826FB">
              <w:rPr>
                <w:b/>
              </w:rPr>
              <w:t>ields</w:t>
            </w:r>
          </w:p>
          <w:p w14:paraId="3ACC678C" w14:textId="1657E748" w:rsidR="00CE73DE" w:rsidRPr="006826FB" w:rsidRDefault="00CE73DE" w:rsidP="004C171D">
            <w:pPr>
              <w:pStyle w:val="ListNumber2"/>
            </w:pPr>
            <w:r w:rsidRPr="006826FB">
              <w:t xml:space="preserve">In </w:t>
            </w:r>
            <w:r w:rsidRPr="006826FB">
              <w:rPr>
                <w:b/>
              </w:rPr>
              <w:t>Usage information</w:t>
            </w:r>
            <w:r w:rsidRPr="006826FB">
              <w:t xml:space="preserve"> fast tab</w:t>
            </w:r>
            <w:r w:rsidR="00695606" w:rsidRPr="006826FB">
              <w:rPr>
                <w:noProof/>
              </w:rPr>
              <w:t xml:space="preserve"> </w:t>
            </w:r>
          </w:p>
          <w:p w14:paraId="4EAD2EC4" w14:textId="77777777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4746" w:hanging="3402"/>
            </w:pPr>
            <w:r w:rsidRPr="006826FB">
              <w:rPr>
                <w:b/>
              </w:rPr>
              <w:t>Estimated period usage</w:t>
            </w:r>
            <w:r w:rsidR="004C171D" w:rsidRPr="006826FB">
              <w:rPr>
                <w:b/>
              </w:rPr>
              <w:tab/>
            </w:r>
            <w:r w:rsidR="004C171D" w:rsidRPr="006826FB">
              <w:t>I</w:t>
            </w:r>
            <w:r w:rsidRPr="006826FB">
              <w:t>f known</w:t>
            </w:r>
          </w:p>
          <w:p w14:paraId="64E7E4ED" w14:textId="0AB29C80" w:rsidR="00CE73DE" w:rsidRPr="006826FB" w:rsidRDefault="00CE73DE" w:rsidP="004C171D">
            <w:pPr>
              <w:pStyle w:val="ListNumber3"/>
              <w:tabs>
                <w:tab w:val="clear" w:pos="1417"/>
                <w:tab w:val="num" w:pos="1769"/>
              </w:tabs>
              <w:ind w:left="4746" w:hanging="3402"/>
            </w:pPr>
            <w:r w:rsidRPr="006826FB">
              <w:rPr>
                <w:b/>
              </w:rPr>
              <w:t>Number of periods</w:t>
            </w:r>
            <w:r w:rsidR="004C171D" w:rsidRPr="006826FB">
              <w:rPr>
                <w:b/>
              </w:rPr>
              <w:tab/>
            </w:r>
            <w:r w:rsidR="004C171D" w:rsidRPr="006826FB">
              <w:t>E</w:t>
            </w:r>
            <w:r w:rsidRPr="006826FB">
              <w:t>nter ‘1’</w:t>
            </w:r>
          </w:p>
          <w:p w14:paraId="2F463C21" w14:textId="5ED44F97" w:rsidR="00CE73DE" w:rsidRPr="006826FB" w:rsidRDefault="00695606" w:rsidP="004C171D">
            <w:pPr>
              <w:pStyle w:val="ListNumber3"/>
              <w:tabs>
                <w:tab w:val="clear" w:pos="1417"/>
                <w:tab w:val="num" w:pos="1769"/>
              </w:tabs>
              <w:ind w:left="4746" w:hanging="3402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11FE4154" wp14:editId="37428474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281305</wp:posOffset>
                      </wp:positionV>
                      <wp:extent cx="5495925" cy="4957405"/>
                      <wp:effectExtent l="0" t="0" r="47625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95925" cy="4957405"/>
                                <a:chOff x="0" y="0"/>
                                <a:chExt cx="5495925" cy="4957405"/>
                              </a:xfrm>
                            </wpg:grpSpPr>
                            <wpg:grpSp>
                              <wpg:cNvPr id="38" name="Group 38"/>
                              <wpg:cNvGrpSpPr/>
                              <wpg:grpSpPr>
                                <a:xfrm>
                                  <a:off x="0" y="0"/>
                                  <a:ext cx="4905375" cy="4957405"/>
                                  <a:chOff x="0" y="0"/>
                                  <a:chExt cx="5986780" cy="605028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" name="Picture 6" descr="SNAGHTML11be55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2635" b="3587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5986780" cy="6050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18" name="Oval 118"/>
                                <wps:cNvSpPr/>
                                <wps:spPr>
                                  <a:xfrm>
                                    <a:off x="2346960" y="384048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B35CFF4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a.i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4724400" y="407670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C3FCE38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a.ii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" name="Oval 33"/>
                                <wps:cNvSpPr/>
                                <wps:spPr>
                                  <a:xfrm>
                                    <a:off x="2354580" y="425958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25F5592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a.iii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Oval 35"/>
                                <wps:cNvSpPr/>
                                <wps:spPr>
                                  <a:xfrm>
                                    <a:off x="1668780" y="505968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3E3E7DF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b.i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Oval 36"/>
                                <wps:cNvSpPr/>
                                <wps:spPr>
                                  <a:xfrm>
                                    <a:off x="3276600" y="524256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3EE1494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b.ii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Oval 37"/>
                                <wps:cNvSpPr/>
                                <wps:spPr>
                                  <a:xfrm>
                                    <a:off x="1691640" y="5494020"/>
                                    <a:ext cx="358140" cy="3505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27395A4" w14:textId="77777777" w:rsidR="00D937F3" w:rsidRDefault="00D937F3" w:rsidP="00503ED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b.iii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0" name="Group 40"/>
                              <wpg:cNvGrpSpPr/>
                              <wpg:grpSpPr>
                                <a:xfrm>
                                  <a:off x="2381250" y="85725"/>
                                  <a:ext cx="3114675" cy="2831523"/>
                                  <a:chOff x="0" y="0"/>
                                  <a:chExt cx="4023360" cy="3657600"/>
                                </a:xfrm>
                              </wpg:grpSpPr>
                              <wpg:grpSp>
                                <wpg:cNvPr id="117" name="Group 117"/>
                                <wpg:cNvGrpSpPr/>
                                <wpg:grpSpPr>
                                  <a:xfrm>
                                    <a:off x="0" y="0"/>
                                    <a:ext cx="4023360" cy="3657600"/>
                                    <a:chOff x="0" y="0"/>
                                    <a:chExt cx="4023360" cy="365760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05" name="Picture 105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1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23360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s:wsp>
                                  <wps:cNvPr id="116" name="Rectangle 116"/>
                                  <wps:cNvSpPr/>
                                  <wps:spPr>
                                    <a:xfrm>
                                      <a:off x="68580" y="160020"/>
                                      <a:ext cx="922020" cy="281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Oval 34"/>
                                <wps:cNvSpPr/>
                                <wps:spPr>
                                  <a:xfrm>
                                    <a:off x="1028699" y="114295"/>
                                    <a:ext cx="533889" cy="36555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07CE49A" w14:textId="77777777" w:rsidR="00695606" w:rsidRDefault="00695606" w:rsidP="00695606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a.iv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" name="Connector: Elbow 19"/>
                              <wps:cNvCnPr/>
                              <wps:spPr>
                                <a:xfrm flipV="1">
                                  <a:off x="2028825" y="2352675"/>
                                  <a:ext cx="371475" cy="793713"/>
                                </a:xfrm>
                                <a:prstGeom prst="bentConnector3">
                                  <a:avLst>
                                    <a:gd name="adj1" fmla="val -29487"/>
                                  </a:avLst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  <a:effectLst/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FE4154" id="Group 22" o:spid="_x0000_s1026" style="position:absolute;left:0;text-align:left;margin-left:26.85pt;margin-top:22.15pt;width:432.75pt;height:390.35pt;z-index:251696128" coordsize="54959,49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">
                      <v:group id="Group 38" o:spid="_x0000_s1027" style="position:absolute;width:49053;height:49574" coordsize="59867,6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" o:spid="_x0000_s1028" type="#_x0000_t75" alt="SNAGHTML11be554" style="position:absolute;width:59867;height:60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">
                          <v:imagedata r:id="rId36" o:title="SNAGHTML11be554" cropbottom="2351f" cropright="1727f"/>
                        </v:shape>
                        <v:oval id="Oval 118" o:spid="_x0000_s1029" style="position:absolute;left:23469;top:38404;width:358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" fillcolor="red" strokecolor="red">
                          <v:textbox inset="0,0,0,0">
                            <w:txbxContent>
                              <w:p w14:paraId="6B35CFF4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a.i</w:t>
                                </w:r>
                              </w:p>
                            </w:txbxContent>
                          </v:textbox>
                        </v:oval>
                        <v:oval id="Oval 32" o:spid="_x0000_s1030" style="position:absolute;left:47244;top:40767;width:3581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" fillcolor="red" strokecolor="red">
                          <v:textbox inset="0,0,0,0">
                            <w:txbxContent>
                              <w:p w14:paraId="2C3FCE38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a.ii</w:t>
                                </w:r>
                              </w:p>
                            </w:txbxContent>
                          </v:textbox>
                        </v:oval>
                        <v:oval id="Oval 33" o:spid="_x0000_s1031" style="position:absolute;left:23545;top:42595;width:358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" fillcolor="red" strokecolor="red">
                          <v:textbox inset="0,0,0,0">
                            <w:txbxContent>
                              <w:p w14:paraId="225F5592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a.iii</w:t>
                                </w:r>
                              </w:p>
                            </w:txbxContent>
                          </v:textbox>
                        </v:oval>
                        <v:oval id="Oval 35" o:spid="_x0000_s1032" style="position:absolute;left:16687;top:50596;width:358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" fillcolor="red" strokecolor="red">
                          <v:textbox inset="0,0,0,0">
                            <w:txbxContent>
                              <w:p w14:paraId="63E3E7DF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b.i</w:t>
                                </w:r>
                              </w:p>
                            </w:txbxContent>
                          </v:textbox>
                        </v:oval>
                        <v:oval id="Oval 36" o:spid="_x0000_s1033" style="position:absolute;left:32766;top:52425;width:3581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" fillcolor="red" strokecolor="red">
                          <v:textbox inset="0,0,0,0">
                            <w:txbxContent>
                              <w:p w14:paraId="63EE1494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b.ii</w:t>
                                </w:r>
                              </w:p>
                            </w:txbxContent>
                          </v:textbox>
                        </v:oval>
                        <v:oval id="Oval 37" o:spid="_x0000_s1034" style="position:absolute;left:16916;top:54940;width:3581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" fillcolor="red" strokecolor="red">
                          <v:textbox inset="0,0,0,0">
                            <w:txbxContent>
                              <w:p w14:paraId="527395A4" w14:textId="77777777" w:rsidR="00D937F3" w:rsidRDefault="00D937F3" w:rsidP="00503EDD">
                                <w:pPr>
                                  <w:spacing w:after="0"/>
                                  <w:jc w:val="center"/>
                                </w:pPr>
                                <w:r>
                                  <w:t>b.iii</w:t>
                                </w:r>
                              </w:p>
                            </w:txbxContent>
                          </v:textbox>
                        </v:oval>
                      </v:group>
                      <v:group id="Group 40" o:spid="_x0000_s1035" style="position:absolute;left:23812;top:857;width:31147;height:28315" coordsize="40233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group id="Group 117" o:spid="_x0000_s1036" style="position:absolute;width:40233;height:36576" coordsize="40233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  <v:shape id="Picture 105" o:spid="_x0000_s1037" type="#_x0000_t75" style="position:absolute;width:4023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" stroked="t" strokecolor="red" strokeweight="2.25pt">
                            <v:imagedata r:id="rId37" o:title="" cropleft="2735f"/>
                            <v:path arrowok="t"/>
                          </v:shape>
                          <v:rect id="Rectangle 116" o:spid="_x0000_s1038" style="position:absolute;left:685;top:1600;width:922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" filled="f" strokecolor="red" strokeweight="2.25pt"/>
                        </v:group>
                        <v:oval id="Oval 34" o:spid="_x0000_s1039" style="position:absolute;left:10286;top:1142;width:5339;height:3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" fillcolor="red" strokecolor="red" strokeweight="2.25pt">
                          <v:textbox inset="0,0,0,0">
                            <w:txbxContent>
                              <w:p w14:paraId="507CE49A" w14:textId="77777777" w:rsidR="00695606" w:rsidRDefault="00695606" w:rsidP="00695606">
                                <w:pPr>
                                  <w:spacing w:after="0"/>
                                  <w:jc w:val="center"/>
                                </w:pPr>
                                <w:r>
                                  <w:t>a.iv</w:t>
                                </w:r>
                              </w:p>
                            </w:txbxContent>
                          </v:textbox>
                        </v:oval>
                      </v:group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9" o:spid="_x0000_s1040" type="#_x0000_t34" style="position:absolute;left:20288;top:23526;width:3715;height:79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" adj="-6369" strokecolor="red" strokeweight="2pt">
                        <v:stroke endarrow="block"/>
                      </v:shape>
                    </v:group>
                  </w:pict>
                </mc:Fallback>
              </mc:AlternateContent>
            </w:r>
            <w:r w:rsidR="00CE73DE" w:rsidRPr="006826FB">
              <w:rPr>
                <w:b/>
              </w:rPr>
              <w:t>Period type</w:t>
            </w:r>
            <w:r w:rsidR="004C171D" w:rsidRPr="006826FB">
              <w:rPr>
                <w:b/>
              </w:rPr>
              <w:tab/>
            </w:r>
            <w:r w:rsidR="004C171D" w:rsidRPr="006826FB">
              <w:t>S</w:t>
            </w:r>
            <w:r w:rsidR="00CE73DE" w:rsidRPr="006826FB">
              <w:t>elect ‘Day’</w:t>
            </w:r>
          </w:p>
          <w:p w14:paraId="347D8446" w14:textId="74F2C8D5" w:rsidR="00CE73DE" w:rsidRPr="006826FB" w:rsidRDefault="00CE73DE">
            <w:pPr>
              <w:jc w:val="center"/>
              <w:rPr>
                <w:szCs w:val="18"/>
              </w:rPr>
            </w:pPr>
          </w:p>
          <w:p w14:paraId="4E483371" w14:textId="5682D820" w:rsidR="004C171D" w:rsidRPr="006826FB" w:rsidRDefault="004C171D">
            <w:pPr>
              <w:jc w:val="center"/>
              <w:rPr>
                <w:szCs w:val="18"/>
              </w:rPr>
            </w:pPr>
          </w:p>
        </w:tc>
      </w:tr>
      <w:tr w:rsidR="00D34E3A" w:rsidRPr="006826FB" w14:paraId="60817327" w14:textId="77777777" w:rsidTr="00A9637F">
        <w:trPr>
          <w:trHeight w:val="7107"/>
        </w:trPr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40C8CC7" w14:textId="23EBC938" w:rsidR="00D34E3A" w:rsidRPr="006826FB" w:rsidRDefault="004B3933" w:rsidP="004C171D">
            <w:pPr>
              <w:pStyle w:val="ListNumber"/>
            </w:pPr>
            <w:r>
              <w:lastRenderedPageBreak/>
              <w:t xml:space="preserve">Under the General Tab you will need to change the </w:t>
            </w:r>
            <w:r w:rsidR="009559C3">
              <w:t>Agreement Status:</w:t>
            </w:r>
            <w:r w:rsidR="00A9637F">
              <w:t xml:space="preserve"> From Available</w:t>
            </w:r>
            <w:r>
              <w:t xml:space="preserve"> to Sold</w:t>
            </w:r>
            <w:r w:rsidR="002B6918">
              <w:br/>
            </w:r>
            <w:r>
              <w:br/>
            </w:r>
            <w:r w:rsidR="00F004A7">
              <w:rPr>
                <w:noProof/>
              </w:rPr>
              <w:drawing>
                <wp:inline distT="0" distB="0" distL="0" distR="0" wp14:anchorId="2793236A" wp14:editId="52C26A94">
                  <wp:extent cx="5727700" cy="3311525"/>
                  <wp:effectExtent l="0" t="0" r="635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31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71D" w:rsidRPr="006826FB" w14:paraId="0577FB79" w14:textId="77777777" w:rsidTr="00505798">
        <w:tc>
          <w:tcPr>
            <w:tcW w:w="5000" w:type="pct"/>
            <w:tcMar>
              <w:top w:w="113" w:type="dxa"/>
              <w:left w:w="108" w:type="dxa"/>
              <w:bottom w:w="113" w:type="dxa"/>
              <w:right w:w="108" w:type="dxa"/>
            </w:tcMar>
          </w:tcPr>
          <w:p w14:paraId="322D0DD2" w14:textId="77777777" w:rsidR="004C171D" w:rsidRPr="006826FB" w:rsidRDefault="004C171D" w:rsidP="004C171D">
            <w:pPr>
              <w:pStyle w:val="BodyText"/>
              <w:rPr>
                <w:sz w:val="18"/>
              </w:rPr>
            </w:pPr>
            <w:r w:rsidRPr="006826FB">
              <w:t>If CAT equipment, a</w:t>
            </w:r>
            <w:r w:rsidRPr="006826FB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648DAA8D" wp14:editId="0C4F82D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826FB">
              <w:t xml:space="preserve">dd all detail available from </w:t>
            </w:r>
            <w:proofErr w:type="spellStart"/>
            <w:r w:rsidRPr="006826FB">
              <w:t>SIMSi</w:t>
            </w:r>
            <w:proofErr w:type="spellEnd"/>
          </w:p>
        </w:tc>
      </w:tr>
    </w:tbl>
    <w:p w14:paraId="2C6F33A3" w14:textId="77777777" w:rsidR="00E93D50" w:rsidRPr="006826FB" w:rsidRDefault="00E93D50" w:rsidP="005711C9">
      <w:pPr>
        <w:pStyle w:val="BodyText"/>
      </w:pPr>
    </w:p>
    <w:sectPr w:rsidR="00E93D50" w:rsidRPr="006826FB" w:rsidSect="004B06AE">
      <w:footerReference w:type="default" r:id="rId39"/>
      <w:headerReference w:type="first" r:id="rId40"/>
      <w:footerReference w:type="first" r:id="rId41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FE671" w14:textId="77777777" w:rsidR="00597C32" w:rsidRDefault="00597C32">
      <w:pPr>
        <w:spacing w:after="0" w:line="240" w:lineRule="auto"/>
      </w:pPr>
      <w:r>
        <w:separator/>
      </w:r>
    </w:p>
  </w:endnote>
  <w:endnote w:type="continuationSeparator" w:id="0">
    <w:p w14:paraId="7E9FEFD6" w14:textId="77777777" w:rsidR="00597C32" w:rsidRDefault="00597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CB08A" w14:textId="2BB0F6A3" w:rsidR="00722A0B" w:rsidRPr="0008453D" w:rsidRDefault="003C3EB4" w:rsidP="0008453D">
    <w:pPr>
      <w:pStyle w:val="Footer"/>
    </w:pPr>
    <w:r w:rsidRPr="0008453D">
      <w:t>SOP number</w:t>
    </w:r>
    <w:r w:rsidR="005A0E1D">
      <w:t>:</w:t>
    </w:r>
    <w:r w:rsidR="00FF237D">
      <w:t xml:space="preserve"> SER_6.6</w:t>
    </w:r>
    <w:r w:rsidRPr="0008453D">
      <w:tab/>
    </w:r>
    <w:r w:rsidR="00597C32">
      <w:fldChar w:fldCharType="begin"/>
    </w:r>
    <w:r w:rsidR="00597C32">
      <w:instrText xml:space="preserve"> DOCPROPERTY  Title  \* MERGEFORMAT </w:instrText>
    </w:r>
    <w:r w:rsidR="00597C32">
      <w:fldChar w:fldCharType="separate"/>
    </w:r>
    <w:r w:rsidR="00B15E30">
      <w:t>Load and Maintain Equipment Population</w:t>
    </w:r>
    <w:r w:rsidR="00597C32">
      <w:fldChar w:fldCharType="end"/>
    </w:r>
    <w:r w:rsidRPr="0008453D">
      <w:t xml:space="preserve"> | SOP</w:t>
    </w:r>
    <w:r w:rsidRPr="0008453D">
      <w:br/>
      <w:t xml:space="preserve">Last updated: </w:t>
    </w:r>
    <w:r w:rsidRPr="0008453D">
      <w:fldChar w:fldCharType="begin"/>
    </w:r>
    <w:r w:rsidRPr="0008453D">
      <w:instrText xml:space="preserve"> SAVEDATE  \@ "d MMMM yyyy"  \* MERGEFORMAT </w:instrText>
    </w:r>
    <w:r w:rsidRPr="0008453D">
      <w:fldChar w:fldCharType="separate"/>
    </w:r>
    <w:r w:rsidR="00B15E30">
      <w:t>27 February 2019</w:t>
    </w:r>
    <w:r w:rsidRPr="0008453D">
      <w:fldChar w:fldCharType="end"/>
    </w:r>
    <w:r w:rsidRPr="0008453D">
      <w:tab/>
      <w:t xml:space="preserve">Page </w:t>
    </w:r>
    <w:r w:rsidRPr="0008453D">
      <w:fldChar w:fldCharType="begin"/>
    </w:r>
    <w:r w:rsidRPr="0008453D">
      <w:instrText xml:space="preserve"> PAGE  \* Arabic  \* MERGEFORMAT </w:instrText>
    </w:r>
    <w:r w:rsidRPr="0008453D">
      <w:fldChar w:fldCharType="separate"/>
    </w:r>
    <w:r w:rsidR="00AB0722">
      <w:t>12</w:t>
    </w:r>
    <w:r w:rsidRPr="0008453D">
      <w:fldChar w:fldCharType="end"/>
    </w:r>
    <w:r w:rsidRPr="0008453D">
      <w:t xml:space="preserve"> of </w:t>
    </w:r>
    <w:fldSimple w:instr=" NUMPAGES  \* Arabic  \* MERGEFORMAT ">
      <w:r w:rsidR="00AB0722">
        <w:t>12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1BFF0" w14:textId="50140361" w:rsidR="00722A0B" w:rsidRDefault="003C3EB4">
    <w:pPr>
      <w:pStyle w:val="Footer"/>
    </w:pPr>
    <w:r>
      <w:t>SOP</w:t>
    </w:r>
    <w:r w:rsidR="00232F55">
      <w:t xml:space="preserve"> number:</w:t>
    </w:r>
    <w:r w:rsidR="00FF237D">
      <w:t xml:space="preserve"> SER_6.6</w:t>
    </w:r>
    <w:r w:rsidR="00722A0B">
      <w:tab/>
    </w:r>
    <w:r w:rsidR="00722A0B" w:rsidRPr="00027FC0">
      <w:rPr>
        <w:b/>
      </w:rPr>
      <w:fldChar w:fldCharType="begin"/>
    </w:r>
    <w:r w:rsidR="00722A0B" w:rsidRPr="00027FC0">
      <w:rPr>
        <w:b/>
      </w:rPr>
      <w:instrText xml:space="preserve"> DOCPROPERTY  Title  \* MERGEFORMAT </w:instrText>
    </w:r>
    <w:r w:rsidR="00722A0B" w:rsidRPr="00027FC0">
      <w:rPr>
        <w:b/>
      </w:rPr>
      <w:fldChar w:fldCharType="separate"/>
    </w:r>
    <w:r w:rsidR="00B15E30">
      <w:rPr>
        <w:b/>
      </w:rPr>
      <w:t>Load and Maintain Equipment Population</w:t>
    </w:r>
    <w:r w:rsidR="00722A0B" w:rsidRPr="00027FC0">
      <w:rPr>
        <w:b/>
      </w:rPr>
      <w:fldChar w:fldCharType="end"/>
    </w:r>
    <w:r w:rsidR="00722A0B" w:rsidRPr="00027FC0">
      <w:rPr>
        <w:b/>
      </w:rPr>
      <w:t xml:space="preserve"> | </w:t>
    </w:r>
    <w:r>
      <w:rPr>
        <w:b/>
      </w:rPr>
      <w:t>SOP</w:t>
    </w:r>
    <w:r w:rsidR="00722A0B" w:rsidRPr="00027FC0">
      <w:rPr>
        <w:b/>
      </w:rPr>
      <w:br/>
    </w:r>
    <w:r w:rsidR="00232F55">
      <w:t xml:space="preserve">Last updated: </w:t>
    </w:r>
    <w:r w:rsidR="00232F55">
      <w:fldChar w:fldCharType="begin"/>
    </w:r>
    <w:r w:rsidR="00232F55">
      <w:instrText xml:space="preserve"> SAVEDATE  \@ "d MMMM yyyy"  \* MERGEFORMAT </w:instrText>
    </w:r>
    <w:r w:rsidR="00232F55">
      <w:fldChar w:fldCharType="separate"/>
    </w:r>
    <w:r w:rsidR="00B15E30">
      <w:t>27 February 2019</w:t>
    </w:r>
    <w:r w:rsidR="00232F55">
      <w:fldChar w:fldCharType="end"/>
    </w:r>
    <w:r w:rsidR="00722A0B">
      <w:tab/>
      <w:t xml:space="preserve">Page </w:t>
    </w:r>
    <w:r w:rsidR="00722A0B">
      <w:fldChar w:fldCharType="begin"/>
    </w:r>
    <w:r w:rsidR="00722A0B">
      <w:instrText xml:space="preserve"> PAGE  \* Arabic  \* MERGEFORMAT </w:instrText>
    </w:r>
    <w:r w:rsidR="00722A0B">
      <w:fldChar w:fldCharType="separate"/>
    </w:r>
    <w:r w:rsidR="00AB0722">
      <w:t>1</w:t>
    </w:r>
    <w:r w:rsidR="00722A0B">
      <w:fldChar w:fldCharType="end"/>
    </w:r>
    <w:r w:rsidR="00722A0B">
      <w:t xml:space="preserve"> of </w:t>
    </w:r>
    <w:r w:rsidR="00597C32">
      <w:fldChar w:fldCharType="begin"/>
    </w:r>
    <w:r w:rsidR="00597C32">
      <w:instrText xml:space="preserve"> NUMPAGES  \* Arabic  \* MERGEFORMAT </w:instrText>
    </w:r>
    <w:r w:rsidR="00597C32">
      <w:fldChar w:fldCharType="separate"/>
    </w:r>
    <w:r w:rsidR="00AB0722">
      <w:t>12</w:t>
    </w:r>
    <w:r w:rsidR="00597C3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129A7" w14:textId="77777777" w:rsidR="00597C32" w:rsidRDefault="00597C32">
      <w:pPr>
        <w:spacing w:after="0" w:line="240" w:lineRule="auto"/>
      </w:pPr>
      <w:r>
        <w:separator/>
      </w:r>
    </w:p>
  </w:footnote>
  <w:footnote w:type="continuationSeparator" w:id="0">
    <w:p w14:paraId="79CB89FB" w14:textId="77777777" w:rsidR="00597C32" w:rsidRDefault="00597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2B011" w14:textId="77777777" w:rsidR="00722A0B" w:rsidRPr="00BB0A14" w:rsidRDefault="00722A0B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9ADF3D" wp14:editId="3272F4F0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0733DE" w14:textId="77777777" w:rsidR="00722A0B" w:rsidRPr="00FF21C5" w:rsidRDefault="003C3EB4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9ADF3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1" type="#_x0000_t202" style="position:absolute;margin-left:-5.3pt;margin-top:-14.2pt;width:365.3pt;height: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3F0733DE" w14:textId="77777777" w:rsidR="00722A0B" w:rsidRPr="00FF21C5" w:rsidRDefault="003C3EB4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9264" behindDoc="1" locked="0" layoutInCell="1" allowOverlap="1" wp14:anchorId="7F2B637D" wp14:editId="3E94BD7A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F237D">
          <w:rPr>
            <w:rFonts w:ascii="Verdana" w:hAnsi="Verdana"/>
            <w:b/>
            <w:color w:val="FFE312"/>
            <w:sz w:val="36"/>
            <w:szCs w:val="36"/>
          </w:rPr>
          <w:t>Load and Maintain Equipment Population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82131"/>
    <w:multiLevelType w:val="hybridMultilevel"/>
    <w:tmpl w:val="0218D244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3A047E"/>
    <w:multiLevelType w:val="hybridMultilevel"/>
    <w:tmpl w:val="F9EC879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0287C"/>
    <w:multiLevelType w:val="multilevel"/>
    <w:tmpl w:val="B8E6CD5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B5A1D82"/>
    <w:multiLevelType w:val="multilevel"/>
    <w:tmpl w:val="B8228FA8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5" w15:restartNumberingAfterBreak="0">
    <w:nsid w:val="48C572C3"/>
    <w:multiLevelType w:val="hybridMultilevel"/>
    <w:tmpl w:val="C43A958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918B9"/>
    <w:multiLevelType w:val="hybridMultilevel"/>
    <w:tmpl w:val="45EE169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C3CA6"/>
    <w:multiLevelType w:val="hybridMultilevel"/>
    <w:tmpl w:val="DF788BE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F553189"/>
    <w:multiLevelType w:val="hybridMultilevel"/>
    <w:tmpl w:val="01DE1D2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5"/>
  </w:num>
  <w:num w:numId="8">
    <w:abstractNumId w:val="1"/>
  </w:num>
  <w:num w:numId="9">
    <w:abstractNumId w:val="6"/>
  </w:num>
  <w:num w:numId="10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182"/>
    <w:rsid w:val="00027FC0"/>
    <w:rsid w:val="0004100A"/>
    <w:rsid w:val="00047F08"/>
    <w:rsid w:val="00082019"/>
    <w:rsid w:val="0008453D"/>
    <w:rsid w:val="00091976"/>
    <w:rsid w:val="000B2CC6"/>
    <w:rsid w:val="000B470C"/>
    <w:rsid w:val="000B79D8"/>
    <w:rsid w:val="000C5BAB"/>
    <w:rsid w:val="000E1920"/>
    <w:rsid w:val="000F685F"/>
    <w:rsid w:val="00101769"/>
    <w:rsid w:val="001443C2"/>
    <w:rsid w:val="00176F14"/>
    <w:rsid w:val="001A30BB"/>
    <w:rsid w:val="001E2EFE"/>
    <w:rsid w:val="001E7967"/>
    <w:rsid w:val="001F1F08"/>
    <w:rsid w:val="001F47D7"/>
    <w:rsid w:val="001F6EFF"/>
    <w:rsid w:val="0020293B"/>
    <w:rsid w:val="002138A9"/>
    <w:rsid w:val="00232F55"/>
    <w:rsid w:val="0024794F"/>
    <w:rsid w:val="0028010A"/>
    <w:rsid w:val="00286F2D"/>
    <w:rsid w:val="00293E9B"/>
    <w:rsid w:val="002B166C"/>
    <w:rsid w:val="002B6918"/>
    <w:rsid w:val="002F13ED"/>
    <w:rsid w:val="002F31D4"/>
    <w:rsid w:val="00355C98"/>
    <w:rsid w:val="00360695"/>
    <w:rsid w:val="003748D7"/>
    <w:rsid w:val="00376746"/>
    <w:rsid w:val="00383E2E"/>
    <w:rsid w:val="0038531E"/>
    <w:rsid w:val="003C3EB4"/>
    <w:rsid w:val="003F3F5B"/>
    <w:rsid w:val="0040328D"/>
    <w:rsid w:val="00410FAA"/>
    <w:rsid w:val="00421841"/>
    <w:rsid w:val="0043517B"/>
    <w:rsid w:val="00443E42"/>
    <w:rsid w:val="00447A5E"/>
    <w:rsid w:val="00462D94"/>
    <w:rsid w:val="0047169C"/>
    <w:rsid w:val="00491D7B"/>
    <w:rsid w:val="004943A2"/>
    <w:rsid w:val="004B06AE"/>
    <w:rsid w:val="004B3933"/>
    <w:rsid w:val="004B7AB0"/>
    <w:rsid w:val="004C171D"/>
    <w:rsid w:val="004C797B"/>
    <w:rsid w:val="004F2EB6"/>
    <w:rsid w:val="00503EDD"/>
    <w:rsid w:val="00505182"/>
    <w:rsid w:val="00505798"/>
    <w:rsid w:val="005114B9"/>
    <w:rsid w:val="005226E9"/>
    <w:rsid w:val="00527215"/>
    <w:rsid w:val="00544F27"/>
    <w:rsid w:val="00556E25"/>
    <w:rsid w:val="005711C9"/>
    <w:rsid w:val="005716BF"/>
    <w:rsid w:val="005854A7"/>
    <w:rsid w:val="00597C32"/>
    <w:rsid w:val="005A0E1D"/>
    <w:rsid w:val="005A2DB8"/>
    <w:rsid w:val="005B14DF"/>
    <w:rsid w:val="005B6502"/>
    <w:rsid w:val="005C734E"/>
    <w:rsid w:val="005D296B"/>
    <w:rsid w:val="005F6E49"/>
    <w:rsid w:val="00617BBF"/>
    <w:rsid w:val="0065569F"/>
    <w:rsid w:val="00661374"/>
    <w:rsid w:val="00676134"/>
    <w:rsid w:val="006826FB"/>
    <w:rsid w:val="006848A8"/>
    <w:rsid w:val="00690A55"/>
    <w:rsid w:val="00691C9D"/>
    <w:rsid w:val="00695606"/>
    <w:rsid w:val="006A4D0A"/>
    <w:rsid w:val="006C56B8"/>
    <w:rsid w:val="006F6006"/>
    <w:rsid w:val="0071062D"/>
    <w:rsid w:val="00714DB0"/>
    <w:rsid w:val="007223B1"/>
    <w:rsid w:val="00722A0B"/>
    <w:rsid w:val="007234AF"/>
    <w:rsid w:val="007308E1"/>
    <w:rsid w:val="0073554F"/>
    <w:rsid w:val="0073622E"/>
    <w:rsid w:val="007D74C9"/>
    <w:rsid w:val="008571D0"/>
    <w:rsid w:val="00880440"/>
    <w:rsid w:val="008A58BA"/>
    <w:rsid w:val="008B515E"/>
    <w:rsid w:val="008B52D8"/>
    <w:rsid w:val="008B7D4C"/>
    <w:rsid w:val="008D230A"/>
    <w:rsid w:val="008E5842"/>
    <w:rsid w:val="008E5ABB"/>
    <w:rsid w:val="00950F71"/>
    <w:rsid w:val="009559C3"/>
    <w:rsid w:val="00960752"/>
    <w:rsid w:val="009701B5"/>
    <w:rsid w:val="0098046F"/>
    <w:rsid w:val="0099446D"/>
    <w:rsid w:val="009B0740"/>
    <w:rsid w:val="009C0C9C"/>
    <w:rsid w:val="009D3366"/>
    <w:rsid w:val="00A27058"/>
    <w:rsid w:val="00A3262B"/>
    <w:rsid w:val="00A45453"/>
    <w:rsid w:val="00A62637"/>
    <w:rsid w:val="00A75747"/>
    <w:rsid w:val="00A94951"/>
    <w:rsid w:val="00A9637F"/>
    <w:rsid w:val="00AB0722"/>
    <w:rsid w:val="00AC4B04"/>
    <w:rsid w:val="00AE3078"/>
    <w:rsid w:val="00B15E30"/>
    <w:rsid w:val="00B349F8"/>
    <w:rsid w:val="00B6214C"/>
    <w:rsid w:val="00B6368E"/>
    <w:rsid w:val="00B74C90"/>
    <w:rsid w:val="00BA558C"/>
    <w:rsid w:val="00BB0A14"/>
    <w:rsid w:val="00BC0CA7"/>
    <w:rsid w:val="00BC16FC"/>
    <w:rsid w:val="00BC28A7"/>
    <w:rsid w:val="00BC6D83"/>
    <w:rsid w:val="00BC7CDC"/>
    <w:rsid w:val="00BD0295"/>
    <w:rsid w:val="00BD44D7"/>
    <w:rsid w:val="00BF0A40"/>
    <w:rsid w:val="00BF3757"/>
    <w:rsid w:val="00C21800"/>
    <w:rsid w:val="00C35FBA"/>
    <w:rsid w:val="00C448BF"/>
    <w:rsid w:val="00C70F0C"/>
    <w:rsid w:val="00C954A3"/>
    <w:rsid w:val="00C9747B"/>
    <w:rsid w:val="00CA112D"/>
    <w:rsid w:val="00CB71C2"/>
    <w:rsid w:val="00CC0CCA"/>
    <w:rsid w:val="00CC72AE"/>
    <w:rsid w:val="00CD119E"/>
    <w:rsid w:val="00CE73DE"/>
    <w:rsid w:val="00D02E2B"/>
    <w:rsid w:val="00D066D8"/>
    <w:rsid w:val="00D32E4C"/>
    <w:rsid w:val="00D34E3A"/>
    <w:rsid w:val="00D47947"/>
    <w:rsid w:val="00D60747"/>
    <w:rsid w:val="00D65D73"/>
    <w:rsid w:val="00D75382"/>
    <w:rsid w:val="00D75749"/>
    <w:rsid w:val="00D81DFB"/>
    <w:rsid w:val="00D91885"/>
    <w:rsid w:val="00D92734"/>
    <w:rsid w:val="00D937F3"/>
    <w:rsid w:val="00D95B39"/>
    <w:rsid w:val="00DA2EAD"/>
    <w:rsid w:val="00DC3789"/>
    <w:rsid w:val="00DD0165"/>
    <w:rsid w:val="00DE1BD8"/>
    <w:rsid w:val="00DE4B2B"/>
    <w:rsid w:val="00DE7FFB"/>
    <w:rsid w:val="00E459B3"/>
    <w:rsid w:val="00E726AE"/>
    <w:rsid w:val="00E93D50"/>
    <w:rsid w:val="00EA46E4"/>
    <w:rsid w:val="00EA6008"/>
    <w:rsid w:val="00EE211C"/>
    <w:rsid w:val="00F004A7"/>
    <w:rsid w:val="00F04535"/>
    <w:rsid w:val="00F22508"/>
    <w:rsid w:val="00F62DF5"/>
    <w:rsid w:val="00F67776"/>
    <w:rsid w:val="00F909E0"/>
    <w:rsid w:val="00FB01F9"/>
    <w:rsid w:val="00FB3011"/>
    <w:rsid w:val="00FD7832"/>
    <w:rsid w:val="00FE44BE"/>
    <w:rsid w:val="00FE5238"/>
    <w:rsid w:val="00FF237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76CD4"/>
  <w15:docId w15:val="{E97E258A-28D4-4132-B9D9-1E61747D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5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6C56B8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6C56B8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2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3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8D230A"/>
    <w:pPr>
      <w:numPr>
        <w:numId w:val="4"/>
      </w:numPr>
      <w:outlineLvl w:val="1"/>
    </w:pPr>
  </w:style>
  <w:style w:type="character" w:customStyle="1" w:styleId="TaskChar">
    <w:name w:val="Task Char"/>
    <w:basedOn w:val="Heading1Char"/>
    <w:link w:val="Task"/>
    <w:uiPriority w:val="5"/>
    <w:rsid w:val="00AE3078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NoSpacing">
    <w:name w:val="No Spacing"/>
    <w:uiPriority w:val="1"/>
    <w:qFormat/>
    <w:rsid w:val="000B470C"/>
    <w:pPr>
      <w:spacing w:after="0"/>
    </w:pPr>
    <w:rPr>
      <w:sz w:val="22"/>
      <w:szCs w:val="22"/>
      <w:lang w:val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0C"/>
    <w:rPr>
      <w:rFonts w:ascii="Segoe UI" w:hAnsi="Segoe UI" w:cs="Segoe UI"/>
      <w:sz w:val="18"/>
      <w:szCs w:val="18"/>
      <w:lang w:val="en-NZ"/>
    </w:rPr>
  </w:style>
  <w:style w:type="character" w:customStyle="1" w:styleId="DAXTRMenuPath">
    <w:name w:val="DAXTR_MenuPath"/>
    <w:basedOn w:val="DefaultParagraphFont"/>
    <w:rsid w:val="00FF237D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anie\Documents\Custom%20Office%20Templates\SO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GGKL-1341018776-544</_dlc_DocId>
    <_dlc_DocIdUrl xmlns="13bfd587-5662-4c43-913e-045f37872afe">
      <Url>https://goughgroupltd.sharepoint.com/sites/GoughGroupKnowledge/_layouts/15/DocIdRedir.aspx?ID=GGKL-1341018776-544</Url>
      <Description>GGKL-1341018776-544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2A2DE-5AB3-47DE-BCDF-0D2240349C52}">
  <ds:schemaRefs>
    <ds:schemaRef ds:uri="http://schemas.microsoft.com/office/2006/metadata/properties"/>
    <ds:schemaRef ds:uri="http://schemas.microsoft.com/office/infopath/2007/PartnerControls"/>
    <ds:schemaRef ds:uri="ef771d1d-d70d-4d80-8b8d-420e2422cbf9"/>
    <ds:schemaRef ds:uri="http://schemas.microsoft.com/sharepoint/v3/fields"/>
    <ds:schemaRef ds:uri="http://schemas.microsoft.com/sharepoint/v3"/>
    <ds:schemaRef ds:uri="13bfd587-5662-4c43-913e-045f37872afe"/>
  </ds:schemaRefs>
</ds:datastoreItem>
</file>

<file path=customXml/itemProps2.xml><?xml version="1.0" encoding="utf-8"?>
<ds:datastoreItem xmlns:ds="http://schemas.openxmlformats.org/officeDocument/2006/customXml" ds:itemID="{F6995BC2-592A-460C-A8D0-EFCE623998F2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C54E7B49-F96A-471D-8036-7F977FD5CD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771d1d-d70d-4d80-8b8d-420e2422cbf9"/>
    <ds:schemaRef ds:uri="http://schemas.microsoft.com/sharepoint/v3/fields"/>
    <ds:schemaRef ds:uri="13bfd587-5662-4c43-913e-045f37872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D0E7C17-E94A-487E-867F-B1D2348CA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SOP template</Template>
  <TotalTime>15</TotalTime>
  <Pages>12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Load and Maintain Equipment Population</vt:lpstr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Load and Maintain Equipment Population</dc:title>
  <dc:subject/>
  <dc:creator>Cathy</dc:creator>
  <cp:keywords/>
  <cp:lastModifiedBy>Sue Petersen</cp:lastModifiedBy>
  <cp:revision>13</cp:revision>
  <cp:lastPrinted>2019-02-26T19:48:00Z</cp:lastPrinted>
  <dcterms:created xsi:type="dcterms:W3CDTF">2018-06-27T02:21:00Z</dcterms:created>
  <dcterms:modified xsi:type="dcterms:W3CDTF">2019-02-26T19:48:00Z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cef3d364-9bb4-44db-b9c1-bf1ed546adbf</vt:lpwstr>
  </property>
  <property fmtid="{D5CDD505-2E9C-101B-9397-08002B2CF9AE}" pid="4" name="Topic">
    <vt:lpwstr/>
  </property>
</Properties>
</file>