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5CE5" w:rsidRDefault="00065CE5" w:rsidP="001C3FB1">
      <w:pPr>
        <w:pStyle w:val="Heading1"/>
      </w:pPr>
    </w:p>
    <w:p w:rsidR="00065CE5" w:rsidRDefault="00065CE5" w:rsidP="001C3FB1">
      <w:pPr>
        <w:pStyle w:val="Heading1"/>
      </w:pPr>
    </w:p>
    <w:p w:rsidR="00065CE5" w:rsidRDefault="00065CE5" w:rsidP="001C3FB1">
      <w:pPr>
        <w:pStyle w:val="Heading1"/>
      </w:pPr>
    </w:p>
    <w:p w:rsidR="00065CE5" w:rsidRDefault="00065CE5" w:rsidP="001C3FB1">
      <w:pPr>
        <w:pStyle w:val="Heading1"/>
      </w:pPr>
    </w:p>
    <w:p w:rsidR="00065CE5" w:rsidRDefault="00065CE5" w:rsidP="001C3FB1">
      <w:pPr>
        <w:pStyle w:val="Heading1"/>
      </w:pPr>
    </w:p>
    <w:p w:rsidR="007B5309" w:rsidRDefault="007B5309" w:rsidP="00065CE5">
      <w:pPr>
        <w:pStyle w:val="Heading1"/>
        <w:jc w:val="center"/>
      </w:pPr>
      <w:bookmarkStart w:id="0" w:name="_Toc412804197"/>
      <w:r>
        <w:t>Location Labelling</w:t>
      </w:r>
      <w:bookmarkEnd w:id="0"/>
    </w:p>
    <w:p w:rsidR="00621BB2" w:rsidRPr="00C542C1" w:rsidRDefault="0069208A" w:rsidP="00065CE5">
      <w:pPr>
        <w:pStyle w:val="Heading1"/>
        <w:jc w:val="center"/>
      </w:pPr>
      <w:bookmarkStart w:id="1" w:name="_Toc412804198"/>
      <w:r>
        <w:t xml:space="preserve">TWL </w:t>
      </w:r>
      <w:r w:rsidR="002D2E66">
        <w:t>B</w:t>
      </w:r>
      <w:r w:rsidR="00AC1D10">
        <w:t>ar</w:t>
      </w:r>
      <w:r w:rsidR="008172E1">
        <w:t>tender procedures</w:t>
      </w:r>
      <w:bookmarkEnd w:id="1"/>
    </w:p>
    <w:p w:rsidR="0083680D" w:rsidRDefault="0083680D" w:rsidP="0083680D">
      <w:pPr>
        <w:pStyle w:val="Heading3"/>
        <w:rPr>
          <w:sz w:val="24"/>
          <w:szCs w:val="24"/>
        </w:rPr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3637B" w:rsidRDefault="0063637B" w:rsidP="00A86D1B">
      <w:pPr>
        <w:pStyle w:val="BodyText"/>
        <w:tabs>
          <w:tab w:val="left" w:pos="3686"/>
        </w:tabs>
        <w:ind w:left="3686" w:hanging="3686"/>
      </w:pPr>
    </w:p>
    <w:p w:rsidR="006901C5" w:rsidRDefault="00154550" w:rsidP="00A86D1B">
      <w:pPr>
        <w:pStyle w:val="BodyText"/>
        <w:tabs>
          <w:tab w:val="left" w:pos="3686"/>
        </w:tabs>
        <w:ind w:left="3686" w:hanging="3686"/>
      </w:pPr>
      <w:r>
        <w:tab/>
      </w:r>
    </w:p>
    <w:tbl>
      <w:tblPr>
        <w:tblStyle w:val="TableGrid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36"/>
      </w:tblGrid>
      <w:tr w:rsidR="0063637B" w:rsidRPr="0063637B" w:rsidTr="0063637B">
        <w:tc>
          <w:tcPr>
            <w:tcW w:w="3686" w:type="dxa"/>
          </w:tcPr>
          <w:p w:rsidR="0063637B" w:rsidRPr="0063637B" w:rsidRDefault="0063637B" w:rsidP="00D3240A">
            <w:pPr>
              <w:pStyle w:val="BodyText"/>
              <w:jc w:val="left"/>
            </w:pPr>
            <w:r w:rsidRPr="0063637B">
              <w:t>Prepared by:</w:t>
            </w:r>
          </w:p>
        </w:tc>
        <w:tc>
          <w:tcPr>
            <w:tcW w:w="5636" w:type="dxa"/>
          </w:tcPr>
          <w:p w:rsidR="0063637B" w:rsidRPr="0063637B" w:rsidRDefault="0063637B" w:rsidP="00D3240A">
            <w:pPr>
              <w:pStyle w:val="BodyText"/>
              <w:jc w:val="left"/>
            </w:pPr>
            <w:r w:rsidRPr="0063637B">
              <w:t>Craig McLintock</w:t>
            </w:r>
          </w:p>
        </w:tc>
      </w:tr>
      <w:tr w:rsidR="0063637B" w:rsidRPr="0063637B" w:rsidTr="0063637B">
        <w:tc>
          <w:tcPr>
            <w:tcW w:w="3686" w:type="dxa"/>
          </w:tcPr>
          <w:p w:rsidR="0063637B" w:rsidRPr="0063637B" w:rsidRDefault="0063637B" w:rsidP="00D3240A">
            <w:pPr>
              <w:pStyle w:val="BodyText"/>
              <w:jc w:val="left"/>
            </w:pPr>
            <w:r w:rsidRPr="0063637B">
              <w:t>Version:</w:t>
            </w:r>
          </w:p>
        </w:tc>
        <w:tc>
          <w:tcPr>
            <w:tcW w:w="5636" w:type="dxa"/>
          </w:tcPr>
          <w:p w:rsidR="0063637B" w:rsidRPr="0063637B" w:rsidRDefault="0069208A" w:rsidP="00D3240A">
            <w:pPr>
              <w:pStyle w:val="BodyText"/>
              <w:jc w:val="left"/>
            </w:pPr>
            <w:r>
              <w:t>2</w:t>
            </w:r>
            <w:r w:rsidR="0063637B" w:rsidRPr="0063637B">
              <w:t>.0</w:t>
            </w:r>
          </w:p>
        </w:tc>
      </w:tr>
      <w:tr w:rsidR="0063637B" w:rsidRPr="0063637B" w:rsidTr="0063637B">
        <w:tc>
          <w:tcPr>
            <w:tcW w:w="3686" w:type="dxa"/>
          </w:tcPr>
          <w:p w:rsidR="0063637B" w:rsidRPr="0063637B" w:rsidRDefault="0063637B" w:rsidP="00D3240A">
            <w:pPr>
              <w:pStyle w:val="BodyText"/>
              <w:jc w:val="left"/>
            </w:pPr>
            <w:r w:rsidRPr="0063637B">
              <w:t>Date:</w:t>
            </w:r>
          </w:p>
        </w:tc>
        <w:tc>
          <w:tcPr>
            <w:tcW w:w="5636" w:type="dxa"/>
          </w:tcPr>
          <w:p w:rsidR="0063637B" w:rsidRPr="0063637B" w:rsidRDefault="0069208A" w:rsidP="00D3240A">
            <w:pPr>
              <w:pStyle w:val="BodyText"/>
              <w:jc w:val="left"/>
            </w:pPr>
            <w:r>
              <w:t>27.02.2015</w:t>
            </w:r>
          </w:p>
        </w:tc>
      </w:tr>
      <w:tr w:rsidR="0063637B" w:rsidRPr="0063637B" w:rsidTr="0063637B">
        <w:tc>
          <w:tcPr>
            <w:tcW w:w="3686" w:type="dxa"/>
          </w:tcPr>
          <w:p w:rsidR="0063637B" w:rsidRPr="0063637B" w:rsidRDefault="0063637B" w:rsidP="00D3240A">
            <w:pPr>
              <w:pStyle w:val="BodyText"/>
              <w:jc w:val="left"/>
            </w:pPr>
            <w:r w:rsidRPr="0063637B">
              <w:t>Stakeholders:</w:t>
            </w:r>
          </w:p>
        </w:tc>
        <w:tc>
          <w:tcPr>
            <w:tcW w:w="5636" w:type="dxa"/>
          </w:tcPr>
          <w:p w:rsidR="0063637B" w:rsidRPr="0063637B" w:rsidRDefault="0069208A" w:rsidP="0069208A">
            <w:pPr>
              <w:pStyle w:val="BodyText"/>
              <w:jc w:val="left"/>
            </w:pPr>
            <w:r>
              <w:t xml:space="preserve">Steve Dickson, Keith Purcell, </w:t>
            </w:r>
            <w:r w:rsidR="0063637B" w:rsidRPr="0063637B">
              <w:t>Duncan Phillips, Stuart McCombe, Richard Hutton</w:t>
            </w:r>
          </w:p>
        </w:tc>
      </w:tr>
    </w:tbl>
    <w:p w:rsidR="000B687E" w:rsidRDefault="007035D3" w:rsidP="00A86D1B">
      <w:pPr>
        <w:pStyle w:val="BodyText"/>
        <w:tabs>
          <w:tab w:val="left" w:pos="3686"/>
        </w:tabs>
      </w:pPr>
      <w:r>
        <w:tab/>
      </w:r>
      <w:r>
        <w:tab/>
      </w:r>
    </w:p>
    <w:p w:rsidR="00C20A1C" w:rsidRDefault="00EF658D">
      <w:pPr>
        <w:spacing w:line="240" w:lineRule="auto"/>
      </w:pPr>
      <w:r>
        <w:br w:type="page"/>
      </w:r>
    </w:p>
    <w:p w:rsidR="00C20A1C" w:rsidRDefault="00C20A1C">
      <w:pPr>
        <w:spacing w:line="240" w:lineRule="auto"/>
      </w:pPr>
    </w:p>
    <w:sdt>
      <w:sdtPr>
        <w:rPr>
          <w:rFonts w:ascii="Arial" w:eastAsia="Times New Roman" w:hAnsi="Arial" w:cs="Times New Roman"/>
          <w:b w:val="0"/>
          <w:bCs w:val="0"/>
          <w:color w:val="auto"/>
          <w:sz w:val="22"/>
          <w:szCs w:val="22"/>
          <w:lang w:val="en-NZ" w:eastAsia="en-US"/>
        </w:rPr>
        <w:id w:val="13263269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D3B4B" w:rsidRDefault="004D3B4B">
          <w:pPr>
            <w:pStyle w:val="TOCHeading"/>
          </w:pPr>
          <w:r>
            <w:t>Contents</w:t>
          </w:r>
        </w:p>
        <w:p w:rsidR="009E7E9D" w:rsidRDefault="004D3B4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804197" w:history="1">
            <w:r w:rsidR="009E7E9D" w:rsidRPr="002F422A">
              <w:rPr>
                <w:rStyle w:val="Hyperlink"/>
              </w:rPr>
              <w:t>Location Labelling</w:t>
            </w:r>
            <w:r w:rsidR="009E7E9D">
              <w:rPr>
                <w:webHidden/>
              </w:rPr>
              <w:tab/>
            </w:r>
            <w:r w:rsidR="009E7E9D">
              <w:rPr>
                <w:webHidden/>
              </w:rPr>
              <w:fldChar w:fldCharType="begin"/>
            </w:r>
            <w:r w:rsidR="009E7E9D">
              <w:rPr>
                <w:webHidden/>
              </w:rPr>
              <w:instrText xml:space="preserve"> PAGEREF _Toc412804197 \h </w:instrText>
            </w:r>
            <w:r w:rsidR="009E7E9D">
              <w:rPr>
                <w:webHidden/>
              </w:rPr>
            </w:r>
            <w:r w:rsidR="009E7E9D">
              <w:rPr>
                <w:webHidden/>
              </w:rPr>
              <w:fldChar w:fldCharType="separate"/>
            </w:r>
            <w:r w:rsidR="009E7E9D">
              <w:rPr>
                <w:webHidden/>
              </w:rPr>
              <w:t>1</w:t>
            </w:r>
            <w:r w:rsidR="009E7E9D">
              <w:rPr>
                <w:webHidden/>
              </w:rPr>
              <w:fldChar w:fldCharType="end"/>
            </w:r>
          </w:hyperlink>
        </w:p>
        <w:p w:rsidR="009E7E9D" w:rsidRDefault="00A0183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eastAsia="en-NZ"/>
            </w:rPr>
          </w:pPr>
          <w:hyperlink w:anchor="_Toc412804198" w:history="1">
            <w:r w:rsidR="009E7E9D" w:rsidRPr="002F422A">
              <w:rPr>
                <w:rStyle w:val="Hyperlink"/>
              </w:rPr>
              <w:t>TWL Bartender procedures</w:t>
            </w:r>
            <w:r w:rsidR="009E7E9D">
              <w:rPr>
                <w:webHidden/>
              </w:rPr>
              <w:tab/>
            </w:r>
            <w:r w:rsidR="009E7E9D">
              <w:rPr>
                <w:webHidden/>
              </w:rPr>
              <w:fldChar w:fldCharType="begin"/>
            </w:r>
            <w:r w:rsidR="009E7E9D">
              <w:rPr>
                <w:webHidden/>
              </w:rPr>
              <w:instrText xml:space="preserve"> PAGEREF _Toc412804198 \h </w:instrText>
            </w:r>
            <w:r w:rsidR="009E7E9D">
              <w:rPr>
                <w:webHidden/>
              </w:rPr>
            </w:r>
            <w:r w:rsidR="009E7E9D">
              <w:rPr>
                <w:webHidden/>
              </w:rPr>
              <w:fldChar w:fldCharType="separate"/>
            </w:r>
            <w:r w:rsidR="009E7E9D">
              <w:rPr>
                <w:webHidden/>
              </w:rPr>
              <w:t>1</w:t>
            </w:r>
            <w:r w:rsidR="009E7E9D">
              <w:rPr>
                <w:webHidden/>
              </w:rPr>
              <w:fldChar w:fldCharType="end"/>
            </w:r>
          </w:hyperlink>
        </w:p>
        <w:p w:rsidR="009E7E9D" w:rsidRDefault="00A0183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i w:val="0"/>
              <w:noProof/>
              <w:lang w:eastAsia="en-NZ"/>
            </w:rPr>
          </w:pPr>
          <w:hyperlink w:anchor="_Toc412804199" w:history="1">
            <w:r w:rsidR="009E7E9D" w:rsidRPr="002F422A">
              <w:rPr>
                <w:rStyle w:val="Hyperlink"/>
                <w:noProof/>
              </w:rPr>
              <w:t>1.</w:t>
            </w:r>
            <w:r w:rsidR="009E7E9D">
              <w:rPr>
                <w:rFonts w:asciiTheme="minorHAnsi" w:eastAsiaTheme="minorEastAsia" w:hAnsiTheme="minorHAnsi" w:cstheme="minorBidi"/>
                <w:i w:val="0"/>
                <w:noProof/>
                <w:lang w:eastAsia="en-NZ"/>
              </w:rPr>
              <w:tab/>
            </w:r>
            <w:r w:rsidR="009E7E9D" w:rsidRPr="002F422A">
              <w:rPr>
                <w:rStyle w:val="Hyperlink"/>
                <w:noProof/>
              </w:rPr>
              <w:t>background</w:t>
            </w:r>
            <w:r w:rsidR="009E7E9D">
              <w:rPr>
                <w:noProof/>
                <w:webHidden/>
              </w:rPr>
              <w:tab/>
            </w:r>
            <w:r w:rsidR="009E7E9D">
              <w:rPr>
                <w:noProof/>
                <w:webHidden/>
              </w:rPr>
              <w:fldChar w:fldCharType="begin"/>
            </w:r>
            <w:r w:rsidR="009E7E9D">
              <w:rPr>
                <w:noProof/>
                <w:webHidden/>
              </w:rPr>
              <w:instrText xml:space="preserve"> PAGEREF _Toc412804199 \h </w:instrText>
            </w:r>
            <w:r w:rsidR="009E7E9D">
              <w:rPr>
                <w:noProof/>
                <w:webHidden/>
              </w:rPr>
            </w:r>
            <w:r w:rsidR="009E7E9D">
              <w:rPr>
                <w:noProof/>
                <w:webHidden/>
              </w:rPr>
              <w:fldChar w:fldCharType="separate"/>
            </w:r>
            <w:r w:rsidR="009E7E9D">
              <w:rPr>
                <w:noProof/>
                <w:webHidden/>
              </w:rPr>
              <w:t>3</w:t>
            </w:r>
            <w:r w:rsidR="009E7E9D">
              <w:rPr>
                <w:noProof/>
                <w:webHidden/>
              </w:rPr>
              <w:fldChar w:fldCharType="end"/>
            </w:r>
          </w:hyperlink>
        </w:p>
        <w:p w:rsidR="009E7E9D" w:rsidRDefault="00A0183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i w:val="0"/>
              <w:noProof/>
              <w:lang w:eastAsia="en-NZ"/>
            </w:rPr>
          </w:pPr>
          <w:hyperlink w:anchor="_Toc412804200" w:history="1">
            <w:r w:rsidR="009E7E9D" w:rsidRPr="002F422A">
              <w:rPr>
                <w:rStyle w:val="Hyperlink"/>
                <w:noProof/>
              </w:rPr>
              <w:t>2.</w:t>
            </w:r>
            <w:r w:rsidR="009E7E9D">
              <w:rPr>
                <w:rFonts w:asciiTheme="minorHAnsi" w:eastAsiaTheme="minorEastAsia" w:hAnsiTheme="minorHAnsi" w:cstheme="minorBidi"/>
                <w:i w:val="0"/>
                <w:noProof/>
                <w:lang w:eastAsia="en-NZ"/>
              </w:rPr>
              <w:tab/>
            </w:r>
            <w:r w:rsidR="009E7E9D" w:rsidRPr="002F422A">
              <w:rPr>
                <w:rStyle w:val="Hyperlink"/>
                <w:noProof/>
              </w:rPr>
              <w:t>Select Label Template</w:t>
            </w:r>
            <w:r w:rsidR="009E7E9D">
              <w:rPr>
                <w:noProof/>
                <w:webHidden/>
              </w:rPr>
              <w:tab/>
            </w:r>
            <w:r w:rsidR="009E7E9D">
              <w:rPr>
                <w:noProof/>
                <w:webHidden/>
              </w:rPr>
              <w:fldChar w:fldCharType="begin"/>
            </w:r>
            <w:r w:rsidR="009E7E9D">
              <w:rPr>
                <w:noProof/>
                <w:webHidden/>
              </w:rPr>
              <w:instrText xml:space="preserve"> PAGEREF _Toc412804200 \h </w:instrText>
            </w:r>
            <w:r w:rsidR="009E7E9D">
              <w:rPr>
                <w:noProof/>
                <w:webHidden/>
              </w:rPr>
            </w:r>
            <w:r w:rsidR="009E7E9D">
              <w:rPr>
                <w:noProof/>
                <w:webHidden/>
              </w:rPr>
              <w:fldChar w:fldCharType="separate"/>
            </w:r>
            <w:r w:rsidR="009E7E9D">
              <w:rPr>
                <w:noProof/>
                <w:webHidden/>
              </w:rPr>
              <w:t>4</w:t>
            </w:r>
            <w:r w:rsidR="009E7E9D">
              <w:rPr>
                <w:noProof/>
                <w:webHidden/>
              </w:rPr>
              <w:fldChar w:fldCharType="end"/>
            </w:r>
          </w:hyperlink>
        </w:p>
        <w:p w:rsidR="009E7E9D" w:rsidRDefault="00A0183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i w:val="0"/>
              <w:noProof/>
              <w:lang w:eastAsia="en-NZ"/>
            </w:rPr>
          </w:pPr>
          <w:hyperlink w:anchor="_Toc412804201" w:history="1">
            <w:r w:rsidR="009E7E9D" w:rsidRPr="002F422A">
              <w:rPr>
                <w:rStyle w:val="Hyperlink"/>
                <w:noProof/>
              </w:rPr>
              <w:t>3.</w:t>
            </w:r>
            <w:r w:rsidR="009E7E9D">
              <w:rPr>
                <w:rFonts w:asciiTheme="minorHAnsi" w:eastAsiaTheme="minorEastAsia" w:hAnsiTheme="minorHAnsi" w:cstheme="minorBidi"/>
                <w:i w:val="0"/>
                <w:noProof/>
                <w:lang w:eastAsia="en-NZ"/>
              </w:rPr>
              <w:tab/>
            </w:r>
            <w:r w:rsidR="009E7E9D" w:rsidRPr="002F422A">
              <w:rPr>
                <w:rStyle w:val="Hyperlink"/>
                <w:noProof/>
              </w:rPr>
              <w:t>Prepare List of Locations to Print</w:t>
            </w:r>
            <w:r w:rsidR="009E7E9D">
              <w:rPr>
                <w:noProof/>
                <w:webHidden/>
              </w:rPr>
              <w:tab/>
            </w:r>
            <w:r w:rsidR="009E7E9D">
              <w:rPr>
                <w:noProof/>
                <w:webHidden/>
              </w:rPr>
              <w:fldChar w:fldCharType="begin"/>
            </w:r>
            <w:r w:rsidR="009E7E9D">
              <w:rPr>
                <w:noProof/>
                <w:webHidden/>
              </w:rPr>
              <w:instrText xml:space="preserve"> PAGEREF _Toc412804201 \h </w:instrText>
            </w:r>
            <w:r w:rsidR="009E7E9D">
              <w:rPr>
                <w:noProof/>
                <w:webHidden/>
              </w:rPr>
            </w:r>
            <w:r w:rsidR="009E7E9D">
              <w:rPr>
                <w:noProof/>
                <w:webHidden/>
              </w:rPr>
              <w:fldChar w:fldCharType="separate"/>
            </w:r>
            <w:r w:rsidR="009E7E9D">
              <w:rPr>
                <w:noProof/>
                <w:webHidden/>
              </w:rPr>
              <w:t>4</w:t>
            </w:r>
            <w:r w:rsidR="009E7E9D">
              <w:rPr>
                <w:noProof/>
                <w:webHidden/>
              </w:rPr>
              <w:fldChar w:fldCharType="end"/>
            </w:r>
          </w:hyperlink>
        </w:p>
        <w:p w:rsidR="009E7E9D" w:rsidRDefault="00A0183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i w:val="0"/>
              <w:noProof/>
              <w:lang w:eastAsia="en-NZ"/>
            </w:rPr>
          </w:pPr>
          <w:hyperlink w:anchor="_Toc412804202" w:history="1">
            <w:r w:rsidR="009E7E9D" w:rsidRPr="002F422A">
              <w:rPr>
                <w:rStyle w:val="Hyperlink"/>
                <w:noProof/>
              </w:rPr>
              <w:t>4.</w:t>
            </w:r>
            <w:r w:rsidR="009E7E9D">
              <w:rPr>
                <w:rFonts w:asciiTheme="minorHAnsi" w:eastAsiaTheme="minorEastAsia" w:hAnsiTheme="minorHAnsi" w:cstheme="minorBidi"/>
                <w:i w:val="0"/>
                <w:noProof/>
                <w:lang w:eastAsia="en-NZ"/>
              </w:rPr>
              <w:tab/>
            </w:r>
            <w:r w:rsidR="009E7E9D" w:rsidRPr="002F422A">
              <w:rPr>
                <w:rStyle w:val="Hyperlink"/>
                <w:noProof/>
              </w:rPr>
              <w:t>Mass Print of Location Labels</w:t>
            </w:r>
            <w:r w:rsidR="009E7E9D">
              <w:rPr>
                <w:noProof/>
                <w:webHidden/>
              </w:rPr>
              <w:tab/>
            </w:r>
            <w:r w:rsidR="009E7E9D">
              <w:rPr>
                <w:noProof/>
                <w:webHidden/>
              </w:rPr>
              <w:fldChar w:fldCharType="begin"/>
            </w:r>
            <w:r w:rsidR="009E7E9D">
              <w:rPr>
                <w:noProof/>
                <w:webHidden/>
              </w:rPr>
              <w:instrText xml:space="preserve"> PAGEREF _Toc412804202 \h </w:instrText>
            </w:r>
            <w:r w:rsidR="009E7E9D">
              <w:rPr>
                <w:noProof/>
                <w:webHidden/>
              </w:rPr>
            </w:r>
            <w:r w:rsidR="009E7E9D">
              <w:rPr>
                <w:noProof/>
                <w:webHidden/>
              </w:rPr>
              <w:fldChar w:fldCharType="separate"/>
            </w:r>
            <w:r w:rsidR="009E7E9D">
              <w:rPr>
                <w:noProof/>
                <w:webHidden/>
              </w:rPr>
              <w:t>5</w:t>
            </w:r>
            <w:r w:rsidR="009E7E9D">
              <w:rPr>
                <w:noProof/>
                <w:webHidden/>
              </w:rPr>
              <w:fldChar w:fldCharType="end"/>
            </w:r>
          </w:hyperlink>
        </w:p>
        <w:p w:rsidR="009E7E9D" w:rsidRDefault="00A0183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i w:val="0"/>
              <w:noProof/>
              <w:lang w:eastAsia="en-NZ"/>
            </w:rPr>
          </w:pPr>
          <w:hyperlink w:anchor="_Toc412804203" w:history="1">
            <w:r w:rsidR="009E7E9D" w:rsidRPr="002F422A">
              <w:rPr>
                <w:rStyle w:val="Hyperlink"/>
                <w:noProof/>
              </w:rPr>
              <w:t>5.</w:t>
            </w:r>
            <w:r w:rsidR="009E7E9D">
              <w:rPr>
                <w:rFonts w:asciiTheme="minorHAnsi" w:eastAsiaTheme="minorEastAsia" w:hAnsiTheme="minorHAnsi" w:cstheme="minorBidi"/>
                <w:i w:val="0"/>
                <w:noProof/>
                <w:lang w:eastAsia="en-NZ"/>
              </w:rPr>
              <w:tab/>
            </w:r>
            <w:r w:rsidR="009E7E9D" w:rsidRPr="002F422A">
              <w:rPr>
                <w:rStyle w:val="Hyperlink"/>
                <w:noProof/>
              </w:rPr>
              <w:t>Troubleshooting</w:t>
            </w:r>
            <w:r w:rsidR="009E7E9D">
              <w:rPr>
                <w:noProof/>
                <w:webHidden/>
              </w:rPr>
              <w:tab/>
            </w:r>
            <w:r w:rsidR="009E7E9D">
              <w:rPr>
                <w:noProof/>
                <w:webHidden/>
              </w:rPr>
              <w:fldChar w:fldCharType="begin"/>
            </w:r>
            <w:r w:rsidR="009E7E9D">
              <w:rPr>
                <w:noProof/>
                <w:webHidden/>
              </w:rPr>
              <w:instrText xml:space="preserve"> PAGEREF _Toc412804203 \h </w:instrText>
            </w:r>
            <w:r w:rsidR="009E7E9D">
              <w:rPr>
                <w:noProof/>
                <w:webHidden/>
              </w:rPr>
            </w:r>
            <w:r w:rsidR="009E7E9D">
              <w:rPr>
                <w:noProof/>
                <w:webHidden/>
              </w:rPr>
              <w:fldChar w:fldCharType="separate"/>
            </w:r>
            <w:r w:rsidR="009E7E9D">
              <w:rPr>
                <w:noProof/>
                <w:webHidden/>
              </w:rPr>
              <w:t>8</w:t>
            </w:r>
            <w:r w:rsidR="009E7E9D">
              <w:rPr>
                <w:noProof/>
                <w:webHidden/>
              </w:rPr>
              <w:fldChar w:fldCharType="end"/>
            </w:r>
          </w:hyperlink>
        </w:p>
        <w:p w:rsidR="009E7E9D" w:rsidRDefault="00A0183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i w:val="0"/>
              <w:noProof/>
              <w:lang w:eastAsia="en-NZ"/>
            </w:rPr>
          </w:pPr>
          <w:hyperlink w:anchor="_Toc412804204" w:history="1">
            <w:r w:rsidR="009E7E9D" w:rsidRPr="002F422A">
              <w:rPr>
                <w:rStyle w:val="Hyperlink"/>
                <w:noProof/>
              </w:rPr>
              <w:t>6.</w:t>
            </w:r>
            <w:r w:rsidR="009E7E9D">
              <w:rPr>
                <w:rFonts w:asciiTheme="minorHAnsi" w:eastAsiaTheme="minorEastAsia" w:hAnsiTheme="minorHAnsi" w:cstheme="minorBidi"/>
                <w:i w:val="0"/>
                <w:noProof/>
                <w:lang w:eastAsia="en-NZ"/>
              </w:rPr>
              <w:tab/>
            </w:r>
            <w:r w:rsidR="009E7E9D" w:rsidRPr="002F422A">
              <w:rPr>
                <w:rStyle w:val="Hyperlink"/>
                <w:noProof/>
              </w:rPr>
              <w:t>Appendix A - Sample Labels</w:t>
            </w:r>
            <w:r w:rsidR="009E7E9D">
              <w:rPr>
                <w:noProof/>
                <w:webHidden/>
              </w:rPr>
              <w:tab/>
            </w:r>
            <w:r w:rsidR="009E7E9D">
              <w:rPr>
                <w:noProof/>
                <w:webHidden/>
              </w:rPr>
              <w:fldChar w:fldCharType="begin"/>
            </w:r>
            <w:r w:rsidR="009E7E9D">
              <w:rPr>
                <w:noProof/>
                <w:webHidden/>
              </w:rPr>
              <w:instrText xml:space="preserve"> PAGEREF _Toc412804204 \h </w:instrText>
            </w:r>
            <w:r w:rsidR="009E7E9D">
              <w:rPr>
                <w:noProof/>
                <w:webHidden/>
              </w:rPr>
            </w:r>
            <w:r w:rsidR="009E7E9D">
              <w:rPr>
                <w:noProof/>
                <w:webHidden/>
              </w:rPr>
              <w:fldChar w:fldCharType="separate"/>
            </w:r>
            <w:r w:rsidR="009E7E9D">
              <w:rPr>
                <w:noProof/>
                <w:webHidden/>
              </w:rPr>
              <w:t>12</w:t>
            </w:r>
            <w:r w:rsidR="009E7E9D">
              <w:rPr>
                <w:noProof/>
                <w:webHidden/>
              </w:rPr>
              <w:fldChar w:fldCharType="end"/>
            </w:r>
          </w:hyperlink>
        </w:p>
        <w:p w:rsidR="004D3B4B" w:rsidRDefault="004D3B4B">
          <w:r>
            <w:rPr>
              <w:b/>
              <w:bCs/>
              <w:noProof/>
            </w:rPr>
            <w:fldChar w:fldCharType="end"/>
          </w:r>
        </w:p>
      </w:sdtContent>
    </w:sdt>
    <w:p w:rsidR="00C20A1C" w:rsidRDefault="00C20A1C" w:rsidP="004D3B4B">
      <w:pPr>
        <w:pStyle w:val="Heading3"/>
      </w:pPr>
      <w:r>
        <w:br w:type="page"/>
      </w:r>
    </w:p>
    <w:p w:rsidR="00EF658D" w:rsidRDefault="00EF658D">
      <w:pPr>
        <w:spacing w:line="240" w:lineRule="auto"/>
        <w:rPr>
          <w:rFonts w:ascii="Verdana" w:hAnsi="Verdana"/>
          <w:sz w:val="20"/>
        </w:rPr>
      </w:pPr>
    </w:p>
    <w:p w:rsidR="00065CE5" w:rsidRDefault="00065CE5" w:rsidP="00C83535">
      <w:pPr>
        <w:pStyle w:val="Heading3"/>
        <w:numPr>
          <w:ilvl w:val="0"/>
          <w:numId w:val="10"/>
        </w:numPr>
        <w:rPr>
          <w:sz w:val="24"/>
          <w:szCs w:val="24"/>
        </w:rPr>
      </w:pPr>
      <w:bookmarkStart w:id="2" w:name="_Toc412804199"/>
      <w:r>
        <w:rPr>
          <w:sz w:val="24"/>
          <w:szCs w:val="24"/>
        </w:rPr>
        <w:t>background</w:t>
      </w:r>
      <w:bookmarkEnd w:id="2"/>
    </w:p>
    <w:p w:rsidR="00065CE5" w:rsidRDefault="00065CE5" w:rsidP="00A96E50">
      <w:pPr>
        <w:pStyle w:val="BodyText"/>
      </w:pPr>
    </w:p>
    <w:p w:rsidR="00A96E50" w:rsidRDefault="00A96E50" w:rsidP="00A96E50">
      <w:pPr>
        <w:pStyle w:val="BodyText"/>
      </w:pPr>
      <w:proofErr w:type="gramStart"/>
      <w:r>
        <w:t>The eMerge</w:t>
      </w:r>
      <w:proofErr w:type="gramEnd"/>
      <w:r>
        <w:t xml:space="preserve"> project introduces the capability to integrate RF barcoding functionality for the primary warehouse controls </w:t>
      </w:r>
      <w:r w:rsidR="00464FCF">
        <w:t>around the following activities:</w:t>
      </w:r>
    </w:p>
    <w:p w:rsidR="00E81A4A" w:rsidRDefault="00E81A4A" w:rsidP="00C83535">
      <w:pPr>
        <w:pStyle w:val="BodyText"/>
        <w:numPr>
          <w:ilvl w:val="0"/>
          <w:numId w:val="8"/>
        </w:numPr>
      </w:pPr>
      <w:r>
        <w:t>Inward goods receipting and warehouse location control</w:t>
      </w:r>
      <w:r w:rsidR="004C5D38">
        <w:t>.</w:t>
      </w:r>
    </w:p>
    <w:p w:rsidR="004C5D38" w:rsidRDefault="004C5D38" w:rsidP="00C83535">
      <w:pPr>
        <w:pStyle w:val="BodyText"/>
        <w:numPr>
          <w:ilvl w:val="0"/>
          <w:numId w:val="8"/>
        </w:numPr>
      </w:pPr>
      <w:r>
        <w:t>Sales order picking for outward delivery.</w:t>
      </w:r>
    </w:p>
    <w:p w:rsidR="004C5D38" w:rsidRDefault="004C5D38" w:rsidP="00C83535">
      <w:pPr>
        <w:pStyle w:val="BodyText"/>
        <w:numPr>
          <w:ilvl w:val="0"/>
          <w:numId w:val="8"/>
        </w:numPr>
      </w:pPr>
      <w:r>
        <w:t>Stock control counting.</w:t>
      </w:r>
    </w:p>
    <w:p w:rsidR="008172E1" w:rsidRDefault="008172E1" w:rsidP="008172E1">
      <w:pPr>
        <w:pStyle w:val="BodyText"/>
      </w:pPr>
      <w:r>
        <w:t>This document relates purely to the procedures for the production of barcode labels for the warehouse locations and bins.</w:t>
      </w:r>
    </w:p>
    <w:p w:rsidR="0069208A" w:rsidRDefault="0069208A" w:rsidP="008172E1">
      <w:pPr>
        <w:pStyle w:val="BodyText"/>
      </w:pPr>
      <w:r>
        <w:t>To enable barcoding of Warehouse Bin Locations the following have been setup in P Drive (P:\Transport Wholesale Limited\Distribution\Barcoding):</w:t>
      </w:r>
    </w:p>
    <w:p w:rsidR="0069208A" w:rsidRDefault="0069208A" w:rsidP="008172E1">
      <w:pPr>
        <w:pStyle w:val="BodyText"/>
      </w:pPr>
    </w:p>
    <w:p w:rsidR="0069208A" w:rsidRDefault="0069208A" w:rsidP="008172E1">
      <w:pPr>
        <w:pStyle w:val="BodyText"/>
      </w:pPr>
      <w:r>
        <w:rPr>
          <w:noProof/>
          <w:lang w:eastAsia="en-NZ"/>
        </w:rPr>
        <w:drawing>
          <wp:inline distT="0" distB="0" distL="0" distR="0" wp14:anchorId="24150484" wp14:editId="097DB87E">
            <wp:extent cx="5731510" cy="225886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E1" w:rsidRDefault="008172E1" w:rsidP="00C67DBD">
      <w:pPr>
        <w:pStyle w:val="Default"/>
        <w:rPr>
          <w:rFonts w:ascii="Verdana" w:hAnsi="Verdana"/>
          <w:sz w:val="20"/>
          <w:szCs w:val="20"/>
        </w:rPr>
      </w:pPr>
    </w:p>
    <w:p w:rsidR="0069208A" w:rsidRPr="00DE73E1" w:rsidRDefault="0069208A" w:rsidP="00C67DBD">
      <w:pPr>
        <w:pStyle w:val="Default"/>
        <w:rPr>
          <w:rFonts w:ascii="Verdana" w:hAnsi="Verdana"/>
          <w:sz w:val="20"/>
          <w:szCs w:val="20"/>
          <w:u w:val="single"/>
        </w:rPr>
      </w:pPr>
      <w:r w:rsidRPr="00DE73E1">
        <w:rPr>
          <w:rFonts w:ascii="Verdana" w:hAnsi="Verdana"/>
          <w:sz w:val="20"/>
          <w:szCs w:val="20"/>
          <w:u w:val="single"/>
        </w:rPr>
        <w:t>This folder contains:</w:t>
      </w:r>
    </w:p>
    <w:p w:rsidR="0069208A" w:rsidRDefault="0069208A" w:rsidP="0069208A">
      <w:pPr>
        <w:pStyle w:val="Default"/>
        <w:numPr>
          <w:ilvl w:val="0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Instructions (this document)</w:t>
      </w:r>
    </w:p>
    <w:p w:rsidR="0069208A" w:rsidRDefault="0069208A" w:rsidP="0069208A">
      <w:pPr>
        <w:pStyle w:val="Default"/>
        <w:numPr>
          <w:ilvl w:val="0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Small Bin Bartender and data template. </w:t>
      </w:r>
      <w:r>
        <w:rPr>
          <w:rFonts w:ascii="Verdana" w:hAnsi="Verdana"/>
          <w:sz w:val="20"/>
          <w:szCs w:val="20"/>
        </w:rPr>
        <w:tab/>
      </w:r>
    </w:p>
    <w:p w:rsidR="0069208A" w:rsidRDefault="0069208A" w:rsidP="0069208A">
      <w:pPr>
        <w:pStyle w:val="Default"/>
        <w:numPr>
          <w:ilvl w:val="1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Small Bins are generally the blue bins in the small binning area which have a part number and description. Going forward we will replace this </w:t>
      </w:r>
      <w:proofErr w:type="spellStart"/>
      <w:r>
        <w:rPr>
          <w:rFonts w:ascii="Verdana" w:hAnsi="Verdana"/>
          <w:sz w:val="20"/>
          <w:szCs w:val="20"/>
        </w:rPr>
        <w:t>lable</w:t>
      </w:r>
      <w:proofErr w:type="spellEnd"/>
      <w:r>
        <w:rPr>
          <w:rFonts w:ascii="Verdana" w:hAnsi="Verdana"/>
          <w:sz w:val="20"/>
          <w:szCs w:val="20"/>
        </w:rPr>
        <w:t xml:space="preserve"> with another with the NAXT Barcode as well as Id, Description,</w:t>
      </w:r>
      <w:r w:rsidR="00DE73E1">
        <w:rPr>
          <w:rFonts w:ascii="Verdana" w:hAnsi="Verdana"/>
          <w:sz w:val="20"/>
          <w:szCs w:val="20"/>
        </w:rPr>
        <w:t xml:space="preserve"> Quantity and Barcode.</w:t>
      </w:r>
    </w:p>
    <w:p w:rsidR="00DE73E1" w:rsidRDefault="00DE73E1" w:rsidP="0069208A">
      <w:pPr>
        <w:pStyle w:val="Default"/>
        <w:numPr>
          <w:ilvl w:val="1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Navision contains some barcodes currently, but not a complete data set.</w:t>
      </w:r>
    </w:p>
    <w:p w:rsidR="0069208A" w:rsidRDefault="0069208A" w:rsidP="0069208A">
      <w:pPr>
        <w:pStyle w:val="Default"/>
        <w:numPr>
          <w:ilvl w:val="0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Rack Bartender and data template</w:t>
      </w:r>
    </w:p>
    <w:p w:rsidR="00DE73E1" w:rsidRPr="00DE73E1" w:rsidRDefault="00DE73E1" w:rsidP="00DE73E1">
      <w:pPr>
        <w:pStyle w:val="Default"/>
        <w:numPr>
          <w:ilvl w:val="1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Racks require a single 300 * 60mm label per beam identifying the unique location code</w:t>
      </w:r>
    </w:p>
    <w:p w:rsidR="0069208A" w:rsidRDefault="0069208A" w:rsidP="0069208A">
      <w:pPr>
        <w:pStyle w:val="Default"/>
        <w:numPr>
          <w:ilvl w:val="0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Shelf Bartender and data template</w:t>
      </w:r>
    </w:p>
    <w:p w:rsidR="00DE73E1" w:rsidRDefault="00DE73E1" w:rsidP="00DE73E1">
      <w:pPr>
        <w:pStyle w:val="Default"/>
        <w:numPr>
          <w:ilvl w:val="1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Shelves are in the Small Binning area </w:t>
      </w:r>
      <w:proofErr w:type="gramStart"/>
      <w:r>
        <w:rPr>
          <w:rFonts w:ascii="Verdana" w:hAnsi="Verdana"/>
          <w:sz w:val="20"/>
          <w:szCs w:val="20"/>
        </w:rPr>
        <w:t>and  require</w:t>
      </w:r>
      <w:proofErr w:type="gramEnd"/>
      <w:r>
        <w:rPr>
          <w:rFonts w:ascii="Verdana" w:hAnsi="Verdana"/>
          <w:sz w:val="20"/>
          <w:szCs w:val="20"/>
        </w:rPr>
        <w:t xml:space="preserve"> a single 60 * 20mm label </w:t>
      </w:r>
      <w:proofErr w:type="spellStart"/>
      <w:r>
        <w:rPr>
          <w:rFonts w:ascii="Verdana" w:hAnsi="Verdana"/>
          <w:sz w:val="20"/>
          <w:szCs w:val="20"/>
        </w:rPr>
        <w:t>pershelf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indetifying</w:t>
      </w:r>
      <w:proofErr w:type="spellEnd"/>
      <w:r>
        <w:rPr>
          <w:rFonts w:ascii="Verdana" w:hAnsi="Verdana"/>
          <w:sz w:val="20"/>
          <w:szCs w:val="20"/>
        </w:rPr>
        <w:t xml:space="preserve"> a unique location code.</w:t>
      </w:r>
    </w:p>
    <w:p w:rsidR="00DE73E1" w:rsidRDefault="00DE73E1" w:rsidP="00DE73E1">
      <w:pPr>
        <w:pStyle w:val="Default"/>
        <w:ind w:left="360"/>
        <w:rPr>
          <w:rFonts w:ascii="Verdana" w:hAnsi="Verdana"/>
          <w:sz w:val="20"/>
          <w:szCs w:val="20"/>
        </w:rPr>
      </w:pPr>
    </w:p>
    <w:p w:rsidR="00DE73E1" w:rsidRDefault="00DE73E1" w:rsidP="00DE73E1">
      <w:pPr>
        <w:pStyle w:val="Default"/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 each case the Bartender File (Blue) has the layout of the label and prints </w:t>
      </w:r>
      <w:proofErr w:type="spellStart"/>
      <w:r>
        <w:rPr>
          <w:rFonts w:ascii="Verdana" w:hAnsi="Verdana"/>
          <w:sz w:val="20"/>
          <w:szCs w:val="20"/>
        </w:rPr>
        <w:t>what ever</w:t>
      </w:r>
      <w:proofErr w:type="spellEnd"/>
      <w:r>
        <w:rPr>
          <w:rFonts w:ascii="Verdana" w:hAnsi="Verdana"/>
          <w:sz w:val="20"/>
          <w:szCs w:val="20"/>
        </w:rPr>
        <w:t xml:space="preserve"> is in the associated spreadsheet.</w:t>
      </w:r>
    </w:p>
    <w:p w:rsidR="00DE73E1" w:rsidRDefault="00DE73E1" w:rsidP="00DE73E1">
      <w:pPr>
        <w:pStyle w:val="Default"/>
        <w:ind w:left="360"/>
        <w:rPr>
          <w:rFonts w:ascii="Verdana" w:hAnsi="Verdana"/>
          <w:sz w:val="20"/>
          <w:szCs w:val="20"/>
        </w:rPr>
      </w:pPr>
    </w:p>
    <w:p w:rsidR="00DE73E1" w:rsidRPr="00DE73E1" w:rsidRDefault="00DE73E1" w:rsidP="00DE73E1">
      <w:pPr>
        <w:pStyle w:val="Default"/>
        <w:ind w:left="360"/>
        <w:rPr>
          <w:rFonts w:ascii="Verdana" w:hAnsi="Verdana"/>
          <w:sz w:val="20"/>
          <w:szCs w:val="20"/>
          <w:u w:val="single"/>
        </w:rPr>
      </w:pPr>
      <w:r w:rsidRPr="00DE73E1">
        <w:rPr>
          <w:rFonts w:ascii="Verdana" w:hAnsi="Verdana"/>
          <w:sz w:val="20"/>
          <w:szCs w:val="20"/>
          <w:u w:val="single"/>
        </w:rPr>
        <w:t>Prerequisites:</w:t>
      </w:r>
    </w:p>
    <w:p w:rsidR="00DE73E1" w:rsidRDefault="00DE73E1" w:rsidP="00DE73E1">
      <w:pPr>
        <w:pStyle w:val="Default"/>
        <w:numPr>
          <w:ilvl w:val="0"/>
          <w:numId w:val="1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Bartender Setup (performed by helpdesk)</w:t>
      </w:r>
    </w:p>
    <w:p w:rsidR="00DE73E1" w:rsidRDefault="00DE73E1" w:rsidP="00DE73E1">
      <w:pPr>
        <w:pStyle w:val="Default"/>
        <w:numPr>
          <w:ilvl w:val="0"/>
          <w:numId w:val="1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Ability to print to your label printer (setup by helpdesk)</w:t>
      </w:r>
    </w:p>
    <w:p w:rsidR="00DE73E1" w:rsidRPr="00DE73E1" w:rsidRDefault="00DE73E1" w:rsidP="00DE73E1">
      <w:pPr>
        <w:pStyle w:val="Default"/>
        <w:numPr>
          <w:ilvl w:val="0"/>
          <w:numId w:val="1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Access to </w:t>
      </w:r>
      <w:r w:rsidRPr="00DE73E1">
        <w:rPr>
          <w:rFonts w:ascii="Verdana" w:hAnsi="Verdana"/>
          <w:sz w:val="20"/>
          <w:szCs w:val="20"/>
        </w:rPr>
        <w:t>P:\Transport Wholesale Limited\Distribution\Barcoding</w:t>
      </w:r>
    </w:p>
    <w:p w:rsidR="00DE73E1" w:rsidRPr="00DE73E1" w:rsidRDefault="00DE73E1" w:rsidP="00DE73E1">
      <w:pPr>
        <w:pStyle w:val="Default"/>
        <w:numPr>
          <w:ilvl w:val="0"/>
          <w:numId w:val="19"/>
        </w:numPr>
        <w:rPr>
          <w:rFonts w:ascii="Verdana" w:hAnsi="Verdana"/>
          <w:sz w:val="20"/>
          <w:szCs w:val="20"/>
        </w:rPr>
      </w:pPr>
      <w:r w:rsidRPr="00DE73E1">
        <w:rPr>
          <w:rFonts w:ascii="Verdana" w:hAnsi="Verdana"/>
          <w:sz w:val="20"/>
          <w:szCs w:val="20"/>
        </w:rPr>
        <w:t xml:space="preserve">Access to </w:t>
      </w:r>
      <w:proofErr w:type="spellStart"/>
      <w:r w:rsidRPr="00DE73E1">
        <w:rPr>
          <w:rFonts w:ascii="Verdana" w:hAnsi="Verdana"/>
          <w:sz w:val="20"/>
          <w:szCs w:val="20"/>
        </w:rPr>
        <w:t>sharepoint</w:t>
      </w:r>
      <w:proofErr w:type="spellEnd"/>
      <w:r w:rsidRPr="00DE73E1">
        <w:rPr>
          <w:rFonts w:ascii="Verdana" w:hAnsi="Verdana"/>
          <w:sz w:val="20"/>
          <w:szCs w:val="20"/>
        </w:rPr>
        <w:t xml:space="preserve"> path eMerge Project &gt; Change Management &gt; Barcoding &gt; Bin Location Codes &gt; TWL Warehouse &gt;TWL Bin Mapping v06.xlsx</w:t>
      </w:r>
    </w:p>
    <w:p w:rsidR="00DE73E1" w:rsidRDefault="00DE73E1" w:rsidP="00DE73E1">
      <w:pPr>
        <w:pStyle w:val="Default"/>
        <w:rPr>
          <w:rFonts w:ascii="Verdana" w:hAnsi="Verdana"/>
          <w:sz w:val="20"/>
          <w:szCs w:val="20"/>
        </w:rPr>
      </w:pPr>
    </w:p>
    <w:p w:rsidR="00C67DBD" w:rsidRDefault="0039071B" w:rsidP="004B7CE2">
      <w:pPr>
        <w:pStyle w:val="Heading3"/>
        <w:numPr>
          <w:ilvl w:val="0"/>
          <w:numId w:val="10"/>
        </w:numPr>
      </w:pPr>
      <w:bookmarkStart w:id="3" w:name="_Toc412804200"/>
      <w:r>
        <w:t>Select Label Template</w:t>
      </w:r>
      <w:bookmarkEnd w:id="3"/>
    </w:p>
    <w:p w:rsidR="00D3639D" w:rsidRDefault="00D3639D" w:rsidP="000774B3">
      <w:pPr>
        <w:pStyle w:val="BodyText"/>
      </w:pPr>
      <w:r>
        <w:t xml:space="preserve">There are a number of label templates to allow you to print the </w:t>
      </w:r>
      <w:r w:rsidR="003C094B">
        <w:t>appropriate</w:t>
      </w:r>
      <w:r w:rsidR="00745CCB">
        <w:t xml:space="preserve"> sized labels</w:t>
      </w:r>
      <w:r>
        <w:t>:</w:t>
      </w:r>
    </w:p>
    <w:tbl>
      <w:tblPr>
        <w:tblStyle w:val="TableGrid"/>
        <w:tblW w:w="902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082"/>
        <w:gridCol w:w="1134"/>
        <w:gridCol w:w="1134"/>
        <w:gridCol w:w="2126"/>
        <w:gridCol w:w="2551"/>
      </w:tblGrid>
      <w:tr w:rsidR="007B0CF3" w:rsidRPr="00D3639D" w:rsidTr="007B0CF3">
        <w:tc>
          <w:tcPr>
            <w:tcW w:w="2082" w:type="dxa"/>
            <w:shd w:val="pct25" w:color="auto" w:fill="auto"/>
          </w:tcPr>
          <w:p w:rsidR="007B0CF3" w:rsidRPr="00D3639D" w:rsidRDefault="007B0CF3" w:rsidP="00D3240A">
            <w:pPr>
              <w:pStyle w:val="BodyText"/>
              <w:rPr>
                <w:b/>
              </w:rPr>
            </w:pPr>
            <w:r w:rsidRPr="00D3639D">
              <w:rPr>
                <w:b/>
              </w:rPr>
              <w:t>Label Name</w:t>
            </w:r>
          </w:p>
        </w:tc>
        <w:tc>
          <w:tcPr>
            <w:tcW w:w="1134" w:type="dxa"/>
            <w:shd w:val="pct25" w:color="auto" w:fill="auto"/>
          </w:tcPr>
          <w:p w:rsidR="007B0CF3" w:rsidRDefault="007B0CF3" w:rsidP="00D3240A">
            <w:pPr>
              <w:pStyle w:val="BodyText"/>
              <w:rPr>
                <w:b/>
              </w:rPr>
            </w:pPr>
            <w:r w:rsidRPr="00D3639D">
              <w:rPr>
                <w:b/>
              </w:rPr>
              <w:t>Width</w:t>
            </w:r>
            <w:r>
              <w:rPr>
                <w:b/>
              </w:rPr>
              <w:t xml:space="preserve"> </w:t>
            </w:r>
          </w:p>
          <w:p w:rsidR="007B0CF3" w:rsidRPr="00D3639D" w:rsidRDefault="007B0CF3" w:rsidP="00D3240A">
            <w:pPr>
              <w:pStyle w:val="BodyText"/>
              <w:rPr>
                <w:b/>
              </w:rPr>
            </w:pPr>
            <w:r>
              <w:rPr>
                <w:b/>
              </w:rPr>
              <w:t>(mm)</w:t>
            </w:r>
          </w:p>
        </w:tc>
        <w:tc>
          <w:tcPr>
            <w:tcW w:w="1134" w:type="dxa"/>
            <w:shd w:val="pct25" w:color="auto" w:fill="auto"/>
          </w:tcPr>
          <w:p w:rsidR="007B0CF3" w:rsidRDefault="007B0CF3" w:rsidP="00D3240A">
            <w:pPr>
              <w:pStyle w:val="BodyText"/>
              <w:rPr>
                <w:b/>
              </w:rPr>
            </w:pPr>
            <w:r w:rsidRPr="00D3639D">
              <w:rPr>
                <w:b/>
              </w:rPr>
              <w:t>Height</w:t>
            </w:r>
          </w:p>
          <w:p w:rsidR="007B0CF3" w:rsidRPr="00D3639D" w:rsidRDefault="007B0CF3" w:rsidP="00D3240A">
            <w:pPr>
              <w:pStyle w:val="BodyText"/>
              <w:rPr>
                <w:b/>
              </w:rPr>
            </w:pPr>
            <w:r>
              <w:rPr>
                <w:b/>
              </w:rPr>
              <w:t>(mm)</w:t>
            </w:r>
          </w:p>
        </w:tc>
        <w:tc>
          <w:tcPr>
            <w:tcW w:w="2126" w:type="dxa"/>
            <w:shd w:val="pct25" w:color="auto" w:fill="auto"/>
          </w:tcPr>
          <w:p w:rsidR="007B0CF3" w:rsidRPr="00D3639D" w:rsidRDefault="007B0CF3" w:rsidP="007B0CF3">
            <w:pPr>
              <w:pStyle w:val="BodyText"/>
              <w:rPr>
                <w:b/>
              </w:rPr>
            </w:pPr>
            <w:r>
              <w:rPr>
                <w:b/>
              </w:rPr>
              <w:t>Data Template to be populated</w:t>
            </w:r>
          </w:p>
        </w:tc>
        <w:tc>
          <w:tcPr>
            <w:tcW w:w="2551" w:type="dxa"/>
            <w:shd w:val="pct25" w:color="auto" w:fill="auto"/>
          </w:tcPr>
          <w:p w:rsidR="007B0CF3" w:rsidRDefault="007B0CF3" w:rsidP="00D3240A">
            <w:pPr>
              <w:pStyle w:val="BodyText"/>
              <w:rPr>
                <w:b/>
              </w:rPr>
            </w:pPr>
            <w:r>
              <w:rPr>
                <w:b/>
              </w:rPr>
              <w:t>Bartender File to Open</w:t>
            </w:r>
          </w:p>
        </w:tc>
      </w:tr>
      <w:tr w:rsidR="007B0CF3" w:rsidRPr="00D3639D" w:rsidTr="007B0CF3">
        <w:tc>
          <w:tcPr>
            <w:tcW w:w="2082" w:type="dxa"/>
            <w:vAlign w:val="center"/>
          </w:tcPr>
          <w:p w:rsidR="007B0CF3" w:rsidRPr="00D3639D" w:rsidRDefault="00745CCB" w:rsidP="007B0CF3">
            <w:pPr>
              <w:pStyle w:val="BodyText"/>
              <w:jc w:val="left"/>
            </w:pPr>
            <w:r>
              <w:t xml:space="preserve">TWL </w:t>
            </w:r>
            <w:r w:rsidR="007B0CF3">
              <w:t>Rack Label</w:t>
            </w:r>
          </w:p>
        </w:tc>
        <w:tc>
          <w:tcPr>
            <w:tcW w:w="1134" w:type="dxa"/>
            <w:vAlign w:val="center"/>
          </w:tcPr>
          <w:p w:rsidR="007B0CF3" w:rsidRPr="00D3639D" w:rsidRDefault="007B0CF3" w:rsidP="007B0CF3">
            <w:pPr>
              <w:pStyle w:val="BodyText"/>
              <w:jc w:val="left"/>
            </w:pPr>
            <w:r>
              <w:t>301</w:t>
            </w:r>
          </w:p>
        </w:tc>
        <w:tc>
          <w:tcPr>
            <w:tcW w:w="1134" w:type="dxa"/>
            <w:vAlign w:val="center"/>
          </w:tcPr>
          <w:p w:rsidR="007B0CF3" w:rsidRPr="00D3639D" w:rsidRDefault="007B0CF3" w:rsidP="007B0CF3">
            <w:pPr>
              <w:pStyle w:val="BodyText"/>
              <w:jc w:val="left"/>
            </w:pPr>
            <w:r>
              <w:t>60</w:t>
            </w:r>
          </w:p>
        </w:tc>
        <w:tc>
          <w:tcPr>
            <w:tcW w:w="2126" w:type="dxa"/>
          </w:tcPr>
          <w:p w:rsidR="007B0CF3" w:rsidRPr="00D3639D" w:rsidRDefault="007B0CF3" w:rsidP="007B0CF3">
            <w:pPr>
              <w:pStyle w:val="BodyText"/>
            </w:pPr>
            <w:bookmarkStart w:id="4" w:name="OLE_LINK3"/>
            <w:bookmarkStart w:id="5" w:name="OLE_LINK4"/>
            <w:r w:rsidRPr="007B0CF3">
              <w:rPr>
                <w:sz w:val="14"/>
              </w:rPr>
              <w:t>P:\Transport Wholesale Limited\Distribution\Barcoding\Rack Labels.xlsx</w:t>
            </w:r>
            <w:bookmarkEnd w:id="4"/>
            <w:bookmarkEnd w:id="5"/>
          </w:p>
        </w:tc>
        <w:tc>
          <w:tcPr>
            <w:tcW w:w="2551" w:type="dxa"/>
          </w:tcPr>
          <w:p w:rsidR="007B0CF3" w:rsidRPr="00D3639D" w:rsidRDefault="007B0CF3" w:rsidP="007B0CF3">
            <w:pPr>
              <w:pStyle w:val="BodyText"/>
              <w:jc w:val="center"/>
            </w:pPr>
            <w:r w:rsidRPr="007B0CF3">
              <w:rPr>
                <w:sz w:val="14"/>
              </w:rPr>
              <w:t>P:\Transport Wholesale Limited\Distribution\Barcoding</w:t>
            </w:r>
            <w:r>
              <w:rPr>
                <w:sz w:val="14"/>
              </w:rPr>
              <w:t>\</w:t>
            </w:r>
            <w:r>
              <w:t xml:space="preserve"> </w:t>
            </w:r>
            <w:r w:rsidRPr="007B0CF3">
              <w:rPr>
                <w:sz w:val="14"/>
              </w:rPr>
              <w:t xml:space="preserve">TWL Rack Label </w:t>
            </w:r>
            <w:proofErr w:type="spellStart"/>
            <w:r w:rsidRPr="007B0CF3">
              <w:rPr>
                <w:sz w:val="14"/>
              </w:rPr>
              <w:t>Template.btw</w:t>
            </w:r>
            <w:proofErr w:type="spellEnd"/>
          </w:p>
        </w:tc>
      </w:tr>
      <w:tr w:rsidR="007B0CF3" w:rsidRPr="00D3639D" w:rsidTr="007B0CF3">
        <w:tc>
          <w:tcPr>
            <w:tcW w:w="2082" w:type="dxa"/>
            <w:vAlign w:val="center"/>
          </w:tcPr>
          <w:p w:rsidR="007B0CF3" w:rsidRPr="00D3639D" w:rsidRDefault="00745CCB" w:rsidP="007B0CF3">
            <w:pPr>
              <w:pStyle w:val="BodyText"/>
              <w:jc w:val="left"/>
            </w:pPr>
            <w:r>
              <w:t xml:space="preserve">TWL </w:t>
            </w:r>
            <w:r w:rsidR="007B0CF3">
              <w:t>Shelf Label</w:t>
            </w:r>
          </w:p>
        </w:tc>
        <w:tc>
          <w:tcPr>
            <w:tcW w:w="1134" w:type="dxa"/>
            <w:vAlign w:val="center"/>
          </w:tcPr>
          <w:p w:rsidR="007B0CF3" w:rsidRPr="00D3639D" w:rsidRDefault="007B0CF3" w:rsidP="007B0CF3">
            <w:pPr>
              <w:pStyle w:val="BodyText"/>
              <w:jc w:val="left"/>
            </w:pPr>
            <w:r>
              <w:t>65</w:t>
            </w:r>
          </w:p>
        </w:tc>
        <w:tc>
          <w:tcPr>
            <w:tcW w:w="1134" w:type="dxa"/>
            <w:vAlign w:val="center"/>
          </w:tcPr>
          <w:p w:rsidR="007B0CF3" w:rsidRPr="00D3639D" w:rsidRDefault="007B0CF3" w:rsidP="007B0CF3">
            <w:pPr>
              <w:pStyle w:val="BodyText"/>
              <w:jc w:val="left"/>
            </w:pPr>
            <w:r>
              <w:t>20</w:t>
            </w:r>
          </w:p>
        </w:tc>
        <w:tc>
          <w:tcPr>
            <w:tcW w:w="2126" w:type="dxa"/>
          </w:tcPr>
          <w:p w:rsidR="007B0CF3" w:rsidRPr="00D3639D" w:rsidRDefault="007B0CF3" w:rsidP="007B0CF3">
            <w:pPr>
              <w:pStyle w:val="BodyText"/>
              <w:jc w:val="center"/>
            </w:pPr>
            <w:r w:rsidRPr="007B0CF3">
              <w:rPr>
                <w:sz w:val="14"/>
              </w:rPr>
              <w:t>P:\Transport Wholesale Limited\Distribution\Barcoding\Shelf Label</w:t>
            </w:r>
            <w:r>
              <w:rPr>
                <w:sz w:val="14"/>
              </w:rPr>
              <w:t>.xlsx</w:t>
            </w:r>
          </w:p>
        </w:tc>
        <w:tc>
          <w:tcPr>
            <w:tcW w:w="2551" w:type="dxa"/>
          </w:tcPr>
          <w:p w:rsidR="007B0CF3" w:rsidRPr="00D3639D" w:rsidRDefault="007B0CF3" w:rsidP="003C094B">
            <w:pPr>
              <w:pStyle w:val="BodyText"/>
              <w:jc w:val="center"/>
            </w:pPr>
            <w:r w:rsidRPr="007B0CF3">
              <w:rPr>
                <w:sz w:val="14"/>
              </w:rPr>
              <w:t xml:space="preserve">P:\Transport Wholesale Limited\Distribution\Barcoding\TWL Shelf Label </w:t>
            </w:r>
            <w:proofErr w:type="spellStart"/>
            <w:r w:rsidRPr="007B0CF3">
              <w:rPr>
                <w:sz w:val="14"/>
              </w:rPr>
              <w:t>Template.btw</w:t>
            </w:r>
            <w:proofErr w:type="spellEnd"/>
          </w:p>
        </w:tc>
      </w:tr>
      <w:tr w:rsidR="007B0CF3" w:rsidRPr="00D3639D" w:rsidTr="007B0CF3">
        <w:tc>
          <w:tcPr>
            <w:tcW w:w="2082" w:type="dxa"/>
            <w:vAlign w:val="center"/>
          </w:tcPr>
          <w:p w:rsidR="007B0CF3" w:rsidRPr="00D3639D" w:rsidRDefault="00745CCB" w:rsidP="00745CCB">
            <w:pPr>
              <w:pStyle w:val="BodyText"/>
              <w:jc w:val="left"/>
            </w:pPr>
            <w:r>
              <w:t xml:space="preserve">TWL Small </w:t>
            </w:r>
            <w:r w:rsidR="007B0CF3">
              <w:t xml:space="preserve">Bin </w:t>
            </w:r>
            <w:r>
              <w:t>Item</w:t>
            </w:r>
            <w:r w:rsidR="007B0CF3">
              <w:t xml:space="preserve"> Labels</w:t>
            </w:r>
          </w:p>
        </w:tc>
        <w:tc>
          <w:tcPr>
            <w:tcW w:w="1134" w:type="dxa"/>
            <w:vAlign w:val="center"/>
          </w:tcPr>
          <w:p w:rsidR="007B0CF3" w:rsidRPr="00D3639D" w:rsidRDefault="007B0CF3" w:rsidP="007B0CF3">
            <w:pPr>
              <w:pStyle w:val="BodyText"/>
              <w:jc w:val="left"/>
            </w:pPr>
            <w:r>
              <w:t>65</w:t>
            </w:r>
          </w:p>
        </w:tc>
        <w:tc>
          <w:tcPr>
            <w:tcW w:w="1134" w:type="dxa"/>
            <w:vAlign w:val="center"/>
          </w:tcPr>
          <w:p w:rsidR="007B0CF3" w:rsidRPr="00D3639D" w:rsidRDefault="007B0CF3" w:rsidP="007B0CF3">
            <w:pPr>
              <w:pStyle w:val="BodyText"/>
              <w:jc w:val="left"/>
            </w:pPr>
            <w:r>
              <w:t>20</w:t>
            </w:r>
          </w:p>
        </w:tc>
        <w:tc>
          <w:tcPr>
            <w:tcW w:w="2126" w:type="dxa"/>
          </w:tcPr>
          <w:p w:rsidR="007B0CF3" w:rsidRPr="00D3639D" w:rsidRDefault="007B0CF3" w:rsidP="007B0CF3">
            <w:pPr>
              <w:pStyle w:val="BodyText"/>
              <w:jc w:val="center"/>
            </w:pPr>
            <w:r w:rsidRPr="007B0CF3">
              <w:rPr>
                <w:sz w:val="14"/>
              </w:rPr>
              <w:t>P:\Transport Wholesale Limited\Distribution\Barcoding\TWL Small Bin Item Drawer Labels</w:t>
            </w:r>
            <w:r>
              <w:rPr>
                <w:sz w:val="14"/>
              </w:rPr>
              <w:t>.xlsx</w:t>
            </w:r>
          </w:p>
        </w:tc>
        <w:tc>
          <w:tcPr>
            <w:tcW w:w="2551" w:type="dxa"/>
          </w:tcPr>
          <w:p w:rsidR="007B0CF3" w:rsidRPr="00D3639D" w:rsidRDefault="007B0CF3" w:rsidP="007B0CF3">
            <w:pPr>
              <w:pStyle w:val="BodyText"/>
              <w:jc w:val="center"/>
            </w:pPr>
            <w:r w:rsidRPr="007B0CF3">
              <w:rPr>
                <w:sz w:val="14"/>
              </w:rPr>
              <w:t xml:space="preserve">P:\Transport Wholesale Limited\Distribution\Barcoding\TWL Small Bin Item Drawer </w:t>
            </w:r>
            <w:proofErr w:type="spellStart"/>
            <w:r w:rsidRPr="007B0CF3">
              <w:rPr>
                <w:sz w:val="14"/>
              </w:rPr>
              <w:t>Labels</w:t>
            </w:r>
            <w:r>
              <w:rPr>
                <w:sz w:val="14"/>
              </w:rPr>
              <w:t>.btw</w:t>
            </w:r>
            <w:proofErr w:type="spellEnd"/>
          </w:p>
        </w:tc>
      </w:tr>
    </w:tbl>
    <w:p w:rsidR="001D6FB4" w:rsidRDefault="003C094B" w:rsidP="001E0D8C">
      <w:pPr>
        <w:pStyle w:val="BodyText"/>
        <w:rPr>
          <w:b/>
          <w:bCs/>
          <w:caps/>
        </w:rPr>
      </w:pPr>
      <w:r w:rsidRPr="003C094B">
        <w:t>Ne</w:t>
      </w:r>
      <w:r>
        <w:t>w templates can be prepared if you have specific requirements to fit your racking</w:t>
      </w:r>
      <w:r w:rsidR="007B5309">
        <w:t xml:space="preserve"> or printer.</w:t>
      </w:r>
    </w:p>
    <w:p w:rsidR="007B5309" w:rsidRPr="007B5309" w:rsidRDefault="00D74E0F" w:rsidP="006476CB">
      <w:pPr>
        <w:pStyle w:val="BodyText"/>
      </w:pPr>
      <w:r>
        <w:t>See A</w:t>
      </w:r>
      <w:r w:rsidR="007B5309">
        <w:t>ppendix A for sample label output</w:t>
      </w:r>
    </w:p>
    <w:p w:rsidR="00D3639D" w:rsidRDefault="00D3639D" w:rsidP="00D3639D">
      <w:pPr>
        <w:pStyle w:val="Heading3"/>
        <w:numPr>
          <w:ilvl w:val="0"/>
          <w:numId w:val="10"/>
        </w:numPr>
      </w:pPr>
      <w:bookmarkStart w:id="6" w:name="_Toc412804201"/>
      <w:r>
        <w:t>Prepare List of Locations to Print</w:t>
      </w:r>
      <w:bookmarkEnd w:id="6"/>
    </w:p>
    <w:p w:rsidR="00F62587" w:rsidRDefault="001D6FB4" w:rsidP="00D3639D">
      <w:pPr>
        <w:pStyle w:val="BodyText"/>
      </w:pPr>
      <w:r>
        <w:t xml:space="preserve">The next step is to prepare a list of Locations to print. </w:t>
      </w:r>
    </w:p>
    <w:p w:rsidR="00F62587" w:rsidRDefault="00F62587" w:rsidP="00D3639D">
      <w:pPr>
        <w:pStyle w:val="BodyText"/>
      </w:pPr>
      <w:r>
        <w:t xml:space="preserve">A master sheet mapping the existing TWL Locations to the new locations has been done an id stored on </w:t>
      </w:r>
      <w:proofErr w:type="spellStart"/>
      <w:r>
        <w:t>sharepoint</w:t>
      </w:r>
      <w:proofErr w:type="spellEnd"/>
      <w:r>
        <w:t xml:space="preserve"> the path is eMerge Project &gt; Change Management &gt; Barcoding &gt; Bin Location Codes &gt; TWL Warehouse &gt;TWL Bin Mapping v06.xlsx</w:t>
      </w:r>
    </w:p>
    <w:p w:rsidR="00F62587" w:rsidRDefault="00F62587" w:rsidP="00F62587">
      <w:pPr>
        <w:pStyle w:val="BodyText"/>
        <w:jc w:val="left"/>
        <w:rPr>
          <w:rStyle w:val="Hyperlink"/>
          <w:rFonts w:ascii="Verdana" w:hAnsi="Verdana"/>
        </w:rPr>
      </w:pPr>
      <w:r>
        <w:t xml:space="preserve">Shortcut here:   </w:t>
      </w:r>
      <w:hyperlink r:id="rId20" w:history="1">
        <w:r w:rsidRPr="00A4183C">
          <w:rPr>
            <w:rStyle w:val="Hyperlink"/>
            <w:rFonts w:ascii="Verdana" w:hAnsi="Verdana"/>
          </w:rPr>
          <w:t>https://emerge.goughgroup.co.nz/Shared%20Documents/Change%20Management/Barcoding/Bin%20Location%20Codes/TWL%20Warehouse/TWL%20Bin%20Mapping%20v06.xlsx</w:t>
        </w:r>
      </w:hyperlink>
    </w:p>
    <w:p w:rsidR="00F62587" w:rsidRDefault="00F62587" w:rsidP="00D3639D">
      <w:pPr>
        <w:pStyle w:val="BodyText"/>
      </w:pPr>
      <w:r>
        <w:t>The format of the file is:</w:t>
      </w:r>
    </w:p>
    <w:p w:rsidR="00F62587" w:rsidRDefault="00F62587" w:rsidP="00D3639D">
      <w:pPr>
        <w:pStyle w:val="BodyText"/>
      </w:pPr>
      <w:r>
        <w:rPr>
          <w:noProof/>
          <w:lang w:eastAsia="en-NZ"/>
        </w:rPr>
        <w:drawing>
          <wp:inline distT="0" distB="0" distL="0" distR="0" wp14:anchorId="6AE237F3" wp14:editId="6A09070D">
            <wp:extent cx="2746330" cy="24649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255" cy="24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87" w:rsidRDefault="00F62587" w:rsidP="00D3639D">
      <w:pPr>
        <w:pStyle w:val="BodyText"/>
      </w:pPr>
    </w:p>
    <w:p w:rsidR="00126C43" w:rsidRDefault="00126C43" w:rsidP="00D3639D">
      <w:pPr>
        <w:pStyle w:val="BodyText"/>
      </w:pPr>
      <w:r>
        <w:t xml:space="preserve">The best approach is to copy a Bay or </w:t>
      </w:r>
      <w:proofErr w:type="spellStart"/>
      <w:r>
        <w:t>goup</w:t>
      </w:r>
      <w:proofErr w:type="spellEnd"/>
      <w:r>
        <w:t xml:space="preserve"> of Bays from the above mapping spreadsheet and paste into the label printing templates</w:t>
      </w:r>
      <w:r w:rsidR="00745CCB">
        <w:t>, examples below</w:t>
      </w:r>
      <w:r>
        <w:t>.</w:t>
      </w:r>
    </w:p>
    <w:p w:rsidR="001D6FB4" w:rsidRDefault="00F34398" w:rsidP="00D3639D">
      <w:pPr>
        <w:pStyle w:val="BodyText"/>
      </w:pPr>
      <w:r>
        <w:t>Sample</w:t>
      </w:r>
      <w:r w:rsidR="001D6FB4">
        <w:t xml:space="preserve"> </w:t>
      </w:r>
      <w:r w:rsidR="0069208A">
        <w:t>Templates</w:t>
      </w:r>
      <w:r w:rsidR="001D6FB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2694"/>
      </w:tblGrid>
      <w:tr w:rsidR="00F62587" w:rsidTr="00F62587">
        <w:trPr>
          <w:trHeight w:val="526"/>
        </w:trPr>
        <w:tc>
          <w:tcPr>
            <w:tcW w:w="2660" w:type="dxa"/>
            <w:shd w:val="pct25" w:color="auto" w:fill="auto"/>
          </w:tcPr>
          <w:p w:rsidR="00F62587" w:rsidRPr="00EC2478" w:rsidRDefault="00F62587" w:rsidP="00EC2478">
            <w:pPr>
              <w:pStyle w:val="BodyText"/>
              <w:rPr>
                <w:b/>
              </w:rPr>
            </w:pPr>
            <w:r w:rsidRPr="00EC2478">
              <w:rPr>
                <w:b/>
              </w:rPr>
              <w:t>Rack</w:t>
            </w:r>
          </w:p>
        </w:tc>
        <w:tc>
          <w:tcPr>
            <w:tcW w:w="2551" w:type="dxa"/>
            <w:shd w:val="pct25" w:color="auto" w:fill="auto"/>
          </w:tcPr>
          <w:p w:rsidR="00F62587" w:rsidRPr="00EC2478" w:rsidRDefault="00F62587" w:rsidP="00EC2478">
            <w:pPr>
              <w:pStyle w:val="BodyText"/>
              <w:rPr>
                <w:b/>
              </w:rPr>
            </w:pPr>
            <w:r>
              <w:rPr>
                <w:b/>
              </w:rPr>
              <w:t>Shelf</w:t>
            </w:r>
          </w:p>
        </w:tc>
        <w:tc>
          <w:tcPr>
            <w:tcW w:w="2694" w:type="dxa"/>
            <w:shd w:val="pct25" w:color="auto" w:fill="auto"/>
          </w:tcPr>
          <w:p w:rsidR="00F62587" w:rsidRPr="00EC2478" w:rsidRDefault="00F62587" w:rsidP="00745CCB">
            <w:pPr>
              <w:pStyle w:val="BodyText"/>
              <w:rPr>
                <w:b/>
              </w:rPr>
            </w:pPr>
            <w:r>
              <w:rPr>
                <w:b/>
              </w:rPr>
              <w:t xml:space="preserve">Bin </w:t>
            </w:r>
            <w:r w:rsidR="00745CCB">
              <w:rPr>
                <w:b/>
              </w:rPr>
              <w:t>Item</w:t>
            </w:r>
            <w:r>
              <w:rPr>
                <w:b/>
              </w:rPr>
              <w:t xml:space="preserve"> labels</w:t>
            </w:r>
          </w:p>
        </w:tc>
      </w:tr>
      <w:tr w:rsidR="00F62587" w:rsidTr="00F62587">
        <w:tc>
          <w:tcPr>
            <w:tcW w:w="2660" w:type="dxa"/>
          </w:tcPr>
          <w:p w:rsidR="00F62587" w:rsidRDefault="00F62587" w:rsidP="00D3639D">
            <w:pPr>
              <w:pStyle w:val="BodyText"/>
            </w:pPr>
            <w:r>
              <w:rPr>
                <w:noProof/>
                <w:lang w:eastAsia="en-NZ"/>
              </w:rPr>
              <w:drawing>
                <wp:inline distT="0" distB="0" distL="0" distR="0" wp14:anchorId="414F94C9" wp14:editId="4376064C">
                  <wp:extent cx="922655" cy="3188335"/>
                  <wp:effectExtent l="0" t="0" r="0" b="0"/>
                  <wp:docPr id="3" name="Picture 3" descr="C:\Users\craigmc\AppData\Local\Temp\SNAGHTML3ab52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craigmc\AppData\Local\Temp\SNAGHTML3ab52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655" cy="318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F62587" w:rsidRDefault="00F62587" w:rsidP="00D3639D">
            <w:pPr>
              <w:pStyle w:val="BodyText"/>
            </w:pPr>
            <w:r>
              <w:rPr>
                <w:noProof/>
                <w:lang w:eastAsia="en-NZ"/>
              </w:rPr>
              <w:drawing>
                <wp:inline distT="0" distB="0" distL="0" distR="0" wp14:anchorId="3B45B584" wp14:editId="7C514A96">
                  <wp:extent cx="838095" cy="2095238"/>
                  <wp:effectExtent l="0" t="0" r="63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095" cy="2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:rsidR="00F62587" w:rsidRDefault="00F62587" w:rsidP="00D3639D">
            <w:pPr>
              <w:pStyle w:val="BodyText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244F38E" wp14:editId="5C7493CF">
                  <wp:extent cx="3856668" cy="1058693"/>
                  <wp:effectExtent l="8255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872540" cy="106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6FB4" w:rsidRDefault="001D6FB4" w:rsidP="001D6FB4">
      <w:pPr>
        <w:pStyle w:val="BodyText"/>
      </w:pPr>
      <w:r>
        <w:t>Enter in all Locations within the relevant section that require a Location barcode</w:t>
      </w:r>
      <w:r w:rsidR="00924E91">
        <w:t>.</w:t>
      </w:r>
    </w:p>
    <w:p w:rsidR="00980222" w:rsidRDefault="00980222" w:rsidP="001D6FB4">
      <w:pPr>
        <w:pStyle w:val="BodyText"/>
      </w:pPr>
      <w:r>
        <w:t>Ensure you list them in the order you want them to print out.</w:t>
      </w:r>
    </w:p>
    <w:p w:rsidR="00745CCB" w:rsidRDefault="00745CCB" w:rsidP="00745CCB">
      <w:pPr>
        <w:pStyle w:val="BodyText"/>
      </w:pPr>
      <w:r>
        <w:t xml:space="preserve">Note: Bin Item Labels will need to be created based on individual items and sourcing </w:t>
      </w:r>
      <w:proofErr w:type="gramStart"/>
      <w:r>
        <w:t>it’s</w:t>
      </w:r>
      <w:proofErr w:type="gramEnd"/>
      <w:r>
        <w:t xml:space="preserve"> barcode. </w:t>
      </w:r>
    </w:p>
    <w:p w:rsidR="001D6FB4" w:rsidRDefault="001D6FB4" w:rsidP="00D3639D">
      <w:pPr>
        <w:pStyle w:val="BodyText"/>
      </w:pPr>
    </w:p>
    <w:p w:rsidR="00374A0B" w:rsidRDefault="00F34398" w:rsidP="00D3639D">
      <w:pPr>
        <w:pStyle w:val="BodyText"/>
      </w:pPr>
      <w:r>
        <w:t xml:space="preserve">Remember </w:t>
      </w:r>
      <w:r w:rsidR="00745CCB">
        <w:t>to</w:t>
      </w:r>
      <w:r>
        <w:t xml:space="preserve"> save the file</w:t>
      </w:r>
      <w:r w:rsidR="00374A0B">
        <w:t>.</w:t>
      </w:r>
    </w:p>
    <w:p w:rsidR="007B5309" w:rsidRDefault="007B5309" w:rsidP="00D3639D">
      <w:pPr>
        <w:pStyle w:val="BodyText"/>
      </w:pPr>
    </w:p>
    <w:p w:rsidR="00D3639D" w:rsidRDefault="006A5DD5" w:rsidP="00D3639D">
      <w:pPr>
        <w:pStyle w:val="Heading3"/>
        <w:numPr>
          <w:ilvl w:val="0"/>
          <w:numId w:val="10"/>
        </w:numPr>
      </w:pPr>
      <w:bookmarkStart w:id="7" w:name="_Toc412804202"/>
      <w:r>
        <w:t>Mass</w:t>
      </w:r>
      <w:r w:rsidR="00374A0B">
        <w:t xml:space="preserve"> </w:t>
      </w:r>
      <w:r w:rsidR="00D3639D">
        <w:t xml:space="preserve">Print </w:t>
      </w:r>
      <w:r>
        <w:t xml:space="preserve">of </w:t>
      </w:r>
      <w:r w:rsidR="001E0D8C">
        <w:t>Lo</w:t>
      </w:r>
      <w:r w:rsidR="00D3639D">
        <w:t>cation Labels</w:t>
      </w:r>
      <w:bookmarkEnd w:id="7"/>
    </w:p>
    <w:p w:rsidR="008D25C9" w:rsidRDefault="008D25C9" w:rsidP="000774B3">
      <w:pPr>
        <w:pStyle w:val="BodyText"/>
      </w:pPr>
      <w:r>
        <w:t xml:space="preserve">It is recommended to do a section at a time, </w:t>
      </w:r>
      <w:r w:rsidR="00745CCB">
        <w:t xml:space="preserve">after </w:t>
      </w:r>
      <w:r>
        <w:t>copying the To-Be bins from the mapping spreadsheet</w:t>
      </w:r>
      <w:r w:rsidR="00745CCB">
        <w:t>, described above</w:t>
      </w:r>
      <w:r>
        <w:t xml:space="preserve"> and pasting into the relevant printing template.</w:t>
      </w:r>
    </w:p>
    <w:p w:rsidR="0033603D" w:rsidRDefault="0033603D" w:rsidP="000774B3">
      <w:pPr>
        <w:pStyle w:val="BodyText"/>
      </w:pPr>
      <w:r>
        <w:t>After you have filled in the spreadsheet template, follow these steps to print your location barcode labels:</w:t>
      </w:r>
    </w:p>
    <w:p w:rsidR="006476CB" w:rsidRDefault="006476CB" w:rsidP="006476CB">
      <w:pPr>
        <w:pStyle w:val="BodyText"/>
        <w:ind w:left="720"/>
      </w:pPr>
    </w:p>
    <w:p w:rsidR="006476CB" w:rsidRDefault="006476CB">
      <w:pPr>
        <w:spacing w:line="240" w:lineRule="auto"/>
        <w:rPr>
          <w:rFonts w:ascii="Verdana" w:hAnsi="Verdana"/>
          <w:sz w:val="20"/>
        </w:rPr>
      </w:pPr>
      <w:r>
        <w:br w:type="page"/>
      </w:r>
    </w:p>
    <w:p w:rsidR="00374A0B" w:rsidRDefault="0033603D" w:rsidP="0033603D">
      <w:pPr>
        <w:pStyle w:val="BodyText"/>
        <w:numPr>
          <w:ilvl w:val="0"/>
          <w:numId w:val="15"/>
        </w:numPr>
      </w:pPr>
      <w:r>
        <w:t>Open the Label Template (above) that you require</w:t>
      </w:r>
    </w:p>
    <w:p w:rsidR="0033603D" w:rsidRDefault="003575AF" w:rsidP="0033603D">
      <w:pPr>
        <w:pStyle w:val="BodyText"/>
        <w:ind w:left="720"/>
      </w:pPr>
      <w:r>
        <w:rPr>
          <w:noProof/>
          <w:lang w:eastAsia="en-NZ"/>
        </w:rPr>
        <w:drawing>
          <wp:inline distT="0" distB="0" distL="0" distR="0" wp14:anchorId="2DD86659" wp14:editId="5600A59A">
            <wp:extent cx="3609892" cy="1955609"/>
            <wp:effectExtent l="0" t="0" r="0" b="6985"/>
            <wp:docPr id="7" name="Picture 7" descr="C:\Users\craigmc\AppData\Local\Temp\SNAGHTML1394a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craigmc\AppData\Local\Temp\SNAGHTML1394af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81" cy="195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CCB" w:rsidRDefault="00745CCB" w:rsidP="0033603D">
      <w:pPr>
        <w:pStyle w:val="BodyText"/>
        <w:ind w:left="720"/>
      </w:pPr>
    </w:p>
    <w:p w:rsidR="00FF497B" w:rsidRDefault="00745CCB" w:rsidP="00745CCB">
      <w:pPr>
        <w:pStyle w:val="BodyText"/>
        <w:numPr>
          <w:ilvl w:val="0"/>
          <w:numId w:val="15"/>
        </w:numPr>
      </w:pPr>
      <w:r>
        <w:t xml:space="preserve">To Print the Barcodes </w:t>
      </w:r>
      <w:r w:rsidR="00FF497B">
        <w:t xml:space="preserve">choose the Print Icon or </w:t>
      </w:r>
      <w:r>
        <w:t>go File</w:t>
      </w:r>
      <w:r w:rsidR="00FF497B">
        <w:t xml:space="preserve"> menu</w:t>
      </w:r>
      <w:r>
        <w:t xml:space="preserve"> -&gt; Print. </w:t>
      </w:r>
    </w:p>
    <w:p w:rsidR="00FF497B" w:rsidRDefault="00FF497B" w:rsidP="00FF497B">
      <w:pPr>
        <w:pStyle w:val="BodyText"/>
        <w:ind w:left="720"/>
      </w:pPr>
      <w:r>
        <w:rPr>
          <w:noProof/>
          <w:lang w:eastAsia="en-NZ"/>
        </w:rPr>
        <w:drawing>
          <wp:inline distT="0" distB="0" distL="0" distR="0" wp14:anchorId="188055D4" wp14:editId="2DE6E5AF">
            <wp:extent cx="4611756" cy="19664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7048" cy="19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FB" w:rsidRDefault="00AC7DFB">
      <w:pPr>
        <w:spacing w:line="240" w:lineRule="auto"/>
        <w:rPr>
          <w:rFonts w:ascii="Verdana" w:hAnsi="Verdana"/>
          <w:sz w:val="20"/>
        </w:rPr>
      </w:pPr>
    </w:p>
    <w:p w:rsidR="00FF497B" w:rsidRDefault="00FF497B" w:rsidP="00FF497B">
      <w:pPr>
        <w:pStyle w:val="BodyText"/>
        <w:numPr>
          <w:ilvl w:val="0"/>
          <w:numId w:val="15"/>
        </w:numPr>
      </w:pPr>
      <w:r>
        <w:t xml:space="preserve">The print box </w:t>
      </w:r>
      <w:r w:rsidR="00AC7DFB">
        <w:t>provides some useful options.</w:t>
      </w:r>
    </w:p>
    <w:p w:rsidR="00FF497B" w:rsidRDefault="00FF497B" w:rsidP="00AC7DFB">
      <w:pPr>
        <w:pStyle w:val="BodyText"/>
        <w:ind w:left="720"/>
      </w:pPr>
      <w:r>
        <w:rPr>
          <w:noProof/>
          <w:lang w:eastAsia="en-NZ"/>
        </w:rPr>
        <w:drawing>
          <wp:inline distT="0" distB="0" distL="0" distR="0" wp14:anchorId="0C91E122" wp14:editId="49A8D046">
            <wp:extent cx="2162754" cy="2447640"/>
            <wp:effectExtent l="0" t="0" r="9525" b="0"/>
            <wp:docPr id="14" name="Picture 14" descr="C:\Users\craigmc\AppData\Local\Temp\SNAGHTML5b33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aigmc\AppData\Local\Temp\SNAGHTML5b33b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230" cy="244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E9D" w:rsidRDefault="009E7E9D">
      <w:pPr>
        <w:spacing w:line="240" w:lineRule="auto"/>
        <w:rPr>
          <w:rFonts w:ascii="Verdana" w:hAnsi="Verdana"/>
          <w:sz w:val="20"/>
        </w:rPr>
      </w:pPr>
      <w:r>
        <w:br w:type="page"/>
      </w:r>
    </w:p>
    <w:p w:rsidR="00AC7DFB" w:rsidRDefault="00AC7DFB" w:rsidP="00AC7DFB">
      <w:pPr>
        <w:pStyle w:val="BodyText"/>
        <w:ind w:left="720"/>
      </w:pPr>
    </w:p>
    <w:p w:rsidR="00745CCB" w:rsidRDefault="00AC7DFB" w:rsidP="00745CCB">
      <w:pPr>
        <w:pStyle w:val="BodyText"/>
        <w:ind w:left="720"/>
      </w:pPr>
      <w:r>
        <w:t>The “Queried Records” option allows you to choose:</w:t>
      </w:r>
    </w:p>
    <w:p w:rsidR="00745CCB" w:rsidRDefault="00AC7DFB" w:rsidP="00745CCB">
      <w:pPr>
        <w:pStyle w:val="BodyText"/>
        <w:ind w:left="720"/>
        <w:rPr>
          <w:noProof/>
          <w:lang w:eastAsia="en-NZ"/>
        </w:rPr>
      </w:pPr>
      <w:r w:rsidRPr="00AC7DFB">
        <w:rPr>
          <w:b/>
          <w:noProof/>
          <w:lang w:eastAsia="en-NZ"/>
        </w:rPr>
        <w:t>All</w:t>
      </w:r>
      <w:r>
        <w:rPr>
          <w:noProof/>
          <w:lang w:eastAsia="en-NZ"/>
        </w:rPr>
        <w:t xml:space="preserve"> – will print a lable for every record in the template to print</w:t>
      </w:r>
    </w:p>
    <w:p w:rsidR="00AC7DFB" w:rsidRDefault="00AC7DFB" w:rsidP="00745CCB">
      <w:pPr>
        <w:pStyle w:val="BodyText"/>
        <w:ind w:left="720"/>
        <w:rPr>
          <w:noProof/>
          <w:lang w:eastAsia="en-NZ"/>
        </w:rPr>
      </w:pPr>
      <w:r w:rsidRPr="00AC7DFB">
        <w:rPr>
          <w:b/>
          <w:noProof/>
          <w:lang w:eastAsia="en-NZ"/>
        </w:rPr>
        <w:t>First Record Only</w:t>
      </w:r>
      <w:r>
        <w:rPr>
          <w:noProof/>
          <w:lang w:eastAsia="en-NZ"/>
        </w:rPr>
        <w:t xml:space="preserve"> – will print 1 label so you can check your setup</w:t>
      </w:r>
    </w:p>
    <w:p w:rsidR="00AC7DFB" w:rsidRDefault="00AC7DFB" w:rsidP="00745CCB">
      <w:pPr>
        <w:pStyle w:val="BodyText"/>
        <w:ind w:left="720"/>
      </w:pPr>
      <w:r w:rsidRPr="00AC7DFB">
        <w:rPr>
          <w:b/>
          <w:noProof/>
          <w:lang w:eastAsia="en-NZ"/>
        </w:rPr>
        <w:t>Selected</w:t>
      </w:r>
      <w:r>
        <w:rPr>
          <w:noProof/>
          <w:lang w:eastAsia="en-NZ"/>
        </w:rPr>
        <w:t xml:space="preserve"> - if choosing this option then you need to click the “Select Records” button to select which records you want:</w:t>
      </w:r>
    </w:p>
    <w:p w:rsidR="00AC7DFB" w:rsidRDefault="00AC7DFB" w:rsidP="00AC7DFB">
      <w:pPr>
        <w:pStyle w:val="BodyText"/>
        <w:ind w:left="1440"/>
      </w:pPr>
      <w:r>
        <w:rPr>
          <w:noProof/>
          <w:lang w:eastAsia="en-NZ"/>
        </w:rPr>
        <w:drawing>
          <wp:inline distT="0" distB="0" distL="0" distR="0" wp14:anchorId="2226B4AE" wp14:editId="41EE38C6">
            <wp:extent cx="3857143" cy="20857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F3" w:rsidRDefault="009041F3" w:rsidP="00AC7DFB">
      <w:pPr>
        <w:pStyle w:val="BodyText"/>
        <w:ind w:left="1440"/>
      </w:pPr>
      <w:r>
        <w:t xml:space="preserve">Here you can tick or </w:t>
      </w:r>
      <w:proofErr w:type="spellStart"/>
      <w:r>
        <w:t>untick</w:t>
      </w:r>
      <w:proofErr w:type="spellEnd"/>
      <w:r>
        <w:t xml:space="preserve"> records to control what you print:</w:t>
      </w:r>
    </w:p>
    <w:p w:rsidR="00AC7DFB" w:rsidRDefault="00AC7DFB" w:rsidP="00AC7DFB">
      <w:pPr>
        <w:pStyle w:val="BodyText"/>
        <w:ind w:left="1440"/>
      </w:pPr>
      <w:r>
        <w:rPr>
          <w:noProof/>
          <w:lang w:eastAsia="en-NZ"/>
        </w:rPr>
        <w:drawing>
          <wp:inline distT="0" distB="0" distL="0" distR="0" wp14:anchorId="104A123D" wp14:editId="465ACA6C">
            <wp:extent cx="3808675" cy="3850422"/>
            <wp:effectExtent l="0" t="0" r="1905" b="0"/>
            <wp:docPr id="16" name="Picture 16" descr="C:\Users\craigmc\AppData\Local\Temp\SNAGHTML66d1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aigmc\AppData\Local\Temp\SNAGHTML66d1d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68" cy="385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CCB" w:rsidRDefault="00745CCB" w:rsidP="0033603D">
      <w:pPr>
        <w:pStyle w:val="BodyText"/>
        <w:ind w:left="720"/>
      </w:pPr>
    </w:p>
    <w:p w:rsidR="00745CCB" w:rsidRDefault="00745CCB" w:rsidP="0033603D">
      <w:pPr>
        <w:pStyle w:val="BodyText"/>
        <w:ind w:left="720"/>
      </w:pPr>
    </w:p>
    <w:p w:rsidR="009E7E9D" w:rsidRDefault="009E7E9D">
      <w:pPr>
        <w:spacing w:line="240" w:lineRule="auto"/>
        <w:rPr>
          <w:rFonts w:ascii="Verdana" w:hAnsi="Verdana" w:cs="Arial"/>
          <w:b/>
          <w:bCs/>
          <w:caps/>
          <w:color w:val="000000"/>
          <w:kern w:val="32"/>
          <w:szCs w:val="26"/>
        </w:rPr>
      </w:pPr>
      <w:r>
        <w:br w:type="page"/>
      </w:r>
    </w:p>
    <w:p w:rsidR="00745CCB" w:rsidRDefault="00745CCB" w:rsidP="00745CCB">
      <w:pPr>
        <w:pStyle w:val="Heading3"/>
        <w:numPr>
          <w:ilvl w:val="0"/>
          <w:numId w:val="10"/>
        </w:numPr>
      </w:pPr>
      <w:bookmarkStart w:id="8" w:name="_Toc412804203"/>
      <w:r>
        <w:t>Troubleshooting</w:t>
      </w:r>
      <w:bookmarkEnd w:id="8"/>
    </w:p>
    <w:p w:rsidR="00745CCB" w:rsidRPr="00745CCB" w:rsidRDefault="00745CCB" w:rsidP="00745CCB">
      <w:pPr>
        <w:pStyle w:val="BodyText"/>
        <w:ind w:left="360"/>
      </w:pPr>
      <w:r>
        <w:t>Generally problems you will strike will be with Bartender having a problem reading the data from the spreadsheet. Follow the steps below to reconnect the source data:</w:t>
      </w:r>
    </w:p>
    <w:p w:rsidR="0033603D" w:rsidRDefault="0033603D" w:rsidP="00745CCB">
      <w:pPr>
        <w:pStyle w:val="BodyText"/>
        <w:numPr>
          <w:ilvl w:val="0"/>
          <w:numId w:val="20"/>
        </w:numPr>
      </w:pPr>
      <w:r>
        <w:t>Click on the “Database Connection Setup” icon</w:t>
      </w:r>
    </w:p>
    <w:p w:rsidR="0033603D" w:rsidRDefault="0033603D" w:rsidP="0033603D">
      <w:pPr>
        <w:pStyle w:val="BodyText"/>
        <w:ind w:left="720"/>
      </w:pPr>
      <w:r>
        <w:rPr>
          <w:noProof/>
          <w:lang w:eastAsia="en-NZ"/>
        </w:rPr>
        <w:drawing>
          <wp:inline distT="0" distB="0" distL="0" distR="0" wp14:anchorId="159C4E8F" wp14:editId="4E77020B">
            <wp:extent cx="3895106" cy="142870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4425" cy="14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3D" w:rsidRDefault="0033603D" w:rsidP="00745CCB">
      <w:pPr>
        <w:pStyle w:val="BodyText"/>
        <w:numPr>
          <w:ilvl w:val="0"/>
          <w:numId w:val="20"/>
        </w:numPr>
      </w:pPr>
      <w:r>
        <w:t>Click Add (Note once you’ve set this up once your template will be displayed)</w:t>
      </w:r>
    </w:p>
    <w:p w:rsidR="0033603D" w:rsidRDefault="0033603D" w:rsidP="0033603D">
      <w:pPr>
        <w:pStyle w:val="BodyText"/>
        <w:ind w:left="720"/>
      </w:pPr>
      <w:r>
        <w:rPr>
          <w:noProof/>
          <w:lang w:eastAsia="en-NZ"/>
        </w:rPr>
        <w:drawing>
          <wp:inline distT="0" distB="0" distL="0" distR="0" wp14:anchorId="1BA299F8" wp14:editId="439DD6C6">
            <wp:extent cx="3895106" cy="2407374"/>
            <wp:effectExtent l="0" t="0" r="0" b="0"/>
            <wp:docPr id="25" name="Picture 25" descr="C:\Users\craigmc\AppData\Local\Temp\SNAGHTML11723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craigmc\AppData\Local\Temp\SNAGHTML117237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448" cy="240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03D" w:rsidRDefault="0033603D" w:rsidP="00745CCB">
      <w:pPr>
        <w:pStyle w:val="BodyText"/>
        <w:numPr>
          <w:ilvl w:val="0"/>
          <w:numId w:val="20"/>
        </w:numPr>
      </w:pPr>
      <w:r>
        <w:t>The wizard will start, click next</w:t>
      </w:r>
    </w:p>
    <w:p w:rsidR="0033603D" w:rsidRDefault="0033603D" w:rsidP="0033603D">
      <w:pPr>
        <w:pStyle w:val="BodyText"/>
        <w:ind w:left="720"/>
      </w:pPr>
      <w:r>
        <w:rPr>
          <w:noProof/>
          <w:lang w:eastAsia="en-NZ"/>
        </w:rPr>
        <w:drawing>
          <wp:inline distT="0" distB="0" distL="0" distR="0" wp14:anchorId="7284C08B" wp14:editId="6031BB77">
            <wp:extent cx="3924795" cy="2871961"/>
            <wp:effectExtent l="0" t="0" r="0" b="5080"/>
            <wp:docPr id="33" name="Picture 33" descr="C:\Users\craigmc\AppData\Local\Temp\SNAGHTML117c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raigmc\AppData\Local\Temp\SNAGHTML117c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12" cy="287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03D" w:rsidRDefault="0033603D">
      <w:pPr>
        <w:spacing w:line="240" w:lineRule="auto"/>
        <w:rPr>
          <w:rFonts w:ascii="Verdana" w:hAnsi="Verdana"/>
          <w:sz w:val="20"/>
        </w:rPr>
      </w:pPr>
      <w:r>
        <w:br w:type="page"/>
      </w:r>
    </w:p>
    <w:p w:rsidR="0033603D" w:rsidRDefault="0033603D" w:rsidP="00745CCB">
      <w:pPr>
        <w:pStyle w:val="BodyText"/>
        <w:numPr>
          <w:ilvl w:val="0"/>
          <w:numId w:val="20"/>
        </w:numPr>
      </w:pPr>
      <w:r>
        <w:t>Select “Microsoft Excel”</w:t>
      </w:r>
    </w:p>
    <w:p w:rsidR="0033603D" w:rsidRDefault="0033603D" w:rsidP="0033603D">
      <w:pPr>
        <w:pStyle w:val="BodyText"/>
        <w:ind w:left="720"/>
      </w:pPr>
      <w:r>
        <w:rPr>
          <w:noProof/>
          <w:lang w:eastAsia="en-NZ"/>
        </w:rPr>
        <w:drawing>
          <wp:inline distT="0" distB="0" distL="0" distR="0" wp14:anchorId="1ECA4C35" wp14:editId="0A02D334">
            <wp:extent cx="3865418" cy="2828512"/>
            <wp:effectExtent l="0" t="0" r="1905" b="0"/>
            <wp:docPr id="34" name="Picture 34" descr="C:\Users\craigmc\AppData\Local\Temp\SNAGHTML118f1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raigmc\AppData\Local\Temp\SNAGHTML118f1c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33" cy="282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03D" w:rsidRDefault="0033603D" w:rsidP="00745CCB">
      <w:pPr>
        <w:pStyle w:val="BodyText"/>
        <w:numPr>
          <w:ilvl w:val="0"/>
          <w:numId w:val="20"/>
        </w:numPr>
      </w:pPr>
      <w:r>
        <w:t>Browse to select your template</w:t>
      </w:r>
      <w:r w:rsidR="005A35ED">
        <w:t>, once selected click “Test Connection” to confirm all is ok.</w:t>
      </w:r>
    </w:p>
    <w:p w:rsidR="0033603D" w:rsidRDefault="0033603D" w:rsidP="0033603D">
      <w:pPr>
        <w:pStyle w:val="BodyText"/>
        <w:ind w:left="720"/>
      </w:pPr>
      <w:r>
        <w:rPr>
          <w:noProof/>
          <w:lang w:eastAsia="en-NZ"/>
        </w:rPr>
        <w:drawing>
          <wp:inline distT="0" distB="0" distL="0" distR="0" wp14:anchorId="30B5F293" wp14:editId="1B05DCD8">
            <wp:extent cx="3894889" cy="2850077"/>
            <wp:effectExtent l="0" t="0" r="0" b="7620"/>
            <wp:docPr id="38" name="Picture 38" descr="C:\Users\craigmc\AppData\Local\Temp\SNAGHTML11a9d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craigmc\AppData\Local\Temp\SNAGHTML11a9da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88" cy="285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E91" w:rsidRDefault="00924E91" w:rsidP="00745CCB">
      <w:pPr>
        <w:pStyle w:val="BodyText"/>
        <w:numPr>
          <w:ilvl w:val="0"/>
          <w:numId w:val="20"/>
        </w:numPr>
      </w:pPr>
      <w:r>
        <w:t>Select the Worksheet</w:t>
      </w:r>
      <w:r w:rsidR="005A35ED">
        <w:t xml:space="preserve"> that you want to use</w:t>
      </w:r>
      <w:r>
        <w:t>, for example if you want to print Drawer labels then select the Drawers worksheet.</w:t>
      </w:r>
      <w:r w:rsidR="005A35ED">
        <w:t xml:space="preserve"> </w:t>
      </w:r>
      <w:r>
        <w:t>C</w:t>
      </w:r>
      <w:r w:rsidR="005A35ED">
        <w:t xml:space="preserve">lick “Add” to move </w:t>
      </w:r>
      <w:r>
        <w:t xml:space="preserve">it </w:t>
      </w:r>
      <w:r w:rsidR="005A35ED">
        <w:t xml:space="preserve">to the right panel. </w:t>
      </w:r>
      <w:proofErr w:type="gramStart"/>
      <w:r>
        <w:t xml:space="preserve">Then </w:t>
      </w:r>
      <w:r w:rsidR="005A35ED">
        <w:t xml:space="preserve"> click</w:t>
      </w:r>
      <w:proofErr w:type="gramEnd"/>
      <w:r w:rsidR="005A35ED">
        <w:t xml:space="preserve"> Next.</w:t>
      </w:r>
    </w:p>
    <w:p w:rsidR="0033603D" w:rsidRDefault="00924E91" w:rsidP="00924E91">
      <w:pPr>
        <w:pStyle w:val="BodyText"/>
        <w:ind w:left="720"/>
      </w:pPr>
      <w:r>
        <w:rPr>
          <w:noProof/>
          <w:lang w:eastAsia="en-NZ"/>
        </w:rPr>
        <w:drawing>
          <wp:inline distT="0" distB="0" distL="0" distR="0" wp14:anchorId="2464FC7E" wp14:editId="6B4A7382">
            <wp:extent cx="3903004" cy="2856016"/>
            <wp:effectExtent l="0" t="0" r="2540" b="1905"/>
            <wp:docPr id="56" name="Picture 56" descr="C:\Users\craigmc\AppData\Local\Temp\SNAGHTML14a99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craigmc\AppData\Local\Temp\SNAGHTML14a99a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119" cy="28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03D" w:rsidRDefault="005A35ED" w:rsidP="00745CCB">
      <w:pPr>
        <w:pStyle w:val="BodyText"/>
        <w:numPr>
          <w:ilvl w:val="0"/>
          <w:numId w:val="20"/>
        </w:numPr>
      </w:pPr>
      <w:r>
        <w:t>On the next screen just click Finish. You will then have all the locations available to print.</w:t>
      </w:r>
    </w:p>
    <w:p w:rsidR="005A35ED" w:rsidRDefault="00924E91" w:rsidP="005A35ED">
      <w:pPr>
        <w:pStyle w:val="BodyText"/>
        <w:ind w:left="720"/>
      </w:pPr>
      <w:r>
        <w:rPr>
          <w:noProof/>
          <w:lang w:eastAsia="en-NZ"/>
        </w:rPr>
        <w:drawing>
          <wp:inline distT="0" distB="0" distL="0" distR="0" wp14:anchorId="4D038B5D" wp14:editId="471EA040">
            <wp:extent cx="3870209" cy="2167247"/>
            <wp:effectExtent l="0" t="0" r="0" b="5080"/>
            <wp:docPr id="57" name="Picture 57" descr="C:\Users\craigmc\AppData\Local\Temp\SNAGHTML14be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craigmc\AppData\Local\Temp\SNAGHTML14be89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076" cy="216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C58" w:rsidRDefault="00C57C58" w:rsidP="00745CCB">
      <w:pPr>
        <w:pStyle w:val="BodyText"/>
        <w:numPr>
          <w:ilvl w:val="0"/>
          <w:numId w:val="20"/>
        </w:numPr>
      </w:pPr>
      <w:r>
        <w:t>The final step is to tell Bartender what to print on the label. Double click on the barcode</w:t>
      </w:r>
      <w:r w:rsidR="005715E6">
        <w:t>, then in the prompt box click on the line that says Field</w:t>
      </w:r>
      <w:proofErr w:type="gramStart"/>
      <w:r w:rsidR="005715E6">
        <w:t>:….</w:t>
      </w:r>
      <w:proofErr w:type="gramEnd"/>
      <w:r w:rsidR="005715E6">
        <w:t xml:space="preserve"> (</w:t>
      </w:r>
      <w:proofErr w:type="gramStart"/>
      <w:r w:rsidR="005715E6">
        <w:t>at</w:t>
      </w:r>
      <w:proofErr w:type="gramEnd"/>
      <w:r w:rsidR="005715E6">
        <w:t xml:space="preserve"> bottom of list).</w:t>
      </w:r>
    </w:p>
    <w:p w:rsidR="0033603D" w:rsidRDefault="00C57C58" w:rsidP="00C57C58">
      <w:pPr>
        <w:pStyle w:val="BodyText"/>
        <w:ind w:left="720"/>
      </w:pPr>
      <w:r w:rsidRPr="00C57C58">
        <w:t xml:space="preserve"> </w:t>
      </w:r>
      <w:r>
        <w:rPr>
          <w:noProof/>
          <w:lang w:eastAsia="en-NZ"/>
        </w:rPr>
        <w:drawing>
          <wp:inline distT="0" distB="0" distL="0" distR="0" wp14:anchorId="36CD9114" wp14:editId="4BB4B1CF">
            <wp:extent cx="3877294" cy="2192037"/>
            <wp:effectExtent l="0" t="0" r="9525" b="0"/>
            <wp:docPr id="50" name="Picture 50" descr="C:\Users\craigmc\AppData\Local\Temp\SNAGHTML122a7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craigmc\AppData\Local\Temp\SNAGHTML122a73c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331" cy="219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C58" w:rsidRDefault="00C57C58" w:rsidP="00C57C58">
      <w:pPr>
        <w:pStyle w:val="BodyText"/>
        <w:ind w:left="720"/>
      </w:pPr>
      <w:r>
        <w:t>Ensure the Type field is set to “Database Field”</w:t>
      </w:r>
    </w:p>
    <w:p w:rsidR="00C57C58" w:rsidRDefault="00C57C58" w:rsidP="00C57C58">
      <w:pPr>
        <w:pStyle w:val="BodyText"/>
        <w:ind w:left="720"/>
      </w:pPr>
      <w:r>
        <w:t xml:space="preserve">In the Field Name </w:t>
      </w:r>
      <w:r w:rsidR="00980222">
        <w:t>dropdown select the relevant list:</w:t>
      </w:r>
    </w:p>
    <w:p w:rsidR="00980222" w:rsidRDefault="00980222" w:rsidP="00980222">
      <w:pPr>
        <w:pStyle w:val="BodyText"/>
        <w:numPr>
          <w:ilvl w:val="0"/>
          <w:numId w:val="16"/>
        </w:numPr>
      </w:pPr>
      <w:r>
        <w:t xml:space="preserve">If printing Racks then select </w:t>
      </w:r>
      <w:r w:rsidR="005715E6">
        <w:t>Rack Labels</w:t>
      </w:r>
    </w:p>
    <w:p w:rsidR="00980222" w:rsidRDefault="00980222" w:rsidP="00980222">
      <w:pPr>
        <w:pStyle w:val="BodyText"/>
        <w:numPr>
          <w:ilvl w:val="0"/>
          <w:numId w:val="16"/>
        </w:numPr>
      </w:pPr>
      <w:r>
        <w:t xml:space="preserve">If printing </w:t>
      </w:r>
      <w:r w:rsidR="005715E6">
        <w:t xml:space="preserve">Shelf then select </w:t>
      </w:r>
      <w:r w:rsidR="006A5DD5">
        <w:t>Shelf</w:t>
      </w:r>
    </w:p>
    <w:p w:rsidR="005715E6" w:rsidRDefault="005715E6" w:rsidP="00980222">
      <w:pPr>
        <w:pStyle w:val="BodyText"/>
        <w:numPr>
          <w:ilvl w:val="0"/>
          <w:numId w:val="16"/>
        </w:numPr>
      </w:pPr>
      <w:r>
        <w:t xml:space="preserve">If printing Drawer then select </w:t>
      </w:r>
      <w:r w:rsidR="006A5DD5">
        <w:t>Code</w:t>
      </w:r>
    </w:p>
    <w:p w:rsidR="005715E6" w:rsidRDefault="005715E6" w:rsidP="00980222">
      <w:pPr>
        <w:pStyle w:val="BodyText"/>
        <w:numPr>
          <w:ilvl w:val="0"/>
          <w:numId w:val="16"/>
        </w:numPr>
      </w:pPr>
      <w:r>
        <w:t xml:space="preserve">If printing Divider then select </w:t>
      </w:r>
      <w:r w:rsidR="006A5DD5">
        <w:t>Drawer Divider</w:t>
      </w:r>
    </w:p>
    <w:p w:rsidR="005715E6" w:rsidRDefault="005715E6" w:rsidP="00980222">
      <w:pPr>
        <w:pStyle w:val="BodyText"/>
        <w:numPr>
          <w:ilvl w:val="0"/>
          <w:numId w:val="16"/>
        </w:numPr>
      </w:pPr>
      <w:r>
        <w:t xml:space="preserve">If printing Bin then select  </w:t>
      </w:r>
      <w:r w:rsidR="006A5DD5">
        <w:t>Part, Description, Unit of Measure and Barcode (need to do each one from the correct field)</w:t>
      </w:r>
    </w:p>
    <w:p w:rsidR="0063637B" w:rsidRDefault="0063637B" w:rsidP="0063637B">
      <w:pPr>
        <w:pStyle w:val="BodyText"/>
        <w:ind w:left="1440"/>
      </w:pPr>
    </w:p>
    <w:p w:rsidR="00924E91" w:rsidRDefault="00980222" w:rsidP="00745CCB">
      <w:pPr>
        <w:pStyle w:val="BodyText"/>
        <w:numPr>
          <w:ilvl w:val="0"/>
          <w:numId w:val="20"/>
        </w:numPr>
      </w:pPr>
      <w:r>
        <w:t xml:space="preserve">To Print the Barcodes go File -&gt; Print. If you wish to print more </w:t>
      </w:r>
      <w:proofErr w:type="spellStart"/>
      <w:r>
        <w:t>that</w:t>
      </w:r>
      <w:proofErr w:type="spellEnd"/>
      <w:r>
        <w:t xml:space="preserve"> one label for each location </w:t>
      </w:r>
      <w:r w:rsidR="00924E91">
        <w:t>change the number in the copies box, ho</w:t>
      </w:r>
      <w:r w:rsidR="00D74E0F">
        <w:t>wever please note this will not</w:t>
      </w:r>
      <w:r w:rsidR="00924E91">
        <w:t xml:space="preserve"> collate the labels.</w:t>
      </w:r>
    </w:p>
    <w:p w:rsidR="005A35ED" w:rsidRDefault="00924E91" w:rsidP="00924E91">
      <w:pPr>
        <w:pStyle w:val="BodyText"/>
        <w:ind w:left="720"/>
      </w:pPr>
      <w:r>
        <w:t>O</w:t>
      </w:r>
      <w:r w:rsidR="00980222">
        <w:t>therwise just select Print.</w:t>
      </w:r>
    </w:p>
    <w:p w:rsidR="00980222" w:rsidRDefault="00924E91" w:rsidP="00980222">
      <w:pPr>
        <w:pStyle w:val="BodyText"/>
        <w:ind w:left="720"/>
      </w:pPr>
      <w:r>
        <w:rPr>
          <w:noProof/>
          <w:lang w:eastAsia="en-NZ"/>
        </w:rPr>
        <w:drawing>
          <wp:inline distT="0" distB="0" distL="0" distR="0" wp14:anchorId="56477918" wp14:editId="10416322">
            <wp:extent cx="3087584" cy="3489598"/>
            <wp:effectExtent l="0" t="0" r="0" b="0"/>
            <wp:docPr id="58" name="Picture 58" descr="C:\Users\craigmc\AppData\Local\Temp\SNAGHTML14cc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craigmc\AppData\Local\Temp\SNAGHTML14cc8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53" cy="349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222" w:rsidRDefault="00924E91" w:rsidP="00745CCB">
      <w:pPr>
        <w:pStyle w:val="BodyText"/>
        <w:numPr>
          <w:ilvl w:val="0"/>
          <w:numId w:val="20"/>
        </w:numPr>
      </w:pPr>
      <w:r>
        <w:t>The labels will then print out on your label printer.</w:t>
      </w:r>
    </w:p>
    <w:p w:rsidR="00924E91" w:rsidRDefault="00924E91" w:rsidP="00924E91">
      <w:pPr>
        <w:pStyle w:val="BodyText"/>
        <w:ind w:left="720"/>
      </w:pPr>
    </w:p>
    <w:p w:rsidR="005A35ED" w:rsidRDefault="005A35ED" w:rsidP="00980222">
      <w:pPr>
        <w:pStyle w:val="BodyText"/>
        <w:ind w:left="720"/>
      </w:pPr>
    </w:p>
    <w:p w:rsidR="007B5309" w:rsidRDefault="007B5309">
      <w:pPr>
        <w:spacing w:line="240" w:lineRule="auto"/>
      </w:pPr>
      <w:r>
        <w:br w:type="page"/>
      </w:r>
    </w:p>
    <w:p w:rsidR="0063637B" w:rsidRDefault="0063637B" w:rsidP="0063637B">
      <w:pPr>
        <w:pStyle w:val="Heading3"/>
        <w:numPr>
          <w:ilvl w:val="0"/>
          <w:numId w:val="10"/>
        </w:numPr>
        <w:sectPr w:rsidR="0063637B" w:rsidSect="008172E1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 w:code="9"/>
          <w:pgMar w:top="1440" w:right="1440" w:bottom="567" w:left="1440" w:header="720" w:footer="544" w:gutter="0"/>
          <w:cols w:space="720"/>
          <w:docGrid w:linePitch="299"/>
        </w:sectPr>
      </w:pPr>
    </w:p>
    <w:p w:rsidR="007B5309" w:rsidRDefault="007B5309" w:rsidP="0063637B">
      <w:pPr>
        <w:pStyle w:val="Heading3"/>
        <w:numPr>
          <w:ilvl w:val="0"/>
          <w:numId w:val="10"/>
        </w:numPr>
      </w:pPr>
      <w:bookmarkStart w:id="9" w:name="_Toc412804204"/>
      <w:r>
        <w:t xml:space="preserve">Appendix A </w:t>
      </w:r>
      <w:r w:rsidR="0063637B">
        <w:t xml:space="preserve">- </w:t>
      </w:r>
      <w:r>
        <w:t>Sample Labels</w:t>
      </w:r>
      <w:bookmarkEnd w:id="9"/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8532"/>
      </w:tblGrid>
      <w:tr w:rsidR="007B5309" w:rsidRPr="00D3639D" w:rsidTr="0063637B">
        <w:tc>
          <w:tcPr>
            <w:tcW w:w="4111" w:type="dxa"/>
          </w:tcPr>
          <w:p w:rsidR="007B5309" w:rsidRPr="0063637B" w:rsidRDefault="009664C7" w:rsidP="00D3240A">
            <w:pPr>
              <w:pStyle w:val="BodyText"/>
              <w:rPr>
                <w:b/>
              </w:rPr>
            </w:pPr>
            <w:r>
              <w:rPr>
                <w:b/>
              </w:rPr>
              <w:t>Shelf</w:t>
            </w:r>
          </w:p>
        </w:tc>
        <w:tc>
          <w:tcPr>
            <w:tcW w:w="8532" w:type="dxa"/>
          </w:tcPr>
          <w:p w:rsidR="009664C7" w:rsidRDefault="009664C7" w:rsidP="009664C7">
            <w:pPr>
              <w:ind w:left="720" w:firstLine="720"/>
            </w:pPr>
            <w:r>
              <w:rPr>
                <w:noProof/>
                <w:lang w:eastAsia="en-NZ"/>
              </w:rPr>
              <w:drawing>
                <wp:inline distT="0" distB="0" distL="0" distR="0" wp14:anchorId="6C9F0750" wp14:editId="2BE874A3">
                  <wp:extent cx="1569720" cy="379014"/>
                  <wp:effectExtent l="0" t="0" r="0" b="254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0" cy="379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309" w:rsidRPr="00D3639D" w:rsidRDefault="007B5309" w:rsidP="00D3240A">
            <w:pPr>
              <w:pStyle w:val="BodyText"/>
            </w:pPr>
          </w:p>
        </w:tc>
      </w:tr>
      <w:tr w:rsidR="007B5309" w:rsidRPr="00D3639D" w:rsidTr="0063637B">
        <w:tc>
          <w:tcPr>
            <w:tcW w:w="4111" w:type="dxa"/>
          </w:tcPr>
          <w:p w:rsidR="007B5309" w:rsidRPr="0063637B" w:rsidRDefault="005654B2" w:rsidP="00D3240A">
            <w:pPr>
              <w:pStyle w:val="BodyText"/>
              <w:rPr>
                <w:b/>
              </w:rPr>
            </w:pPr>
            <w:r>
              <w:rPr>
                <w:b/>
              </w:rPr>
              <w:t>Bin Part Labels</w:t>
            </w:r>
          </w:p>
        </w:tc>
        <w:tc>
          <w:tcPr>
            <w:tcW w:w="8532" w:type="dxa"/>
          </w:tcPr>
          <w:p w:rsidR="007B5309" w:rsidRPr="00D3639D" w:rsidRDefault="005654B2" w:rsidP="00D3240A">
            <w:pPr>
              <w:pStyle w:val="BodyText"/>
            </w:pPr>
            <w:r>
              <w:rPr>
                <w:noProof/>
                <w:lang w:eastAsia="en-NZ"/>
              </w:rPr>
              <w:drawing>
                <wp:inline distT="0" distB="0" distL="0" distR="0" wp14:anchorId="08357467" wp14:editId="05BF5522">
                  <wp:extent cx="2089150" cy="501084"/>
                  <wp:effectExtent l="0" t="0" r="635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699" cy="50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309" w:rsidRPr="00D3639D" w:rsidTr="0063637B">
        <w:tc>
          <w:tcPr>
            <w:tcW w:w="4111" w:type="dxa"/>
          </w:tcPr>
          <w:p w:rsidR="007B5309" w:rsidRPr="0063637B" w:rsidRDefault="007B5309" w:rsidP="00F34398">
            <w:pPr>
              <w:pStyle w:val="BodyText"/>
              <w:rPr>
                <w:b/>
              </w:rPr>
            </w:pPr>
            <w:r w:rsidRPr="0063637B">
              <w:rPr>
                <w:b/>
              </w:rPr>
              <w:t>Rack</w:t>
            </w:r>
          </w:p>
        </w:tc>
        <w:tc>
          <w:tcPr>
            <w:tcW w:w="8532" w:type="dxa"/>
          </w:tcPr>
          <w:p w:rsidR="007B5309" w:rsidRPr="00E00C0D" w:rsidRDefault="00E00C0D" w:rsidP="00D3240A">
            <w:pPr>
              <w:pStyle w:val="BodyText"/>
              <w:rPr>
                <w:b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48A2EAA" wp14:editId="742D15CF">
                  <wp:extent cx="871044" cy="4953246"/>
                  <wp:effectExtent l="0" t="2857" r="2857" b="2858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72439" cy="4961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309" w:rsidRPr="00D3639D" w:rsidTr="0063637B">
        <w:tc>
          <w:tcPr>
            <w:tcW w:w="4111" w:type="dxa"/>
          </w:tcPr>
          <w:p w:rsidR="007B5309" w:rsidRPr="0063637B" w:rsidRDefault="007B5309" w:rsidP="00D3240A">
            <w:pPr>
              <w:pStyle w:val="BodyText"/>
              <w:rPr>
                <w:b/>
              </w:rPr>
            </w:pPr>
          </w:p>
        </w:tc>
        <w:tc>
          <w:tcPr>
            <w:tcW w:w="8532" w:type="dxa"/>
          </w:tcPr>
          <w:p w:rsidR="007B5309" w:rsidRPr="00D3639D" w:rsidRDefault="007B5309" w:rsidP="00D3240A">
            <w:pPr>
              <w:pStyle w:val="BodyText"/>
            </w:pPr>
          </w:p>
        </w:tc>
      </w:tr>
    </w:tbl>
    <w:p w:rsidR="00AD19DC" w:rsidRDefault="00AD19DC" w:rsidP="00D74E0F">
      <w:pPr>
        <w:pStyle w:val="BodyText"/>
      </w:pPr>
    </w:p>
    <w:sectPr w:rsidR="00AD19DC" w:rsidSect="0063637B">
      <w:pgSz w:w="16838" w:h="11906" w:orient="landscape" w:code="9"/>
      <w:pgMar w:top="1440" w:right="1440" w:bottom="1440" w:left="567" w:header="720" w:footer="5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833" w:rsidRDefault="00A01833">
      <w:r>
        <w:separator/>
      </w:r>
    </w:p>
  </w:endnote>
  <w:endnote w:type="continuationSeparator" w:id="0">
    <w:p w:rsidR="00A01833" w:rsidRDefault="00A01833">
      <w:r>
        <w:continuationSeparator/>
      </w:r>
    </w:p>
  </w:endnote>
  <w:endnote w:type="continuationNotice" w:id="1">
    <w:p w:rsidR="00A01833" w:rsidRDefault="00A0183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40A" w:rsidRDefault="00D3240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40A" w:rsidRDefault="00D3240A">
    <w:pPr>
      <w:pStyle w:val="Footer"/>
    </w:pPr>
    <w:r>
      <w:t>Bartender Procedures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746EA4">
      <w:rPr>
        <w:noProof/>
      </w:rPr>
      <w:t>11</w:t>
    </w:r>
    <w:r>
      <w:rPr>
        <w:noProof/>
      </w:rPr>
      <w:fldChar w:fldCharType="end"/>
    </w:r>
  </w:p>
  <w:p w:rsidR="00D3240A" w:rsidRDefault="00D3240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36366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3240A" w:rsidRDefault="00D3240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3240A" w:rsidRDefault="00D324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833" w:rsidRDefault="00A01833">
      <w:r>
        <w:separator/>
      </w:r>
    </w:p>
  </w:footnote>
  <w:footnote w:type="continuationSeparator" w:id="0">
    <w:p w:rsidR="00A01833" w:rsidRDefault="00A01833">
      <w:r>
        <w:continuationSeparator/>
      </w:r>
    </w:p>
  </w:footnote>
  <w:footnote w:type="continuationNotice" w:id="1">
    <w:p w:rsidR="00A01833" w:rsidRDefault="00A0183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40A" w:rsidRDefault="00D3240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40A" w:rsidRDefault="00D3240A">
    <w:pPr>
      <w:pStyle w:val="Header"/>
    </w:pPr>
    <w:r w:rsidRPr="00B5162B">
      <w:rPr>
        <w:noProof/>
        <w:lang w:eastAsia="en-NZ"/>
      </w:rPr>
      <w:drawing>
        <wp:inline distT="0" distB="0" distL="0" distR="0" wp14:anchorId="2B8FAC35" wp14:editId="2B8FAC36">
          <wp:extent cx="1691680" cy="427006"/>
          <wp:effectExtent l="0" t="0" r="381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2"/>
                  <pic:cNvPicPr>
                    <a:picLocks noChangeAspect="1" noChangeArrowheads="1"/>
                  </pic:cNvPicPr>
                </pic:nvPicPr>
                <pic:blipFill>
                  <a:blip r:embed="rId1" cstate="email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1680" cy="42700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inline>
      </w:drawing>
    </w:r>
    <w:r>
      <w:tab/>
    </w:r>
    <w:r>
      <w:rPr>
        <w:noProof/>
        <w:lang w:eastAsia="en-NZ"/>
      </w:rPr>
      <w:drawing>
        <wp:inline distT="0" distB="0" distL="0" distR="0" wp14:anchorId="2B8FAC37" wp14:editId="2B8FAC38">
          <wp:extent cx="1542415" cy="354965"/>
          <wp:effectExtent l="0" t="0" r="635" b="6985"/>
          <wp:docPr id="6" name="Picture 6" descr="C:\Users\mikebe\AppData\Local\Microsoft\Windows\Temporary Internet Files\Content.Outlook\U2UX4KG0\project_emerge_gg_logo_big_cmyk_1c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7" descr="C:\Users\mikebe\AppData\Local\Microsoft\Windows\Temporary Internet Files\Content.Outlook\U2UX4KG0\project_emerge_gg_logo_big_cmyk_1cm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2415" cy="354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40A" w:rsidRDefault="00D3240A">
    <w:pPr>
      <w:pStyle w:val="Header"/>
    </w:pPr>
    <w:r>
      <w:ptab w:relativeTo="margin" w:alignment="center" w:leader="none"/>
    </w:r>
    <w:sdt>
      <w:sdtPr>
        <w:rPr>
          <w:rFonts w:eastAsiaTheme="majorEastAsia"/>
          <w:sz w:val="36"/>
          <w:szCs w:val="36"/>
        </w:rPr>
        <w:alias w:val="Title"/>
        <w:id w:val="72957868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rFonts w:eastAsiaTheme="majorEastAsia"/>
            <w:sz w:val="36"/>
            <w:szCs w:val="36"/>
          </w:rPr>
          <w:t>Barcode action plan</w:t>
        </w:r>
      </w:sdtContent>
    </w:sdt>
    <w:r w:rsidRPr="008E5C02">
      <w:rPr>
        <w:sz w:val="22"/>
      </w:rPr>
      <w:ptab w:relativeTo="margin" w:alignment="right" w:leader="none"/>
    </w:r>
    <w:r>
      <w:rPr>
        <w:sz w:val="22"/>
      </w:rPr>
      <w:t>July</w:t>
    </w:r>
    <w:r w:rsidRPr="008E5C02">
      <w:rPr>
        <w:sz w:val="22"/>
      </w:rPr>
      <w:t xml:space="preserve"> 2012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D5238"/>
    <w:multiLevelType w:val="hybridMultilevel"/>
    <w:tmpl w:val="94E23796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B317C"/>
    <w:multiLevelType w:val="hybridMultilevel"/>
    <w:tmpl w:val="A502EEE2"/>
    <w:lvl w:ilvl="0" w:tplc="2C6CB96A">
      <w:start w:val="1"/>
      <w:numFmt w:val="lowerLetter"/>
      <w:lvlRestart w:val="0"/>
      <w:pStyle w:val="Lista"/>
      <w:lvlText w:val="(%1)"/>
      <w:lvlJc w:val="left"/>
      <w:pPr>
        <w:tabs>
          <w:tab w:val="num" w:pos="357"/>
        </w:tabs>
        <w:ind w:left="357" w:hanging="357"/>
      </w:pPr>
      <w:rPr>
        <w:rFonts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0437AE6"/>
    <w:multiLevelType w:val="hybridMultilevel"/>
    <w:tmpl w:val="3CD6727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191DC0"/>
    <w:multiLevelType w:val="hybridMultilevel"/>
    <w:tmpl w:val="F1E695DA"/>
    <w:lvl w:ilvl="0" w:tplc="1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>
    <w:nsid w:val="1C367675"/>
    <w:multiLevelType w:val="multilevel"/>
    <w:tmpl w:val="3EFA55C8"/>
    <w:lvl w:ilvl="0">
      <w:start w:val="1"/>
      <w:numFmt w:val="bullet"/>
      <w:lvlText w:val=""/>
      <w:lvlJc w:val="left"/>
      <w:pPr>
        <w:tabs>
          <w:tab w:val="num" w:pos="717"/>
        </w:tabs>
        <w:ind w:left="714" w:hanging="357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094"/>
        </w:tabs>
        <w:ind w:left="1094" w:hanging="38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1454"/>
        </w:tabs>
        <w:ind w:left="1451" w:hanging="357"/>
      </w:pPr>
      <w:rPr>
        <w:rFonts w:hint="default"/>
        <w:sz w:val="16"/>
      </w:rPr>
    </w:lvl>
    <w:lvl w:ilvl="3">
      <w:start w:val="1"/>
      <w:numFmt w:val="bullet"/>
      <w:pStyle w:val="ListBullet4"/>
      <w:lvlText w:val=""/>
      <w:lvlJc w:val="left"/>
      <w:pPr>
        <w:tabs>
          <w:tab w:val="num" w:pos="4089"/>
        </w:tabs>
        <w:ind w:left="4089" w:hanging="360"/>
      </w:pPr>
      <w:rPr>
        <w:rFonts w:ascii="Symbol" w:hAnsi="Symbol" w:hint="default"/>
        <w:sz w:val="16"/>
      </w:rPr>
    </w:lvl>
    <w:lvl w:ilvl="4">
      <w:start w:val="1"/>
      <w:numFmt w:val="bullet"/>
      <w:lvlText w:val=""/>
      <w:lvlJc w:val="left"/>
      <w:pPr>
        <w:tabs>
          <w:tab w:val="num" w:pos="4809"/>
        </w:tabs>
        <w:ind w:left="4809" w:hanging="360"/>
      </w:pPr>
      <w:rPr>
        <w:rFonts w:ascii="Symbol" w:hAnsi="Symbol" w:hint="default"/>
        <w:sz w:val="16"/>
      </w:rPr>
    </w:lvl>
    <w:lvl w:ilvl="5">
      <w:start w:val="1"/>
      <w:numFmt w:val="lowerRoman"/>
      <w:lvlText w:val="%6."/>
      <w:lvlJc w:val="right"/>
      <w:pPr>
        <w:tabs>
          <w:tab w:val="num" w:pos="5529"/>
        </w:tabs>
        <w:ind w:left="55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249"/>
        </w:tabs>
        <w:ind w:left="62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969"/>
        </w:tabs>
        <w:ind w:left="69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689"/>
        </w:tabs>
        <w:ind w:left="7689" w:hanging="180"/>
      </w:pPr>
      <w:rPr>
        <w:rFonts w:hint="default"/>
      </w:rPr>
    </w:lvl>
  </w:abstractNum>
  <w:abstractNum w:abstractNumId="5">
    <w:nsid w:val="1F2C02EC"/>
    <w:multiLevelType w:val="hybridMultilevel"/>
    <w:tmpl w:val="79EA69E0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AF95C7F"/>
    <w:multiLevelType w:val="hybridMultilevel"/>
    <w:tmpl w:val="5D0CF36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04620D"/>
    <w:multiLevelType w:val="hybridMultilevel"/>
    <w:tmpl w:val="674090E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DB7CB2"/>
    <w:multiLevelType w:val="hybridMultilevel"/>
    <w:tmpl w:val="A2507CE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BE2453"/>
    <w:multiLevelType w:val="multilevel"/>
    <w:tmpl w:val="24DC88FE"/>
    <w:lvl w:ilvl="0">
      <w:start w:val="1"/>
      <w:numFmt w:val="decimal"/>
      <w:pStyle w:val="TableTextNumberList"/>
      <w:lvlText w:val="%1."/>
      <w:lvlJc w:val="left"/>
      <w:pPr>
        <w:tabs>
          <w:tab w:val="num" w:pos="357"/>
        </w:tabs>
        <w:ind w:left="357" w:hanging="357"/>
      </w:pPr>
      <w:rPr>
        <w:rFonts w:ascii="Arial" w:hAnsi="Arial" w:cs="Arial" w:hint="default"/>
        <w:sz w:val="2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361207F9"/>
    <w:multiLevelType w:val="hybridMultilevel"/>
    <w:tmpl w:val="124E7F2A"/>
    <w:lvl w:ilvl="0" w:tplc="BD54B016">
      <w:start w:val="1"/>
      <w:numFmt w:val="bullet"/>
      <w:pStyle w:val="TableTextBulletLis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09D4E99"/>
    <w:multiLevelType w:val="hybridMultilevel"/>
    <w:tmpl w:val="9F200CA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FF7E79"/>
    <w:multiLevelType w:val="hybridMultilevel"/>
    <w:tmpl w:val="EFB8FDE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526F0C"/>
    <w:multiLevelType w:val="hybridMultilevel"/>
    <w:tmpl w:val="C39E0E62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C69686E"/>
    <w:multiLevelType w:val="hybridMultilevel"/>
    <w:tmpl w:val="4F3618EA"/>
    <w:lvl w:ilvl="0" w:tplc="2D768D90">
      <w:start w:val="1"/>
      <w:numFmt w:val="decimal"/>
      <w:lvlText w:val="%1."/>
      <w:lvlJc w:val="left"/>
      <w:pPr>
        <w:ind w:left="720" w:hanging="360"/>
      </w:pPr>
      <w:rPr>
        <w:b/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8813CB"/>
    <w:multiLevelType w:val="hybridMultilevel"/>
    <w:tmpl w:val="15D03CB0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sz w:val="24"/>
        <w:szCs w:val="24"/>
      </w:rPr>
    </w:lvl>
    <w:lvl w:ilvl="1" w:tplc="14090019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AF46363"/>
    <w:multiLevelType w:val="hybridMultilevel"/>
    <w:tmpl w:val="E81E553A"/>
    <w:lvl w:ilvl="0" w:tplc="2D768D90">
      <w:start w:val="1"/>
      <w:numFmt w:val="decimal"/>
      <w:lvlText w:val="%1."/>
      <w:lvlJc w:val="left"/>
      <w:pPr>
        <w:ind w:left="720" w:hanging="360"/>
      </w:pPr>
      <w:rPr>
        <w:b/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3A3C3A"/>
    <w:multiLevelType w:val="hybridMultilevel"/>
    <w:tmpl w:val="D4B6D852"/>
    <w:lvl w:ilvl="0" w:tplc="DDCA4AA4">
      <w:start w:val="1"/>
      <w:numFmt w:val="decimal"/>
      <w:lvlRestart w:val="0"/>
      <w:pStyle w:val="NoteCaption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317117D"/>
    <w:multiLevelType w:val="multilevel"/>
    <w:tmpl w:val="E1C4C902"/>
    <w:lvl w:ilvl="0">
      <w:start w:val="1"/>
      <w:numFmt w:val="decimal"/>
      <w:lvlRestart w:val="0"/>
      <w:pStyle w:val="ListNumber"/>
      <w:lvlText w:val="%1."/>
      <w:lvlJc w:val="left"/>
      <w:pPr>
        <w:tabs>
          <w:tab w:val="num" w:pos="357"/>
        </w:tabs>
        <w:ind w:left="357" w:hanging="357"/>
      </w:pPr>
      <w:rPr>
        <w:rFonts w:ascii="Arial" w:hAnsi="Arial" w:cs="Arial" w:hint="default"/>
        <w:b w:val="0"/>
        <w:i w:val="0"/>
        <w:sz w:val="22"/>
        <w:szCs w:val="22"/>
      </w:rPr>
    </w:lvl>
    <w:lvl w:ilvl="1">
      <w:start w:val="1"/>
      <w:numFmt w:val="decimal"/>
      <w:pStyle w:val="ListNumber2"/>
      <w:lvlText w:val="%1.%2"/>
      <w:lvlJc w:val="left"/>
      <w:pPr>
        <w:tabs>
          <w:tab w:val="num" w:pos="850"/>
        </w:tabs>
        <w:ind w:left="850" w:hanging="493"/>
      </w:pPr>
      <w:rPr>
        <w:rFonts w:ascii="Arial" w:hAnsi="Arial" w:cs="Arial" w:hint="default"/>
        <w:b w:val="0"/>
        <w:i w:val="0"/>
        <w:sz w:val="22"/>
        <w:szCs w:val="22"/>
      </w:rPr>
    </w:lvl>
    <w:lvl w:ilvl="2">
      <w:start w:val="1"/>
      <w:numFmt w:val="decimal"/>
      <w:pStyle w:val="ListNumber3"/>
      <w:lvlText w:val="%1.%2.%3"/>
      <w:lvlJc w:val="left"/>
      <w:pPr>
        <w:tabs>
          <w:tab w:val="num" w:pos="1701"/>
        </w:tabs>
        <w:ind w:left="1701" w:hanging="851"/>
      </w:pPr>
      <w:rPr>
        <w:rFonts w:ascii="Arial" w:hAnsi="Arial" w:cs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1729" w:hanging="65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57"/>
        </w:tabs>
        <w:ind w:left="2234" w:hanging="79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77"/>
        </w:tabs>
        <w:ind w:left="2738" w:hanging="94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397"/>
        </w:tabs>
        <w:ind w:left="3237" w:hanging="107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17"/>
        </w:tabs>
        <w:ind w:left="3742" w:hanging="12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  <w:rPr>
        <w:rFonts w:hint="default"/>
      </w:rPr>
    </w:lvl>
  </w:abstractNum>
  <w:abstractNum w:abstractNumId="19">
    <w:nsid w:val="7BCE6587"/>
    <w:multiLevelType w:val="hybridMultilevel"/>
    <w:tmpl w:val="5CB4FBC0"/>
    <w:lvl w:ilvl="0" w:tplc="8BBE80C8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9"/>
  </w:num>
  <w:num w:numId="4">
    <w:abstractNumId w:val="4"/>
  </w:num>
  <w:num w:numId="5">
    <w:abstractNumId w:val="1"/>
  </w:num>
  <w:num w:numId="6">
    <w:abstractNumId w:val="19"/>
  </w:num>
  <w:num w:numId="7">
    <w:abstractNumId w:val="18"/>
  </w:num>
  <w:num w:numId="8">
    <w:abstractNumId w:val="2"/>
  </w:num>
  <w:num w:numId="9">
    <w:abstractNumId w:val="3"/>
  </w:num>
  <w:num w:numId="10">
    <w:abstractNumId w:val="16"/>
  </w:num>
  <w:num w:numId="11">
    <w:abstractNumId w:val="6"/>
  </w:num>
  <w:num w:numId="12">
    <w:abstractNumId w:val="7"/>
  </w:num>
  <w:num w:numId="13">
    <w:abstractNumId w:val="0"/>
  </w:num>
  <w:num w:numId="14">
    <w:abstractNumId w:val="11"/>
  </w:num>
  <w:num w:numId="15">
    <w:abstractNumId w:val="12"/>
  </w:num>
  <w:num w:numId="16">
    <w:abstractNumId w:val="5"/>
  </w:num>
  <w:num w:numId="17">
    <w:abstractNumId w:val="14"/>
  </w:num>
  <w:num w:numId="18">
    <w:abstractNumId w:val="15"/>
  </w:num>
  <w:num w:numId="19">
    <w:abstractNumId w:val="13"/>
  </w:num>
  <w:num w:numId="2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591"/>
    <w:rsid w:val="00000CAC"/>
    <w:rsid w:val="0000134C"/>
    <w:rsid w:val="000039D8"/>
    <w:rsid w:val="000044D3"/>
    <w:rsid w:val="00006CE1"/>
    <w:rsid w:val="00010800"/>
    <w:rsid w:val="000126F5"/>
    <w:rsid w:val="00012839"/>
    <w:rsid w:val="00014D23"/>
    <w:rsid w:val="00015E08"/>
    <w:rsid w:val="00016B82"/>
    <w:rsid w:val="000211C5"/>
    <w:rsid w:val="00022C44"/>
    <w:rsid w:val="00023D1E"/>
    <w:rsid w:val="000250A8"/>
    <w:rsid w:val="0002588B"/>
    <w:rsid w:val="00025D2A"/>
    <w:rsid w:val="0002672B"/>
    <w:rsid w:val="00030AB9"/>
    <w:rsid w:val="00030F04"/>
    <w:rsid w:val="000343ED"/>
    <w:rsid w:val="00036ADB"/>
    <w:rsid w:val="0004201E"/>
    <w:rsid w:val="000426C2"/>
    <w:rsid w:val="000427C7"/>
    <w:rsid w:val="0004308B"/>
    <w:rsid w:val="00043DBA"/>
    <w:rsid w:val="00043F8E"/>
    <w:rsid w:val="0004487E"/>
    <w:rsid w:val="0005306F"/>
    <w:rsid w:val="00053DE7"/>
    <w:rsid w:val="00053E1B"/>
    <w:rsid w:val="0005618B"/>
    <w:rsid w:val="000563B1"/>
    <w:rsid w:val="0005742E"/>
    <w:rsid w:val="00060A85"/>
    <w:rsid w:val="0006115D"/>
    <w:rsid w:val="000636DE"/>
    <w:rsid w:val="00064BE9"/>
    <w:rsid w:val="000655A0"/>
    <w:rsid w:val="00065CE5"/>
    <w:rsid w:val="000661F4"/>
    <w:rsid w:val="00066CBD"/>
    <w:rsid w:val="0007358A"/>
    <w:rsid w:val="00073F8B"/>
    <w:rsid w:val="000747CC"/>
    <w:rsid w:val="00075916"/>
    <w:rsid w:val="000774B3"/>
    <w:rsid w:val="0008113B"/>
    <w:rsid w:val="000814DF"/>
    <w:rsid w:val="0008226D"/>
    <w:rsid w:val="0008672C"/>
    <w:rsid w:val="00087BFA"/>
    <w:rsid w:val="000942EC"/>
    <w:rsid w:val="000959BC"/>
    <w:rsid w:val="000A0646"/>
    <w:rsid w:val="000A4289"/>
    <w:rsid w:val="000A458D"/>
    <w:rsid w:val="000A6EB1"/>
    <w:rsid w:val="000B090C"/>
    <w:rsid w:val="000B23C7"/>
    <w:rsid w:val="000B2596"/>
    <w:rsid w:val="000B47C5"/>
    <w:rsid w:val="000B4921"/>
    <w:rsid w:val="000B6563"/>
    <w:rsid w:val="000B687E"/>
    <w:rsid w:val="000C2E36"/>
    <w:rsid w:val="000C5476"/>
    <w:rsid w:val="000C722E"/>
    <w:rsid w:val="000C7307"/>
    <w:rsid w:val="000D0029"/>
    <w:rsid w:val="000D223D"/>
    <w:rsid w:val="000D50E3"/>
    <w:rsid w:val="000D5403"/>
    <w:rsid w:val="000D5A64"/>
    <w:rsid w:val="000D6843"/>
    <w:rsid w:val="000D7131"/>
    <w:rsid w:val="000E26DC"/>
    <w:rsid w:val="000E32F9"/>
    <w:rsid w:val="000E3937"/>
    <w:rsid w:val="000E55A5"/>
    <w:rsid w:val="000E6D7E"/>
    <w:rsid w:val="000F3210"/>
    <w:rsid w:val="000F33E0"/>
    <w:rsid w:val="000F3609"/>
    <w:rsid w:val="000F49EA"/>
    <w:rsid w:val="000F7C43"/>
    <w:rsid w:val="00100476"/>
    <w:rsid w:val="00101D66"/>
    <w:rsid w:val="0010485E"/>
    <w:rsid w:val="001057E3"/>
    <w:rsid w:val="00105ED7"/>
    <w:rsid w:val="00107866"/>
    <w:rsid w:val="00110624"/>
    <w:rsid w:val="0011152F"/>
    <w:rsid w:val="0011219C"/>
    <w:rsid w:val="001131FA"/>
    <w:rsid w:val="0011384D"/>
    <w:rsid w:val="00114FF5"/>
    <w:rsid w:val="00117F03"/>
    <w:rsid w:val="00120357"/>
    <w:rsid w:val="0012124B"/>
    <w:rsid w:val="001218CA"/>
    <w:rsid w:val="00124C55"/>
    <w:rsid w:val="0012549F"/>
    <w:rsid w:val="001258A5"/>
    <w:rsid w:val="00125EC6"/>
    <w:rsid w:val="001268F0"/>
    <w:rsid w:val="00126C43"/>
    <w:rsid w:val="00130880"/>
    <w:rsid w:val="00130D96"/>
    <w:rsid w:val="00130E04"/>
    <w:rsid w:val="00131017"/>
    <w:rsid w:val="001327E0"/>
    <w:rsid w:val="00132E01"/>
    <w:rsid w:val="00135697"/>
    <w:rsid w:val="001358FA"/>
    <w:rsid w:val="00137FE0"/>
    <w:rsid w:val="00144273"/>
    <w:rsid w:val="001444A9"/>
    <w:rsid w:val="00146589"/>
    <w:rsid w:val="00146768"/>
    <w:rsid w:val="00146C08"/>
    <w:rsid w:val="0015300F"/>
    <w:rsid w:val="00154550"/>
    <w:rsid w:val="00155C83"/>
    <w:rsid w:val="001563B6"/>
    <w:rsid w:val="00162F79"/>
    <w:rsid w:val="001645CB"/>
    <w:rsid w:val="00171332"/>
    <w:rsid w:val="00171D5F"/>
    <w:rsid w:val="001720A5"/>
    <w:rsid w:val="00172A21"/>
    <w:rsid w:val="00173BD9"/>
    <w:rsid w:val="0017424D"/>
    <w:rsid w:val="00174EA3"/>
    <w:rsid w:val="00175D97"/>
    <w:rsid w:val="00177100"/>
    <w:rsid w:val="0018033B"/>
    <w:rsid w:val="00182B05"/>
    <w:rsid w:val="00182DAB"/>
    <w:rsid w:val="0018353D"/>
    <w:rsid w:val="00183E27"/>
    <w:rsid w:val="0018453B"/>
    <w:rsid w:val="001858F6"/>
    <w:rsid w:val="001905AF"/>
    <w:rsid w:val="00191D96"/>
    <w:rsid w:val="00192414"/>
    <w:rsid w:val="00192BB6"/>
    <w:rsid w:val="00195547"/>
    <w:rsid w:val="00195B3E"/>
    <w:rsid w:val="00196730"/>
    <w:rsid w:val="00196AA1"/>
    <w:rsid w:val="001A21A8"/>
    <w:rsid w:val="001A31B2"/>
    <w:rsid w:val="001A3BF0"/>
    <w:rsid w:val="001A423A"/>
    <w:rsid w:val="001A4CCA"/>
    <w:rsid w:val="001A5DB0"/>
    <w:rsid w:val="001A653D"/>
    <w:rsid w:val="001A718E"/>
    <w:rsid w:val="001B0ED7"/>
    <w:rsid w:val="001B2768"/>
    <w:rsid w:val="001B652C"/>
    <w:rsid w:val="001C11E6"/>
    <w:rsid w:val="001C1C8A"/>
    <w:rsid w:val="001C3666"/>
    <w:rsid w:val="001C3FB1"/>
    <w:rsid w:val="001C4AE6"/>
    <w:rsid w:val="001C51F7"/>
    <w:rsid w:val="001C54C5"/>
    <w:rsid w:val="001C5A3F"/>
    <w:rsid w:val="001C6598"/>
    <w:rsid w:val="001D313A"/>
    <w:rsid w:val="001D3BAD"/>
    <w:rsid w:val="001D6FB4"/>
    <w:rsid w:val="001D70BB"/>
    <w:rsid w:val="001E0D8C"/>
    <w:rsid w:val="001E11B5"/>
    <w:rsid w:val="001E2CB5"/>
    <w:rsid w:val="001E3D20"/>
    <w:rsid w:val="001E5205"/>
    <w:rsid w:val="001E6F27"/>
    <w:rsid w:val="001F249B"/>
    <w:rsid w:val="001F3750"/>
    <w:rsid w:val="001F5414"/>
    <w:rsid w:val="001F669F"/>
    <w:rsid w:val="00201C69"/>
    <w:rsid w:val="00202110"/>
    <w:rsid w:val="0020297D"/>
    <w:rsid w:val="00202AAB"/>
    <w:rsid w:val="00203E43"/>
    <w:rsid w:val="00206493"/>
    <w:rsid w:val="00206BE8"/>
    <w:rsid w:val="00206D92"/>
    <w:rsid w:val="00207317"/>
    <w:rsid w:val="00207B2E"/>
    <w:rsid w:val="00207F7B"/>
    <w:rsid w:val="00211002"/>
    <w:rsid w:val="00211A4C"/>
    <w:rsid w:val="00213F93"/>
    <w:rsid w:val="00214435"/>
    <w:rsid w:val="00214D61"/>
    <w:rsid w:val="00216EED"/>
    <w:rsid w:val="002208E9"/>
    <w:rsid w:val="0022232D"/>
    <w:rsid w:val="00225288"/>
    <w:rsid w:val="002255C9"/>
    <w:rsid w:val="002263D5"/>
    <w:rsid w:val="00226F61"/>
    <w:rsid w:val="00230119"/>
    <w:rsid w:val="002301AF"/>
    <w:rsid w:val="00233982"/>
    <w:rsid w:val="002350F3"/>
    <w:rsid w:val="00235404"/>
    <w:rsid w:val="00236E9D"/>
    <w:rsid w:val="002373E3"/>
    <w:rsid w:val="00240B94"/>
    <w:rsid w:val="00240BF5"/>
    <w:rsid w:val="00240EF7"/>
    <w:rsid w:val="00241E07"/>
    <w:rsid w:val="0024381B"/>
    <w:rsid w:val="00244279"/>
    <w:rsid w:val="00244E7A"/>
    <w:rsid w:val="00246F95"/>
    <w:rsid w:val="002475CE"/>
    <w:rsid w:val="002506CF"/>
    <w:rsid w:val="00251B48"/>
    <w:rsid w:val="00252B90"/>
    <w:rsid w:val="00255388"/>
    <w:rsid w:val="00255481"/>
    <w:rsid w:val="002554B3"/>
    <w:rsid w:val="00256F0D"/>
    <w:rsid w:val="002613F1"/>
    <w:rsid w:val="00262A3B"/>
    <w:rsid w:val="00263B3D"/>
    <w:rsid w:val="00266F0F"/>
    <w:rsid w:val="00267CC9"/>
    <w:rsid w:val="002703B8"/>
    <w:rsid w:val="00270649"/>
    <w:rsid w:val="00270EA1"/>
    <w:rsid w:val="00271302"/>
    <w:rsid w:val="0027333F"/>
    <w:rsid w:val="002742F3"/>
    <w:rsid w:val="0027524F"/>
    <w:rsid w:val="002757A1"/>
    <w:rsid w:val="00277C19"/>
    <w:rsid w:val="00281FA7"/>
    <w:rsid w:val="00282483"/>
    <w:rsid w:val="002877EB"/>
    <w:rsid w:val="00287BBB"/>
    <w:rsid w:val="002936B5"/>
    <w:rsid w:val="00294A58"/>
    <w:rsid w:val="00294BC5"/>
    <w:rsid w:val="00295053"/>
    <w:rsid w:val="002950C8"/>
    <w:rsid w:val="002A1815"/>
    <w:rsid w:val="002A217A"/>
    <w:rsid w:val="002A3601"/>
    <w:rsid w:val="002A4606"/>
    <w:rsid w:val="002A658E"/>
    <w:rsid w:val="002A7455"/>
    <w:rsid w:val="002B124A"/>
    <w:rsid w:val="002B331D"/>
    <w:rsid w:val="002C013C"/>
    <w:rsid w:val="002C03A5"/>
    <w:rsid w:val="002C079C"/>
    <w:rsid w:val="002C0BAB"/>
    <w:rsid w:val="002C5E51"/>
    <w:rsid w:val="002D01DB"/>
    <w:rsid w:val="002D02CC"/>
    <w:rsid w:val="002D2E66"/>
    <w:rsid w:val="002D3AF8"/>
    <w:rsid w:val="002D4C47"/>
    <w:rsid w:val="002D4DEE"/>
    <w:rsid w:val="002D5CCA"/>
    <w:rsid w:val="002D6871"/>
    <w:rsid w:val="002E0311"/>
    <w:rsid w:val="002E4134"/>
    <w:rsid w:val="002E4744"/>
    <w:rsid w:val="002F12A2"/>
    <w:rsid w:val="002F14E0"/>
    <w:rsid w:val="002F5633"/>
    <w:rsid w:val="00301E34"/>
    <w:rsid w:val="00303E7F"/>
    <w:rsid w:val="003117DD"/>
    <w:rsid w:val="00312F8E"/>
    <w:rsid w:val="003132A1"/>
    <w:rsid w:val="00313DCA"/>
    <w:rsid w:val="003149F1"/>
    <w:rsid w:val="00322B03"/>
    <w:rsid w:val="00325897"/>
    <w:rsid w:val="00326344"/>
    <w:rsid w:val="0033109A"/>
    <w:rsid w:val="00331B6F"/>
    <w:rsid w:val="00332289"/>
    <w:rsid w:val="00334420"/>
    <w:rsid w:val="00334437"/>
    <w:rsid w:val="00334740"/>
    <w:rsid w:val="0033603D"/>
    <w:rsid w:val="003361D8"/>
    <w:rsid w:val="00337918"/>
    <w:rsid w:val="0034049D"/>
    <w:rsid w:val="00341547"/>
    <w:rsid w:val="00342259"/>
    <w:rsid w:val="00342600"/>
    <w:rsid w:val="00343296"/>
    <w:rsid w:val="0034437D"/>
    <w:rsid w:val="00351505"/>
    <w:rsid w:val="0035380C"/>
    <w:rsid w:val="00353C76"/>
    <w:rsid w:val="003575AF"/>
    <w:rsid w:val="003600AA"/>
    <w:rsid w:val="00361BDA"/>
    <w:rsid w:val="00361C04"/>
    <w:rsid w:val="00363821"/>
    <w:rsid w:val="00366D94"/>
    <w:rsid w:val="00367813"/>
    <w:rsid w:val="00367F11"/>
    <w:rsid w:val="003708BC"/>
    <w:rsid w:val="0037138C"/>
    <w:rsid w:val="003736BD"/>
    <w:rsid w:val="00374A0B"/>
    <w:rsid w:val="00377795"/>
    <w:rsid w:val="003848A8"/>
    <w:rsid w:val="0038557B"/>
    <w:rsid w:val="0039071B"/>
    <w:rsid w:val="003909F3"/>
    <w:rsid w:val="00392B76"/>
    <w:rsid w:val="00392F40"/>
    <w:rsid w:val="00393A48"/>
    <w:rsid w:val="003A0C41"/>
    <w:rsid w:val="003A15CF"/>
    <w:rsid w:val="003A2291"/>
    <w:rsid w:val="003A3F4E"/>
    <w:rsid w:val="003A4432"/>
    <w:rsid w:val="003A6E5F"/>
    <w:rsid w:val="003B19BA"/>
    <w:rsid w:val="003B400B"/>
    <w:rsid w:val="003B4408"/>
    <w:rsid w:val="003B75E4"/>
    <w:rsid w:val="003B7819"/>
    <w:rsid w:val="003C085C"/>
    <w:rsid w:val="003C094B"/>
    <w:rsid w:val="003C421A"/>
    <w:rsid w:val="003C6DCD"/>
    <w:rsid w:val="003C784D"/>
    <w:rsid w:val="003D0D42"/>
    <w:rsid w:val="003D395A"/>
    <w:rsid w:val="003D5019"/>
    <w:rsid w:val="003D5708"/>
    <w:rsid w:val="003D6ADE"/>
    <w:rsid w:val="003D7162"/>
    <w:rsid w:val="003D7923"/>
    <w:rsid w:val="003E01BC"/>
    <w:rsid w:val="003E0906"/>
    <w:rsid w:val="003E2425"/>
    <w:rsid w:val="003E3235"/>
    <w:rsid w:val="003E3CD5"/>
    <w:rsid w:val="003E5A7C"/>
    <w:rsid w:val="003E5AA0"/>
    <w:rsid w:val="003E6FF9"/>
    <w:rsid w:val="003E7153"/>
    <w:rsid w:val="003F06CD"/>
    <w:rsid w:val="003F0EEA"/>
    <w:rsid w:val="003F1D07"/>
    <w:rsid w:val="003F315F"/>
    <w:rsid w:val="003F3667"/>
    <w:rsid w:val="003F375D"/>
    <w:rsid w:val="003F3E0B"/>
    <w:rsid w:val="003F45E0"/>
    <w:rsid w:val="003F4DB3"/>
    <w:rsid w:val="003F65DC"/>
    <w:rsid w:val="003F6ACF"/>
    <w:rsid w:val="00407DC6"/>
    <w:rsid w:val="00410014"/>
    <w:rsid w:val="004107EF"/>
    <w:rsid w:val="004114B0"/>
    <w:rsid w:val="00411838"/>
    <w:rsid w:val="0041445A"/>
    <w:rsid w:val="004162F5"/>
    <w:rsid w:val="0042239A"/>
    <w:rsid w:val="00422894"/>
    <w:rsid w:val="00422CF1"/>
    <w:rsid w:val="004264DF"/>
    <w:rsid w:val="00426613"/>
    <w:rsid w:val="00427399"/>
    <w:rsid w:val="0043003E"/>
    <w:rsid w:val="004306C8"/>
    <w:rsid w:val="00430B61"/>
    <w:rsid w:val="004329AA"/>
    <w:rsid w:val="0043303E"/>
    <w:rsid w:val="004356F1"/>
    <w:rsid w:val="00435A70"/>
    <w:rsid w:val="00437071"/>
    <w:rsid w:val="00441102"/>
    <w:rsid w:val="00441C42"/>
    <w:rsid w:val="00443F7B"/>
    <w:rsid w:val="00444B64"/>
    <w:rsid w:val="00445286"/>
    <w:rsid w:val="00446E15"/>
    <w:rsid w:val="0044714F"/>
    <w:rsid w:val="0045000A"/>
    <w:rsid w:val="0045070F"/>
    <w:rsid w:val="00451F27"/>
    <w:rsid w:val="00456FE0"/>
    <w:rsid w:val="0046414A"/>
    <w:rsid w:val="00464FCF"/>
    <w:rsid w:val="004650D9"/>
    <w:rsid w:val="00465D92"/>
    <w:rsid w:val="004660C9"/>
    <w:rsid w:val="00473E21"/>
    <w:rsid w:val="00475440"/>
    <w:rsid w:val="004804AB"/>
    <w:rsid w:val="0048114D"/>
    <w:rsid w:val="00481FE0"/>
    <w:rsid w:val="004855AF"/>
    <w:rsid w:val="004911C4"/>
    <w:rsid w:val="00494BA3"/>
    <w:rsid w:val="0049666E"/>
    <w:rsid w:val="004975AC"/>
    <w:rsid w:val="004A079D"/>
    <w:rsid w:val="004A2A98"/>
    <w:rsid w:val="004A41F2"/>
    <w:rsid w:val="004A443E"/>
    <w:rsid w:val="004A542E"/>
    <w:rsid w:val="004A733E"/>
    <w:rsid w:val="004A7A27"/>
    <w:rsid w:val="004B0672"/>
    <w:rsid w:val="004B0BB2"/>
    <w:rsid w:val="004B319A"/>
    <w:rsid w:val="004B475A"/>
    <w:rsid w:val="004B5010"/>
    <w:rsid w:val="004B59DC"/>
    <w:rsid w:val="004B7CE2"/>
    <w:rsid w:val="004C01B9"/>
    <w:rsid w:val="004C03E4"/>
    <w:rsid w:val="004C14C4"/>
    <w:rsid w:val="004C286A"/>
    <w:rsid w:val="004C2C36"/>
    <w:rsid w:val="004C3D4B"/>
    <w:rsid w:val="004C4503"/>
    <w:rsid w:val="004C5D38"/>
    <w:rsid w:val="004C6575"/>
    <w:rsid w:val="004C668D"/>
    <w:rsid w:val="004C68FB"/>
    <w:rsid w:val="004D3B4B"/>
    <w:rsid w:val="004E05D6"/>
    <w:rsid w:val="004E3AE1"/>
    <w:rsid w:val="004E3B3C"/>
    <w:rsid w:val="004E4012"/>
    <w:rsid w:val="004E4657"/>
    <w:rsid w:val="004E5877"/>
    <w:rsid w:val="004E5E97"/>
    <w:rsid w:val="004F11B0"/>
    <w:rsid w:val="004F20E3"/>
    <w:rsid w:val="004F2A97"/>
    <w:rsid w:val="004F3928"/>
    <w:rsid w:val="004F72AA"/>
    <w:rsid w:val="004F7523"/>
    <w:rsid w:val="0050009E"/>
    <w:rsid w:val="00500A6C"/>
    <w:rsid w:val="00500FA6"/>
    <w:rsid w:val="00502876"/>
    <w:rsid w:val="00503B53"/>
    <w:rsid w:val="00506490"/>
    <w:rsid w:val="0050787C"/>
    <w:rsid w:val="0051060C"/>
    <w:rsid w:val="00510A89"/>
    <w:rsid w:val="0051103F"/>
    <w:rsid w:val="005114A8"/>
    <w:rsid w:val="00512A9A"/>
    <w:rsid w:val="005136D3"/>
    <w:rsid w:val="00516D68"/>
    <w:rsid w:val="005177CA"/>
    <w:rsid w:val="005235F9"/>
    <w:rsid w:val="005240AC"/>
    <w:rsid w:val="005261D3"/>
    <w:rsid w:val="005301AC"/>
    <w:rsid w:val="0053126F"/>
    <w:rsid w:val="0053285B"/>
    <w:rsid w:val="00532BA1"/>
    <w:rsid w:val="0053463D"/>
    <w:rsid w:val="00536DD9"/>
    <w:rsid w:val="00537748"/>
    <w:rsid w:val="00537B32"/>
    <w:rsid w:val="00542DF5"/>
    <w:rsid w:val="005432E5"/>
    <w:rsid w:val="00547117"/>
    <w:rsid w:val="00547673"/>
    <w:rsid w:val="005478C9"/>
    <w:rsid w:val="00550945"/>
    <w:rsid w:val="00550B57"/>
    <w:rsid w:val="00552768"/>
    <w:rsid w:val="0055326B"/>
    <w:rsid w:val="00553EC4"/>
    <w:rsid w:val="005550EE"/>
    <w:rsid w:val="00555E64"/>
    <w:rsid w:val="00556AAF"/>
    <w:rsid w:val="0055790C"/>
    <w:rsid w:val="005648BA"/>
    <w:rsid w:val="005654B2"/>
    <w:rsid w:val="00566BBE"/>
    <w:rsid w:val="005675E6"/>
    <w:rsid w:val="005715E6"/>
    <w:rsid w:val="00572211"/>
    <w:rsid w:val="00572ED0"/>
    <w:rsid w:val="00574AF0"/>
    <w:rsid w:val="00577D85"/>
    <w:rsid w:val="0058065F"/>
    <w:rsid w:val="00585EF6"/>
    <w:rsid w:val="00586D61"/>
    <w:rsid w:val="00590E2C"/>
    <w:rsid w:val="00592332"/>
    <w:rsid w:val="00592735"/>
    <w:rsid w:val="005934C3"/>
    <w:rsid w:val="005937CA"/>
    <w:rsid w:val="00594390"/>
    <w:rsid w:val="00595157"/>
    <w:rsid w:val="00596BDD"/>
    <w:rsid w:val="00597972"/>
    <w:rsid w:val="00597FA8"/>
    <w:rsid w:val="005A0183"/>
    <w:rsid w:val="005A1880"/>
    <w:rsid w:val="005A30B8"/>
    <w:rsid w:val="005A35ED"/>
    <w:rsid w:val="005A393B"/>
    <w:rsid w:val="005A4024"/>
    <w:rsid w:val="005A4A79"/>
    <w:rsid w:val="005A4B42"/>
    <w:rsid w:val="005A51AA"/>
    <w:rsid w:val="005A59C9"/>
    <w:rsid w:val="005A7A8A"/>
    <w:rsid w:val="005B19D9"/>
    <w:rsid w:val="005B3DD4"/>
    <w:rsid w:val="005B4CA1"/>
    <w:rsid w:val="005B7981"/>
    <w:rsid w:val="005C19D6"/>
    <w:rsid w:val="005C26C3"/>
    <w:rsid w:val="005C55A0"/>
    <w:rsid w:val="005C7CDF"/>
    <w:rsid w:val="005C7CE8"/>
    <w:rsid w:val="005D18D0"/>
    <w:rsid w:val="005D1AE3"/>
    <w:rsid w:val="005D3E7F"/>
    <w:rsid w:val="005D3EF3"/>
    <w:rsid w:val="005D5709"/>
    <w:rsid w:val="005D7124"/>
    <w:rsid w:val="005D7773"/>
    <w:rsid w:val="005D7B0D"/>
    <w:rsid w:val="005D7E36"/>
    <w:rsid w:val="005E2C12"/>
    <w:rsid w:val="005E349B"/>
    <w:rsid w:val="005E34F5"/>
    <w:rsid w:val="005E52B7"/>
    <w:rsid w:val="005E6ADB"/>
    <w:rsid w:val="005F107C"/>
    <w:rsid w:val="005F19E3"/>
    <w:rsid w:val="005F3A7D"/>
    <w:rsid w:val="005F3F31"/>
    <w:rsid w:val="005F69FF"/>
    <w:rsid w:val="00603F62"/>
    <w:rsid w:val="00605F8E"/>
    <w:rsid w:val="00607672"/>
    <w:rsid w:val="0061075D"/>
    <w:rsid w:val="00610D87"/>
    <w:rsid w:val="00611111"/>
    <w:rsid w:val="00613625"/>
    <w:rsid w:val="00614537"/>
    <w:rsid w:val="006155B8"/>
    <w:rsid w:val="006177C1"/>
    <w:rsid w:val="00621BB2"/>
    <w:rsid w:val="00621BFC"/>
    <w:rsid w:val="00621F66"/>
    <w:rsid w:val="006317CA"/>
    <w:rsid w:val="0063637B"/>
    <w:rsid w:val="0063657A"/>
    <w:rsid w:val="00637234"/>
    <w:rsid w:val="006458D9"/>
    <w:rsid w:val="00645A88"/>
    <w:rsid w:val="006461AD"/>
    <w:rsid w:val="00646944"/>
    <w:rsid w:val="006476CB"/>
    <w:rsid w:val="00650630"/>
    <w:rsid w:val="0065418E"/>
    <w:rsid w:val="0065627F"/>
    <w:rsid w:val="006563A9"/>
    <w:rsid w:val="0065748B"/>
    <w:rsid w:val="0066103F"/>
    <w:rsid w:val="006629F4"/>
    <w:rsid w:val="0066561C"/>
    <w:rsid w:val="00665F91"/>
    <w:rsid w:val="0066725D"/>
    <w:rsid w:val="0066777D"/>
    <w:rsid w:val="00667811"/>
    <w:rsid w:val="00670401"/>
    <w:rsid w:val="00670D9F"/>
    <w:rsid w:val="00673F42"/>
    <w:rsid w:val="00674FF9"/>
    <w:rsid w:val="006776CC"/>
    <w:rsid w:val="0068211E"/>
    <w:rsid w:val="00682A35"/>
    <w:rsid w:val="00682D05"/>
    <w:rsid w:val="00685501"/>
    <w:rsid w:val="0068631C"/>
    <w:rsid w:val="00687F73"/>
    <w:rsid w:val="006901C5"/>
    <w:rsid w:val="00691B3B"/>
    <w:rsid w:val="0069208A"/>
    <w:rsid w:val="00693D62"/>
    <w:rsid w:val="006943C4"/>
    <w:rsid w:val="00696602"/>
    <w:rsid w:val="00696926"/>
    <w:rsid w:val="00696AD7"/>
    <w:rsid w:val="00697E00"/>
    <w:rsid w:val="006A03A4"/>
    <w:rsid w:val="006A0A12"/>
    <w:rsid w:val="006A3E38"/>
    <w:rsid w:val="006A55AB"/>
    <w:rsid w:val="006A5DD5"/>
    <w:rsid w:val="006B1E26"/>
    <w:rsid w:val="006B25A6"/>
    <w:rsid w:val="006B4B82"/>
    <w:rsid w:val="006B505E"/>
    <w:rsid w:val="006B6696"/>
    <w:rsid w:val="006C04AE"/>
    <w:rsid w:val="006C13C6"/>
    <w:rsid w:val="006C364D"/>
    <w:rsid w:val="006C4001"/>
    <w:rsid w:val="006C6658"/>
    <w:rsid w:val="006D341F"/>
    <w:rsid w:val="006D3CB9"/>
    <w:rsid w:val="006D55D3"/>
    <w:rsid w:val="006E0AE4"/>
    <w:rsid w:val="006E18DB"/>
    <w:rsid w:val="006E22B3"/>
    <w:rsid w:val="006E350C"/>
    <w:rsid w:val="006E3B47"/>
    <w:rsid w:val="006E602E"/>
    <w:rsid w:val="006E6430"/>
    <w:rsid w:val="006E69A2"/>
    <w:rsid w:val="006F1227"/>
    <w:rsid w:val="006F2A04"/>
    <w:rsid w:val="006F3C7F"/>
    <w:rsid w:val="006F3FEB"/>
    <w:rsid w:val="006F7557"/>
    <w:rsid w:val="006F7CE9"/>
    <w:rsid w:val="006F7EFA"/>
    <w:rsid w:val="00700441"/>
    <w:rsid w:val="0070347F"/>
    <w:rsid w:val="007035D3"/>
    <w:rsid w:val="00703823"/>
    <w:rsid w:val="00703A4A"/>
    <w:rsid w:val="00703B13"/>
    <w:rsid w:val="00703B43"/>
    <w:rsid w:val="00705439"/>
    <w:rsid w:val="00706333"/>
    <w:rsid w:val="00706A84"/>
    <w:rsid w:val="007102C1"/>
    <w:rsid w:val="00714D2A"/>
    <w:rsid w:val="0071607C"/>
    <w:rsid w:val="00716B36"/>
    <w:rsid w:val="00716C3C"/>
    <w:rsid w:val="00716CF6"/>
    <w:rsid w:val="007235FD"/>
    <w:rsid w:val="00726274"/>
    <w:rsid w:val="00727C1B"/>
    <w:rsid w:val="00730D45"/>
    <w:rsid w:val="00731AEF"/>
    <w:rsid w:val="00734B8A"/>
    <w:rsid w:val="00736228"/>
    <w:rsid w:val="00736909"/>
    <w:rsid w:val="007411F3"/>
    <w:rsid w:val="007425FA"/>
    <w:rsid w:val="00743F37"/>
    <w:rsid w:val="00744481"/>
    <w:rsid w:val="00745CCB"/>
    <w:rsid w:val="007460C8"/>
    <w:rsid w:val="00746EA4"/>
    <w:rsid w:val="00746F2C"/>
    <w:rsid w:val="007470C2"/>
    <w:rsid w:val="007524B9"/>
    <w:rsid w:val="0075403B"/>
    <w:rsid w:val="0076099E"/>
    <w:rsid w:val="00761E67"/>
    <w:rsid w:val="00762E2A"/>
    <w:rsid w:val="00762E88"/>
    <w:rsid w:val="007637F0"/>
    <w:rsid w:val="00770F04"/>
    <w:rsid w:val="00771097"/>
    <w:rsid w:val="0077298D"/>
    <w:rsid w:val="007735E2"/>
    <w:rsid w:val="007765DB"/>
    <w:rsid w:val="00777A08"/>
    <w:rsid w:val="00781912"/>
    <w:rsid w:val="00781C32"/>
    <w:rsid w:val="00781F03"/>
    <w:rsid w:val="0078591F"/>
    <w:rsid w:val="00786BC0"/>
    <w:rsid w:val="00787B37"/>
    <w:rsid w:val="007903F2"/>
    <w:rsid w:val="007922C9"/>
    <w:rsid w:val="00792BF2"/>
    <w:rsid w:val="00793A4A"/>
    <w:rsid w:val="00797F96"/>
    <w:rsid w:val="007A1F62"/>
    <w:rsid w:val="007A35EA"/>
    <w:rsid w:val="007A7CE0"/>
    <w:rsid w:val="007B0550"/>
    <w:rsid w:val="007B0CF3"/>
    <w:rsid w:val="007B2A0D"/>
    <w:rsid w:val="007B378F"/>
    <w:rsid w:val="007B5309"/>
    <w:rsid w:val="007B5497"/>
    <w:rsid w:val="007C0352"/>
    <w:rsid w:val="007C1F23"/>
    <w:rsid w:val="007C2260"/>
    <w:rsid w:val="007C25B4"/>
    <w:rsid w:val="007C3DCF"/>
    <w:rsid w:val="007C5069"/>
    <w:rsid w:val="007C5AEF"/>
    <w:rsid w:val="007C5DBC"/>
    <w:rsid w:val="007D0BD3"/>
    <w:rsid w:val="007D183B"/>
    <w:rsid w:val="007D26FB"/>
    <w:rsid w:val="007D3D97"/>
    <w:rsid w:val="007D4499"/>
    <w:rsid w:val="007D574E"/>
    <w:rsid w:val="007D6A10"/>
    <w:rsid w:val="007D734E"/>
    <w:rsid w:val="007D7420"/>
    <w:rsid w:val="007E10FC"/>
    <w:rsid w:val="007E3CB1"/>
    <w:rsid w:val="007E42D0"/>
    <w:rsid w:val="007E55DA"/>
    <w:rsid w:val="007E6B59"/>
    <w:rsid w:val="007E7B41"/>
    <w:rsid w:val="007F2A7F"/>
    <w:rsid w:val="007F2FF2"/>
    <w:rsid w:val="007F31F0"/>
    <w:rsid w:val="007F3959"/>
    <w:rsid w:val="007F3A33"/>
    <w:rsid w:val="007F4BE4"/>
    <w:rsid w:val="007F63D8"/>
    <w:rsid w:val="007F7157"/>
    <w:rsid w:val="007F7D2F"/>
    <w:rsid w:val="00800413"/>
    <w:rsid w:val="008021B2"/>
    <w:rsid w:val="00802F0A"/>
    <w:rsid w:val="0080621E"/>
    <w:rsid w:val="00811B83"/>
    <w:rsid w:val="0081315D"/>
    <w:rsid w:val="0081373F"/>
    <w:rsid w:val="008144EF"/>
    <w:rsid w:val="00815909"/>
    <w:rsid w:val="00816727"/>
    <w:rsid w:val="0081675A"/>
    <w:rsid w:val="008172E1"/>
    <w:rsid w:val="008206D7"/>
    <w:rsid w:val="00820D5A"/>
    <w:rsid w:val="0082380B"/>
    <w:rsid w:val="00824669"/>
    <w:rsid w:val="008254D8"/>
    <w:rsid w:val="008257F5"/>
    <w:rsid w:val="0082676C"/>
    <w:rsid w:val="00826882"/>
    <w:rsid w:val="0082738A"/>
    <w:rsid w:val="00827605"/>
    <w:rsid w:val="008307FA"/>
    <w:rsid w:val="00830B93"/>
    <w:rsid w:val="00831BF9"/>
    <w:rsid w:val="008320C7"/>
    <w:rsid w:val="008324AD"/>
    <w:rsid w:val="008343BB"/>
    <w:rsid w:val="0083680D"/>
    <w:rsid w:val="00837B77"/>
    <w:rsid w:val="00837BC7"/>
    <w:rsid w:val="00842BF9"/>
    <w:rsid w:val="008431AB"/>
    <w:rsid w:val="00843FEC"/>
    <w:rsid w:val="008441CE"/>
    <w:rsid w:val="00844CE3"/>
    <w:rsid w:val="008457C1"/>
    <w:rsid w:val="0084710F"/>
    <w:rsid w:val="008509DE"/>
    <w:rsid w:val="00852481"/>
    <w:rsid w:val="008530A4"/>
    <w:rsid w:val="00853A63"/>
    <w:rsid w:val="00861594"/>
    <w:rsid w:val="00863232"/>
    <w:rsid w:val="00863643"/>
    <w:rsid w:val="00863EED"/>
    <w:rsid w:val="00865F43"/>
    <w:rsid w:val="00866BC2"/>
    <w:rsid w:val="00867BBE"/>
    <w:rsid w:val="0087033C"/>
    <w:rsid w:val="00870D0F"/>
    <w:rsid w:val="00872642"/>
    <w:rsid w:val="008730D0"/>
    <w:rsid w:val="0087337B"/>
    <w:rsid w:val="0087366C"/>
    <w:rsid w:val="008739A5"/>
    <w:rsid w:val="00873B16"/>
    <w:rsid w:val="00877653"/>
    <w:rsid w:val="00881531"/>
    <w:rsid w:val="00883F3B"/>
    <w:rsid w:val="00884438"/>
    <w:rsid w:val="00884788"/>
    <w:rsid w:val="00890B7B"/>
    <w:rsid w:val="0089105D"/>
    <w:rsid w:val="00892848"/>
    <w:rsid w:val="00892E52"/>
    <w:rsid w:val="00893DEB"/>
    <w:rsid w:val="00897426"/>
    <w:rsid w:val="008A020F"/>
    <w:rsid w:val="008A1ED7"/>
    <w:rsid w:val="008A1F5E"/>
    <w:rsid w:val="008A5570"/>
    <w:rsid w:val="008A62B7"/>
    <w:rsid w:val="008B1C27"/>
    <w:rsid w:val="008B278A"/>
    <w:rsid w:val="008B686F"/>
    <w:rsid w:val="008B7FDC"/>
    <w:rsid w:val="008C1AF8"/>
    <w:rsid w:val="008C52B5"/>
    <w:rsid w:val="008C6191"/>
    <w:rsid w:val="008C6A54"/>
    <w:rsid w:val="008D01E8"/>
    <w:rsid w:val="008D1027"/>
    <w:rsid w:val="008D18D0"/>
    <w:rsid w:val="008D25C9"/>
    <w:rsid w:val="008D54AB"/>
    <w:rsid w:val="008D649E"/>
    <w:rsid w:val="008E1726"/>
    <w:rsid w:val="008E508E"/>
    <w:rsid w:val="008E5C02"/>
    <w:rsid w:val="008E7903"/>
    <w:rsid w:val="008F3E7E"/>
    <w:rsid w:val="008F5F59"/>
    <w:rsid w:val="008F632A"/>
    <w:rsid w:val="008F65AA"/>
    <w:rsid w:val="00903960"/>
    <w:rsid w:val="00903D9D"/>
    <w:rsid w:val="009041F3"/>
    <w:rsid w:val="0090596C"/>
    <w:rsid w:val="00905A2E"/>
    <w:rsid w:val="00905B87"/>
    <w:rsid w:val="00906319"/>
    <w:rsid w:val="0090699B"/>
    <w:rsid w:val="00912619"/>
    <w:rsid w:val="00914371"/>
    <w:rsid w:val="00914F3E"/>
    <w:rsid w:val="009167D0"/>
    <w:rsid w:val="00916DEA"/>
    <w:rsid w:val="009211AA"/>
    <w:rsid w:val="009218B7"/>
    <w:rsid w:val="00922C24"/>
    <w:rsid w:val="00923298"/>
    <w:rsid w:val="00923343"/>
    <w:rsid w:val="009240EB"/>
    <w:rsid w:val="009244BA"/>
    <w:rsid w:val="00924E91"/>
    <w:rsid w:val="00930E90"/>
    <w:rsid w:val="009315DA"/>
    <w:rsid w:val="00931D35"/>
    <w:rsid w:val="009323E5"/>
    <w:rsid w:val="00932850"/>
    <w:rsid w:val="00932CF3"/>
    <w:rsid w:val="00932E69"/>
    <w:rsid w:val="00937508"/>
    <w:rsid w:val="0093798A"/>
    <w:rsid w:val="00940805"/>
    <w:rsid w:val="0094173E"/>
    <w:rsid w:val="00942CBE"/>
    <w:rsid w:val="00943543"/>
    <w:rsid w:val="00944B5F"/>
    <w:rsid w:val="00944DAD"/>
    <w:rsid w:val="009474A1"/>
    <w:rsid w:val="009503FC"/>
    <w:rsid w:val="00950B4D"/>
    <w:rsid w:val="00951C06"/>
    <w:rsid w:val="00952AB6"/>
    <w:rsid w:val="00953485"/>
    <w:rsid w:val="00953823"/>
    <w:rsid w:val="00953AE2"/>
    <w:rsid w:val="00956785"/>
    <w:rsid w:val="00960679"/>
    <w:rsid w:val="00960A6B"/>
    <w:rsid w:val="009611A7"/>
    <w:rsid w:val="00962ECC"/>
    <w:rsid w:val="009657D7"/>
    <w:rsid w:val="00965800"/>
    <w:rsid w:val="009664BA"/>
    <w:rsid w:val="009664C7"/>
    <w:rsid w:val="00971F89"/>
    <w:rsid w:val="00972986"/>
    <w:rsid w:val="00972B88"/>
    <w:rsid w:val="00976742"/>
    <w:rsid w:val="0097785B"/>
    <w:rsid w:val="00980222"/>
    <w:rsid w:val="00982023"/>
    <w:rsid w:val="00985591"/>
    <w:rsid w:val="00985695"/>
    <w:rsid w:val="009864E8"/>
    <w:rsid w:val="00986C9E"/>
    <w:rsid w:val="0098710D"/>
    <w:rsid w:val="00987E49"/>
    <w:rsid w:val="00992595"/>
    <w:rsid w:val="00992924"/>
    <w:rsid w:val="00993EBB"/>
    <w:rsid w:val="00994E8E"/>
    <w:rsid w:val="00994F28"/>
    <w:rsid w:val="0099681D"/>
    <w:rsid w:val="00997C94"/>
    <w:rsid w:val="009A09F0"/>
    <w:rsid w:val="009A09F4"/>
    <w:rsid w:val="009A0C1A"/>
    <w:rsid w:val="009A676B"/>
    <w:rsid w:val="009B2433"/>
    <w:rsid w:val="009B2571"/>
    <w:rsid w:val="009B28DE"/>
    <w:rsid w:val="009B387D"/>
    <w:rsid w:val="009B3F92"/>
    <w:rsid w:val="009B5311"/>
    <w:rsid w:val="009B6540"/>
    <w:rsid w:val="009B6672"/>
    <w:rsid w:val="009B6A5C"/>
    <w:rsid w:val="009C05E9"/>
    <w:rsid w:val="009C4668"/>
    <w:rsid w:val="009C57F8"/>
    <w:rsid w:val="009C5CC0"/>
    <w:rsid w:val="009C6DD9"/>
    <w:rsid w:val="009D012C"/>
    <w:rsid w:val="009D0F15"/>
    <w:rsid w:val="009D2B5E"/>
    <w:rsid w:val="009D38A4"/>
    <w:rsid w:val="009D3CD4"/>
    <w:rsid w:val="009D7CD8"/>
    <w:rsid w:val="009E16A9"/>
    <w:rsid w:val="009E1A04"/>
    <w:rsid w:val="009E7E9D"/>
    <w:rsid w:val="009F0D4E"/>
    <w:rsid w:val="009F1493"/>
    <w:rsid w:val="009F1806"/>
    <w:rsid w:val="009F1AF7"/>
    <w:rsid w:val="009F5F95"/>
    <w:rsid w:val="009F6126"/>
    <w:rsid w:val="009F6F44"/>
    <w:rsid w:val="00A00A06"/>
    <w:rsid w:val="00A00F4A"/>
    <w:rsid w:val="00A01833"/>
    <w:rsid w:val="00A02E98"/>
    <w:rsid w:val="00A0359B"/>
    <w:rsid w:val="00A0365D"/>
    <w:rsid w:val="00A03EF2"/>
    <w:rsid w:val="00A0430D"/>
    <w:rsid w:val="00A07E4F"/>
    <w:rsid w:val="00A11CD3"/>
    <w:rsid w:val="00A1321E"/>
    <w:rsid w:val="00A135BC"/>
    <w:rsid w:val="00A144D3"/>
    <w:rsid w:val="00A15355"/>
    <w:rsid w:val="00A15B1D"/>
    <w:rsid w:val="00A16714"/>
    <w:rsid w:val="00A16A80"/>
    <w:rsid w:val="00A20CEB"/>
    <w:rsid w:val="00A210D5"/>
    <w:rsid w:val="00A21498"/>
    <w:rsid w:val="00A23CE2"/>
    <w:rsid w:val="00A251AB"/>
    <w:rsid w:val="00A25B59"/>
    <w:rsid w:val="00A3032E"/>
    <w:rsid w:val="00A34033"/>
    <w:rsid w:val="00A3641D"/>
    <w:rsid w:val="00A36544"/>
    <w:rsid w:val="00A42DA1"/>
    <w:rsid w:val="00A439DD"/>
    <w:rsid w:val="00A44540"/>
    <w:rsid w:val="00A455D7"/>
    <w:rsid w:val="00A4604C"/>
    <w:rsid w:val="00A46C5B"/>
    <w:rsid w:val="00A46F50"/>
    <w:rsid w:val="00A472F7"/>
    <w:rsid w:val="00A50F2E"/>
    <w:rsid w:val="00A51DF4"/>
    <w:rsid w:val="00A56D85"/>
    <w:rsid w:val="00A57564"/>
    <w:rsid w:val="00A6311C"/>
    <w:rsid w:val="00A63492"/>
    <w:rsid w:val="00A63B2A"/>
    <w:rsid w:val="00A65C7E"/>
    <w:rsid w:val="00A665FF"/>
    <w:rsid w:val="00A674F8"/>
    <w:rsid w:val="00A67998"/>
    <w:rsid w:val="00A70122"/>
    <w:rsid w:val="00A7252B"/>
    <w:rsid w:val="00A72770"/>
    <w:rsid w:val="00A75B89"/>
    <w:rsid w:val="00A7605B"/>
    <w:rsid w:val="00A76F36"/>
    <w:rsid w:val="00A770BF"/>
    <w:rsid w:val="00A85ED9"/>
    <w:rsid w:val="00A86B71"/>
    <w:rsid w:val="00A86D1B"/>
    <w:rsid w:val="00A86FA1"/>
    <w:rsid w:val="00A90405"/>
    <w:rsid w:val="00A906B2"/>
    <w:rsid w:val="00A90CCE"/>
    <w:rsid w:val="00A94E44"/>
    <w:rsid w:val="00A96091"/>
    <w:rsid w:val="00A9659D"/>
    <w:rsid w:val="00A96967"/>
    <w:rsid w:val="00A96E50"/>
    <w:rsid w:val="00A9736F"/>
    <w:rsid w:val="00A97DE3"/>
    <w:rsid w:val="00AA300A"/>
    <w:rsid w:val="00AA4092"/>
    <w:rsid w:val="00AA45FC"/>
    <w:rsid w:val="00AA511C"/>
    <w:rsid w:val="00AA5774"/>
    <w:rsid w:val="00AA674A"/>
    <w:rsid w:val="00AA7335"/>
    <w:rsid w:val="00AA7EF6"/>
    <w:rsid w:val="00AB036B"/>
    <w:rsid w:val="00AB0C52"/>
    <w:rsid w:val="00AB4729"/>
    <w:rsid w:val="00AB4FA9"/>
    <w:rsid w:val="00AC1D10"/>
    <w:rsid w:val="00AC1EE9"/>
    <w:rsid w:val="00AC279C"/>
    <w:rsid w:val="00AC6E55"/>
    <w:rsid w:val="00AC7DFB"/>
    <w:rsid w:val="00AD0005"/>
    <w:rsid w:val="00AD036A"/>
    <w:rsid w:val="00AD036B"/>
    <w:rsid w:val="00AD0A5E"/>
    <w:rsid w:val="00AD19DC"/>
    <w:rsid w:val="00AD25EB"/>
    <w:rsid w:val="00AD361A"/>
    <w:rsid w:val="00AD5CDB"/>
    <w:rsid w:val="00AD5CE2"/>
    <w:rsid w:val="00AE0C2E"/>
    <w:rsid w:val="00AE3D67"/>
    <w:rsid w:val="00AF1F70"/>
    <w:rsid w:val="00AF415D"/>
    <w:rsid w:val="00AF77F8"/>
    <w:rsid w:val="00B0021B"/>
    <w:rsid w:val="00B00392"/>
    <w:rsid w:val="00B0499A"/>
    <w:rsid w:val="00B0514E"/>
    <w:rsid w:val="00B051AB"/>
    <w:rsid w:val="00B05B48"/>
    <w:rsid w:val="00B070D2"/>
    <w:rsid w:val="00B11E22"/>
    <w:rsid w:val="00B1336E"/>
    <w:rsid w:val="00B152AF"/>
    <w:rsid w:val="00B15408"/>
    <w:rsid w:val="00B207F6"/>
    <w:rsid w:val="00B224E2"/>
    <w:rsid w:val="00B24F56"/>
    <w:rsid w:val="00B26A5F"/>
    <w:rsid w:val="00B2754F"/>
    <w:rsid w:val="00B30113"/>
    <w:rsid w:val="00B3055C"/>
    <w:rsid w:val="00B307EA"/>
    <w:rsid w:val="00B30A07"/>
    <w:rsid w:val="00B31690"/>
    <w:rsid w:val="00B3182E"/>
    <w:rsid w:val="00B335A1"/>
    <w:rsid w:val="00B34E12"/>
    <w:rsid w:val="00B36770"/>
    <w:rsid w:val="00B36F92"/>
    <w:rsid w:val="00B443C9"/>
    <w:rsid w:val="00B4485B"/>
    <w:rsid w:val="00B4538D"/>
    <w:rsid w:val="00B5162B"/>
    <w:rsid w:val="00B52FA4"/>
    <w:rsid w:val="00B551F8"/>
    <w:rsid w:val="00B579C0"/>
    <w:rsid w:val="00B61680"/>
    <w:rsid w:val="00B62154"/>
    <w:rsid w:val="00B6352C"/>
    <w:rsid w:val="00B63AE1"/>
    <w:rsid w:val="00B63D52"/>
    <w:rsid w:val="00B66127"/>
    <w:rsid w:val="00B6745B"/>
    <w:rsid w:val="00B72028"/>
    <w:rsid w:val="00B73FBD"/>
    <w:rsid w:val="00B766CD"/>
    <w:rsid w:val="00B85DC2"/>
    <w:rsid w:val="00B86FF2"/>
    <w:rsid w:val="00B907A8"/>
    <w:rsid w:val="00B9246B"/>
    <w:rsid w:val="00B937CA"/>
    <w:rsid w:val="00B93CE1"/>
    <w:rsid w:val="00B94035"/>
    <w:rsid w:val="00B94DE7"/>
    <w:rsid w:val="00B97EC2"/>
    <w:rsid w:val="00BA03EF"/>
    <w:rsid w:val="00BA213E"/>
    <w:rsid w:val="00BA2670"/>
    <w:rsid w:val="00BA334D"/>
    <w:rsid w:val="00BA4C30"/>
    <w:rsid w:val="00BA525D"/>
    <w:rsid w:val="00BA775A"/>
    <w:rsid w:val="00BB4216"/>
    <w:rsid w:val="00BB590E"/>
    <w:rsid w:val="00BB684B"/>
    <w:rsid w:val="00BB6E95"/>
    <w:rsid w:val="00BB7EB3"/>
    <w:rsid w:val="00BC0098"/>
    <w:rsid w:val="00BC284F"/>
    <w:rsid w:val="00BC38DC"/>
    <w:rsid w:val="00BC4035"/>
    <w:rsid w:val="00BC504A"/>
    <w:rsid w:val="00BC599F"/>
    <w:rsid w:val="00BC6569"/>
    <w:rsid w:val="00BC6C17"/>
    <w:rsid w:val="00BD04C1"/>
    <w:rsid w:val="00BD1577"/>
    <w:rsid w:val="00BD286B"/>
    <w:rsid w:val="00BD3B25"/>
    <w:rsid w:val="00BD566E"/>
    <w:rsid w:val="00BD57D0"/>
    <w:rsid w:val="00BD5FDC"/>
    <w:rsid w:val="00BD63A8"/>
    <w:rsid w:val="00BE1F98"/>
    <w:rsid w:val="00BE230C"/>
    <w:rsid w:val="00BF0A85"/>
    <w:rsid w:val="00BF2AC6"/>
    <w:rsid w:val="00BF2D1B"/>
    <w:rsid w:val="00BF335B"/>
    <w:rsid w:val="00BF5F24"/>
    <w:rsid w:val="00BF63D5"/>
    <w:rsid w:val="00BF7333"/>
    <w:rsid w:val="00BF7E6E"/>
    <w:rsid w:val="00C02319"/>
    <w:rsid w:val="00C055B4"/>
    <w:rsid w:val="00C074BD"/>
    <w:rsid w:val="00C07B3A"/>
    <w:rsid w:val="00C07DDB"/>
    <w:rsid w:val="00C101DE"/>
    <w:rsid w:val="00C13EBA"/>
    <w:rsid w:val="00C144FC"/>
    <w:rsid w:val="00C1511B"/>
    <w:rsid w:val="00C15E95"/>
    <w:rsid w:val="00C1799F"/>
    <w:rsid w:val="00C203B5"/>
    <w:rsid w:val="00C20A1C"/>
    <w:rsid w:val="00C21251"/>
    <w:rsid w:val="00C2371F"/>
    <w:rsid w:val="00C23E1F"/>
    <w:rsid w:val="00C24586"/>
    <w:rsid w:val="00C26080"/>
    <w:rsid w:val="00C26D46"/>
    <w:rsid w:val="00C27578"/>
    <w:rsid w:val="00C32179"/>
    <w:rsid w:val="00C3334F"/>
    <w:rsid w:val="00C3437B"/>
    <w:rsid w:val="00C407F5"/>
    <w:rsid w:val="00C410B6"/>
    <w:rsid w:val="00C4154D"/>
    <w:rsid w:val="00C42B38"/>
    <w:rsid w:val="00C47232"/>
    <w:rsid w:val="00C4729F"/>
    <w:rsid w:val="00C473A7"/>
    <w:rsid w:val="00C51886"/>
    <w:rsid w:val="00C53458"/>
    <w:rsid w:val="00C53954"/>
    <w:rsid w:val="00C542C1"/>
    <w:rsid w:val="00C54FDA"/>
    <w:rsid w:val="00C56011"/>
    <w:rsid w:val="00C56087"/>
    <w:rsid w:val="00C57C58"/>
    <w:rsid w:val="00C60543"/>
    <w:rsid w:val="00C60EB6"/>
    <w:rsid w:val="00C61766"/>
    <w:rsid w:val="00C628BF"/>
    <w:rsid w:val="00C654BC"/>
    <w:rsid w:val="00C656F9"/>
    <w:rsid w:val="00C660B5"/>
    <w:rsid w:val="00C67DBD"/>
    <w:rsid w:val="00C70559"/>
    <w:rsid w:val="00C734AD"/>
    <w:rsid w:val="00C743E8"/>
    <w:rsid w:val="00C75229"/>
    <w:rsid w:val="00C75CAC"/>
    <w:rsid w:val="00C82A28"/>
    <w:rsid w:val="00C82D40"/>
    <w:rsid w:val="00C83535"/>
    <w:rsid w:val="00C836D4"/>
    <w:rsid w:val="00C83F60"/>
    <w:rsid w:val="00C855A4"/>
    <w:rsid w:val="00C87295"/>
    <w:rsid w:val="00C8754D"/>
    <w:rsid w:val="00C9169F"/>
    <w:rsid w:val="00C91B7C"/>
    <w:rsid w:val="00C9590F"/>
    <w:rsid w:val="00C97020"/>
    <w:rsid w:val="00CA17F3"/>
    <w:rsid w:val="00CA7433"/>
    <w:rsid w:val="00CB04B1"/>
    <w:rsid w:val="00CB1AB6"/>
    <w:rsid w:val="00CB1B6C"/>
    <w:rsid w:val="00CB2B77"/>
    <w:rsid w:val="00CB462C"/>
    <w:rsid w:val="00CB4B96"/>
    <w:rsid w:val="00CB5A01"/>
    <w:rsid w:val="00CB5F99"/>
    <w:rsid w:val="00CC035B"/>
    <w:rsid w:val="00CC0789"/>
    <w:rsid w:val="00CC0AAD"/>
    <w:rsid w:val="00CC0C55"/>
    <w:rsid w:val="00CC1EA5"/>
    <w:rsid w:val="00CC4081"/>
    <w:rsid w:val="00CC490E"/>
    <w:rsid w:val="00CC56E8"/>
    <w:rsid w:val="00CC7F89"/>
    <w:rsid w:val="00CD096C"/>
    <w:rsid w:val="00CD3CF9"/>
    <w:rsid w:val="00CD5809"/>
    <w:rsid w:val="00CD622C"/>
    <w:rsid w:val="00CE0422"/>
    <w:rsid w:val="00CE047B"/>
    <w:rsid w:val="00CE2726"/>
    <w:rsid w:val="00CE35D7"/>
    <w:rsid w:val="00CE39CA"/>
    <w:rsid w:val="00CE43DF"/>
    <w:rsid w:val="00CE462D"/>
    <w:rsid w:val="00CE4CD9"/>
    <w:rsid w:val="00CE6748"/>
    <w:rsid w:val="00CE67B4"/>
    <w:rsid w:val="00CE6A7B"/>
    <w:rsid w:val="00CE7244"/>
    <w:rsid w:val="00CE75C1"/>
    <w:rsid w:val="00CF12DB"/>
    <w:rsid w:val="00CF17F2"/>
    <w:rsid w:val="00CF192D"/>
    <w:rsid w:val="00CF1D2B"/>
    <w:rsid w:val="00CF2D04"/>
    <w:rsid w:val="00CF30D2"/>
    <w:rsid w:val="00D072FC"/>
    <w:rsid w:val="00D10C1D"/>
    <w:rsid w:val="00D121FF"/>
    <w:rsid w:val="00D123C0"/>
    <w:rsid w:val="00D132DA"/>
    <w:rsid w:val="00D13460"/>
    <w:rsid w:val="00D15458"/>
    <w:rsid w:val="00D15C18"/>
    <w:rsid w:val="00D164D7"/>
    <w:rsid w:val="00D16796"/>
    <w:rsid w:val="00D171DE"/>
    <w:rsid w:val="00D178EA"/>
    <w:rsid w:val="00D20082"/>
    <w:rsid w:val="00D21549"/>
    <w:rsid w:val="00D23A24"/>
    <w:rsid w:val="00D23F53"/>
    <w:rsid w:val="00D3240A"/>
    <w:rsid w:val="00D3639D"/>
    <w:rsid w:val="00D36E95"/>
    <w:rsid w:val="00D37DAD"/>
    <w:rsid w:val="00D42B46"/>
    <w:rsid w:val="00D440A2"/>
    <w:rsid w:val="00D45B82"/>
    <w:rsid w:val="00D471C5"/>
    <w:rsid w:val="00D518E0"/>
    <w:rsid w:val="00D54B64"/>
    <w:rsid w:val="00D55D99"/>
    <w:rsid w:val="00D56160"/>
    <w:rsid w:val="00D56A9B"/>
    <w:rsid w:val="00D57168"/>
    <w:rsid w:val="00D60622"/>
    <w:rsid w:val="00D61A7B"/>
    <w:rsid w:val="00D62B4D"/>
    <w:rsid w:val="00D6388B"/>
    <w:rsid w:val="00D63D14"/>
    <w:rsid w:val="00D6401B"/>
    <w:rsid w:val="00D66587"/>
    <w:rsid w:val="00D7145B"/>
    <w:rsid w:val="00D72A46"/>
    <w:rsid w:val="00D74E0F"/>
    <w:rsid w:val="00D75FBF"/>
    <w:rsid w:val="00D768E1"/>
    <w:rsid w:val="00D77F41"/>
    <w:rsid w:val="00D81B61"/>
    <w:rsid w:val="00D846A8"/>
    <w:rsid w:val="00D85235"/>
    <w:rsid w:val="00D852DC"/>
    <w:rsid w:val="00D86D5B"/>
    <w:rsid w:val="00D87429"/>
    <w:rsid w:val="00D8769D"/>
    <w:rsid w:val="00D90F7D"/>
    <w:rsid w:val="00D91D68"/>
    <w:rsid w:val="00D968FC"/>
    <w:rsid w:val="00D97F76"/>
    <w:rsid w:val="00DA032F"/>
    <w:rsid w:val="00DA0B77"/>
    <w:rsid w:val="00DA1DB3"/>
    <w:rsid w:val="00DA455C"/>
    <w:rsid w:val="00DA716B"/>
    <w:rsid w:val="00DB20D9"/>
    <w:rsid w:val="00DB5A3A"/>
    <w:rsid w:val="00DB69F6"/>
    <w:rsid w:val="00DC0544"/>
    <w:rsid w:val="00DC0A45"/>
    <w:rsid w:val="00DC0E32"/>
    <w:rsid w:val="00DC260C"/>
    <w:rsid w:val="00DC4A14"/>
    <w:rsid w:val="00DC7083"/>
    <w:rsid w:val="00DD1636"/>
    <w:rsid w:val="00DD26EA"/>
    <w:rsid w:val="00DD3399"/>
    <w:rsid w:val="00DD673D"/>
    <w:rsid w:val="00DE1B8D"/>
    <w:rsid w:val="00DE3766"/>
    <w:rsid w:val="00DE53F0"/>
    <w:rsid w:val="00DE73E1"/>
    <w:rsid w:val="00DE7990"/>
    <w:rsid w:val="00DF37B8"/>
    <w:rsid w:val="00DF3A62"/>
    <w:rsid w:val="00DF4988"/>
    <w:rsid w:val="00DF49C7"/>
    <w:rsid w:val="00DF5381"/>
    <w:rsid w:val="00DF652C"/>
    <w:rsid w:val="00DF75C9"/>
    <w:rsid w:val="00DF7B26"/>
    <w:rsid w:val="00E0001D"/>
    <w:rsid w:val="00E005E5"/>
    <w:rsid w:val="00E00C0D"/>
    <w:rsid w:val="00E0302A"/>
    <w:rsid w:val="00E03114"/>
    <w:rsid w:val="00E0786B"/>
    <w:rsid w:val="00E07AF8"/>
    <w:rsid w:val="00E10192"/>
    <w:rsid w:val="00E10407"/>
    <w:rsid w:val="00E104F9"/>
    <w:rsid w:val="00E10544"/>
    <w:rsid w:val="00E11CAF"/>
    <w:rsid w:val="00E12BA4"/>
    <w:rsid w:val="00E132EC"/>
    <w:rsid w:val="00E14932"/>
    <w:rsid w:val="00E1658E"/>
    <w:rsid w:val="00E21D76"/>
    <w:rsid w:val="00E233F2"/>
    <w:rsid w:val="00E23A00"/>
    <w:rsid w:val="00E24028"/>
    <w:rsid w:val="00E24306"/>
    <w:rsid w:val="00E303EC"/>
    <w:rsid w:val="00E33238"/>
    <w:rsid w:val="00E33DCF"/>
    <w:rsid w:val="00E341DF"/>
    <w:rsid w:val="00E3550D"/>
    <w:rsid w:val="00E35788"/>
    <w:rsid w:val="00E3767B"/>
    <w:rsid w:val="00E37BCB"/>
    <w:rsid w:val="00E433DC"/>
    <w:rsid w:val="00E4487F"/>
    <w:rsid w:val="00E450C3"/>
    <w:rsid w:val="00E45A8F"/>
    <w:rsid w:val="00E464D6"/>
    <w:rsid w:val="00E46FDC"/>
    <w:rsid w:val="00E47D97"/>
    <w:rsid w:val="00E52147"/>
    <w:rsid w:val="00E523ED"/>
    <w:rsid w:val="00E53B75"/>
    <w:rsid w:val="00E55D09"/>
    <w:rsid w:val="00E56D17"/>
    <w:rsid w:val="00E6050F"/>
    <w:rsid w:val="00E61A8B"/>
    <w:rsid w:val="00E61D76"/>
    <w:rsid w:val="00E62DFF"/>
    <w:rsid w:val="00E6521A"/>
    <w:rsid w:val="00E67DAF"/>
    <w:rsid w:val="00E722BA"/>
    <w:rsid w:val="00E72EB4"/>
    <w:rsid w:val="00E732CF"/>
    <w:rsid w:val="00E73851"/>
    <w:rsid w:val="00E80329"/>
    <w:rsid w:val="00E81A4A"/>
    <w:rsid w:val="00E81D49"/>
    <w:rsid w:val="00E82A1D"/>
    <w:rsid w:val="00E83E9B"/>
    <w:rsid w:val="00E844E8"/>
    <w:rsid w:val="00E84B8C"/>
    <w:rsid w:val="00E85863"/>
    <w:rsid w:val="00E85D65"/>
    <w:rsid w:val="00E8748B"/>
    <w:rsid w:val="00E8790A"/>
    <w:rsid w:val="00E915A8"/>
    <w:rsid w:val="00E942C5"/>
    <w:rsid w:val="00E96BCF"/>
    <w:rsid w:val="00EA07CA"/>
    <w:rsid w:val="00EA0ADC"/>
    <w:rsid w:val="00EA35DF"/>
    <w:rsid w:val="00EA528C"/>
    <w:rsid w:val="00EA595E"/>
    <w:rsid w:val="00EA79BB"/>
    <w:rsid w:val="00EB10C3"/>
    <w:rsid w:val="00EB286F"/>
    <w:rsid w:val="00EB2F8C"/>
    <w:rsid w:val="00EB31B8"/>
    <w:rsid w:val="00EB4B19"/>
    <w:rsid w:val="00EB6D8E"/>
    <w:rsid w:val="00EC0CA0"/>
    <w:rsid w:val="00EC1148"/>
    <w:rsid w:val="00EC1C53"/>
    <w:rsid w:val="00EC2478"/>
    <w:rsid w:val="00EC4EA0"/>
    <w:rsid w:val="00EC7860"/>
    <w:rsid w:val="00ED0B6F"/>
    <w:rsid w:val="00ED21C3"/>
    <w:rsid w:val="00ED2E53"/>
    <w:rsid w:val="00ED4B22"/>
    <w:rsid w:val="00EE11CF"/>
    <w:rsid w:val="00EE259B"/>
    <w:rsid w:val="00EE2F85"/>
    <w:rsid w:val="00EE310B"/>
    <w:rsid w:val="00EE331A"/>
    <w:rsid w:val="00EE4A77"/>
    <w:rsid w:val="00EE6951"/>
    <w:rsid w:val="00EE6F66"/>
    <w:rsid w:val="00EE7453"/>
    <w:rsid w:val="00EF38A6"/>
    <w:rsid w:val="00EF3BD2"/>
    <w:rsid w:val="00EF658D"/>
    <w:rsid w:val="00EF6D0B"/>
    <w:rsid w:val="00F0312C"/>
    <w:rsid w:val="00F047F8"/>
    <w:rsid w:val="00F067C9"/>
    <w:rsid w:val="00F074AA"/>
    <w:rsid w:val="00F1495F"/>
    <w:rsid w:val="00F1512D"/>
    <w:rsid w:val="00F20A1E"/>
    <w:rsid w:val="00F266EA"/>
    <w:rsid w:val="00F2708C"/>
    <w:rsid w:val="00F317C3"/>
    <w:rsid w:val="00F31C2F"/>
    <w:rsid w:val="00F34398"/>
    <w:rsid w:val="00F35C27"/>
    <w:rsid w:val="00F40F4A"/>
    <w:rsid w:val="00F418C8"/>
    <w:rsid w:val="00F426A6"/>
    <w:rsid w:val="00F44B46"/>
    <w:rsid w:val="00F50C61"/>
    <w:rsid w:val="00F55D6B"/>
    <w:rsid w:val="00F56716"/>
    <w:rsid w:val="00F57326"/>
    <w:rsid w:val="00F601FD"/>
    <w:rsid w:val="00F60705"/>
    <w:rsid w:val="00F60772"/>
    <w:rsid w:val="00F6107E"/>
    <w:rsid w:val="00F61848"/>
    <w:rsid w:val="00F62587"/>
    <w:rsid w:val="00F64804"/>
    <w:rsid w:val="00F66FE3"/>
    <w:rsid w:val="00F67A34"/>
    <w:rsid w:val="00F7470F"/>
    <w:rsid w:val="00F753EF"/>
    <w:rsid w:val="00F76DFB"/>
    <w:rsid w:val="00F77284"/>
    <w:rsid w:val="00F83EDF"/>
    <w:rsid w:val="00F84ADD"/>
    <w:rsid w:val="00F8774B"/>
    <w:rsid w:val="00F94E83"/>
    <w:rsid w:val="00F95EA0"/>
    <w:rsid w:val="00F974E1"/>
    <w:rsid w:val="00F97E8E"/>
    <w:rsid w:val="00FA0C44"/>
    <w:rsid w:val="00FA3470"/>
    <w:rsid w:val="00FA53F7"/>
    <w:rsid w:val="00FB05D0"/>
    <w:rsid w:val="00FB415C"/>
    <w:rsid w:val="00FB7007"/>
    <w:rsid w:val="00FB75BA"/>
    <w:rsid w:val="00FC584D"/>
    <w:rsid w:val="00FC628E"/>
    <w:rsid w:val="00FD32C3"/>
    <w:rsid w:val="00FD3988"/>
    <w:rsid w:val="00FD3E3A"/>
    <w:rsid w:val="00FD42D1"/>
    <w:rsid w:val="00FD65CA"/>
    <w:rsid w:val="00FD6DC7"/>
    <w:rsid w:val="00FD723B"/>
    <w:rsid w:val="00FD7240"/>
    <w:rsid w:val="00FE10AC"/>
    <w:rsid w:val="00FE123D"/>
    <w:rsid w:val="00FE1A77"/>
    <w:rsid w:val="00FE58C9"/>
    <w:rsid w:val="00FE5FD5"/>
    <w:rsid w:val="00FE76A0"/>
    <w:rsid w:val="00FE7A07"/>
    <w:rsid w:val="00FF289E"/>
    <w:rsid w:val="00FF33D0"/>
    <w:rsid w:val="00FF497B"/>
    <w:rsid w:val="00FF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8FAB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/>
    <w:lsdException w:name="toc 3" w:uiPriority="39"/>
    <w:lsdException w:name="toc 4" w:uiPriority="0"/>
    <w:lsdException w:name="toc 5" w:semiHidden="1" w:uiPriority="0"/>
    <w:lsdException w:name="toc 6" w:semiHidden="1" w:uiPriority="0"/>
    <w:lsdException w:name="toc 7" w:semiHidden="1" w:uiPriority="0"/>
    <w:lsdException w:name="toc 8" w:semiHidden="1" w:uiPriority="0"/>
    <w:lsdException w:name="toc 9" w:uiPriority="0"/>
    <w:lsdException w:name="footnote text" w:semiHidden="1"/>
    <w:lsdException w:name="index heading" w:semiHidden="1"/>
    <w:lsdException w:name="caption" w:qFormat="1"/>
    <w:lsdException w:name="table of figures" w:semiHidden="1"/>
    <w:lsdException w:name="line number" w:uiPriority="0"/>
    <w:lsdException w:name="endnote text" w:semiHidden="1"/>
    <w:lsdException w:name="table of authorities" w:semiHidden="1"/>
    <w:lsdException w:name="macro" w:uiPriority="0"/>
    <w:lsdException w:name="toa heading" w:semiHidden="1"/>
    <w:lsdException w:name="List Bullet" w:uiPriority="0" w:qFormat="1"/>
    <w:lsdException w:name="List Number" w:uiPriority="0" w:qFormat="1"/>
    <w:lsdException w:name="List Bullet 2" w:uiPriority="0"/>
    <w:lsdException w:name="List Bullet 3" w:uiPriority="0"/>
    <w:lsdException w:name="List Number 2" w:uiPriority="0"/>
    <w:lsdException w:name="List Number 3" w:uiPriority="0"/>
    <w:lsdException w:name="Title" w:uiPriority="0" w:qFormat="1"/>
    <w:lsdException w:name="Closing" w:semiHidden="1"/>
    <w:lsdException w:name="Default Paragraph Font" w:uiPriority="1"/>
    <w:lsdException w:name="Body Text" w:uiPriority="0" w:qFormat="1"/>
    <w:lsdException w:name="Body Text Indent" w:uiPriority="0"/>
    <w:lsdException w:name="Subtitle" w:qFormat="1"/>
    <w:lsdException w:name="Date" w:semiHidden="1"/>
    <w:lsdException w:name="Body Text 2" w:semiHidden="1"/>
    <w:lsdException w:name="Block Text" w:semiHidden="1"/>
    <w:lsdException w:name="Strong" w:qFormat="1"/>
    <w:lsdException w:name="Emphasis" w:qFormat="1"/>
    <w:lsdException w:name="Document Map" w:semiHidden="1"/>
    <w:lsdException w:name="HTML Top of Form" w:uiPriority="0"/>
    <w:lsdException w:name="HTML Bottom of Form" w:uiPriority="0"/>
    <w:lsdException w:name="Normal Table" w:uiPriority="0"/>
    <w:lsdException w:name="annotation subject" w:semiHidden="1"/>
    <w:lsdException w:name="Outline List 1" w:uiPriority="0"/>
    <w:lsdException w:name="Outline List 2" w:uiPriority="0"/>
    <w:lsdException w:name="Outline List 3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Table Grid" w:uiPriority="59"/>
    <w:lsdException w:name="Table Theme" w:uiPriority="0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qFormat="1"/>
    <w:lsdException w:name="Intense Quote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39" w:qFormat="1"/>
  </w:latentStyles>
  <w:style w:type="paragraph" w:default="1" w:styleId="Normal">
    <w:name w:val="Normal"/>
    <w:qFormat/>
    <w:rsid w:val="00CD622C"/>
    <w:pPr>
      <w:spacing w:line="240" w:lineRule="atLeast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BodyText"/>
    <w:link w:val="Heading1Char"/>
    <w:qFormat/>
    <w:rsid w:val="006E350C"/>
    <w:pPr>
      <w:keepNext/>
      <w:spacing w:before="240"/>
      <w:outlineLvl w:val="0"/>
    </w:pPr>
    <w:rPr>
      <w:rFonts w:ascii="Verdana" w:hAnsi="Verdana" w:cs="Arial"/>
      <w:b/>
      <w:bCs/>
      <w:caps/>
      <w:color w:val="000000"/>
      <w:kern w:val="32"/>
      <w:sz w:val="28"/>
      <w:szCs w:val="32"/>
    </w:rPr>
  </w:style>
  <w:style w:type="paragraph" w:styleId="Heading2">
    <w:name w:val="heading 2"/>
    <w:basedOn w:val="Heading1"/>
    <w:next w:val="BodyText"/>
    <w:qFormat/>
    <w:pPr>
      <w:numPr>
        <w:ilvl w:val="1"/>
      </w:numPr>
      <w:outlineLvl w:val="1"/>
    </w:pPr>
    <w:rPr>
      <w:sz w:val="26"/>
    </w:rPr>
  </w:style>
  <w:style w:type="paragraph" w:styleId="Heading3">
    <w:name w:val="heading 3"/>
    <w:basedOn w:val="Heading2"/>
    <w:next w:val="BodyText"/>
    <w:link w:val="Heading3Char"/>
    <w:qFormat/>
    <w:pPr>
      <w:numPr>
        <w:ilvl w:val="2"/>
      </w:numPr>
      <w:outlineLvl w:val="2"/>
    </w:pPr>
    <w:rPr>
      <w:sz w:val="22"/>
      <w:szCs w:val="26"/>
    </w:rPr>
  </w:style>
  <w:style w:type="paragraph" w:styleId="Heading4">
    <w:name w:val="heading 4"/>
    <w:basedOn w:val="Heading3"/>
    <w:next w:val="BodyText"/>
    <w:pPr>
      <w:numPr>
        <w:ilvl w:val="3"/>
      </w:numPr>
      <w:outlineLvl w:val="3"/>
    </w:pPr>
    <w:rPr>
      <w:bCs w:val="0"/>
      <w:i/>
    </w:rPr>
  </w:style>
  <w:style w:type="paragraph" w:styleId="Heading5">
    <w:name w:val="heading 5"/>
    <w:basedOn w:val="Heading4"/>
    <w:next w:val="BodyText"/>
    <w:semiHidden/>
    <w:qFormat/>
    <w:pPr>
      <w:numPr>
        <w:ilvl w:val="4"/>
      </w:numPr>
      <w:outlineLvl w:val="4"/>
    </w:pPr>
    <w:rPr>
      <w:b w:val="0"/>
      <w:i w:val="0"/>
      <w:iCs/>
    </w:rPr>
  </w:style>
  <w:style w:type="paragraph" w:styleId="Heading6">
    <w:name w:val="heading 6"/>
    <w:basedOn w:val="Heading5"/>
    <w:next w:val="Normal"/>
    <w:semiHidden/>
    <w:qFormat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semiHidden/>
    <w:qFormat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semiHidden/>
    <w:qFormat/>
    <w:pPr>
      <w:numPr>
        <w:ilvl w:val="7"/>
      </w:numPr>
      <w:outlineLvl w:val="7"/>
    </w:pPr>
  </w:style>
  <w:style w:type="paragraph" w:styleId="Heading9">
    <w:name w:val="heading 9"/>
    <w:basedOn w:val="Heading8"/>
    <w:next w:val="Normal"/>
    <w:semiHidden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502876"/>
    <w:pPr>
      <w:spacing w:before="120" w:after="120"/>
      <w:jc w:val="both"/>
    </w:pPr>
    <w:rPr>
      <w:rFonts w:ascii="Verdana" w:hAnsi="Verdana"/>
      <w:sz w:val="20"/>
    </w:rPr>
  </w:style>
  <w:style w:type="paragraph" w:styleId="BodyTextIndent3">
    <w:name w:val="Body Text Indent 3"/>
    <w:basedOn w:val="BodyTextIndent2"/>
    <w:link w:val="BodyTextIndent3Char"/>
    <w:uiPriority w:val="99"/>
    <w:semiHidden/>
    <w:rsid w:val="00CD622C"/>
    <w:rPr>
      <w:szCs w:val="16"/>
    </w:rPr>
  </w:style>
  <w:style w:type="character" w:styleId="FollowedHyperlink">
    <w:name w:val="FollowedHyperlink"/>
    <w:basedOn w:val="DefaultParagraphFont"/>
    <w:uiPriority w:val="99"/>
    <w:semiHidden/>
    <w:rPr>
      <w:rFonts w:ascii="Arial" w:hAnsi="Arial"/>
      <w:color w:val="808080"/>
      <w:u w:val="single"/>
    </w:rPr>
  </w:style>
  <w:style w:type="paragraph" w:styleId="BodyText3">
    <w:name w:val="Body Text 3"/>
    <w:basedOn w:val="Normal"/>
    <w:uiPriority w:val="99"/>
    <w:semiHidden/>
    <w:pPr>
      <w:spacing w:before="120" w:after="120"/>
      <w:ind w:left="2552"/>
    </w:pPr>
  </w:style>
  <w:style w:type="character" w:customStyle="1" w:styleId="BodyText3Char">
    <w:name w:val="Body Text 3 Char"/>
    <w:basedOn w:val="DefaultParagraphFont"/>
    <w:uiPriority w:val="99"/>
    <w:semiHidden/>
    <w:rPr>
      <w:rFonts w:ascii="Arial" w:hAnsi="Arial"/>
      <w:sz w:val="22"/>
      <w:szCs w:val="24"/>
      <w:lang w:val="en-NZ" w:eastAsia="en-US" w:bidi="ar-SA"/>
    </w:rPr>
  </w:style>
  <w:style w:type="character" w:customStyle="1" w:styleId="BodyText2Char">
    <w:name w:val="Body Text 2 Char"/>
    <w:basedOn w:val="DefaultParagraphFont"/>
    <w:uiPriority w:val="99"/>
    <w:semiHidden/>
    <w:rPr>
      <w:rFonts w:ascii="Arial" w:hAnsi="Arial"/>
      <w:sz w:val="22"/>
      <w:szCs w:val="24"/>
      <w:lang w:val="en-NZ" w:eastAsia="en-US" w:bidi="ar-SA"/>
    </w:rPr>
  </w:style>
  <w:style w:type="character" w:styleId="LineNumber">
    <w:name w:val="line number"/>
    <w:basedOn w:val="DefaultParagraphFont"/>
    <w:rPr>
      <w:rFonts w:ascii="Arial" w:hAnsi="Arial"/>
    </w:rPr>
  </w:style>
  <w:style w:type="paragraph" w:styleId="NormalWeb">
    <w:name w:val="Normal (Web)"/>
    <w:basedOn w:val="Normal"/>
    <w:uiPriority w:val="99"/>
    <w:rPr>
      <w:sz w:val="24"/>
      <w:szCs w:val="24"/>
    </w:rPr>
  </w:style>
  <w:style w:type="character" w:styleId="Strong">
    <w:name w:val="Strong"/>
    <w:basedOn w:val="DefaultParagraphFont"/>
    <w:uiPriority w:val="99"/>
    <w:semiHidden/>
    <w:qFormat/>
    <w:rPr>
      <w:rFonts w:ascii="Arial" w:hAnsi="Arial"/>
      <w:b/>
      <w:bCs/>
    </w:rPr>
  </w:style>
  <w:style w:type="paragraph" w:styleId="Footer">
    <w:name w:val="footer"/>
    <w:basedOn w:val="Normal"/>
    <w:link w:val="FooterChar"/>
    <w:uiPriority w:val="99"/>
    <w:rsid w:val="001B0ED7"/>
    <w:pPr>
      <w:pBdr>
        <w:top w:val="single" w:sz="4" w:space="1" w:color="auto"/>
      </w:pBdr>
      <w:tabs>
        <w:tab w:val="right" w:pos="9072"/>
      </w:tabs>
    </w:pPr>
    <w:rPr>
      <w:sz w:val="16"/>
    </w:rPr>
  </w:style>
  <w:style w:type="paragraph" w:styleId="TOC9">
    <w:name w:val="toc 9"/>
    <w:basedOn w:val="Normal"/>
    <w:next w:val="Normal"/>
    <w:autoRedefine/>
    <w:semiHidden/>
    <w:pPr>
      <w:ind w:left="1760"/>
    </w:pPr>
  </w:style>
  <w:style w:type="paragraph" w:styleId="Caption">
    <w:name w:val="caption"/>
    <w:basedOn w:val="Normal"/>
    <w:next w:val="BodyText"/>
    <w:uiPriority w:val="99"/>
    <w:semiHidden/>
    <w:qFormat/>
    <w:pPr>
      <w:spacing w:before="120" w:after="120"/>
    </w:pPr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rsid w:val="000E55A5"/>
    <w:pPr>
      <w:pBdr>
        <w:bottom w:val="single" w:sz="4" w:space="1" w:color="auto"/>
      </w:pBdr>
      <w:tabs>
        <w:tab w:val="right" w:pos="9072"/>
      </w:tabs>
      <w:spacing w:line="240" w:lineRule="auto"/>
    </w:pPr>
    <w:rPr>
      <w:rFonts w:cs="Arial"/>
      <w:sz w:val="16"/>
    </w:rPr>
  </w:style>
  <w:style w:type="paragraph" w:customStyle="1" w:styleId="TableTextHeading">
    <w:name w:val="Table Text Heading"/>
    <w:basedOn w:val="TableText"/>
    <w:next w:val="TableText"/>
    <w:qFormat/>
    <w:rsid w:val="00611111"/>
    <w:pPr>
      <w:spacing w:before="120" w:after="120"/>
      <w:jc w:val="center"/>
    </w:pPr>
    <w:rPr>
      <w:b/>
    </w:rPr>
  </w:style>
  <w:style w:type="paragraph" w:customStyle="1" w:styleId="TableText">
    <w:name w:val="Table Text"/>
    <w:basedOn w:val="Normal"/>
    <w:qFormat/>
    <w:pPr>
      <w:spacing w:before="80" w:after="80"/>
    </w:pPr>
  </w:style>
  <w:style w:type="character" w:styleId="Hyperlink">
    <w:name w:val="Hyperlink"/>
    <w:basedOn w:val="DefaultParagraphFont"/>
    <w:uiPriority w:val="99"/>
    <w:rPr>
      <w:rFonts w:ascii="Arial" w:hAnsi="Arial"/>
      <w:color w:val="FF0000"/>
      <w:u w:val="single"/>
    </w:rPr>
  </w:style>
  <w:style w:type="paragraph" w:styleId="ListBullet">
    <w:name w:val="List Bullet"/>
    <w:basedOn w:val="BodyText"/>
    <w:qFormat/>
    <w:rsid w:val="00120357"/>
    <w:pPr>
      <w:numPr>
        <w:numId w:val="6"/>
      </w:numPr>
      <w:spacing w:before="60" w:after="60"/>
    </w:pPr>
  </w:style>
  <w:style w:type="paragraph" w:styleId="ListNumber">
    <w:name w:val="List Number"/>
    <w:basedOn w:val="BodyText"/>
    <w:qFormat/>
    <w:pPr>
      <w:numPr>
        <w:numId w:val="7"/>
      </w:numPr>
      <w:spacing w:before="60" w:after="60"/>
    </w:pPr>
  </w:style>
  <w:style w:type="character" w:styleId="PageNumber">
    <w:name w:val="page number"/>
    <w:basedOn w:val="DefaultParagraphFont"/>
    <w:uiPriority w:val="99"/>
    <w:semiHidden/>
    <w:rPr>
      <w:rFonts w:ascii="Arial" w:hAnsi="Arial"/>
      <w:b/>
    </w:rPr>
  </w:style>
  <w:style w:type="paragraph" w:customStyle="1" w:styleId="TableTextBulletList">
    <w:name w:val="Table Text Bullet List"/>
    <w:basedOn w:val="TableText"/>
    <w:qFormat/>
    <w:pPr>
      <w:numPr>
        <w:numId w:val="2"/>
      </w:numPr>
      <w:spacing w:before="60" w:after="60"/>
    </w:pPr>
  </w:style>
  <w:style w:type="paragraph" w:customStyle="1" w:styleId="TableTextNumberList">
    <w:name w:val="Table Text Number List"/>
    <w:basedOn w:val="TableText"/>
    <w:qFormat/>
    <w:pPr>
      <w:numPr>
        <w:numId w:val="3"/>
      </w:numPr>
      <w:spacing w:before="60" w:after="60"/>
    </w:pPr>
  </w:style>
  <w:style w:type="paragraph" w:customStyle="1" w:styleId="TableOfContents">
    <w:name w:val="TableOfContents"/>
    <w:basedOn w:val="Normal"/>
    <w:rsid w:val="00574AF0"/>
    <w:pPr>
      <w:pageBreakBefore/>
      <w:tabs>
        <w:tab w:val="right" w:pos="8959"/>
      </w:tabs>
      <w:spacing w:before="240" w:after="240"/>
    </w:pPr>
    <w:rPr>
      <w:b/>
      <w:caps/>
      <w:sz w:val="28"/>
      <w:szCs w:val="28"/>
    </w:rPr>
  </w:style>
  <w:style w:type="paragraph" w:styleId="TOC1">
    <w:name w:val="toc 1"/>
    <w:basedOn w:val="Normal"/>
    <w:next w:val="Normal"/>
    <w:uiPriority w:val="39"/>
    <w:pPr>
      <w:tabs>
        <w:tab w:val="left" w:pos="720"/>
        <w:tab w:val="right" w:leader="dot" w:pos="9000"/>
      </w:tabs>
      <w:spacing w:before="120" w:after="120"/>
    </w:pPr>
    <w:rPr>
      <w:rFonts w:cs="Arial"/>
      <w:b/>
      <w:bCs/>
      <w:noProof/>
    </w:rPr>
  </w:style>
  <w:style w:type="paragraph" w:styleId="TOC2">
    <w:name w:val="toc 2"/>
    <w:basedOn w:val="Normal"/>
    <w:next w:val="Normal"/>
    <w:autoRedefine/>
    <w:uiPriority w:val="39"/>
    <w:rsid w:val="002936B5"/>
    <w:pPr>
      <w:spacing w:after="100"/>
      <w:ind w:left="220"/>
    </w:pPr>
  </w:style>
  <w:style w:type="paragraph" w:styleId="ListBullet2">
    <w:name w:val="List Bullet 2"/>
    <w:basedOn w:val="ListBullet"/>
    <w:pPr>
      <w:numPr>
        <w:ilvl w:val="1"/>
      </w:numPr>
      <w:tabs>
        <w:tab w:val="left" w:pos="714"/>
      </w:tabs>
      <w:ind w:left="714" w:hanging="357"/>
    </w:pPr>
  </w:style>
  <w:style w:type="paragraph" w:styleId="ListBullet3">
    <w:name w:val="List Bullet 3"/>
    <w:basedOn w:val="ListBullet2"/>
    <w:pPr>
      <w:numPr>
        <w:ilvl w:val="2"/>
      </w:numPr>
      <w:tabs>
        <w:tab w:val="clear" w:pos="714"/>
      </w:tabs>
    </w:pPr>
  </w:style>
  <w:style w:type="paragraph" w:styleId="ListBullet4">
    <w:name w:val="List Bullet 4"/>
    <w:basedOn w:val="Normal"/>
    <w:autoRedefine/>
    <w:uiPriority w:val="99"/>
    <w:semiHidden/>
    <w:pPr>
      <w:numPr>
        <w:ilvl w:val="3"/>
        <w:numId w:val="4"/>
      </w:numPr>
      <w:tabs>
        <w:tab w:val="left" w:pos="1429"/>
      </w:tabs>
      <w:spacing w:line="240" w:lineRule="auto"/>
      <w:ind w:left="1429" w:hanging="357"/>
    </w:pPr>
  </w:style>
  <w:style w:type="paragraph" w:styleId="ListBullet5">
    <w:name w:val="List Bullet 5"/>
    <w:basedOn w:val="ListBullet"/>
    <w:autoRedefine/>
    <w:uiPriority w:val="99"/>
    <w:semiHidden/>
    <w:pPr>
      <w:numPr>
        <w:ilvl w:val="4"/>
      </w:numPr>
      <w:tabs>
        <w:tab w:val="left" w:pos="1786"/>
      </w:tabs>
      <w:ind w:left="1786" w:hanging="357"/>
    </w:pPr>
  </w:style>
  <w:style w:type="paragraph" w:styleId="ListNumber2">
    <w:name w:val="List Number 2"/>
    <w:basedOn w:val="ListNumber"/>
    <w:pPr>
      <w:numPr>
        <w:ilvl w:val="1"/>
      </w:numPr>
    </w:pPr>
  </w:style>
  <w:style w:type="paragraph" w:styleId="ListNumber3">
    <w:name w:val="List Number 3"/>
    <w:basedOn w:val="ListNumber"/>
    <w:pPr>
      <w:numPr>
        <w:ilvl w:val="2"/>
      </w:numPr>
    </w:pPr>
  </w:style>
  <w:style w:type="paragraph" w:styleId="ListNumber4">
    <w:name w:val="List Number 4"/>
    <w:basedOn w:val="ListNumber"/>
    <w:uiPriority w:val="99"/>
    <w:semiHidden/>
    <w:pPr>
      <w:numPr>
        <w:numId w:val="0"/>
      </w:numPr>
    </w:pPr>
  </w:style>
  <w:style w:type="paragraph" w:styleId="ListNumber5">
    <w:name w:val="List Number 5"/>
    <w:basedOn w:val="ListNumber"/>
    <w:uiPriority w:val="99"/>
    <w:semiHidden/>
    <w:pPr>
      <w:numPr>
        <w:numId w:val="0"/>
      </w:numPr>
    </w:pPr>
  </w:style>
  <w:style w:type="paragraph" w:customStyle="1" w:styleId="Appendix">
    <w:name w:val="Appendix"/>
    <w:basedOn w:val="Heading1"/>
    <w:next w:val="Normal"/>
    <w:semiHidden/>
  </w:style>
  <w:style w:type="paragraph" w:styleId="EnvelopeAddress">
    <w:name w:val="envelope address"/>
    <w:basedOn w:val="Normal"/>
    <w:uiPriority w:val="99"/>
    <w:semiHidden/>
    <w:pPr>
      <w:framePr w:w="7920" w:h="1980" w:hRule="exact" w:hSpace="180" w:wrap="auto" w:hAnchor="page" w:xAlign="center" w:yAlign="bottom"/>
      <w:spacing w:line="240" w:lineRule="auto"/>
      <w:ind w:left="2880"/>
    </w:pPr>
    <w:rPr>
      <w:rFonts w:cs="Arial"/>
      <w:szCs w:val="24"/>
    </w:rPr>
  </w:style>
  <w:style w:type="paragraph" w:styleId="Subtitle">
    <w:name w:val="Subtitle"/>
    <w:basedOn w:val="Title"/>
    <w:uiPriority w:val="99"/>
    <w:semiHidden/>
    <w:qFormat/>
    <w:rsid w:val="00C2371F"/>
    <w:pPr>
      <w:spacing w:before="240" w:line="240" w:lineRule="exact"/>
      <w:outlineLvl w:val="1"/>
    </w:pPr>
    <w:rPr>
      <w:bCs w:val="0"/>
      <w:szCs w:val="18"/>
      <w:lang w:eastAsia="en-NZ"/>
    </w:rPr>
  </w:style>
  <w:style w:type="paragraph" w:styleId="Title">
    <w:name w:val="Title"/>
    <w:basedOn w:val="Normal"/>
    <w:link w:val="TitleChar"/>
    <w:qFormat/>
    <w:rsid w:val="00DC4A14"/>
    <w:pPr>
      <w:jc w:val="center"/>
    </w:pPr>
    <w:rPr>
      <w:rFonts w:cs="Arial"/>
      <w:b/>
      <w:bCs/>
      <w:caps/>
      <w:sz w:val="52"/>
      <w:szCs w:val="52"/>
      <w:u w:val="single"/>
    </w:rPr>
  </w:style>
  <w:style w:type="paragraph" w:customStyle="1" w:styleId="Graphic">
    <w:name w:val="Graphic"/>
    <w:basedOn w:val="Normal"/>
    <w:next w:val="Normal"/>
    <w:uiPriority w:val="99"/>
    <w:semiHidden/>
  </w:style>
  <w:style w:type="paragraph" w:customStyle="1" w:styleId="TableNotes">
    <w:name w:val="Table Notes"/>
    <w:basedOn w:val="Normal"/>
    <w:semiHidden/>
    <w:pPr>
      <w:tabs>
        <w:tab w:val="left" w:pos="1701"/>
        <w:tab w:val="left" w:pos="2127"/>
      </w:tabs>
      <w:ind w:left="2268" w:hanging="1134"/>
    </w:pPr>
    <w:rPr>
      <w:rFonts w:cs="Arial"/>
      <w:i/>
      <w:iCs/>
      <w:sz w:val="16"/>
      <w:szCs w:val="16"/>
      <w:lang w:val="en-GB"/>
    </w:rPr>
  </w:style>
  <w:style w:type="paragraph" w:styleId="NoteHeading">
    <w:name w:val="Note Heading"/>
    <w:basedOn w:val="Normal"/>
    <w:next w:val="Normal"/>
    <w:uiPriority w:val="99"/>
    <w:semiHidden/>
  </w:style>
  <w:style w:type="character" w:styleId="CommentReference">
    <w:name w:val="annotation reference"/>
    <w:basedOn w:val="DefaultParagraphFont"/>
    <w:uiPriority w:val="99"/>
    <w:semiHidden/>
    <w:rPr>
      <w:rFonts w:ascii="Arial" w:hAnsi="Arial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Pr>
      <w:sz w:val="20"/>
      <w:szCs w:val="20"/>
    </w:rPr>
  </w:style>
  <w:style w:type="paragraph" w:customStyle="1" w:styleId="Note">
    <w:name w:val="Note"/>
    <w:basedOn w:val="Normal"/>
    <w:next w:val="NoteCaption"/>
    <w:uiPriority w:val="99"/>
    <w:semiHidden/>
    <w:pPr>
      <w:spacing w:before="120" w:line="320" w:lineRule="atLeast"/>
      <w:jc w:val="both"/>
    </w:pPr>
    <w:rPr>
      <w:i/>
      <w:sz w:val="20"/>
    </w:rPr>
  </w:style>
  <w:style w:type="paragraph" w:customStyle="1" w:styleId="NoteCaption">
    <w:name w:val="Note Caption"/>
    <w:basedOn w:val="Normal"/>
    <w:uiPriority w:val="99"/>
    <w:semiHidden/>
    <w:pPr>
      <w:numPr>
        <w:numId w:val="1"/>
      </w:numPr>
      <w:spacing w:before="60" w:after="60"/>
      <w:jc w:val="both"/>
    </w:pPr>
    <w:rPr>
      <w:i/>
      <w:sz w:val="20"/>
    </w:rPr>
  </w:style>
  <w:style w:type="character" w:styleId="Emphasis">
    <w:name w:val="Emphasis"/>
    <w:basedOn w:val="DefaultParagraphFont"/>
    <w:uiPriority w:val="99"/>
    <w:semiHidden/>
    <w:qFormat/>
    <w:rPr>
      <w:rFonts w:ascii="Arial" w:hAnsi="Arial"/>
      <w:i/>
      <w:iCs/>
    </w:rPr>
  </w:style>
  <w:style w:type="character" w:styleId="EndnoteReference">
    <w:name w:val="endnote reference"/>
    <w:basedOn w:val="DefaultParagraphFont"/>
    <w:uiPriority w:val="99"/>
    <w:semiHidden/>
    <w:rPr>
      <w:rFonts w:ascii="Arial" w:hAnsi="Arial"/>
      <w:vertAlign w:val="superscript"/>
    </w:rPr>
  </w:style>
  <w:style w:type="character" w:styleId="FootnoteReference">
    <w:name w:val="footnote reference"/>
    <w:basedOn w:val="DefaultParagraphFont"/>
    <w:uiPriority w:val="99"/>
    <w:semiHidden/>
    <w:rPr>
      <w:rFonts w:ascii="Arial" w:hAnsi="Arial"/>
      <w:vertAlign w:val="superscript"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0" w:lineRule="atLeast"/>
    </w:pPr>
    <w:rPr>
      <w:rFonts w:ascii="Courier New" w:hAnsi="Courier New" w:cs="Courier New"/>
      <w:lang w:eastAsia="en-US"/>
    </w:rPr>
  </w:style>
  <w:style w:type="character" w:styleId="HTMLAcronym">
    <w:name w:val="HTML Acronym"/>
    <w:basedOn w:val="DefaultParagraphFont"/>
    <w:uiPriority w:val="99"/>
    <w:semiHidden/>
  </w:style>
  <w:style w:type="paragraph" w:customStyle="1" w:styleId="Lista">
    <w:name w:val="List_(a)"/>
    <w:basedOn w:val="Normal"/>
    <w:uiPriority w:val="99"/>
    <w:semiHidden/>
    <w:pPr>
      <w:numPr>
        <w:numId w:val="5"/>
      </w:numPr>
      <w:spacing w:before="60" w:after="60"/>
    </w:pPr>
  </w:style>
  <w:style w:type="paragraph" w:customStyle="1" w:styleId="FooterNoBorder">
    <w:name w:val="Footer No Border"/>
    <w:basedOn w:val="Title"/>
    <w:rsid w:val="00F77284"/>
  </w:style>
  <w:style w:type="paragraph" w:styleId="TOC3">
    <w:name w:val="toc 3"/>
    <w:basedOn w:val="Normal"/>
    <w:uiPriority w:val="39"/>
    <w:pPr>
      <w:tabs>
        <w:tab w:val="right" w:leader="dot" w:pos="9016"/>
      </w:tabs>
      <w:ind w:left="440"/>
    </w:pPr>
    <w:rPr>
      <w:i/>
    </w:rPr>
  </w:style>
  <w:style w:type="paragraph" w:styleId="TOC4">
    <w:name w:val="toc 4"/>
    <w:basedOn w:val="TOC3"/>
    <w:semiHidden/>
    <w:pPr>
      <w:ind w:left="660"/>
    </w:pPr>
  </w:style>
  <w:style w:type="paragraph" w:styleId="BodyTextFirstIndent">
    <w:name w:val="Body Text First Indent"/>
    <w:basedOn w:val="BodyText"/>
    <w:uiPriority w:val="99"/>
    <w:semiHidden/>
    <w:pPr>
      <w:spacing w:before="0"/>
      <w:ind w:firstLine="210"/>
    </w:pPr>
  </w:style>
  <w:style w:type="paragraph" w:styleId="BodyTextIndent">
    <w:name w:val="Body Text Indent"/>
    <w:basedOn w:val="BodyText"/>
    <w:pPr>
      <w:ind w:left="357"/>
    </w:pPr>
  </w:style>
  <w:style w:type="paragraph" w:styleId="BodyTextFirstIndent2">
    <w:name w:val="Body Text First Indent 2"/>
    <w:basedOn w:val="BodyTextIndent"/>
    <w:uiPriority w:val="99"/>
    <w:semiHidden/>
    <w:pPr>
      <w:ind w:firstLine="210"/>
    </w:pPr>
  </w:style>
  <w:style w:type="paragraph" w:styleId="BodyTextIndent2">
    <w:name w:val="Body Text Indent 2"/>
    <w:basedOn w:val="Normal"/>
    <w:uiPriority w:val="99"/>
    <w:semiHidden/>
    <w:pPr>
      <w:spacing w:after="120" w:line="480" w:lineRule="auto"/>
      <w:ind w:left="283"/>
    </w:p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D622C"/>
    <w:rPr>
      <w:rFonts w:ascii="Arial" w:hAnsi="Arial"/>
      <w:sz w:val="22"/>
      <w:szCs w:val="16"/>
      <w:lang w:eastAsia="en-US"/>
    </w:rPr>
  </w:style>
  <w:style w:type="paragraph" w:styleId="E-mailSignature">
    <w:name w:val="E-mail Signature"/>
    <w:basedOn w:val="Normal"/>
    <w:uiPriority w:val="99"/>
    <w:semiHidden/>
  </w:style>
  <w:style w:type="paragraph" w:styleId="EnvelopeReturn">
    <w:name w:val="envelope return"/>
    <w:basedOn w:val="Normal"/>
    <w:uiPriority w:val="99"/>
    <w:semiHidden/>
    <w:rPr>
      <w:rFonts w:cs="Arial"/>
      <w:sz w:val="20"/>
      <w:szCs w:val="20"/>
    </w:rPr>
  </w:style>
  <w:style w:type="paragraph" w:styleId="HTMLAddress">
    <w:name w:val="HTML Address"/>
    <w:basedOn w:val="Normal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rPr>
      <w:i/>
      <w:iCs/>
    </w:rPr>
  </w:style>
  <w:style w:type="character" w:styleId="HTMLCode">
    <w:name w:val="HTML Code"/>
    <w:basedOn w:val="DefaultParagraphFont"/>
    <w:uiPriority w:val="99"/>
    <w:semiHidden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rPr>
      <w:i/>
      <w:iCs/>
    </w:rPr>
  </w:style>
  <w:style w:type="character" w:styleId="HTMLKeyboard">
    <w:name w:val="HTML Keyboard"/>
    <w:basedOn w:val="DefaultParagraphFont"/>
    <w:uiPriority w:val="99"/>
    <w:semiHidden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uiPriority w:val="99"/>
    <w:semiHidden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99"/>
    <w:semiHidden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rPr>
      <w:i/>
      <w:iCs/>
    </w:rPr>
  </w:style>
  <w:style w:type="paragraph" w:styleId="List">
    <w:name w:val="List"/>
    <w:basedOn w:val="Normal"/>
    <w:uiPriority w:val="99"/>
    <w:semiHidden/>
    <w:pPr>
      <w:ind w:left="283" w:hanging="283"/>
    </w:pPr>
  </w:style>
  <w:style w:type="paragraph" w:styleId="List2">
    <w:name w:val="List 2"/>
    <w:basedOn w:val="Normal"/>
    <w:uiPriority w:val="99"/>
    <w:semiHidden/>
    <w:pPr>
      <w:ind w:left="566" w:hanging="283"/>
    </w:pPr>
  </w:style>
  <w:style w:type="paragraph" w:styleId="List3">
    <w:name w:val="List 3"/>
    <w:basedOn w:val="Normal"/>
    <w:uiPriority w:val="99"/>
    <w:semiHidden/>
    <w:pPr>
      <w:ind w:left="849" w:hanging="283"/>
    </w:pPr>
  </w:style>
  <w:style w:type="paragraph" w:styleId="List4">
    <w:name w:val="List 4"/>
    <w:basedOn w:val="Normal"/>
    <w:uiPriority w:val="99"/>
    <w:semiHidden/>
    <w:pPr>
      <w:ind w:left="1132" w:hanging="283"/>
    </w:pPr>
  </w:style>
  <w:style w:type="paragraph" w:styleId="List5">
    <w:name w:val="List 5"/>
    <w:basedOn w:val="Normal"/>
    <w:uiPriority w:val="99"/>
    <w:semiHidden/>
    <w:pPr>
      <w:ind w:left="1415" w:hanging="283"/>
    </w:pPr>
  </w:style>
  <w:style w:type="paragraph" w:styleId="ListContinue">
    <w:name w:val="List Continue"/>
    <w:basedOn w:val="Normal"/>
    <w:uiPriority w:val="99"/>
    <w:semiHidden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pPr>
      <w:spacing w:after="120"/>
      <w:ind w:left="1415"/>
    </w:pPr>
  </w:style>
  <w:style w:type="paragraph" w:styleId="MessageHeader">
    <w:name w:val="Message Header"/>
    <w:basedOn w:val="Normal"/>
    <w:uiPriority w:val="99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NormalIndent">
    <w:name w:val="Normal Indent"/>
    <w:basedOn w:val="Normal"/>
    <w:uiPriority w:val="99"/>
    <w:semiHidden/>
    <w:pPr>
      <w:ind w:left="720"/>
    </w:pPr>
  </w:style>
  <w:style w:type="paragraph" w:styleId="PlainText">
    <w:name w:val="Plain Text"/>
    <w:basedOn w:val="Normal"/>
    <w:uiPriority w:val="99"/>
    <w:semiHidden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uiPriority w:val="99"/>
    <w:semiHidden/>
  </w:style>
  <w:style w:type="paragraph" w:styleId="Signature">
    <w:name w:val="Signature"/>
    <w:basedOn w:val="Normal"/>
    <w:uiPriority w:val="99"/>
    <w:semiHidden/>
    <w:pPr>
      <w:ind w:left="4252"/>
    </w:pPr>
  </w:style>
  <w:style w:type="paragraph" w:styleId="ListParagraph">
    <w:name w:val="List Paragraph"/>
    <w:basedOn w:val="Normal"/>
    <w:link w:val="ListParagraphChar"/>
    <w:uiPriority w:val="34"/>
    <w:qFormat/>
    <w:rsid w:val="00EC0CA0"/>
    <w:pPr>
      <w:spacing w:after="200" w:line="276" w:lineRule="auto"/>
      <w:ind w:left="720"/>
      <w:contextualSpacing/>
    </w:pPr>
    <w:rPr>
      <w:rFonts w:ascii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rsid w:val="009778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22C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DefaultParagraphFont"/>
    <w:link w:val="Title"/>
    <w:rsid w:val="00DC4A14"/>
    <w:rPr>
      <w:rFonts w:ascii="Arial" w:hAnsi="Arial" w:cs="Arial"/>
      <w:b/>
      <w:bCs/>
      <w:caps/>
      <w:sz w:val="52"/>
      <w:szCs w:val="52"/>
      <w:u w:val="single"/>
      <w:lang w:eastAsia="en-US"/>
    </w:rPr>
  </w:style>
  <w:style w:type="table" w:styleId="TableGrid">
    <w:name w:val="Table Grid"/>
    <w:basedOn w:val="TableNormal"/>
    <w:uiPriority w:val="59"/>
    <w:rsid w:val="00BD3B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pendixHeading">
    <w:name w:val="Appendix Heading"/>
    <w:basedOn w:val="Heading1"/>
    <w:next w:val="BodyText"/>
    <w:qFormat/>
    <w:rsid w:val="007D4499"/>
  </w:style>
  <w:style w:type="paragraph" w:customStyle="1" w:styleId="HeaderNoBorder">
    <w:name w:val="Header No Border"/>
    <w:basedOn w:val="Header"/>
    <w:rsid w:val="007D4499"/>
    <w:pPr>
      <w:pBdr>
        <w:bottom w:val="none" w:sz="0" w:space="0" w:color="auto"/>
      </w:pBdr>
      <w:jc w:val="right"/>
    </w:pPr>
    <w:rPr>
      <w:noProof/>
      <w:lang w:eastAsia="en-NZ"/>
    </w:rPr>
  </w:style>
  <w:style w:type="paragraph" w:customStyle="1" w:styleId="Default">
    <w:name w:val="Default"/>
    <w:rsid w:val="00893DE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4B319A"/>
    <w:pPr>
      <w:spacing w:line="240" w:lineRule="auto"/>
    </w:pPr>
    <w:rPr>
      <w:b/>
      <w:bCs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319A"/>
    <w:rPr>
      <w:rFonts w:ascii="Arial" w:hAnsi="Arial"/>
      <w:lang w:eastAsia="en-US"/>
    </w:rPr>
  </w:style>
  <w:style w:type="character" w:customStyle="1" w:styleId="CommentSubjectChar">
    <w:name w:val="Comment Subject Char"/>
    <w:basedOn w:val="CommentTextChar"/>
    <w:link w:val="CommentSubject"/>
    <w:rsid w:val="004B319A"/>
    <w:rPr>
      <w:rFonts w:ascii="Arial" w:hAnsi="Arial"/>
      <w:b/>
      <w:bCs/>
      <w:lang w:eastAsia="en-US"/>
    </w:rPr>
  </w:style>
  <w:style w:type="paragraph" w:styleId="Revision">
    <w:name w:val="Revision"/>
    <w:hidden/>
    <w:uiPriority w:val="99"/>
    <w:semiHidden/>
    <w:rsid w:val="00786BC0"/>
    <w:rPr>
      <w:rFonts w:ascii="Arial" w:hAnsi="Arial"/>
      <w:sz w:val="22"/>
      <w:szCs w:val="22"/>
      <w:lang w:eastAsia="en-US"/>
    </w:rPr>
  </w:style>
  <w:style w:type="character" w:customStyle="1" w:styleId="Heading1Char">
    <w:name w:val="Heading 1 Char"/>
    <w:basedOn w:val="DefaultParagraphFont"/>
    <w:link w:val="Heading1"/>
    <w:rsid w:val="00120357"/>
    <w:rPr>
      <w:rFonts w:ascii="Verdana" w:hAnsi="Verdana" w:cs="Arial"/>
      <w:b/>
      <w:bCs/>
      <w:caps/>
      <w:color w:val="000000"/>
      <w:kern w:val="32"/>
      <w:sz w:val="28"/>
      <w:szCs w:val="3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E5C02"/>
    <w:rPr>
      <w:rFonts w:ascii="Arial" w:hAnsi="Arial" w:cs="Arial"/>
      <w:sz w:val="16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743E8"/>
    <w:rPr>
      <w:rFonts w:ascii="Arial" w:hAnsi="Arial"/>
      <w:sz w:val="16"/>
      <w:szCs w:val="22"/>
      <w:lang w:eastAsia="en-US"/>
    </w:rPr>
  </w:style>
  <w:style w:type="table" w:styleId="LightShading">
    <w:name w:val="Light Shading"/>
    <w:basedOn w:val="TableNormal"/>
    <w:uiPriority w:val="60"/>
    <w:rsid w:val="00B152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eContemporary">
    <w:name w:val="Table Contemporary"/>
    <w:basedOn w:val="TableNormal"/>
    <w:rsid w:val="00E450C3"/>
    <w:pPr>
      <w:spacing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customStyle="1" w:styleId="TableGrid1">
    <w:name w:val="Table Grid1"/>
    <w:basedOn w:val="TableNormal"/>
    <w:next w:val="TableGrid"/>
    <w:uiPriority w:val="59"/>
    <w:rsid w:val="00762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rsid w:val="00363821"/>
    <w:rPr>
      <w:rFonts w:ascii="Verdana" w:hAnsi="Verdana"/>
      <w:szCs w:val="22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475CE"/>
    <w:rPr>
      <w:rFonts w:ascii="Calibri" w:hAnsi="Calibri" w:cs="Calibri"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rsid w:val="002475CE"/>
    <w:rPr>
      <w:rFonts w:ascii="Verdana" w:hAnsi="Verdana" w:cs="Arial"/>
      <w:b/>
      <w:bCs/>
      <w:caps/>
      <w:color w:val="000000"/>
      <w:kern w:val="32"/>
      <w:sz w:val="22"/>
      <w:szCs w:val="26"/>
      <w:lang w:eastAsia="en-US"/>
    </w:rPr>
  </w:style>
  <w:style w:type="paragraph" w:customStyle="1" w:styleId="TableNormal1">
    <w:name w:val="Table Normal1"/>
    <w:basedOn w:val="Normal"/>
    <w:rsid w:val="002475CE"/>
    <w:pPr>
      <w:spacing w:before="60" w:after="60" w:line="264" w:lineRule="auto"/>
    </w:pPr>
    <w:rPr>
      <w:rFonts w:ascii="Arial Narrow" w:eastAsia="Arial Narrow" w:hAnsi="Arial Narrow" w:cs="Arial Narrow"/>
      <w:sz w:val="18"/>
      <w:szCs w:val="18"/>
      <w:lang w:val="en-GB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3B4B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Cs w:val="28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/>
    <w:lsdException w:name="toc 3" w:uiPriority="39"/>
    <w:lsdException w:name="toc 4" w:uiPriority="0"/>
    <w:lsdException w:name="toc 5" w:semiHidden="1" w:uiPriority="0"/>
    <w:lsdException w:name="toc 6" w:semiHidden="1" w:uiPriority="0"/>
    <w:lsdException w:name="toc 7" w:semiHidden="1" w:uiPriority="0"/>
    <w:lsdException w:name="toc 8" w:semiHidden="1" w:uiPriority="0"/>
    <w:lsdException w:name="toc 9" w:uiPriority="0"/>
    <w:lsdException w:name="footnote text" w:semiHidden="1"/>
    <w:lsdException w:name="index heading" w:semiHidden="1"/>
    <w:lsdException w:name="caption" w:qFormat="1"/>
    <w:lsdException w:name="table of figures" w:semiHidden="1"/>
    <w:lsdException w:name="line number" w:uiPriority="0"/>
    <w:lsdException w:name="endnote text" w:semiHidden="1"/>
    <w:lsdException w:name="table of authorities" w:semiHidden="1"/>
    <w:lsdException w:name="macro" w:uiPriority="0"/>
    <w:lsdException w:name="toa heading" w:semiHidden="1"/>
    <w:lsdException w:name="List Bullet" w:uiPriority="0" w:qFormat="1"/>
    <w:lsdException w:name="List Number" w:uiPriority="0" w:qFormat="1"/>
    <w:lsdException w:name="List Bullet 2" w:uiPriority="0"/>
    <w:lsdException w:name="List Bullet 3" w:uiPriority="0"/>
    <w:lsdException w:name="List Number 2" w:uiPriority="0"/>
    <w:lsdException w:name="List Number 3" w:uiPriority="0"/>
    <w:lsdException w:name="Title" w:uiPriority="0" w:qFormat="1"/>
    <w:lsdException w:name="Closing" w:semiHidden="1"/>
    <w:lsdException w:name="Default Paragraph Font" w:uiPriority="1"/>
    <w:lsdException w:name="Body Text" w:uiPriority="0" w:qFormat="1"/>
    <w:lsdException w:name="Body Text Indent" w:uiPriority="0"/>
    <w:lsdException w:name="Subtitle" w:qFormat="1"/>
    <w:lsdException w:name="Date" w:semiHidden="1"/>
    <w:lsdException w:name="Body Text 2" w:semiHidden="1"/>
    <w:lsdException w:name="Block Text" w:semiHidden="1"/>
    <w:lsdException w:name="Strong" w:qFormat="1"/>
    <w:lsdException w:name="Emphasis" w:qFormat="1"/>
    <w:lsdException w:name="Document Map" w:semiHidden="1"/>
    <w:lsdException w:name="HTML Top of Form" w:uiPriority="0"/>
    <w:lsdException w:name="HTML Bottom of Form" w:uiPriority="0"/>
    <w:lsdException w:name="Normal Table" w:uiPriority="0"/>
    <w:lsdException w:name="annotation subject" w:semiHidden="1"/>
    <w:lsdException w:name="Outline List 1" w:uiPriority="0"/>
    <w:lsdException w:name="Outline List 2" w:uiPriority="0"/>
    <w:lsdException w:name="Outline List 3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Table Grid" w:uiPriority="59"/>
    <w:lsdException w:name="Table Theme" w:uiPriority="0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qFormat="1"/>
    <w:lsdException w:name="Intense Quote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39" w:qFormat="1"/>
  </w:latentStyles>
  <w:style w:type="paragraph" w:default="1" w:styleId="Normal">
    <w:name w:val="Normal"/>
    <w:qFormat/>
    <w:rsid w:val="00CD622C"/>
    <w:pPr>
      <w:spacing w:line="240" w:lineRule="atLeast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BodyText"/>
    <w:link w:val="Heading1Char"/>
    <w:qFormat/>
    <w:rsid w:val="006E350C"/>
    <w:pPr>
      <w:keepNext/>
      <w:spacing w:before="240"/>
      <w:outlineLvl w:val="0"/>
    </w:pPr>
    <w:rPr>
      <w:rFonts w:ascii="Verdana" w:hAnsi="Verdana" w:cs="Arial"/>
      <w:b/>
      <w:bCs/>
      <w:caps/>
      <w:color w:val="000000"/>
      <w:kern w:val="32"/>
      <w:sz w:val="28"/>
      <w:szCs w:val="32"/>
    </w:rPr>
  </w:style>
  <w:style w:type="paragraph" w:styleId="Heading2">
    <w:name w:val="heading 2"/>
    <w:basedOn w:val="Heading1"/>
    <w:next w:val="BodyText"/>
    <w:qFormat/>
    <w:pPr>
      <w:numPr>
        <w:ilvl w:val="1"/>
      </w:numPr>
      <w:outlineLvl w:val="1"/>
    </w:pPr>
    <w:rPr>
      <w:sz w:val="26"/>
    </w:rPr>
  </w:style>
  <w:style w:type="paragraph" w:styleId="Heading3">
    <w:name w:val="heading 3"/>
    <w:basedOn w:val="Heading2"/>
    <w:next w:val="BodyText"/>
    <w:link w:val="Heading3Char"/>
    <w:qFormat/>
    <w:pPr>
      <w:numPr>
        <w:ilvl w:val="2"/>
      </w:numPr>
      <w:outlineLvl w:val="2"/>
    </w:pPr>
    <w:rPr>
      <w:sz w:val="22"/>
      <w:szCs w:val="26"/>
    </w:rPr>
  </w:style>
  <w:style w:type="paragraph" w:styleId="Heading4">
    <w:name w:val="heading 4"/>
    <w:basedOn w:val="Heading3"/>
    <w:next w:val="BodyText"/>
    <w:pPr>
      <w:numPr>
        <w:ilvl w:val="3"/>
      </w:numPr>
      <w:outlineLvl w:val="3"/>
    </w:pPr>
    <w:rPr>
      <w:bCs w:val="0"/>
      <w:i/>
    </w:rPr>
  </w:style>
  <w:style w:type="paragraph" w:styleId="Heading5">
    <w:name w:val="heading 5"/>
    <w:basedOn w:val="Heading4"/>
    <w:next w:val="BodyText"/>
    <w:semiHidden/>
    <w:qFormat/>
    <w:pPr>
      <w:numPr>
        <w:ilvl w:val="4"/>
      </w:numPr>
      <w:outlineLvl w:val="4"/>
    </w:pPr>
    <w:rPr>
      <w:b w:val="0"/>
      <w:i w:val="0"/>
      <w:iCs/>
    </w:rPr>
  </w:style>
  <w:style w:type="paragraph" w:styleId="Heading6">
    <w:name w:val="heading 6"/>
    <w:basedOn w:val="Heading5"/>
    <w:next w:val="Normal"/>
    <w:semiHidden/>
    <w:qFormat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semiHidden/>
    <w:qFormat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semiHidden/>
    <w:qFormat/>
    <w:pPr>
      <w:numPr>
        <w:ilvl w:val="7"/>
      </w:numPr>
      <w:outlineLvl w:val="7"/>
    </w:pPr>
  </w:style>
  <w:style w:type="paragraph" w:styleId="Heading9">
    <w:name w:val="heading 9"/>
    <w:basedOn w:val="Heading8"/>
    <w:next w:val="Normal"/>
    <w:semiHidden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502876"/>
    <w:pPr>
      <w:spacing w:before="120" w:after="120"/>
      <w:jc w:val="both"/>
    </w:pPr>
    <w:rPr>
      <w:rFonts w:ascii="Verdana" w:hAnsi="Verdana"/>
      <w:sz w:val="20"/>
    </w:rPr>
  </w:style>
  <w:style w:type="paragraph" w:styleId="BodyTextIndent3">
    <w:name w:val="Body Text Indent 3"/>
    <w:basedOn w:val="BodyTextIndent2"/>
    <w:link w:val="BodyTextIndent3Char"/>
    <w:uiPriority w:val="99"/>
    <w:semiHidden/>
    <w:rsid w:val="00CD622C"/>
    <w:rPr>
      <w:szCs w:val="16"/>
    </w:rPr>
  </w:style>
  <w:style w:type="character" w:styleId="FollowedHyperlink">
    <w:name w:val="FollowedHyperlink"/>
    <w:basedOn w:val="DefaultParagraphFont"/>
    <w:uiPriority w:val="99"/>
    <w:semiHidden/>
    <w:rPr>
      <w:rFonts w:ascii="Arial" w:hAnsi="Arial"/>
      <w:color w:val="808080"/>
      <w:u w:val="single"/>
    </w:rPr>
  </w:style>
  <w:style w:type="paragraph" w:styleId="BodyText3">
    <w:name w:val="Body Text 3"/>
    <w:basedOn w:val="Normal"/>
    <w:uiPriority w:val="99"/>
    <w:semiHidden/>
    <w:pPr>
      <w:spacing w:before="120" w:after="120"/>
      <w:ind w:left="2552"/>
    </w:pPr>
  </w:style>
  <w:style w:type="character" w:customStyle="1" w:styleId="BodyText3Char">
    <w:name w:val="Body Text 3 Char"/>
    <w:basedOn w:val="DefaultParagraphFont"/>
    <w:uiPriority w:val="99"/>
    <w:semiHidden/>
    <w:rPr>
      <w:rFonts w:ascii="Arial" w:hAnsi="Arial"/>
      <w:sz w:val="22"/>
      <w:szCs w:val="24"/>
      <w:lang w:val="en-NZ" w:eastAsia="en-US" w:bidi="ar-SA"/>
    </w:rPr>
  </w:style>
  <w:style w:type="character" w:customStyle="1" w:styleId="BodyText2Char">
    <w:name w:val="Body Text 2 Char"/>
    <w:basedOn w:val="DefaultParagraphFont"/>
    <w:uiPriority w:val="99"/>
    <w:semiHidden/>
    <w:rPr>
      <w:rFonts w:ascii="Arial" w:hAnsi="Arial"/>
      <w:sz w:val="22"/>
      <w:szCs w:val="24"/>
      <w:lang w:val="en-NZ" w:eastAsia="en-US" w:bidi="ar-SA"/>
    </w:rPr>
  </w:style>
  <w:style w:type="character" w:styleId="LineNumber">
    <w:name w:val="line number"/>
    <w:basedOn w:val="DefaultParagraphFont"/>
    <w:rPr>
      <w:rFonts w:ascii="Arial" w:hAnsi="Arial"/>
    </w:rPr>
  </w:style>
  <w:style w:type="paragraph" w:styleId="NormalWeb">
    <w:name w:val="Normal (Web)"/>
    <w:basedOn w:val="Normal"/>
    <w:uiPriority w:val="99"/>
    <w:rPr>
      <w:sz w:val="24"/>
      <w:szCs w:val="24"/>
    </w:rPr>
  </w:style>
  <w:style w:type="character" w:styleId="Strong">
    <w:name w:val="Strong"/>
    <w:basedOn w:val="DefaultParagraphFont"/>
    <w:uiPriority w:val="99"/>
    <w:semiHidden/>
    <w:qFormat/>
    <w:rPr>
      <w:rFonts w:ascii="Arial" w:hAnsi="Arial"/>
      <w:b/>
      <w:bCs/>
    </w:rPr>
  </w:style>
  <w:style w:type="paragraph" w:styleId="Footer">
    <w:name w:val="footer"/>
    <w:basedOn w:val="Normal"/>
    <w:link w:val="FooterChar"/>
    <w:uiPriority w:val="99"/>
    <w:rsid w:val="001B0ED7"/>
    <w:pPr>
      <w:pBdr>
        <w:top w:val="single" w:sz="4" w:space="1" w:color="auto"/>
      </w:pBdr>
      <w:tabs>
        <w:tab w:val="right" w:pos="9072"/>
      </w:tabs>
    </w:pPr>
    <w:rPr>
      <w:sz w:val="16"/>
    </w:rPr>
  </w:style>
  <w:style w:type="paragraph" w:styleId="TOC9">
    <w:name w:val="toc 9"/>
    <w:basedOn w:val="Normal"/>
    <w:next w:val="Normal"/>
    <w:autoRedefine/>
    <w:semiHidden/>
    <w:pPr>
      <w:ind w:left="1760"/>
    </w:pPr>
  </w:style>
  <w:style w:type="paragraph" w:styleId="Caption">
    <w:name w:val="caption"/>
    <w:basedOn w:val="Normal"/>
    <w:next w:val="BodyText"/>
    <w:uiPriority w:val="99"/>
    <w:semiHidden/>
    <w:qFormat/>
    <w:pPr>
      <w:spacing w:before="120" w:after="120"/>
    </w:pPr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rsid w:val="000E55A5"/>
    <w:pPr>
      <w:pBdr>
        <w:bottom w:val="single" w:sz="4" w:space="1" w:color="auto"/>
      </w:pBdr>
      <w:tabs>
        <w:tab w:val="right" w:pos="9072"/>
      </w:tabs>
      <w:spacing w:line="240" w:lineRule="auto"/>
    </w:pPr>
    <w:rPr>
      <w:rFonts w:cs="Arial"/>
      <w:sz w:val="16"/>
    </w:rPr>
  </w:style>
  <w:style w:type="paragraph" w:customStyle="1" w:styleId="TableTextHeading">
    <w:name w:val="Table Text Heading"/>
    <w:basedOn w:val="TableText"/>
    <w:next w:val="TableText"/>
    <w:qFormat/>
    <w:rsid w:val="00611111"/>
    <w:pPr>
      <w:spacing w:before="120" w:after="120"/>
      <w:jc w:val="center"/>
    </w:pPr>
    <w:rPr>
      <w:b/>
    </w:rPr>
  </w:style>
  <w:style w:type="paragraph" w:customStyle="1" w:styleId="TableText">
    <w:name w:val="Table Text"/>
    <w:basedOn w:val="Normal"/>
    <w:qFormat/>
    <w:pPr>
      <w:spacing w:before="80" w:after="80"/>
    </w:pPr>
  </w:style>
  <w:style w:type="character" w:styleId="Hyperlink">
    <w:name w:val="Hyperlink"/>
    <w:basedOn w:val="DefaultParagraphFont"/>
    <w:uiPriority w:val="99"/>
    <w:rPr>
      <w:rFonts w:ascii="Arial" w:hAnsi="Arial"/>
      <w:color w:val="FF0000"/>
      <w:u w:val="single"/>
    </w:rPr>
  </w:style>
  <w:style w:type="paragraph" w:styleId="ListBullet">
    <w:name w:val="List Bullet"/>
    <w:basedOn w:val="BodyText"/>
    <w:qFormat/>
    <w:rsid w:val="00120357"/>
    <w:pPr>
      <w:numPr>
        <w:numId w:val="6"/>
      </w:numPr>
      <w:spacing w:before="60" w:after="60"/>
    </w:pPr>
  </w:style>
  <w:style w:type="paragraph" w:styleId="ListNumber">
    <w:name w:val="List Number"/>
    <w:basedOn w:val="BodyText"/>
    <w:qFormat/>
    <w:pPr>
      <w:numPr>
        <w:numId w:val="7"/>
      </w:numPr>
      <w:spacing w:before="60" w:after="60"/>
    </w:pPr>
  </w:style>
  <w:style w:type="character" w:styleId="PageNumber">
    <w:name w:val="page number"/>
    <w:basedOn w:val="DefaultParagraphFont"/>
    <w:uiPriority w:val="99"/>
    <w:semiHidden/>
    <w:rPr>
      <w:rFonts w:ascii="Arial" w:hAnsi="Arial"/>
      <w:b/>
    </w:rPr>
  </w:style>
  <w:style w:type="paragraph" w:customStyle="1" w:styleId="TableTextBulletList">
    <w:name w:val="Table Text Bullet List"/>
    <w:basedOn w:val="TableText"/>
    <w:qFormat/>
    <w:pPr>
      <w:numPr>
        <w:numId w:val="2"/>
      </w:numPr>
      <w:spacing w:before="60" w:after="60"/>
    </w:pPr>
  </w:style>
  <w:style w:type="paragraph" w:customStyle="1" w:styleId="TableTextNumberList">
    <w:name w:val="Table Text Number List"/>
    <w:basedOn w:val="TableText"/>
    <w:qFormat/>
    <w:pPr>
      <w:numPr>
        <w:numId w:val="3"/>
      </w:numPr>
      <w:spacing w:before="60" w:after="60"/>
    </w:pPr>
  </w:style>
  <w:style w:type="paragraph" w:customStyle="1" w:styleId="TableOfContents">
    <w:name w:val="TableOfContents"/>
    <w:basedOn w:val="Normal"/>
    <w:rsid w:val="00574AF0"/>
    <w:pPr>
      <w:pageBreakBefore/>
      <w:tabs>
        <w:tab w:val="right" w:pos="8959"/>
      </w:tabs>
      <w:spacing w:before="240" w:after="240"/>
    </w:pPr>
    <w:rPr>
      <w:b/>
      <w:caps/>
      <w:sz w:val="28"/>
      <w:szCs w:val="28"/>
    </w:rPr>
  </w:style>
  <w:style w:type="paragraph" w:styleId="TOC1">
    <w:name w:val="toc 1"/>
    <w:basedOn w:val="Normal"/>
    <w:next w:val="Normal"/>
    <w:uiPriority w:val="39"/>
    <w:pPr>
      <w:tabs>
        <w:tab w:val="left" w:pos="720"/>
        <w:tab w:val="right" w:leader="dot" w:pos="9000"/>
      </w:tabs>
      <w:spacing w:before="120" w:after="120"/>
    </w:pPr>
    <w:rPr>
      <w:rFonts w:cs="Arial"/>
      <w:b/>
      <w:bCs/>
      <w:noProof/>
    </w:rPr>
  </w:style>
  <w:style w:type="paragraph" w:styleId="TOC2">
    <w:name w:val="toc 2"/>
    <w:basedOn w:val="Normal"/>
    <w:next w:val="Normal"/>
    <w:autoRedefine/>
    <w:uiPriority w:val="39"/>
    <w:rsid w:val="002936B5"/>
    <w:pPr>
      <w:spacing w:after="100"/>
      <w:ind w:left="220"/>
    </w:pPr>
  </w:style>
  <w:style w:type="paragraph" w:styleId="ListBullet2">
    <w:name w:val="List Bullet 2"/>
    <w:basedOn w:val="ListBullet"/>
    <w:pPr>
      <w:numPr>
        <w:ilvl w:val="1"/>
      </w:numPr>
      <w:tabs>
        <w:tab w:val="left" w:pos="714"/>
      </w:tabs>
      <w:ind w:left="714" w:hanging="357"/>
    </w:pPr>
  </w:style>
  <w:style w:type="paragraph" w:styleId="ListBullet3">
    <w:name w:val="List Bullet 3"/>
    <w:basedOn w:val="ListBullet2"/>
    <w:pPr>
      <w:numPr>
        <w:ilvl w:val="2"/>
      </w:numPr>
      <w:tabs>
        <w:tab w:val="clear" w:pos="714"/>
      </w:tabs>
    </w:pPr>
  </w:style>
  <w:style w:type="paragraph" w:styleId="ListBullet4">
    <w:name w:val="List Bullet 4"/>
    <w:basedOn w:val="Normal"/>
    <w:autoRedefine/>
    <w:uiPriority w:val="99"/>
    <w:semiHidden/>
    <w:pPr>
      <w:numPr>
        <w:ilvl w:val="3"/>
        <w:numId w:val="4"/>
      </w:numPr>
      <w:tabs>
        <w:tab w:val="left" w:pos="1429"/>
      </w:tabs>
      <w:spacing w:line="240" w:lineRule="auto"/>
      <w:ind w:left="1429" w:hanging="357"/>
    </w:pPr>
  </w:style>
  <w:style w:type="paragraph" w:styleId="ListBullet5">
    <w:name w:val="List Bullet 5"/>
    <w:basedOn w:val="ListBullet"/>
    <w:autoRedefine/>
    <w:uiPriority w:val="99"/>
    <w:semiHidden/>
    <w:pPr>
      <w:numPr>
        <w:ilvl w:val="4"/>
      </w:numPr>
      <w:tabs>
        <w:tab w:val="left" w:pos="1786"/>
      </w:tabs>
      <w:ind w:left="1786" w:hanging="357"/>
    </w:pPr>
  </w:style>
  <w:style w:type="paragraph" w:styleId="ListNumber2">
    <w:name w:val="List Number 2"/>
    <w:basedOn w:val="ListNumber"/>
    <w:pPr>
      <w:numPr>
        <w:ilvl w:val="1"/>
      </w:numPr>
    </w:pPr>
  </w:style>
  <w:style w:type="paragraph" w:styleId="ListNumber3">
    <w:name w:val="List Number 3"/>
    <w:basedOn w:val="ListNumber"/>
    <w:pPr>
      <w:numPr>
        <w:ilvl w:val="2"/>
      </w:numPr>
    </w:pPr>
  </w:style>
  <w:style w:type="paragraph" w:styleId="ListNumber4">
    <w:name w:val="List Number 4"/>
    <w:basedOn w:val="ListNumber"/>
    <w:uiPriority w:val="99"/>
    <w:semiHidden/>
    <w:pPr>
      <w:numPr>
        <w:numId w:val="0"/>
      </w:numPr>
    </w:pPr>
  </w:style>
  <w:style w:type="paragraph" w:styleId="ListNumber5">
    <w:name w:val="List Number 5"/>
    <w:basedOn w:val="ListNumber"/>
    <w:uiPriority w:val="99"/>
    <w:semiHidden/>
    <w:pPr>
      <w:numPr>
        <w:numId w:val="0"/>
      </w:numPr>
    </w:pPr>
  </w:style>
  <w:style w:type="paragraph" w:customStyle="1" w:styleId="Appendix">
    <w:name w:val="Appendix"/>
    <w:basedOn w:val="Heading1"/>
    <w:next w:val="Normal"/>
    <w:semiHidden/>
  </w:style>
  <w:style w:type="paragraph" w:styleId="EnvelopeAddress">
    <w:name w:val="envelope address"/>
    <w:basedOn w:val="Normal"/>
    <w:uiPriority w:val="99"/>
    <w:semiHidden/>
    <w:pPr>
      <w:framePr w:w="7920" w:h="1980" w:hRule="exact" w:hSpace="180" w:wrap="auto" w:hAnchor="page" w:xAlign="center" w:yAlign="bottom"/>
      <w:spacing w:line="240" w:lineRule="auto"/>
      <w:ind w:left="2880"/>
    </w:pPr>
    <w:rPr>
      <w:rFonts w:cs="Arial"/>
      <w:szCs w:val="24"/>
    </w:rPr>
  </w:style>
  <w:style w:type="paragraph" w:styleId="Subtitle">
    <w:name w:val="Subtitle"/>
    <w:basedOn w:val="Title"/>
    <w:uiPriority w:val="99"/>
    <w:semiHidden/>
    <w:qFormat/>
    <w:rsid w:val="00C2371F"/>
    <w:pPr>
      <w:spacing w:before="240" w:line="240" w:lineRule="exact"/>
      <w:outlineLvl w:val="1"/>
    </w:pPr>
    <w:rPr>
      <w:bCs w:val="0"/>
      <w:szCs w:val="18"/>
      <w:lang w:eastAsia="en-NZ"/>
    </w:rPr>
  </w:style>
  <w:style w:type="paragraph" w:styleId="Title">
    <w:name w:val="Title"/>
    <w:basedOn w:val="Normal"/>
    <w:link w:val="TitleChar"/>
    <w:qFormat/>
    <w:rsid w:val="00DC4A14"/>
    <w:pPr>
      <w:jc w:val="center"/>
    </w:pPr>
    <w:rPr>
      <w:rFonts w:cs="Arial"/>
      <w:b/>
      <w:bCs/>
      <w:caps/>
      <w:sz w:val="52"/>
      <w:szCs w:val="52"/>
      <w:u w:val="single"/>
    </w:rPr>
  </w:style>
  <w:style w:type="paragraph" w:customStyle="1" w:styleId="Graphic">
    <w:name w:val="Graphic"/>
    <w:basedOn w:val="Normal"/>
    <w:next w:val="Normal"/>
    <w:uiPriority w:val="99"/>
    <w:semiHidden/>
  </w:style>
  <w:style w:type="paragraph" w:customStyle="1" w:styleId="TableNotes">
    <w:name w:val="Table Notes"/>
    <w:basedOn w:val="Normal"/>
    <w:semiHidden/>
    <w:pPr>
      <w:tabs>
        <w:tab w:val="left" w:pos="1701"/>
        <w:tab w:val="left" w:pos="2127"/>
      </w:tabs>
      <w:ind w:left="2268" w:hanging="1134"/>
    </w:pPr>
    <w:rPr>
      <w:rFonts w:cs="Arial"/>
      <w:i/>
      <w:iCs/>
      <w:sz w:val="16"/>
      <w:szCs w:val="16"/>
      <w:lang w:val="en-GB"/>
    </w:rPr>
  </w:style>
  <w:style w:type="paragraph" w:styleId="NoteHeading">
    <w:name w:val="Note Heading"/>
    <w:basedOn w:val="Normal"/>
    <w:next w:val="Normal"/>
    <w:uiPriority w:val="99"/>
    <w:semiHidden/>
  </w:style>
  <w:style w:type="character" w:styleId="CommentReference">
    <w:name w:val="annotation reference"/>
    <w:basedOn w:val="DefaultParagraphFont"/>
    <w:uiPriority w:val="99"/>
    <w:semiHidden/>
    <w:rPr>
      <w:rFonts w:ascii="Arial" w:hAnsi="Arial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Pr>
      <w:sz w:val="20"/>
      <w:szCs w:val="20"/>
    </w:rPr>
  </w:style>
  <w:style w:type="paragraph" w:customStyle="1" w:styleId="Note">
    <w:name w:val="Note"/>
    <w:basedOn w:val="Normal"/>
    <w:next w:val="NoteCaption"/>
    <w:uiPriority w:val="99"/>
    <w:semiHidden/>
    <w:pPr>
      <w:spacing w:before="120" w:line="320" w:lineRule="atLeast"/>
      <w:jc w:val="both"/>
    </w:pPr>
    <w:rPr>
      <w:i/>
      <w:sz w:val="20"/>
    </w:rPr>
  </w:style>
  <w:style w:type="paragraph" w:customStyle="1" w:styleId="NoteCaption">
    <w:name w:val="Note Caption"/>
    <w:basedOn w:val="Normal"/>
    <w:uiPriority w:val="99"/>
    <w:semiHidden/>
    <w:pPr>
      <w:numPr>
        <w:numId w:val="1"/>
      </w:numPr>
      <w:spacing w:before="60" w:after="60"/>
      <w:jc w:val="both"/>
    </w:pPr>
    <w:rPr>
      <w:i/>
      <w:sz w:val="20"/>
    </w:rPr>
  </w:style>
  <w:style w:type="character" w:styleId="Emphasis">
    <w:name w:val="Emphasis"/>
    <w:basedOn w:val="DefaultParagraphFont"/>
    <w:uiPriority w:val="99"/>
    <w:semiHidden/>
    <w:qFormat/>
    <w:rPr>
      <w:rFonts w:ascii="Arial" w:hAnsi="Arial"/>
      <w:i/>
      <w:iCs/>
    </w:rPr>
  </w:style>
  <w:style w:type="character" w:styleId="EndnoteReference">
    <w:name w:val="endnote reference"/>
    <w:basedOn w:val="DefaultParagraphFont"/>
    <w:uiPriority w:val="99"/>
    <w:semiHidden/>
    <w:rPr>
      <w:rFonts w:ascii="Arial" w:hAnsi="Arial"/>
      <w:vertAlign w:val="superscript"/>
    </w:rPr>
  </w:style>
  <w:style w:type="character" w:styleId="FootnoteReference">
    <w:name w:val="footnote reference"/>
    <w:basedOn w:val="DefaultParagraphFont"/>
    <w:uiPriority w:val="99"/>
    <w:semiHidden/>
    <w:rPr>
      <w:rFonts w:ascii="Arial" w:hAnsi="Arial"/>
      <w:vertAlign w:val="superscript"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0" w:lineRule="atLeast"/>
    </w:pPr>
    <w:rPr>
      <w:rFonts w:ascii="Courier New" w:hAnsi="Courier New" w:cs="Courier New"/>
      <w:lang w:eastAsia="en-US"/>
    </w:rPr>
  </w:style>
  <w:style w:type="character" w:styleId="HTMLAcronym">
    <w:name w:val="HTML Acronym"/>
    <w:basedOn w:val="DefaultParagraphFont"/>
    <w:uiPriority w:val="99"/>
    <w:semiHidden/>
  </w:style>
  <w:style w:type="paragraph" w:customStyle="1" w:styleId="Lista">
    <w:name w:val="List_(a)"/>
    <w:basedOn w:val="Normal"/>
    <w:uiPriority w:val="99"/>
    <w:semiHidden/>
    <w:pPr>
      <w:numPr>
        <w:numId w:val="5"/>
      </w:numPr>
      <w:spacing w:before="60" w:after="60"/>
    </w:pPr>
  </w:style>
  <w:style w:type="paragraph" w:customStyle="1" w:styleId="FooterNoBorder">
    <w:name w:val="Footer No Border"/>
    <w:basedOn w:val="Title"/>
    <w:rsid w:val="00F77284"/>
  </w:style>
  <w:style w:type="paragraph" w:styleId="TOC3">
    <w:name w:val="toc 3"/>
    <w:basedOn w:val="Normal"/>
    <w:uiPriority w:val="39"/>
    <w:pPr>
      <w:tabs>
        <w:tab w:val="right" w:leader="dot" w:pos="9016"/>
      </w:tabs>
      <w:ind w:left="440"/>
    </w:pPr>
    <w:rPr>
      <w:i/>
    </w:rPr>
  </w:style>
  <w:style w:type="paragraph" w:styleId="TOC4">
    <w:name w:val="toc 4"/>
    <w:basedOn w:val="TOC3"/>
    <w:semiHidden/>
    <w:pPr>
      <w:ind w:left="660"/>
    </w:pPr>
  </w:style>
  <w:style w:type="paragraph" w:styleId="BodyTextFirstIndent">
    <w:name w:val="Body Text First Indent"/>
    <w:basedOn w:val="BodyText"/>
    <w:uiPriority w:val="99"/>
    <w:semiHidden/>
    <w:pPr>
      <w:spacing w:before="0"/>
      <w:ind w:firstLine="210"/>
    </w:pPr>
  </w:style>
  <w:style w:type="paragraph" w:styleId="BodyTextIndent">
    <w:name w:val="Body Text Indent"/>
    <w:basedOn w:val="BodyText"/>
    <w:pPr>
      <w:ind w:left="357"/>
    </w:pPr>
  </w:style>
  <w:style w:type="paragraph" w:styleId="BodyTextFirstIndent2">
    <w:name w:val="Body Text First Indent 2"/>
    <w:basedOn w:val="BodyTextIndent"/>
    <w:uiPriority w:val="99"/>
    <w:semiHidden/>
    <w:pPr>
      <w:ind w:firstLine="210"/>
    </w:pPr>
  </w:style>
  <w:style w:type="paragraph" w:styleId="BodyTextIndent2">
    <w:name w:val="Body Text Indent 2"/>
    <w:basedOn w:val="Normal"/>
    <w:uiPriority w:val="99"/>
    <w:semiHidden/>
    <w:pPr>
      <w:spacing w:after="120" w:line="480" w:lineRule="auto"/>
      <w:ind w:left="283"/>
    </w:p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D622C"/>
    <w:rPr>
      <w:rFonts w:ascii="Arial" w:hAnsi="Arial"/>
      <w:sz w:val="22"/>
      <w:szCs w:val="16"/>
      <w:lang w:eastAsia="en-US"/>
    </w:rPr>
  </w:style>
  <w:style w:type="paragraph" w:styleId="E-mailSignature">
    <w:name w:val="E-mail Signature"/>
    <w:basedOn w:val="Normal"/>
    <w:uiPriority w:val="99"/>
    <w:semiHidden/>
  </w:style>
  <w:style w:type="paragraph" w:styleId="EnvelopeReturn">
    <w:name w:val="envelope return"/>
    <w:basedOn w:val="Normal"/>
    <w:uiPriority w:val="99"/>
    <w:semiHidden/>
    <w:rPr>
      <w:rFonts w:cs="Arial"/>
      <w:sz w:val="20"/>
      <w:szCs w:val="20"/>
    </w:rPr>
  </w:style>
  <w:style w:type="paragraph" w:styleId="HTMLAddress">
    <w:name w:val="HTML Address"/>
    <w:basedOn w:val="Normal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rPr>
      <w:i/>
      <w:iCs/>
    </w:rPr>
  </w:style>
  <w:style w:type="character" w:styleId="HTMLCode">
    <w:name w:val="HTML Code"/>
    <w:basedOn w:val="DefaultParagraphFont"/>
    <w:uiPriority w:val="99"/>
    <w:semiHidden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rPr>
      <w:i/>
      <w:iCs/>
    </w:rPr>
  </w:style>
  <w:style w:type="character" w:styleId="HTMLKeyboard">
    <w:name w:val="HTML Keyboard"/>
    <w:basedOn w:val="DefaultParagraphFont"/>
    <w:uiPriority w:val="99"/>
    <w:semiHidden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uiPriority w:val="99"/>
    <w:semiHidden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99"/>
    <w:semiHidden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rPr>
      <w:i/>
      <w:iCs/>
    </w:rPr>
  </w:style>
  <w:style w:type="paragraph" w:styleId="List">
    <w:name w:val="List"/>
    <w:basedOn w:val="Normal"/>
    <w:uiPriority w:val="99"/>
    <w:semiHidden/>
    <w:pPr>
      <w:ind w:left="283" w:hanging="283"/>
    </w:pPr>
  </w:style>
  <w:style w:type="paragraph" w:styleId="List2">
    <w:name w:val="List 2"/>
    <w:basedOn w:val="Normal"/>
    <w:uiPriority w:val="99"/>
    <w:semiHidden/>
    <w:pPr>
      <w:ind w:left="566" w:hanging="283"/>
    </w:pPr>
  </w:style>
  <w:style w:type="paragraph" w:styleId="List3">
    <w:name w:val="List 3"/>
    <w:basedOn w:val="Normal"/>
    <w:uiPriority w:val="99"/>
    <w:semiHidden/>
    <w:pPr>
      <w:ind w:left="849" w:hanging="283"/>
    </w:pPr>
  </w:style>
  <w:style w:type="paragraph" w:styleId="List4">
    <w:name w:val="List 4"/>
    <w:basedOn w:val="Normal"/>
    <w:uiPriority w:val="99"/>
    <w:semiHidden/>
    <w:pPr>
      <w:ind w:left="1132" w:hanging="283"/>
    </w:pPr>
  </w:style>
  <w:style w:type="paragraph" w:styleId="List5">
    <w:name w:val="List 5"/>
    <w:basedOn w:val="Normal"/>
    <w:uiPriority w:val="99"/>
    <w:semiHidden/>
    <w:pPr>
      <w:ind w:left="1415" w:hanging="283"/>
    </w:pPr>
  </w:style>
  <w:style w:type="paragraph" w:styleId="ListContinue">
    <w:name w:val="List Continue"/>
    <w:basedOn w:val="Normal"/>
    <w:uiPriority w:val="99"/>
    <w:semiHidden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pPr>
      <w:spacing w:after="120"/>
      <w:ind w:left="1415"/>
    </w:pPr>
  </w:style>
  <w:style w:type="paragraph" w:styleId="MessageHeader">
    <w:name w:val="Message Header"/>
    <w:basedOn w:val="Normal"/>
    <w:uiPriority w:val="99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NormalIndent">
    <w:name w:val="Normal Indent"/>
    <w:basedOn w:val="Normal"/>
    <w:uiPriority w:val="99"/>
    <w:semiHidden/>
    <w:pPr>
      <w:ind w:left="720"/>
    </w:pPr>
  </w:style>
  <w:style w:type="paragraph" w:styleId="PlainText">
    <w:name w:val="Plain Text"/>
    <w:basedOn w:val="Normal"/>
    <w:uiPriority w:val="99"/>
    <w:semiHidden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uiPriority w:val="99"/>
    <w:semiHidden/>
  </w:style>
  <w:style w:type="paragraph" w:styleId="Signature">
    <w:name w:val="Signature"/>
    <w:basedOn w:val="Normal"/>
    <w:uiPriority w:val="99"/>
    <w:semiHidden/>
    <w:pPr>
      <w:ind w:left="4252"/>
    </w:pPr>
  </w:style>
  <w:style w:type="paragraph" w:styleId="ListParagraph">
    <w:name w:val="List Paragraph"/>
    <w:basedOn w:val="Normal"/>
    <w:link w:val="ListParagraphChar"/>
    <w:uiPriority w:val="34"/>
    <w:qFormat/>
    <w:rsid w:val="00EC0CA0"/>
    <w:pPr>
      <w:spacing w:after="200" w:line="276" w:lineRule="auto"/>
      <w:ind w:left="720"/>
      <w:contextualSpacing/>
    </w:pPr>
    <w:rPr>
      <w:rFonts w:ascii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rsid w:val="009778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22C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DefaultParagraphFont"/>
    <w:link w:val="Title"/>
    <w:rsid w:val="00DC4A14"/>
    <w:rPr>
      <w:rFonts w:ascii="Arial" w:hAnsi="Arial" w:cs="Arial"/>
      <w:b/>
      <w:bCs/>
      <w:caps/>
      <w:sz w:val="52"/>
      <w:szCs w:val="52"/>
      <w:u w:val="single"/>
      <w:lang w:eastAsia="en-US"/>
    </w:rPr>
  </w:style>
  <w:style w:type="table" w:styleId="TableGrid">
    <w:name w:val="Table Grid"/>
    <w:basedOn w:val="TableNormal"/>
    <w:uiPriority w:val="59"/>
    <w:rsid w:val="00BD3B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pendixHeading">
    <w:name w:val="Appendix Heading"/>
    <w:basedOn w:val="Heading1"/>
    <w:next w:val="BodyText"/>
    <w:qFormat/>
    <w:rsid w:val="007D4499"/>
  </w:style>
  <w:style w:type="paragraph" w:customStyle="1" w:styleId="HeaderNoBorder">
    <w:name w:val="Header No Border"/>
    <w:basedOn w:val="Header"/>
    <w:rsid w:val="007D4499"/>
    <w:pPr>
      <w:pBdr>
        <w:bottom w:val="none" w:sz="0" w:space="0" w:color="auto"/>
      </w:pBdr>
      <w:jc w:val="right"/>
    </w:pPr>
    <w:rPr>
      <w:noProof/>
      <w:lang w:eastAsia="en-NZ"/>
    </w:rPr>
  </w:style>
  <w:style w:type="paragraph" w:customStyle="1" w:styleId="Default">
    <w:name w:val="Default"/>
    <w:rsid w:val="00893DE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4B319A"/>
    <w:pPr>
      <w:spacing w:line="240" w:lineRule="auto"/>
    </w:pPr>
    <w:rPr>
      <w:b/>
      <w:bCs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319A"/>
    <w:rPr>
      <w:rFonts w:ascii="Arial" w:hAnsi="Arial"/>
      <w:lang w:eastAsia="en-US"/>
    </w:rPr>
  </w:style>
  <w:style w:type="character" w:customStyle="1" w:styleId="CommentSubjectChar">
    <w:name w:val="Comment Subject Char"/>
    <w:basedOn w:val="CommentTextChar"/>
    <w:link w:val="CommentSubject"/>
    <w:rsid w:val="004B319A"/>
    <w:rPr>
      <w:rFonts w:ascii="Arial" w:hAnsi="Arial"/>
      <w:b/>
      <w:bCs/>
      <w:lang w:eastAsia="en-US"/>
    </w:rPr>
  </w:style>
  <w:style w:type="paragraph" w:styleId="Revision">
    <w:name w:val="Revision"/>
    <w:hidden/>
    <w:uiPriority w:val="99"/>
    <w:semiHidden/>
    <w:rsid w:val="00786BC0"/>
    <w:rPr>
      <w:rFonts w:ascii="Arial" w:hAnsi="Arial"/>
      <w:sz w:val="22"/>
      <w:szCs w:val="22"/>
      <w:lang w:eastAsia="en-US"/>
    </w:rPr>
  </w:style>
  <w:style w:type="character" w:customStyle="1" w:styleId="Heading1Char">
    <w:name w:val="Heading 1 Char"/>
    <w:basedOn w:val="DefaultParagraphFont"/>
    <w:link w:val="Heading1"/>
    <w:rsid w:val="00120357"/>
    <w:rPr>
      <w:rFonts w:ascii="Verdana" w:hAnsi="Verdana" w:cs="Arial"/>
      <w:b/>
      <w:bCs/>
      <w:caps/>
      <w:color w:val="000000"/>
      <w:kern w:val="32"/>
      <w:sz w:val="28"/>
      <w:szCs w:val="3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E5C02"/>
    <w:rPr>
      <w:rFonts w:ascii="Arial" w:hAnsi="Arial" w:cs="Arial"/>
      <w:sz w:val="16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743E8"/>
    <w:rPr>
      <w:rFonts w:ascii="Arial" w:hAnsi="Arial"/>
      <w:sz w:val="16"/>
      <w:szCs w:val="22"/>
      <w:lang w:eastAsia="en-US"/>
    </w:rPr>
  </w:style>
  <w:style w:type="table" w:styleId="LightShading">
    <w:name w:val="Light Shading"/>
    <w:basedOn w:val="TableNormal"/>
    <w:uiPriority w:val="60"/>
    <w:rsid w:val="00B152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eContemporary">
    <w:name w:val="Table Contemporary"/>
    <w:basedOn w:val="TableNormal"/>
    <w:rsid w:val="00E450C3"/>
    <w:pPr>
      <w:spacing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customStyle="1" w:styleId="TableGrid1">
    <w:name w:val="Table Grid1"/>
    <w:basedOn w:val="TableNormal"/>
    <w:next w:val="TableGrid"/>
    <w:uiPriority w:val="59"/>
    <w:rsid w:val="00762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rsid w:val="00363821"/>
    <w:rPr>
      <w:rFonts w:ascii="Verdana" w:hAnsi="Verdana"/>
      <w:szCs w:val="22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475CE"/>
    <w:rPr>
      <w:rFonts w:ascii="Calibri" w:hAnsi="Calibri" w:cs="Calibri"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rsid w:val="002475CE"/>
    <w:rPr>
      <w:rFonts w:ascii="Verdana" w:hAnsi="Verdana" w:cs="Arial"/>
      <w:b/>
      <w:bCs/>
      <w:caps/>
      <w:color w:val="000000"/>
      <w:kern w:val="32"/>
      <w:sz w:val="22"/>
      <w:szCs w:val="26"/>
      <w:lang w:eastAsia="en-US"/>
    </w:rPr>
  </w:style>
  <w:style w:type="paragraph" w:customStyle="1" w:styleId="TableNormal1">
    <w:name w:val="Table Normal1"/>
    <w:basedOn w:val="Normal"/>
    <w:rsid w:val="002475CE"/>
    <w:pPr>
      <w:spacing w:before="60" w:after="60" w:line="264" w:lineRule="auto"/>
    </w:pPr>
    <w:rPr>
      <w:rFonts w:ascii="Arial Narrow" w:eastAsia="Arial Narrow" w:hAnsi="Arial Narrow" w:cs="Arial Narrow"/>
      <w:sz w:val="18"/>
      <w:szCs w:val="18"/>
      <w:lang w:val="en-GB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3B4B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Cs w:val="2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39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6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7962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186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900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2350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4220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400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4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805">
          <w:marLeft w:val="14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6069">
          <w:marLeft w:val="14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2206">
          <w:marLeft w:val="14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3446">
          <w:marLeft w:val="14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6589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0834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1318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0093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8954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8279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0028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1828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3285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1266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629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1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571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848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88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668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33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9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558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79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8955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70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5730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4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styles" Target="styles.xml"/><Relationship Id="rId18" Type="http://schemas.openxmlformats.org/officeDocument/2006/relationships/endnotes" Target="endnotes.xml"/><Relationship Id="rId26" Type="http://schemas.openxmlformats.org/officeDocument/2006/relationships/image" Target="media/image7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footer" Target="footer2.xml"/><Relationship Id="rId47" Type="http://schemas.openxmlformats.org/officeDocument/2006/relationships/image" Target="media/image24.png"/><Relationship Id="rId7" Type="http://schemas.openxmlformats.org/officeDocument/2006/relationships/customXml" Target="../customXml/item7.xml"/><Relationship Id="rId12" Type="http://schemas.openxmlformats.org/officeDocument/2006/relationships/numbering" Target="numbering.xml"/><Relationship Id="rId17" Type="http://schemas.openxmlformats.org/officeDocument/2006/relationships/footnotes" Target="footnotes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webSettings" Target="webSettings.xml"/><Relationship Id="rId20" Type="http://schemas.openxmlformats.org/officeDocument/2006/relationships/hyperlink" Target="https://emerge.goughgroup.co.nz/Shared%20Documents/Change%20Management/Barcoding/Bin%20Location%20Codes/TWL%20Warehouse/TWL%20Bin%20Mapping%20v06.xlsx" TargetMode="External"/><Relationship Id="rId29" Type="http://schemas.openxmlformats.org/officeDocument/2006/relationships/image" Target="media/image1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eader" Target="header2.xml"/><Relationship Id="rId45" Type="http://schemas.openxmlformats.org/officeDocument/2006/relationships/image" Target="media/image22.png"/><Relationship Id="rId5" Type="http://schemas.openxmlformats.org/officeDocument/2006/relationships/customXml" Target="../customXml/item5.xml"/><Relationship Id="rId15" Type="http://schemas.openxmlformats.org/officeDocument/2006/relationships/settings" Target="settings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customXml" Target="../customXml/item10.xml"/><Relationship Id="rId19" Type="http://schemas.openxmlformats.org/officeDocument/2006/relationships/image" Target="media/image1.png"/><Relationship Id="rId31" Type="http://schemas.openxmlformats.org/officeDocument/2006/relationships/image" Target="media/image12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microsoft.com/office/2007/relationships/stylesWithEffects" Target="stylesWithEffects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eader" Target="header3.xml"/><Relationship Id="rId48" Type="http://schemas.openxmlformats.org/officeDocument/2006/relationships/fontTable" Target="fontTable.xml"/><Relationship Id="rId8" Type="http://schemas.openxmlformats.org/officeDocument/2006/relationships/customXml" Target="../customXml/item8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kg\AppData\Local\Microsoft\Windows\Temporary%20Internet%20Files\Content.Outlook\AP41WAMP\External_Repor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45B5F3BFF0C97429679218F305017D6" ma:contentTypeVersion="0" ma:contentTypeDescription="Create a new document." ma:contentTypeScope="" ma:versionID="a0ae17be1ee47f2dc05f013ee4bc62a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12B0C8-B899-4A05-B64E-0BBAA8B8EF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10.xml><?xml version="1.0" encoding="utf-8"?>
<ds:datastoreItem xmlns:ds="http://schemas.openxmlformats.org/officeDocument/2006/customXml" ds:itemID="{8AA3E0B8-42E6-4F0C-9561-5D418A43E1D8}">
  <ds:schemaRefs>
    <ds:schemaRef ds:uri="http://schemas.openxmlformats.org/officeDocument/2006/bibliography"/>
  </ds:schemaRefs>
</ds:datastoreItem>
</file>

<file path=customXml/itemProps11.xml><?xml version="1.0" encoding="utf-8"?>
<ds:datastoreItem xmlns:ds="http://schemas.openxmlformats.org/officeDocument/2006/customXml" ds:itemID="{04972C77-2597-4645-84C7-8894CA0B6D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2078DB2-FF7F-4C90-A740-3D74FAAA7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F40B19-77AC-47E8-A62C-8759D33857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EAE5A46-BE76-442A-97A8-873016CEC80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686660FF-77DE-489A-97A6-D0506ADA794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83E7E7B0-6552-4F81-8C8E-225E7F48FDC1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C1A77D61-BC7D-4382-9122-A844FCD0D6BE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B82D6FD6-D23A-4A65-BF1A-95D534F43133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FB48B8FC-1967-4EB5-8FC9-65C2ACD27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External_Report</Template>
  <TotalTime>129</TotalTime>
  <Pages>1</Pages>
  <Words>1084</Words>
  <Characters>6180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Barcode action plan</vt:lpstr>
    </vt:vector>
  </TitlesOfParts>
  <Manager>Document Owner;Rick.Gibson@goughgroup.co.nz</Manager>
  <Company>Gough Group</Company>
  <LinksUpToDate>false</LinksUpToDate>
  <CharactersWithSpaces>7250</CharactersWithSpaces>
  <SharedDoc>false</SharedDoc>
  <HLinks>
    <vt:vector size="18" baseType="variant">
      <vt:variant>
        <vt:i4>1703984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_Toc142818299</vt:lpwstr>
      </vt:variant>
      <vt:variant>
        <vt:i4>1703984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_Toc142818298</vt:lpwstr>
      </vt:variant>
      <vt:variant>
        <vt:i4>1703984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_Toc142818297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Barcode action plan</dc:title>
  <dc:subject>Emerge Board Paper</dc:subject>
  <dc:creator>mattmcgrath@deloitte.co.nz</dc:creator>
  <cp:lastModifiedBy>Craig McClintock</cp:lastModifiedBy>
  <cp:revision>8</cp:revision>
  <cp:lastPrinted>2014-08-04T03:04:00Z</cp:lastPrinted>
  <dcterms:created xsi:type="dcterms:W3CDTF">2014-09-18T01:47:00Z</dcterms:created>
  <dcterms:modified xsi:type="dcterms:W3CDTF">2015-02-26T23:41:00Z</dcterms:modified>
  <cp:category>Board Report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2042467938</vt:i4>
  </property>
  <property fmtid="{D5CDD505-2E9C-101B-9397-08002B2CF9AE}" pid="3" name="ContentTypeId">
    <vt:lpwstr>0x010100645B5F3BFF0C97429679218F305017D6</vt:lpwstr>
  </property>
  <property fmtid="{D5CDD505-2E9C-101B-9397-08002B2CF9AE}" pid="4" name="Order">
    <vt:r8>2145300</vt:r8>
  </property>
  <property fmtid="{D5CDD505-2E9C-101B-9397-08002B2CF9AE}" pid="5" name="_CopySource">
    <vt:lpwstr>https://emerge.goughgroup.co.nz/Shared Documents/4_Build/Reports/Templates/100.docx</vt:lpwstr>
  </property>
  <property fmtid="{D5CDD505-2E9C-101B-9397-08002B2CF9AE}" pid="6" name="xd_ProgID">
    <vt:lpwstr/>
  </property>
  <property fmtid="{D5CDD505-2E9C-101B-9397-08002B2CF9AE}" pid="7" name="TemplateUrl">
    <vt:lpwstr/>
  </property>
</Properties>
</file>